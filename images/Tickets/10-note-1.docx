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2BEB5" w14:textId="71CC3AA3" w:rsidR="00B376B7" w:rsidRDefault="001A0C7B" w:rsidP="00FD351C">
      <w:pPr>
        <w:pStyle w:val="GraphicAnchor"/>
      </w:pPr>
      <w:r>
        <w:rPr>
          <w:noProof/>
          <w:lang w:eastAsia="en-AU"/>
        </w:rPr>
        <w:drawing>
          <wp:inline distT="0" distB="0" distL="0" distR="0" wp14:anchorId="0CB39D05" wp14:editId="6BDE1FE4">
            <wp:extent cx="247650" cy="37256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getables-colorful-vegetable-background-fresh-food-fruit-parsley-cucumber-green-fruits-red-bunch-tomato-pepper-healthy-assortment-circle-view-diet-autumn-raw-top-carrot-natural-foods-local-food-produce-potato-and-tomato-genus-vegetarian-food-plum-tomato-bell-peppers-and-chili-peppers-chili-pepper-diet-food-paprika-peperoncini-pimiento-nightshade-family-bush-tomato-14488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8205" cy="3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783" w:rsidRPr="00F515EB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A1EAEC7" wp14:editId="15179873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7767873" cy="10052735"/>
                <wp:effectExtent l="0" t="0" r="5080" b="5715"/>
                <wp:wrapNone/>
                <wp:docPr id="5" name="Group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ADB0C5-52A7-1746-A292-79627161499A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7873" cy="10052735"/>
                          <a:chOff x="0" y="0"/>
                          <a:chExt cx="6005945" cy="777240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picture of a pizza">
                            <a:extLst>
                              <a:ext uri="{FF2B5EF4-FFF2-40B4-BE49-F238E27FC236}">
                                <a16:creationId xmlns:a16="http://schemas.microsoft.com/office/drawing/2014/main" id="{2AF50642-1189-8644-BA28-A6389A341E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945" cy="777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>
                          <a:extLst>
                            <a:ext uri="{FF2B5EF4-FFF2-40B4-BE49-F238E27FC236}">
                              <a16:creationId xmlns:a16="http://schemas.microsoft.com/office/drawing/2014/main" id="{1B391E9D-7C7E-EF47-B76C-3250CCA1CAFA}"/>
                            </a:ext>
                          </a:extLst>
                        </wps:cNvPr>
                        <wps:cNvSpPr/>
                        <wps:spPr>
                          <a:xfrm>
                            <a:off x="2112422" y="421059"/>
                            <a:ext cx="3543227" cy="693573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90000"/>
                            </a:schemeClr>
                          </a:solidFill>
                          <a:ln w="25400" cap="flat">
                            <a:noFill/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065BC" id="Group 4" o:spid="_x0000_s1026" style="position:absolute;margin-left:-36pt;margin-top:-36pt;width:611.65pt;height:791.55pt;z-index:-251658240;mso-width-relative:margin;mso-height-relative:margin" coordsize="60059,777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picture of a pizza" style="position:absolute;width:60059;height:77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">
                  <v:imagedata r:id="rId14" o:title="picture of a pizza"/>
                </v:shape>
                <v:rect id="Rectangle 3" o:spid="_x0000_s1028" style="position:absolute;left:21124;top:4210;width:35432;height:69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" fillcolor="#d0af89 [3205]" stroked="f" strokeweight="2pt">
                  <v:fill opacity="59110f"/>
                  <v:stroke miterlimit="4"/>
                  <v:textbox inset="3pt,3pt,3pt,3pt"/>
                </v:rect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30"/>
        <w:gridCol w:w="611"/>
        <w:gridCol w:w="747"/>
        <w:gridCol w:w="333"/>
        <w:gridCol w:w="275"/>
        <w:gridCol w:w="373"/>
        <w:gridCol w:w="921"/>
        <w:gridCol w:w="709"/>
        <w:gridCol w:w="174"/>
        <w:gridCol w:w="437"/>
        <w:gridCol w:w="311"/>
        <w:gridCol w:w="436"/>
        <w:gridCol w:w="333"/>
        <w:gridCol w:w="1569"/>
        <w:gridCol w:w="883"/>
        <w:gridCol w:w="748"/>
        <w:gridCol w:w="300"/>
      </w:tblGrid>
      <w:tr w:rsidR="006E7A8A" w14:paraId="3A7AC98A" w14:textId="77777777" w:rsidTr="00475865">
        <w:trPr>
          <w:trHeight w:val="1209"/>
        </w:trPr>
        <w:tc>
          <w:tcPr>
            <w:tcW w:w="3596" w:type="dxa"/>
            <w:gridSpan w:val="5"/>
          </w:tcPr>
          <w:p w14:paraId="0FEB157A" w14:textId="77777777" w:rsidR="006E7A8A" w:rsidRDefault="006E7A8A"/>
        </w:tc>
        <w:tc>
          <w:tcPr>
            <w:tcW w:w="373" w:type="dxa"/>
          </w:tcPr>
          <w:p w14:paraId="48A39621" w14:textId="77777777" w:rsidR="006E7A8A" w:rsidRDefault="006E7A8A"/>
        </w:tc>
        <w:tc>
          <w:tcPr>
            <w:tcW w:w="6521" w:type="dxa"/>
            <w:gridSpan w:val="10"/>
            <w:tcBorders>
              <w:bottom w:val="single" w:sz="18" w:space="0" w:color="26385B" w:themeColor="accent1"/>
            </w:tcBorders>
            <w:vAlign w:val="center"/>
          </w:tcPr>
          <w:p w14:paraId="46C33B4B" w14:textId="77777777" w:rsidR="006E7A8A" w:rsidRPr="00D464E8" w:rsidRDefault="00700697" w:rsidP="00D464E8">
            <w:pPr>
              <w:pStyle w:val="Heading2"/>
            </w:pPr>
            <w:sdt>
              <w:sdtPr>
                <w:id w:val="1626814262"/>
                <w:placeholder>
                  <w:docPart w:val="7EDD5BC6B6CB4463B3D57E37EA5016C4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D464E8">
                  <w:rPr>
                    <w:rStyle w:val="Heading2Char"/>
                    <w:b/>
                  </w:rPr>
                  <w:t>CATERING COMPANY NAME</w:t>
                </w:r>
              </w:sdtContent>
            </w:sdt>
          </w:p>
        </w:tc>
        <w:tc>
          <w:tcPr>
            <w:tcW w:w="300" w:type="dxa"/>
          </w:tcPr>
          <w:p w14:paraId="4AC674C7" w14:textId="77777777" w:rsidR="006E7A8A" w:rsidRDefault="006E7A8A"/>
        </w:tc>
      </w:tr>
      <w:tr w:rsidR="00EA3463" w14:paraId="67DC9CCA" w14:textId="77777777" w:rsidTr="00475865">
        <w:trPr>
          <w:trHeight w:val="1027"/>
        </w:trPr>
        <w:tc>
          <w:tcPr>
            <w:tcW w:w="3596" w:type="dxa"/>
            <w:gridSpan w:val="5"/>
          </w:tcPr>
          <w:p w14:paraId="13928568" w14:textId="77777777" w:rsidR="00EA3463" w:rsidRDefault="00EA3463" w:rsidP="00EA3463"/>
        </w:tc>
        <w:tc>
          <w:tcPr>
            <w:tcW w:w="373" w:type="dxa"/>
          </w:tcPr>
          <w:p w14:paraId="7714AB30" w14:textId="77777777" w:rsidR="00EA3463" w:rsidRDefault="00EA3463" w:rsidP="00EA3463"/>
        </w:tc>
        <w:tc>
          <w:tcPr>
            <w:tcW w:w="6521" w:type="dxa"/>
            <w:gridSpan w:val="10"/>
            <w:tcBorders>
              <w:top w:val="single" w:sz="18" w:space="0" w:color="26385B" w:themeColor="accent1"/>
              <w:bottom w:val="single" w:sz="18" w:space="0" w:color="26385B" w:themeColor="accent1"/>
            </w:tcBorders>
            <w:vAlign w:val="center"/>
          </w:tcPr>
          <w:p w14:paraId="6EF84A6B" w14:textId="32BCF9CC" w:rsidR="00EA3463" w:rsidRDefault="00700697" w:rsidP="00EA3463">
            <w:pPr>
              <w:pStyle w:val="Heading3"/>
              <w:jc w:val="center"/>
            </w:pPr>
            <w:sdt>
              <w:sdtPr>
                <w:id w:val="1342815217"/>
                <w:placeholder>
                  <w:docPart w:val="36165BE693544C50892336549D6CD413"/>
                </w:placeholder>
                <w:temporary/>
                <w:showingPlcHdr/>
                <w15:appearance w15:val="hidden"/>
              </w:sdtPr>
              <w:sdtEndPr/>
              <w:sdtContent>
                <w:r w:rsidR="00EA3463">
                  <w:t>MENU NAME</w:t>
                </w:r>
              </w:sdtContent>
            </w:sdt>
          </w:p>
        </w:tc>
        <w:tc>
          <w:tcPr>
            <w:tcW w:w="300" w:type="dxa"/>
          </w:tcPr>
          <w:p w14:paraId="464BDFFC" w14:textId="77777777" w:rsidR="00EA3463" w:rsidRDefault="00EA3463" w:rsidP="00EA3463"/>
        </w:tc>
      </w:tr>
      <w:tr w:rsidR="006E7A8A" w14:paraId="1D82993A" w14:textId="77777777" w:rsidTr="00475865">
        <w:trPr>
          <w:trHeight w:val="188"/>
        </w:trPr>
        <w:tc>
          <w:tcPr>
            <w:tcW w:w="3596" w:type="dxa"/>
            <w:gridSpan w:val="5"/>
          </w:tcPr>
          <w:p w14:paraId="1577CDD9" w14:textId="77777777" w:rsidR="006E7A8A" w:rsidRDefault="006E7A8A"/>
        </w:tc>
        <w:tc>
          <w:tcPr>
            <w:tcW w:w="373" w:type="dxa"/>
          </w:tcPr>
          <w:p w14:paraId="3020B6DB" w14:textId="77777777" w:rsidR="006E7A8A" w:rsidRDefault="006E7A8A"/>
        </w:tc>
        <w:tc>
          <w:tcPr>
            <w:tcW w:w="6521" w:type="dxa"/>
            <w:gridSpan w:val="10"/>
            <w:tcBorders>
              <w:top w:val="single" w:sz="18" w:space="0" w:color="26385B" w:themeColor="accent1"/>
            </w:tcBorders>
          </w:tcPr>
          <w:p w14:paraId="7213ABCC" w14:textId="77777777" w:rsidR="006E7A8A" w:rsidRDefault="006E7A8A"/>
        </w:tc>
        <w:tc>
          <w:tcPr>
            <w:tcW w:w="300" w:type="dxa"/>
          </w:tcPr>
          <w:p w14:paraId="77B2B2CF" w14:textId="77777777" w:rsidR="006E7A8A" w:rsidRDefault="006E7A8A"/>
        </w:tc>
      </w:tr>
      <w:tr w:rsidR="00FD351C" w14:paraId="7D4108A3" w14:textId="77777777" w:rsidTr="0094305D">
        <w:trPr>
          <w:trHeight w:val="734"/>
        </w:trPr>
        <w:tc>
          <w:tcPr>
            <w:tcW w:w="3596" w:type="dxa"/>
            <w:gridSpan w:val="5"/>
          </w:tcPr>
          <w:p w14:paraId="363CFA72" w14:textId="77777777" w:rsidR="00FD351C" w:rsidRDefault="00FD351C"/>
        </w:tc>
        <w:tc>
          <w:tcPr>
            <w:tcW w:w="373" w:type="dxa"/>
          </w:tcPr>
          <w:p w14:paraId="5C60BFFA" w14:textId="77777777" w:rsidR="00FD351C" w:rsidRDefault="00FD351C"/>
        </w:tc>
        <w:tc>
          <w:tcPr>
            <w:tcW w:w="1630" w:type="dxa"/>
            <w:gridSpan w:val="2"/>
            <w:shd w:val="clear" w:color="auto" w:fill="26385B" w:themeFill="accent1"/>
            <w:vAlign w:val="bottom"/>
          </w:tcPr>
          <w:p w14:paraId="06B1CE7D" w14:textId="77777777" w:rsidR="00FD351C" w:rsidRDefault="0094305D" w:rsidP="006E7A8A">
            <w:pPr>
              <w:pStyle w:val="GraphicAnchor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3393E9FD" wp14:editId="4540405B">
                      <wp:extent cx="873759" cy="633731"/>
                      <wp:effectExtent l="0" t="0" r="3175" b="1270"/>
                      <wp:docPr id="22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3759" cy="63373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1836" y="18094"/>
                                    </a:moveTo>
                                    <a:cubicBezTo>
                                      <a:pt x="11805" y="18224"/>
                                      <a:pt x="11867" y="18310"/>
                                      <a:pt x="11930" y="18354"/>
                                    </a:cubicBezTo>
                                    <a:cubicBezTo>
                                      <a:pt x="11962" y="18310"/>
                                      <a:pt x="11993" y="18267"/>
                                      <a:pt x="12024" y="18224"/>
                                    </a:cubicBezTo>
                                    <a:cubicBezTo>
                                      <a:pt x="12024" y="18137"/>
                                      <a:pt x="12024" y="18050"/>
                                      <a:pt x="12024" y="17964"/>
                                    </a:cubicBezTo>
                                    <a:cubicBezTo>
                                      <a:pt x="11962" y="18007"/>
                                      <a:pt x="11899" y="18051"/>
                                      <a:pt x="11836" y="18094"/>
                                    </a:cubicBezTo>
                                    <a:close/>
                                    <a:moveTo>
                                      <a:pt x="13940" y="18916"/>
                                    </a:moveTo>
                                    <a:cubicBezTo>
                                      <a:pt x="13908" y="19003"/>
                                      <a:pt x="13845" y="19003"/>
                                      <a:pt x="13751" y="19046"/>
                                    </a:cubicBezTo>
                                    <a:cubicBezTo>
                                      <a:pt x="13877" y="19133"/>
                                      <a:pt x="14002" y="19089"/>
                                      <a:pt x="14096" y="18960"/>
                                    </a:cubicBezTo>
                                    <a:cubicBezTo>
                                      <a:pt x="14065" y="18873"/>
                                      <a:pt x="14002" y="18830"/>
                                      <a:pt x="13940" y="18916"/>
                                    </a:cubicBezTo>
                                    <a:close/>
                                    <a:moveTo>
                                      <a:pt x="12401" y="9956"/>
                                    </a:moveTo>
                                    <a:cubicBezTo>
                                      <a:pt x="12307" y="9999"/>
                                      <a:pt x="12307" y="9999"/>
                                      <a:pt x="12276" y="10129"/>
                                    </a:cubicBezTo>
                                    <a:cubicBezTo>
                                      <a:pt x="12307" y="10086"/>
                                      <a:pt x="12338" y="10042"/>
                                      <a:pt x="12370" y="9999"/>
                                    </a:cubicBezTo>
                                    <a:cubicBezTo>
                                      <a:pt x="12370" y="9999"/>
                                      <a:pt x="12370" y="9999"/>
                                      <a:pt x="12401" y="9956"/>
                                    </a:cubicBezTo>
                                    <a:close/>
                                    <a:moveTo>
                                      <a:pt x="11302" y="10172"/>
                                    </a:moveTo>
                                    <a:cubicBezTo>
                                      <a:pt x="11240" y="10129"/>
                                      <a:pt x="11177" y="10259"/>
                                      <a:pt x="11114" y="10216"/>
                                    </a:cubicBezTo>
                                    <a:cubicBezTo>
                                      <a:pt x="11208" y="10302"/>
                                      <a:pt x="11240" y="10302"/>
                                      <a:pt x="11302" y="10172"/>
                                    </a:cubicBezTo>
                                    <a:close/>
                                    <a:moveTo>
                                      <a:pt x="10612" y="12293"/>
                                    </a:moveTo>
                                    <a:cubicBezTo>
                                      <a:pt x="10643" y="12250"/>
                                      <a:pt x="10643" y="12207"/>
                                      <a:pt x="10674" y="12207"/>
                                    </a:cubicBezTo>
                                    <a:cubicBezTo>
                                      <a:pt x="10769" y="12207"/>
                                      <a:pt x="10769" y="12034"/>
                                      <a:pt x="10831" y="11947"/>
                                    </a:cubicBezTo>
                                    <a:cubicBezTo>
                                      <a:pt x="10831" y="11947"/>
                                      <a:pt x="10831" y="11861"/>
                                      <a:pt x="10831" y="11817"/>
                                    </a:cubicBezTo>
                                    <a:cubicBezTo>
                                      <a:pt x="10800" y="11731"/>
                                      <a:pt x="10674" y="11644"/>
                                      <a:pt x="10612" y="11687"/>
                                    </a:cubicBezTo>
                                    <a:cubicBezTo>
                                      <a:pt x="10549" y="11774"/>
                                      <a:pt x="10455" y="11731"/>
                                      <a:pt x="10392" y="11774"/>
                                    </a:cubicBezTo>
                                    <a:cubicBezTo>
                                      <a:pt x="10392" y="11861"/>
                                      <a:pt x="10455" y="11990"/>
                                      <a:pt x="10423" y="12077"/>
                                    </a:cubicBezTo>
                                    <a:cubicBezTo>
                                      <a:pt x="10423" y="12077"/>
                                      <a:pt x="10455" y="12120"/>
                                      <a:pt x="10486" y="12164"/>
                                    </a:cubicBezTo>
                                    <a:cubicBezTo>
                                      <a:pt x="10517" y="12250"/>
                                      <a:pt x="10549" y="12250"/>
                                      <a:pt x="10612" y="12293"/>
                                    </a:cubicBezTo>
                                    <a:close/>
                                    <a:moveTo>
                                      <a:pt x="12401" y="9956"/>
                                    </a:moveTo>
                                    <a:cubicBezTo>
                                      <a:pt x="12464" y="9913"/>
                                      <a:pt x="12495" y="9913"/>
                                      <a:pt x="12527" y="9869"/>
                                    </a:cubicBezTo>
                                    <a:cubicBezTo>
                                      <a:pt x="12433" y="9826"/>
                                      <a:pt x="12433" y="9826"/>
                                      <a:pt x="12401" y="9956"/>
                                    </a:cubicBezTo>
                                    <a:close/>
                                    <a:moveTo>
                                      <a:pt x="13877" y="12077"/>
                                    </a:moveTo>
                                    <a:cubicBezTo>
                                      <a:pt x="13940" y="12077"/>
                                      <a:pt x="14002" y="11990"/>
                                      <a:pt x="13971" y="11904"/>
                                    </a:cubicBezTo>
                                    <a:cubicBezTo>
                                      <a:pt x="13971" y="11861"/>
                                      <a:pt x="13908" y="11774"/>
                                      <a:pt x="13908" y="11731"/>
                                    </a:cubicBezTo>
                                    <a:cubicBezTo>
                                      <a:pt x="13845" y="11774"/>
                                      <a:pt x="13814" y="11817"/>
                                      <a:pt x="13783" y="11861"/>
                                    </a:cubicBezTo>
                                    <a:cubicBezTo>
                                      <a:pt x="13751" y="11904"/>
                                      <a:pt x="13720" y="11947"/>
                                      <a:pt x="13720" y="11947"/>
                                    </a:cubicBezTo>
                                    <a:cubicBezTo>
                                      <a:pt x="13688" y="12034"/>
                                      <a:pt x="13720" y="12077"/>
                                      <a:pt x="13783" y="12077"/>
                                    </a:cubicBezTo>
                                    <a:cubicBezTo>
                                      <a:pt x="13783" y="12077"/>
                                      <a:pt x="13814" y="12077"/>
                                      <a:pt x="13877" y="12077"/>
                                    </a:cubicBezTo>
                                    <a:close/>
                                    <a:moveTo>
                                      <a:pt x="11302" y="10172"/>
                                    </a:move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lose/>
                                    <a:moveTo>
                                      <a:pt x="13688" y="19133"/>
                                    </a:moveTo>
                                    <a:cubicBezTo>
                                      <a:pt x="13594" y="19219"/>
                                      <a:pt x="13531" y="19306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69" y="19392"/>
                                      <a:pt x="13469" y="19392"/>
                                    </a:cubicBezTo>
                                    <a:cubicBezTo>
                                      <a:pt x="13563" y="19306"/>
                                      <a:pt x="13688" y="19219"/>
                                      <a:pt x="13783" y="19176"/>
                                    </a:cubicBezTo>
                                    <a:cubicBezTo>
                                      <a:pt x="13783" y="19176"/>
                                      <a:pt x="13783" y="19133"/>
                                      <a:pt x="13783" y="19133"/>
                                    </a:cubicBezTo>
                                    <a:cubicBezTo>
                                      <a:pt x="13751" y="19133"/>
                                      <a:pt x="13720" y="19089"/>
                                      <a:pt x="13688" y="19133"/>
                                    </a:cubicBezTo>
                                    <a:close/>
                                    <a:moveTo>
                                      <a:pt x="13437" y="19392"/>
                                    </a:move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lose/>
                                    <a:moveTo>
                                      <a:pt x="13217" y="19479"/>
                                    </a:moveTo>
                                    <a:cubicBezTo>
                                      <a:pt x="13312" y="19479"/>
                                      <a:pt x="13374" y="19436"/>
                                      <a:pt x="13437" y="19349"/>
                                    </a:cubicBezTo>
                                    <a:cubicBezTo>
                                      <a:pt x="13343" y="19306"/>
                                      <a:pt x="13312" y="19436"/>
                                      <a:pt x="13217" y="19479"/>
                                    </a:cubicBezTo>
                                    <a:close/>
                                    <a:moveTo>
                                      <a:pt x="12276" y="13635"/>
                                    </a:moveTo>
                                    <a:cubicBezTo>
                                      <a:pt x="12244" y="13679"/>
                                      <a:pt x="12181" y="13679"/>
                                      <a:pt x="12150" y="13722"/>
                                    </a:cubicBezTo>
                                    <a:cubicBezTo>
                                      <a:pt x="11962" y="13982"/>
                                      <a:pt x="11742" y="14111"/>
                                      <a:pt x="11553" y="14241"/>
                                    </a:cubicBezTo>
                                    <a:cubicBezTo>
                                      <a:pt x="11491" y="14285"/>
                                      <a:pt x="11459" y="14328"/>
                                      <a:pt x="11428" y="14371"/>
                                    </a:cubicBezTo>
                                    <a:cubicBezTo>
                                      <a:pt x="11334" y="14458"/>
                                      <a:pt x="11240" y="14501"/>
                                      <a:pt x="11145" y="14544"/>
                                    </a:cubicBezTo>
                                    <a:cubicBezTo>
                                      <a:pt x="11114" y="14544"/>
                                      <a:pt x="11114" y="14631"/>
                                      <a:pt x="11114" y="14674"/>
                                    </a:cubicBezTo>
                                    <a:cubicBezTo>
                                      <a:pt x="11020" y="14631"/>
                                      <a:pt x="10988" y="14804"/>
                                      <a:pt x="10894" y="14717"/>
                                    </a:cubicBezTo>
                                    <a:cubicBezTo>
                                      <a:pt x="10894" y="14761"/>
                                      <a:pt x="10894" y="14804"/>
                                      <a:pt x="10894" y="14804"/>
                                    </a:cubicBezTo>
                                    <a:cubicBezTo>
                                      <a:pt x="10863" y="14804"/>
                                      <a:pt x="10831" y="14804"/>
                                      <a:pt x="10800" y="14804"/>
                                    </a:cubicBezTo>
                                    <a:cubicBezTo>
                                      <a:pt x="10769" y="14847"/>
                                      <a:pt x="10706" y="14934"/>
                                      <a:pt x="10674" y="14934"/>
                                    </a:cubicBezTo>
                                    <a:cubicBezTo>
                                      <a:pt x="10580" y="14891"/>
                                      <a:pt x="10549" y="15020"/>
                                      <a:pt x="10455" y="15064"/>
                                    </a:cubicBezTo>
                                    <a:cubicBezTo>
                                      <a:pt x="10517" y="15064"/>
                                      <a:pt x="10580" y="15064"/>
                                      <a:pt x="10643" y="15020"/>
                                    </a:cubicBezTo>
                                    <a:cubicBezTo>
                                      <a:pt x="10831" y="14934"/>
                                      <a:pt x="10988" y="14804"/>
                                      <a:pt x="11145" y="14717"/>
                                    </a:cubicBezTo>
                                    <a:cubicBezTo>
                                      <a:pt x="11208" y="14674"/>
                                      <a:pt x="11302" y="14631"/>
                                      <a:pt x="11365" y="14544"/>
                                    </a:cubicBezTo>
                                    <a:cubicBezTo>
                                      <a:pt x="11522" y="14371"/>
                                      <a:pt x="11742" y="14285"/>
                                      <a:pt x="11867" y="14068"/>
                                    </a:cubicBezTo>
                                    <a:cubicBezTo>
                                      <a:pt x="11867" y="14068"/>
                                      <a:pt x="11899" y="14025"/>
                                      <a:pt x="11899" y="14025"/>
                                    </a:cubicBezTo>
                                    <a:cubicBezTo>
                                      <a:pt x="12087" y="13938"/>
                                      <a:pt x="12181" y="13722"/>
                                      <a:pt x="12338" y="13592"/>
                                    </a:cubicBezTo>
                                    <a:cubicBezTo>
                                      <a:pt x="12370" y="13592"/>
                                      <a:pt x="12370" y="13505"/>
                                      <a:pt x="12370" y="13462"/>
                                    </a:cubicBezTo>
                                    <a:cubicBezTo>
                                      <a:pt x="12338" y="13549"/>
                                      <a:pt x="12307" y="13592"/>
                                      <a:pt x="12276" y="13635"/>
                                    </a:cubicBezTo>
                                    <a:close/>
                                    <a:moveTo>
                                      <a:pt x="8194" y="12293"/>
                                    </a:moveTo>
                                    <a:cubicBezTo>
                                      <a:pt x="8163" y="12380"/>
                                      <a:pt x="8069" y="12380"/>
                                      <a:pt x="8006" y="12380"/>
                                    </a:cubicBezTo>
                                    <a:cubicBezTo>
                                      <a:pt x="7943" y="12380"/>
                                      <a:pt x="7943" y="12423"/>
                                      <a:pt x="7912" y="12510"/>
                                    </a:cubicBezTo>
                                    <a:cubicBezTo>
                                      <a:pt x="8037" y="12510"/>
                                      <a:pt x="8131" y="12380"/>
                                      <a:pt x="8194" y="12293"/>
                                    </a:cubicBezTo>
                                    <a:cubicBezTo>
                                      <a:pt x="8194" y="12293"/>
                                      <a:pt x="8194" y="12293"/>
                                      <a:pt x="8194" y="12293"/>
                                    </a:cubicBezTo>
                                    <a:cubicBezTo>
                                      <a:pt x="8194" y="12293"/>
                                      <a:pt x="8194" y="12293"/>
                                      <a:pt x="8194" y="12293"/>
                                    </a:cubicBezTo>
                                    <a:close/>
                                    <a:moveTo>
                                      <a:pt x="11459" y="10129"/>
                                    </a:moveTo>
                                    <a:cubicBezTo>
                                      <a:pt x="11396" y="10086"/>
                                      <a:pt x="11365" y="10129"/>
                                      <a:pt x="11302" y="10172"/>
                                    </a:cubicBezTo>
                                    <a:cubicBezTo>
                                      <a:pt x="11365" y="10259"/>
                                      <a:pt x="11396" y="10172"/>
                                      <a:pt x="11459" y="10129"/>
                                    </a:cubicBezTo>
                                    <a:close/>
                                    <a:moveTo>
                                      <a:pt x="6970" y="17488"/>
                                    </a:moveTo>
                                    <a:cubicBezTo>
                                      <a:pt x="6938" y="17574"/>
                                      <a:pt x="6907" y="17618"/>
                                      <a:pt x="6907" y="17661"/>
                                    </a:cubicBezTo>
                                    <a:cubicBezTo>
                                      <a:pt x="6938" y="17661"/>
                                      <a:pt x="6970" y="17704"/>
                                      <a:pt x="7033" y="17704"/>
                                    </a:cubicBezTo>
                                    <a:cubicBezTo>
                                      <a:pt x="7095" y="17618"/>
                                      <a:pt x="7127" y="17531"/>
                                      <a:pt x="7221" y="17444"/>
                                    </a:cubicBezTo>
                                    <a:cubicBezTo>
                                      <a:pt x="7095" y="17444"/>
                                      <a:pt x="7033" y="17488"/>
                                      <a:pt x="6970" y="17488"/>
                                    </a:cubicBezTo>
                                    <a:close/>
                                    <a:moveTo>
                                      <a:pt x="188" y="3939"/>
                                    </a:moveTo>
                                    <a:cubicBezTo>
                                      <a:pt x="283" y="3853"/>
                                      <a:pt x="377" y="3896"/>
                                      <a:pt x="471" y="3853"/>
                                    </a:cubicBezTo>
                                    <a:cubicBezTo>
                                      <a:pt x="628" y="3766"/>
                                      <a:pt x="659" y="3593"/>
                                      <a:pt x="722" y="3376"/>
                                    </a:cubicBezTo>
                                    <a:cubicBezTo>
                                      <a:pt x="753" y="3290"/>
                                      <a:pt x="722" y="3203"/>
                                      <a:pt x="753" y="3117"/>
                                    </a:cubicBezTo>
                                    <a:cubicBezTo>
                                      <a:pt x="722" y="3030"/>
                                      <a:pt x="722" y="2943"/>
                                      <a:pt x="691" y="2857"/>
                                    </a:cubicBezTo>
                                    <a:cubicBezTo>
                                      <a:pt x="596" y="2770"/>
                                      <a:pt x="534" y="2727"/>
                                      <a:pt x="439" y="2640"/>
                                    </a:cubicBezTo>
                                    <a:cubicBezTo>
                                      <a:pt x="408" y="2597"/>
                                      <a:pt x="377" y="2511"/>
                                      <a:pt x="345" y="2511"/>
                                    </a:cubicBezTo>
                                    <a:cubicBezTo>
                                      <a:pt x="251" y="2511"/>
                                      <a:pt x="188" y="2511"/>
                                      <a:pt x="94" y="2511"/>
                                    </a:cubicBezTo>
                                    <a:lnTo>
                                      <a:pt x="94" y="2770"/>
                                    </a:lnTo>
                                    <a:cubicBezTo>
                                      <a:pt x="157" y="2727"/>
                                      <a:pt x="251" y="2684"/>
                                      <a:pt x="314" y="2814"/>
                                    </a:cubicBezTo>
                                    <a:cubicBezTo>
                                      <a:pt x="439" y="2770"/>
                                      <a:pt x="471" y="2900"/>
                                      <a:pt x="534" y="3030"/>
                                    </a:cubicBezTo>
                                    <a:cubicBezTo>
                                      <a:pt x="565" y="3160"/>
                                      <a:pt x="596" y="3333"/>
                                      <a:pt x="565" y="3463"/>
                                    </a:cubicBezTo>
                                    <a:cubicBezTo>
                                      <a:pt x="565" y="3549"/>
                                      <a:pt x="471" y="3636"/>
                                      <a:pt x="439" y="3636"/>
                                    </a:cubicBezTo>
                                    <a:cubicBezTo>
                                      <a:pt x="345" y="3679"/>
                                      <a:pt x="220" y="3723"/>
                                      <a:pt x="126" y="3679"/>
                                    </a:cubicBezTo>
                                    <a:lnTo>
                                      <a:pt x="126" y="3939"/>
                                    </a:lnTo>
                                    <a:cubicBezTo>
                                      <a:pt x="126" y="3939"/>
                                      <a:pt x="157" y="3939"/>
                                      <a:pt x="188" y="3939"/>
                                    </a:cubicBezTo>
                                    <a:close/>
                                    <a:moveTo>
                                      <a:pt x="7912" y="19955"/>
                                    </a:moveTo>
                                    <a:cubicBezTo>
                                      <a:pt x="7755" y="19998"/>
                                      <a:pt x="7598" y="19955"/>
                                      <a:pt x="7441" y="20042"/>
                                    </a:cubicBezTo>
                                    <a:cubicBezTo>
                                      <a:pt x="7409" y="20085"/>
                                      <a:pt x="7346" y="20042"/>
                                      <a:pt x="7284" y="20042"/>
                                    </a:cubicBezTo>
                                    <a:cubicBezTo>
                                      <a:pt x="7095" y="20042"/>
                                      <a:pt x="6876" y="20042"/>
                                      <a:pt x="6687" y="20085"/>
                                    </a:cubicBezTo>
                                    <a:cubicBezTo>
                                      <a:pt x="6687" y="20128"/>
                                      <a:pt x="6687" y="20172"/>
                                      <a:pt x="6687" y="20215"/>
                                    </a:cubicBezTo>
                                    <a:cubicBezTo>
                                      <a:pt x="6719" y="20258"/>
                                      <a:pt x="6750" y="20301"/>
                                      <a:pt x="6750" y="20301"/>
                                    </a:cubicBezTo>
                                    <a:cubicBezTo>
                                      <a:pt x="6844" y="20301"/>
                                      <a:pt x="6938" y="20345"/>
                                      <a:pt x="7033" y="20345"/>
                                    </a:cubicBezTo>
                                    <a:cubicBezTo>
                                      <a:pt x="7158" y="20345"/>
                                      <a:pt x="7252" y="20301"/>
                                      <a:pt x="7378" y="20301"/>
                                    </a:cubicBezTo>
                                    <a:cubicBezTo>
                                      <a:pt x="7441" y="20301"/>
                                      <a:pt x="7472" y="20301"/>
                                      <a:pt x="7535" y="20301"/>
                                    </a:cubicBezTo>
                                    <a:cubicBezTo>
                                      <a:pt x="7598" y="20301"/>
                                      <a:pt x="7629" y="20258"/>
                                      <a:pt x="7660" y="20258"/>
                                    </a:cubicBezTo>
                                    <a:cubicBezTo>
                                      <a:pt x="7755" y="20215"/>
                                      <a:pt x="7849" y="20128"/>
                                      <a:pt x="7943" y="20042"/>
                                    </a:cubicBezTo>
                                    <a:cubicBezTo>
                                      <a:pt x="7943" y="19955"/>
                                      <a:pt x="7943" y="19955"/>
                                      <a:pt x="7912" y="19955"/>
                                    </a:cubicBezTo>
                                    <a:close/>
                                    <a:moveTo>
                                      <a:pt x="7943" y="21081"/>
                                    </a:moveTo>
                                    <a:cubicBezTo>
                                      <a:pt x="7943" y="21124"/>
                                      <a:pt x="7912" y="21167"/>
                                      <a:pt x="7880" y="21254"/>
                                    </a:cubicBezTo>
                                    <a:cubicBezTo>
                                      <a:pt x="7974" y="21210"/>
                                      <a:pt x="8069" y="21210"/>
                                      <a:pt x="8163" y="21210"/>
                                    </a:cubicBezTo>
                                    <a:cubicBezTo>
                                      <a:pt x="8131" y="21124"/>
                                      <a:pt x="8131" y="21124"/>
                                      <a:pt x="8100" y="21037"/>
                                    </a:cubicBezTo>
                                    <a:cubicBezTo>
                                      <a:pt x="8069" y="21081"/>
                                      <a:pt x="8006" y="21081"/>
                                      <a:pt x="7943" y="21081"/>
                                    </a:cubicBezTo>
                                    <a:close/>
                                    <a:moveTo>
                                      <a:pt x="10455" y="10648"/>
                                    </a:moveTo>
                                    <a:cubicBezTo>
                                      <a:pt x="10423" y="10692"/>
                                      <a:pt x="10392" y="10692"/>
                                      <a:pt x="10360" y="10692"/>
                                    </a:cubicBezTo>
                                    <a:cubicBezTo>
                                      <a:pt x="10360" y="10692"/>
                                      <a:pt x="10329" y="10735"/>
                                      <a:pt x="10298" y="10735"/>
                                    </a:cubicBezTo>
                                    <a:cubicBezTo>
                                      <a:pt x="10298" y="10735"/>
                                      <a:pt x="10298" y="10778"/>
                                      <a:pt x="10298" y="10778"/>
                                    </a:cubicBezTo>
                                    <a:cubicBezTo>
                                      <a:pt x="10423" y="10692"/>
                                      <a:pt x="10549" y="10605"/>
                                      <a:pt x="10674" y="10519"/>
                                    </a:cubicBezTo>
                                    <a:cubicBezTo>
                                      <a:pt x="10580" y="10519"/>
                                      <a:pt x="10486" y="10475"/>
                                      <a:pt x="10455" y="10648"/>
                                    </a:cubicBezTo>
                                    <a:close/>
                                    <a:moveTo>
                                      <a:pt x="10957" y="10302"/>
                                    </a:moveTo>
                                    <a:cubicBezTo>
                                      <a:pt x="10863" y="10345"/>
                                      <a:pt x="10769" y="10389"/>
                                      <a:pt x="10674" y="10475"/>
                                    </a:cubicBezTo>
                                    <a:cubicBezTo>
                                      <a:pt x="10800" y="10519"/>
                                      <a:pt x="10831" y="10519"/>
                                      <a:pt x="10926" y="10432"/>
                                    </a:cubicBezTo>
                                    <a:cubicBezTo>
                                      <a:pt x="10957" y="10389"/>
                                      <a:pt x="10988" y="10345"/>
                                      <a:pt x="11020" y="10389"/>
                                    </a:cubicBezTo>
                                    <a:cubicBezTo>
                                      <a:pt x="11051" y="10389"/>
                                      <a:pt x="11083" y="10389"/>
                                      <a:pt x="11114" y="10389"/>
                                    </a:cubicBezTo>
                                    <a:cubicBezTo>
                                      <a:pt x="11083" y="10259"/>
                                      <a:pt x="11020" y="10259"/>
                                      <a:pt x="10957" y="10302"/>
                                    </a:cubicBezTo>
                                    <a:close/>
                                    <a:moveTo>
                                      <a:pt x="8320" y="16579"/>
                                    </a:moveTo>
                                    <a:cubicBezTo>
                                      <a:pt x="8320" y="16622"/>
                                      <a:pt x="8351" y="16622"/>
                                      <a:pt x="8351" y="16709"/>
                                    </a:cubicBezTo>
                                    <a:cubicBezTo>
                                      <a:pt x="8445" y="16622"/>
                                      <a:pt x="8508" y="16579"/>
                                      <a:pt x="8571" y="16492"/>
                                    </a:cubicBezTo>
                                    <a:cubicBezTo>
                                      <a:pt x="8477" y="16449"/>
                                      <a:pt x="8414" y="16535"/>
                                      <a:pt x="8320" y="16579"/>
                                    </a:cubicBezTo>
                                    <a:close/>
                                    <a:moveTo>
                                      <a:pt x="9199" y="18007"/>
                                    </a:moveTo>
                                    <a:cubicBezTo>
                                      <a:pt x="9230" y="18094"/>
                                      <a:pt x="9262" y="18137"/>
                                      <a:pt x="9324" y="18224"/>
                                    </a:cubicBezTo>
                                    <a:cubicBezTo>
                                      <a:pt x="9356" y="18137"/>
                                      <a:pt x="9387" y="18050"/>
                                      <a:pt x="9419" y="17964"/>
                                    </a:cubicBezTo>
                                    <a:cubicBezTo>
                                      <a:pt x="9324" y="17834"/>
                                      <a:pt x="9324" y="17834"/>
                                      <a:pt x="9199" y="18007"/>
                                    </a:cubicBezTo>
                                    <a:close/>
                                    <a:moveTo>
                                      <a:pt x="9356" y="20345"/>
                                    </a:moveTo>
                                    <a:cubicBezTo>
                                      <a:pt x="9419" y="20301"/>
                                      <a:pt x="9419" y="20258"/>
                                      <a:pt x="9419" y="20172"/>
                                    </a:cubicBezTo>
                                    <a:cubicBezTo>
                                      <a:pt x="9293" y="20215"/>
                                      <a:pt x="9199" y="20258"/>
                                      <a:pt x="9105" y="20345"/>
                                    </a:cubicBezTo>
                                    <a:cubicBezTo>
                                      <a:pt x="9167" y="20388"/>
                                      <a:pt x="9262" y="20388"/>
                                      <a:pt x="9356" y="20345"/>
                                    </a:cubicBezTo>
                                    <a:close/>
                                    <a:moveTo>
                                      <a:pt x="8822" y="12770"/>
                                    </a:moveTo>
                                    <a:cubicBezTo>
                                      <a:pt x="8822" y="12813"/>
                                      <a:pt x="8822" y="12856"/>
                                      <a:pt x="8853" y="12899"/>
                                    </a:cubicBezTo>
                                    <a:cubicBezTo>
                                      <a:pt x="8728" y="12856"/>
                                      <a:pt x="8634" y="12856"/>
                                      <a:pt x="8602" y="12986"/>
                                    </a:cubicBezTo>
                                    <a:cubicBezTo>
                                      <a:pt x="8634" y="12986"/>
                                      <a:pt x="8665" y="13029"/>
                                      <a:pt x="8665" y="13029"/>
                                    </a:cubicBezTo>
                                    <a:cubicBezTo>
                                      <a:pt x="8665" y="13073"/>
                                      <a:pt x="8696" y="13116"/>
                                      <a:pt x="8728" y="13073"/>
                                    </a:cubicBezTo>
                                    <a:cubicBezTo>
                                      <a:pt x="8791" y="12986"/>
                                      <a:pt x="8916" y="13073"/>
                                      <a:pt x="8948" y="12899"/>
                                    </a:cubicBezTo>
                                    <a:cubicBezTo>
                                      <a:pt x="8948" y="12899"/>
                                      <a:pt x="8979" y="12899"/>
                                      <a:pt x="9010" y="12899"/>
                                    </a:cubicBezTo>
                                    <a:cubicBezTo>
                                      <a:pt x="9042" y="12899"/>
                                      <a:pt x="9073" y="12856"/>
                                      <a:pt x="9073" y="12856"/>
                                    </a:cubicBezTo>
                                    <a:cubicBezTo>
                                      <a:pt x="9042" y="12726"/>
                                      <a:pt x="9136" y="12726"/>
                                      <a:pt x="9199" y="12640"/>
                                    </a:cubicBezTo>
                                    <a:cubicBezTo>
                                      <a:pt x="9010" y="12640"/>
                                      <a:pt x="8948" y="12856"/>
                                      <a:pt x="8822" y="12770"/>
                                    </a:cubicBezTo>
                                    <a:close/>
                                    <a:moveTo>
                                      <a:pt x="18460" y="19739"/>
                                    </a:move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lose/>
                                    <a:moveTo>
                                      <a:pt x="18398" y="19306"/>
                                    </a:moveTo>
                                    <a:cubicBezTo>
                                      <a:pt x="18429" y="19263"/>
                                      <a:pt x="18460" y="19219"/>
                                      <a:pt x="18460" y="19176"/>
                                    </a:cubicBezTo>
                                    <a:cubicBezTo>
                                      <a:pt x="18366" y="19089"/>
                                      <a:pt x="18366" y="19263"/>
                                      <a:pt x="18335" y="19306"/>
                                    </a:cubicBezTo>
                                    <a:cubicBezTo>
                                      <a:pt x="18366" y="19306"/>
                                      <a:pt x="18366" y="19306"/>
                                      <a:pt x="18398" y="19306"/>
                                    </a:cubicBezTo>
                                    <a:close/>
                                    <a:moveTo>
                                      <a:pt x="18303" y="19955"/>
                                    </a:moveTo>
                                    <a:cubicBezTo>
                                      <a:pt x="18241" y="20042"/>
                                      <a:pt x="18178" y="20172"/>
                                      <a:pt x="18115" y="20258"/>
                                    </a:cubicBezTo>
                                    <a:cubicBezTo>
                                      <a:pt x="18021" y="20388"/>
                                      <a:pt x="17927" y="20475"/>
                                      <a:pt x="17864" y="20604"/>
                                    </a:cubicBezTo>
                                    <a:cubicBezTo>
                                      <a:pt x="17833" y="20648"/>
                                      <a:pt x="17801" y="20691"/>
                                      <a:pt x="17833" y="20734"/>
                                    </a:cubicBezTo>
                                    <a:cubicBezTo>
                                      <a:pt x="17895" y="20648"/>
                                      <a:pt x="17958" y="20604"/>
                                      <a:pt x="18021" y="20518"/>
                                    </a:cubicBezTo>
                                    <a:cubicBezTo>
                                      <a:pt x="18052" y="20475"/>
                                      <a:pt x="18084" y="20475"/>
                                      <a:pt x="18084" y="20431"/>
                                    </a:cubicBezTo>
                                    <a:cubicBezTo>
                                      <a:pt x="18147" y="20301"/>
                                      <a:pt x="18241" y="20172"/>
                                      <a:pt x="18303" y="20042"/>
                                    </a:cubicBezTo>
                                    <a:cubicBezTo>
                                      <a:pt x="18398" y="19955"/>
                                      <a:pt x="18429" y="19825"/>
                                      <a:pt x="18460" y="19695"/>
                                    </a:cubicBezTo>
                                    <a:cubicBezTo>
                                      <a:pt x="18366" y="19782"/>
                                      <a:pt x="18335" y="19869"/>
                                      <a:pt x="18303" y="19955"/>
                                    </a:cubicBezTo>
                                    <a:close/>
                                    <a:moveTo>
                                      <a:pt x="18523" y="19522"/>
                                    </a:moveTo>
                                    <a:cubicBezTo>
                                      <a:pt x="18460" y="19566"/>
                                      <a:pt x="18460" y="19652"/>
                                      <a:pt x="18460" y="19739"/>
                                    </a:cubicBezTo>
                                    <a:cubicBezTo>
                                      <a:pt x="18555" y="19695"/>
                                      <a:pt x="18586" y="19609"/>
                                      <a:pt x="18617" y="19479"/>
                                    </a:cubicBezTo>
                                    <a:cubicBezTo>
                                      <a:pt x="18586" y="19479"/>
                                      <a:pt x="18555" y="19479"/>
                                      <a:pt x="18523" y="19522"/>
                                    </a:cubicBezTo>
                                    <a:close/>
                                    <a:moveTo>
                                      <a:pt x="14128" y="18873"/>
                                    </a:moveTo>
                                    <a:cubicBezTo>
                                      <a:pt x="14128" y="18873"/>
                                      <a:pt x="14159" y="18916"/>
                                      <a:pt x="14191" y="18960"/>
                                    </a:cubicBezTo>
                                    <a:cubicBezTo>
                                      <a:pt x="14222" y="18916"/>
                                      <a:pt x="14253" y="18830"/>
                                      <a:pt x="14253" y="18786"/>
                                    </a:cubicBezTo>
                                    <a:cubicBezTo>
                                      <a:pt x="14442" y="18830"/>
                                      <a:pt x="14536" y="18743"/>
                                      <a:pt x="14567" y="18527"/>
                                    </a:cubicBezTo>
                                    <a:cubicBezTo>
                                      <a:pt x="14442" y="18613"/>
                                      <a:pt x="14316" y="18700"/>
                                      <a:pt x="14159" y="18786"/>
                                    </a:cubicBezTo>
                                    <a:cubicBezTo>
                                      <a:pt x="14128" y="18743"/>
                                      <a:pt x="14128" y="18830"/>
                                      <a:pt x="14128" y="18873"/>
                                    </a:cubicBezTo>
                                    <a:close/>
                                    <a:moveTo>
                                      <a:pt x="18241" y="21384"/>
                                    </a:moveTo>
                                    <a:cubicBezTo>
                                      <a:pt x="18303" y="21384"/>
                                      <a:pt x="18335" y="21384"/>
                                      <a:pt x="18366" y="21297"/>
                                    </a:cubicBezTo>
                                    <a:cubicBezTo>
                                      <a:pt x="18398" y="21210"/>
                                      <a:pt x="18429" y="21167"/>
                                      <a:pt x="18460" y="21081"/>
                                    </a:cubicBezTo>
                                    <a:cubicBezTo>
                                      <a:pt x="18460" y="21081"/>
                                      <a:pt x="18429" y="21037"/>
                                      <a:pt x="18429" y="20951"/>
                                    </a:cubicBezTo>
                                    <a:cubicBezTo>
                                      <a:pt x="18398" y="21167"/>
                                      <a:pt x="18303" y="21254"/>
                                      <a:pt x="18241" y="21384"/>
                                    </a:cubicBezTo>
                                    <a:close/>
                                    <a:moveTo>
                                      <a:pt x="18241" y="21384"/>
                                    </a:move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lose/>
                                    <a:moveTo>
                                      <a:pt x="17707" y="15626"/>
                                    </a:moveTo>
                                    <a:cubicBezTo>
                                      <a:pt x="17676" y="15670"/>
                                      <a:pt x="17613" y="15670"/>
                                      <a:pt x="17581" y="15670"/>
                                    </a:cubicBezTo>
                                    <a:cubicBezTo>
                                      <a:pt x="17550" y="15713"/>
                                      <a:pt x="17519" y="15756"/>
                                      <a:pt x="17613" y="15800"/>
                                    </a:cubicBezTo>
                                    <a:cubicBezTo>
                                      <a:pt x="17613" y="15756"/>
                                      <a:pt x="17738" y="15756"/>
                                      <a:pt x="17707" y="15626"/>
                                    </a:cubicBezTo>
                                    <a:close/>
                                    <a:moveTo>
                                      <a:pt x="18586" y="18916"/>
                                    </a:moveTo>
                                    <a:cubicBezTo>
                                      <a:pt x="18649" y="18916"/>
                                      <a:pt x="18680" y="18873"/>
                                      <a:pt x="18680" y="18786"/>
                                    </a:cubicBezTo>
                                    <a:cubicBezTo>
                                      <a:pt x="18523" y="18786"/>
                                      <a:pt x="18523" y="18960"/>
                                      <a:pt x="18492" y="19089"/>
                                    </a:cubicBezTo>
                                    <a:cubicBezTo>
                                      <a:pt x="18523" y="19089"/>
                                      <a:pt x="18555" y="19089"/>
                                      <a:pt x="18586" y="19089"/>
                                    </a:cubicBezTo>
                                    <a:cubicBezTo>
                                      <a:pt x="18586" y="19046"/>
                                      <a:pt x="18586" y="18916"/>
                                      <a:pt x="18586" y="18916"/>
                                    </a:cubicBezTo>
                                    <a:close/>
                                    <a:moveTo>
                                      <a:pt x="21600" y="0"/>
                                    </a:moveTo>
                                    <a:cubicBezTo>
                                      <a:pt x="21600" y="43"/>
                                      <a:pt x="21569" y="130"/>
                                      <a:pt x="21569" y="173"/>
                                    </a:cubicBezTo>
                                    <a:cubicBezTo>
                                      <a:pt x="21537" y="303"/>
                                      <a:pt x="21506" y="433"/>
                                      <a:pt x="21474" y="563"/>
                                    </a:cubicBezTo>
                                    <a:cubicBezTo>
                                      <a:pt x="21443" y="693"/>
                                      <a:pt x="21380" y="866"/>
                                      <a:pt x="21317" y="996"/>
                                    </a:cubicBezTo>
                                    <a:cubicBezTo>
                                      <a:pt x="21255" y="1212"/>
                                      <a:pt x="21160" y="1428"/>
                                      <a:pt x="21066" y="1645"/>
                                    </a:cubicBezTo>
                                    <a:cubicBezTo>
                                      <a:pt x="21035" y="1731"/>
                                      <a:pt x="21003" y="1775"/>
                                      <a:pt x="20972" y="1861"/>
                                    </a:cubicBezTo>
                                    <a:cubicBezTo>
                                      <a:pt x="20941" y="1905"/>
                                      <a:pt x="20878" y="1991"/>
                                      <a:pt x="20878" y="2078"/>
                                    </a:cubicBezTo>
                                    <a:cubicBezTo>
                                      <a:pt x="20784" y="2121"/>
                                      <a:pt x="20752" y="2251"/>
                                      <a:pt x="20690" y="2337"/>
                                    </a:cubicBezTo>
                                    <a:cubicBezTo>
                                      <a:pt x="20658" y="2381"/>
                                      <a:pt x="20658" y="2424"/>
                                      <a:pt x="20627" y="2467"/>
                                    </a:cubicBezTo>
                                    <a:cubicBezTo>
                                      <a:pt x="20595" y="2511"/>
                                      <a:pt x="20595" y="2597"/>
                                      <a:pt x="20564" y="2597"/>
                                    </a:cubicBezTo>
                                    <a:cubicBezTo>
                                      <a:pt x="20470" y="2597"/>
                                      <a:pt x="20438" y="2684"/>
                                      <a:pt x="20407" y="2770"/>
                                    </a:cubicBezTo>
                                    <a:cubicBezTo>
                                      <a:pt x="20313" y="2900"/>
                                      <a:pt x="20156" y="2987"/>
                                      <a:pt x="20093" y="3160"/>
                                    </a:cubicBezTo>
                                    <a:cubicBezTo>
                                      <a:pt x="20030" y="3290"/>
                                      <a:pt x="19905" y="3376"/>
                                      <a:pt x="19779" y="3376"/>
                                    </a:cubicBezTo>
                                    <a:cubicBezTo>
                                      <a:pt x="19653" y="3420"/>
                                      <a:pt x="19559" y="3550"/>
                                      <a:pt x="19402" y="3506"/>
                                    </a:cubicBezTo>
                                    <a:cubicBezTo>
                                      <a:pt x="19371" y="3506"/>
                                      <a:pt x="19340" y="3550"/>
                                      <a:pt x="19277" y="3593"/>
                                    </a:cubicBezTo>
                                    <a:cubicBezTo>
                                      <a:pt x="19120" y="3636"/>
                                      <a:pt x="18963" y="3723"/>
                                      <a:pt x="18837" y="3550"/>
                                    </a:cubicBezTo>
                                    <a:cubicBezTo>
                                      <a:pt x="18806" y="3550"/>
                                      <a:pt x="18774" y="3550"/>
                                      <a:pt x="18712" y="3550"/>
                                    </a:cubicBezTo>
                                    <a:cubicBezTo>
                                      <a:pt x="18680" y="3376"/>
                                      <a:pt x="18743" y="3203"/>
                                      <a:pt x="18774" y="3073"/>
                                    </a:cubicBezTo>
                                    <a:cubicBezTo>
                                      <a:pt x="18806" y="2900"/>
                                      <a:pt x="18806" y="2727"/>
                                      <a:pt x="18774" y="2511"/>
                                    </a:cubicBezTo>
                                    <a:cubicBezTo>
                                      <a:pt x="18774" y="2467"/>
                                      <a:pt x="18774" y="2467"/>
                                      <a:pt x="18774" y="2424"/>
                                    </a:cubicBezTo>
                                    <a:cubicBezTo>
                                      <a:pt x="18774" y="2381"/>
                                      <a:pt x="18774" y="2337"/>
                                      <a:pt x="18743" y="2251"/>
                                    </a:cubicBezTo>
                                    <a:cubicBezTo>
                                      <a:pt x="18743" y="2164"/>
                                      <a:pt x="18617" y="2164"/>
                                      <a:pt x="18617" y="2078"/>
                                    </a:cubicBezTo>
                                    <a:cubicBezTo>
                                      <a:pt x="18617" y="1991"/>
                                      <a:pt x="18586" y="1948"/>
                                      <a:pt x="18555" y="1905"/>
                                    </a:cubicBezTo>
                                    <a:cubicBezTo>
                                      <a:pt x="18492" y="1775"/>
                                      <a:pt x="18366" y="1731"/>
                                      <a:pt x="18272" y="1645"/>
                                    </a:cubicBezTo>
                                    <a:cubicBezTo>
                                      <a:pt x="18147" y="1515"/>
                                      <a:pt x="18021" y="1602"/>
                                      <a:pt x="17927" y="1645"/>
                                    </a:cubicBezTo>
                                    <a:cubicBezTo>
                                      <a:pt x="17833" y="1688"/>
                                      <a:pt x="17801" y="1775"/>
                                      <a:pt x="17801" y="1905"/>
                                    </a:cubicBezTo>
                                    <a:cubicBezTo>
                                      <a:pt x="17801" y="1991"/>
                                      <a:pt x="17833" y="2078"/>
                                      <a:pt x="17738" y="2121"/>
                                    </a:cubicBezTo>
                                    <a:cubicBezTo>
                                      <a:pt x="17770" y="2208"/>
                                      <a:pt x="17833" y="2251"/>
                                      <a:pt x="17801" y="2381"/>
                                    </a:cubicBezTo>
                                    <a:cubicBezTo>
                                      <a:pt x="17770" y="2467"/>
                                      <a:pt x="17833" y="2597"/>
                                      <a:pt x="17864" y="2727"/>
                                    </a:cubicBezTo>
                                    <a:cubicBezTo>
                                      <a:pt x="17927" y="2900"/>
                                      <a:pt x="18021" y="3073"/>
                                      <a:pt x="18084" y="3246"/>
                                    </a:cubicBezTo>
                                    <a:cubicBezTo>
                                      <a:pt x="18115" y="3376"/>
                                      <a:pt x="18241" y="3420"/>
                                      <a:pt x="18304" y="3506"/>
                                    </a:cubicBezTo>
                                    <a:cubicBezTo>
                                      <a:pt x="18335" y="3550"/>
                                      <a:pt x="18366" y="3593"/>
                                      <a:pt x="18398" y="3679"/>
                                    </a:cubicBezTo>
                                    <a:cubicBezTo>
                                      <a:pt x="18304" y="3766"/>
                                      <a:pt x="18178" y="3853"/>
                                      <a:pt x="18209" y="4026"/>
                                    </a:cubicBezTo>
                                    <a:cubicBezTo>
                                      <a:pt x="18209" y="4069"/>
                                      <a:pt x="18115" y="4069"/>
                                      <a:pt x="18084" y="4156"/>
                                    </a:cubicBezTo>
                                    <a:cubicBezTo>
                                      <a:pt x="17990" y="4069"/>
                                      <a:pt x="17958" y="4199"/>
                                      <a:pt x="17958" y="4285"/>
                                    </a:cubicBezTo>
                                    <a:cubicBezTo>
                                      <a:pt x="17958" y="4372"/>
                                      <a:pt x="17927" y="4372"/>
                                      <a:pt x="17895" y="4372"/>
                                    </a:cubicBezTo>
                                    <a:cubicBezTo>
                                      <a:pt x="17864" y="4372"/>
                                      <a:pt x="17833" y="4459"/>
                                      <a:pt x="17801" y="4502"/>
                                    </a:cubicBezTo>
                                    <a:cubicBezTo>
                                      <a:pt x="17801" y="4502"/>
                                      <a:pt x="17770" y="4502"/>
                                      <a:pt x="17707" y="4502"/>
                                    </a:cubicBezTo>
                                    <a:cubicBezTo>
                                      <a:pt x="17676" y="4545"/>
                                      <a:pt x="17644" y="4588"/>
                                      <a:pt x="17581" y="4632"/>
                                    </a:cubicBezTo>
                                    <a:cubicBezTo>
                                      <a:pt x="17550" y="4675"/>
                                      <a:pt x="17487" y="4632"/>
                                      <a:pt x="17456" y="4718"/>
                                    </a:cubicBezTo>
                                    <a:cubicBezTo>
                                      <a:pt x="17393" y="4675"/>
                                      <a:pt x="17362" y="4675"/>
                                      <a:pt x="17299" y="4718"/>
                                    </a:cubicBezTo>
                                    <a:cubicBezTo>
                                      <a:pt x="17236" y="4762"/>
                                      <a:pt x="17173" y="4848"/>
                                      <a:pt x="17142" y="4805"/>
                                    </a:cubicBezTo>
                                    <a:cubicBezTo>
                                      <a:pt x="17048" y="4762"/>
                                      <a:pt x="17016" y="4891"/>
                                      <a:pt x="16922" y="4848"/>
                                    </a:cubicBezTo>
                                    <a:cubicBezTo>
                                      <a:pt x="16859" y="4805"/>
                                      <a:pt x="16765" y="4848"/>
                                      <a:pt x="16702" y="4848"/>
                                    </a:cubicBezTo>
                                    <a:cubicBezTo>
                                      <a:pt x="16640" y="4848"/>
                                      <a:pt x="16514" y="4891"/>
                                      <a:pt x="16483" y="4848"/>
                                    </a:cubicBezTo>
                                    <a:cubicBezTo>
                                      <a:pt x="16326" y="4718"/>
                                      <a:pt x="16137" y="4805"/>
                                      <a:pt x="16012" y="4632"/>
                                    </a:cubicBezTo>
                                    <a:cubicBezTo>
                                      <a:pt x="15980" y="4588"/>
                                      <a:pt x="15949" y="4588"/>
                                      <a:pt x="15917" y="4588"/>
                                    </a:cubicBezTo>
                                    <a:cubicBezTo>
                                      <a:pt x="15886" y="4502"/>
                                      <a:pt x="15886" y="4459"/>
                                      <a:pt x="15855" y="4372"/>
                                    </a:cubicBezTo>
                                    <a:cubicBezTo>
                                      <a:pt x="15949" y="4199"/>
                                      <a:pt x="15949" y="4199"/>
                                      <a:pt x="15855" y="4069"/>
                                    </a:cubicBezTo>
                                    <a:cubicBezTo>
                                      <a:pt x="15855" y="4069"/>
                                      <a:pt x="15886" y="4026"/>
                                      <a:pt x="15886" y="4026"/>
                                    </a:cubicBezTo>
                                    <a:cubicBezTo>
                                      <a:pt x="15855" y="3723"/>
                                      <a:pt x="15855" y="3420"/>
                                      <a:pt x="15698" y="3160"/>
                                    </a:cubicBezTo>
                                    <a:cubicBezTo>
                                      <a:pt x="15666" y="3117"/>
                                      <a:pt x="15635" y="3030"/>
                                      <a:pt x="15635" y="2943"/>
                                    </a:cubicBezTo>
                                    <a:cubicBezTo>
                                      <a:pt x="15572" y="2770"/>
                                      <a:pt x="15509" y="2597"/>
                                      <a:pt x="15384" y="2511"/>
                                    </a:cubicBezTo>
                                    <a:cubicBezTo>
                                      <a:pt x="15321" y="2467"/>
                                      <a:pt x="15290" y="2381"/>
                                      <a:pt x="15227" y="2337"/>
                                    </a:cubicBezTo>
                                    <a:cubicBezTo>
                                      <a:pt x="15101" y="2251"/>
                                      <a:pt x="15007" y="2337"/>
                                      <a:pt x="14913" y="2294"/>
                                    </a:cubicBezTo>
                                    <a:cubicBezTo>
                                      <a:pt x="14881" y="2294"/>
                                      <a:pt x="14819" y="2337"/>
                                      <a:pt x="14819" y="2424"/>
                                    </a:cubicBezTo>
                                    <a:cubicBezTo>
                                      <a:pt x="14819" y="2467"/>
                                      <a:pt x="14850" y="2554"/>
                                      <a:pt x="14756" y="2554"/>
                                    </a:cubicBezTo>
                                    <a:cubicBezTo>
                                      <a:pt x="14756" y="2554"/>
                                      <a:pt x="14724" y="2597"/>
                                      <a:pt x="14724" y="2597"/>
                                    </a:cubicBezTo>
                                    <a:cubicBezTo>
                                      <a:pt x="14787" y="2684"/>
                                      <a:pt x="14787" y="2814"/>
                                      <a:pt x="14787" y="2900"/>
                                    </a:cubicBezTo>
                                    <a:cubicBezTo>
                                      <a:pt x="14850" y="3160"/>
                                      <a:pt x="14944" y="3420"/>
                                      <a:pt x="15038" y="3679"/>
                                    </a:cubicBezTo>
                                    <a:cubicBezTo>
                                      <a:pt x="15164" y="3982"/>
                                      <a:pt x="15321" y="4242"/>
                                      <a:pt x="15509" y="4502"/>
                                    </a:cubicBezTo>
                                    <a:cubicBezTo>
                                      <a:pt x="15541" y="4545"/>
                                      <a:pt x="15603" y="4632"/>
                                      <a:pt x="15572" y="4675"/>
                                    </a:cubicBezTo>
                                    <a:cubicBezTo>
                                      <a:pt x="15541" y="4805"/>
                                      <a:pt x="15572" y="4891"/>
                                      <a:pt x="15603" y="5021"/>
                                    </a:cubicBezTo>
                                    <a:cubicBezTo>
                                      <a:pt x="15572" y="5021"/>
                                      <a:pt x="15541" y="4978"/>
                                      <a:pt x="15509" y="4978"/>
                                    </a:cubicBezTo>
                                    <a:cubicBezTo>
                                      <a:pt x="15541" y="5108"/>
                                      <a:pt x="15509" y="5194"/>
                                      <a:pt x="15447" y="5281"/>
                                    </a:cubicBezTo>
                                    <a:cubicBezTo>
                                      <a:pt x="15447" y="5281"/>
                                      <a:pt x="15447" y="5324"/>
                                      <a:pt x="15447" y="5368"/>
                                    </a:cubicBezTo>
                                    <a:cubicBezTo>
                                      <a:pt x="15447" y="5411"/>
                                      <a:pt x="15415" y="5497"/>
                                      <a:pt x="15384" y="5497"/>
                                    </a:cubicBezTo>
                                    <a:cubicBezTo>
                                      <a:pt x="15290" y="5497"/>
                                      <a:pt x="15258" y="5627"/>
                                      <a:pt x="15195" y="5714"/>
                                    </a:cubicBezTo>
                                    <a:cubicBezTo>
                                      <a:pt x="15164" y="5757"/>
                                      <a:pt x="15133" y="5757"/>
                                      <a:pt x="15101" y="5800"/>
                                    </a:cubicBezTo>
                                    <a:cubicBezTo>
                                      <a:pt x="15070" y="5844"/>
                                      <a:pt x="15101" y="5887"/>
                                      <a:pt x="15070" y="5930"/>
                                    </a:cubicBezTo>
                                    <a:cubicBezTo>
                                      <a:pt x="15038" y="5974"/>
                                      <a:pt x="14976" y="5974"/>
                                      <a:pt x="14944" y="6017"/>
                                    </a:cubicBezTo>
                                    <a:cubicBezTo>
                                      <a:pt x="14881" y="6103"/>
                                      <a:pt x="14819" y="6147"/>
                                      <a:pt x="14724" y="6190"/>
                                    </a:cubicBezTo>
                                    <a:cubicBezTo>
                                      <a:pt x="14630" y="6233"/>
                                      <a:pt x="14536" y="6233"/>
                                      <a:pt x="14505" y="6363"/>
                                    </a:cubicBezTo>
                                    <a:cubicBezTo>
                                      <a:pt x="14505" y="6363"/>
                                      <a:pt x="14473" y="6406"/>
                                      <a:pt x="14473" y="6406"/>
                                    </a:cubicBezTo>
                                    <a:cubicBezTo>
                                      <a:pt x="14316" y="6406"/>
                                      <a:pt x="14222" y="6536"/>
                                      <a:pt x="14096" y="6623"/>
                                    </a:cubicBezTo>
                                    <a:cubicBezTo>
                                      <a:pt x="14096" y="6623"/>
                                      <a:pt x="14065" y="6623"/>
                                      <a:pt x="14034" y="6623"/>
                                    </a:cubicBezTo>
                                    <a:cubicBezTo>
                                      <a:pt x="13940" y="6623"/>
                                      <a:pt x="13877" y="6666"/>
                                      <a:pt x="13783" y="6666"/>
                                    </a:cubicBezTo>
                                    <a:cubicBezTo>
                                      <a:pt x="13720" y="6666"/>
                                      <a:pt x="13626" y="6709"/>
                                      <a:pt x="13563" y="6709"/>
                                    </a:cubicBezTo>
                                    <a:cubicBezTo>
                                      <a:pt x="13437" y="6753"/>
                                      <a:pt x="13312" y="6709"/>
                                      <a:pt x="13217" y="6709"/>
                                    </a:cubicBezTo>
                                    <a:cubicBezTo>
                                      <a:pt x="12935" y="6709"/>
                                      <a:pt x="12684" y="6580"/>
                                      <a:pt x="12433" y="6493"/>
                                    </a:cubicBezTo>
                                    <a:cubicBezTo>
                                      <a:pt x="12338" y="6450"/>
                                      <a:pt x="12276" y="6363"/>
                                      <a:pt x="12181" y="6320"/>
                                    </a:cubicBezTo>
                                    <a:lnTo>
                                      <a:pt x="12150" y="6233"/>
                                    </a:lnTo>
                                    <a:lnTo>
                                      <a:pt x="11962" y="6103"/>
                                    </a:lnTo>
                                    <a:cubicBezTo>
                                      <a:pt x="11930" y="6060"/>
                                      <a:pt x="11899" y="5974"/>
                                      <a:pt x="11867" y="5974"/>
                                    </a:cubicBezTo>
                                    <a:cubicBezTo>
                                      <a:pt x="11805" y="5930"/>
                                      <a:pt x="11836" y="5844"/>
                                      <a:pt x="11773" y="5844"/>
                                    </a:cubicBezTo>
                                    <a:cubicBezTo>
                                      <a:pt x="11773" y="5800"/>
                                      <a:pt x="11773" y="5757"/>
                                      <a:pt x="11773" y="5757"/>
                                    </a:cubicBezTo>
                                    <a:cubicBezTo>
                                      <a:pt x="11836" y="5714"/>
                                      <a:pt x="11836" y="5627"/>
                                      <a:pt x="11899" y="5541"/>
                                    </a:cubicBezTo>
                                    <a:cubicBezTo>
                                      <a:pt x="11930" y="5497"/>
                                      <a:pt x="11962" y="5411"/>
                                      <a:pt x="11993" y="5324"/>
                                    </a:cubicBezTo>
                                    <a:cubicBezTo>
                                      <a:pt x="12024" y="5238"/>
                                      <a:pt x="12119" y="5108"/>
                                      <a:pt x="12181" y="5021"/>
                                    </a:cubicBezTo>
                                    <a:cubicBezTo>
                                      <a:pt x="12244" y="4935"/>
                                      <a:pt x="12307" y="4805"/>
                                      <a:pt x="12370" y="4675"/>
                                    </a:cubicBezTo>
                                    <a:cubicBezTo>
                                      <a:pt x="12401" y="4588"/>
                                      <a:pt x="12401" y="4502"/>
                                      <a:pt x="12495" y="4502"/>
                                    </a:cubicBezTo>
                                    <a:cubicBezTo>
                                      <a:pt x="12495" y="4502"/>
                                      <a:pt x="12527" y="4459"/>
                                      <a:pt x="12527" y="4459"/>
                                    </a:cubicBezTo>
                                    <a:cubicBezTo>
                                      <a:pt x="12558" y="4415"/>
                                      <a:pt x="12495" y="4329"/>
                                      <a:pt x="12558" y="4285"/>
                                    </a:cubicBezTo>
                                    <a:cubicBezTo>
                                      <a:pt x="12590" y="4285"/>
                                      <a:pt x="12652" y="4242"/>
                                      <a:pt x="12652" y="4199"/>
                                    </a:cubicBezTo>
                                    <a:cubicBezTo>
                                      <a:pt x="12684" y="4156"/>
                                      <a:pt x="12684" y="4069"/>
                                      <a:pt x="12715" y="4069"/>
                                    </a:cubicBezTo>
                                    <a:cubicBezTo>
                                      <a:pt x="12809" y="4026"/>
                                      <a:pt x="12841" y="3853"/>
                                      <a:pt x="12903" y="3766"/>
                                    </a:cubicBezTo>
                                    <a:cubicBezTo>
                                      <a:pt x="12998" y="3679"/>
                                      <a:pt x="12998" y="3549"/>
                                      <a:pt x="13123" y="3506"/>
                                    </a:cubicBezTo>
                                    <a:cubicBezTo>
                                      <a:pt x="13123" y="3506"/>
                                      <a:pt x="13123" y="3463"/>
                                      <a:pt x="13155" y="3463"/>
                                    </a:cubicBezTo>
                                    <a:cubicBezTo>
                                      <a:pt x="13249" y="3246"/>
                                      <a:pt x="13374" y="3117"/>
                                      <a:pt x="13500" y="2987"/>
                                    </a:cubicBezTo>
                                    <a:cubicBezTo>
                                      <a:pt x="13500" y="2987"/>
                                      <a:pt x="13531" y="2943"/>
                                      <a:pt x="13531" y="2943"/>
                                    </a:cubicBezTo>
                                    <a:cubicBezTo>
                                      <a:pt x="13626" y="2684"/>
                                      <a:pt x="13845" y="2597"/>
                                      <a:pt x="13971" y="2381"/>
                                    </a:cubicBezTo>
                                    <a:cubicBezTo>
                                      <a:pt x="14159" y="2078"/>
                                      <a:pt x="14410" y="1905"/>
                                      <a:pt x="14630" y="1645"/>
                                    </a:cubicBezTo>
                                    <a:cubicBezTo>
                                      <a:pt x="14756" y="1472"/>
                                      <a:pt x="14944" y="1385"/>
                                      <a:pt x="15101" y="1255"/>
                                    </a:cubicBezTo>
                                    <a:cubicBezTo>
                                      <a:pt x="15258" y="1082"/>
                                      <a:pt x="15478" y="996"/>
                                      <a:pt x="15635" y="779"/>
                                    </a:cubicBezTo>
                                    <a:cubicBezTo>
                                      <a:pt x="15635" y="779"/>
                                      <a:pt x="15666" y="736"/>
                                      <a:pt x="15666" y="736"/>
                                    </a:cubicBezTo>
                                    <a:cubicBezTo>
                                      <a:pt x="15729" y="693"/>
                                      <a:pt x="15792" y="693"/>
                                      <a:pt x="15823" y="649"/>
                                    </a:cubicBezTo>
                                    <a:cubicBezTo>
                                      <a:pt x="15855" y="563"/>
                                      <a:pt x="15917" y="563"/>
                                      <a:pt x="15980" y="519"/>
                                    </a:cubicBezTo>
                                    <a:cubicBezTo>
                                      <a:pt x="16043" y="476"/>
                                      <a:pt x="16074" y="390"/>
                                      <a:pt x="16137" y="390"/>
                                    </a:cubicBezTo>
                                    <a:cubicBezTo>
                                      <a:pt x="16231" y="346"/>
                                      <a:pt x="16326" y="260"/>
                                      <a:pt x="16420" y="216"/>
                                    </a:cubicBezTo>
                                    <a:cubicBezTo>
                                      <a:pt x="16483" y="173"/>
                                      <a:pt x="16577" y="87"/>
                                      <a:pt x="16640" y="43"/>
                                    </a:cubicBezTo>
                                    <a:lnTo>
                                      <a:pt x="16137" y="43"/>
                                    </a:lnTo>
                                    <a:cubicBezTo>
                                      <a:pt x="16106" y="87"/>
                                      <a:pt x="16043" y="87"/>
                                      <a:pt x="16012" y="130"/>
                                    </a:cubicBezTo>
                                    <a:cubicBezTo>
                                      <a:pt x="15917" y="173"/>
                                      <a:pt x="15823" y="216"/>
                                      <a:pt x="15729" y="346"/>
                                    </a:cubicBezTo>
                                    <a:cubicBezTo>
                                      <a:pt x="15729" y="390"/>
                                      <a:pt x="15698" y="390"/>
                                      <a:pt x="15666" y="390"/>
                                    </a:cubicBezTo>
                                    <a:cubicBezTo>
                                      <a:pt x="15541" y="390"/>
                                      <a:pt x="15447" y="476"/>
                                      <a:pt x="15352" y="649"/>
                                    </a:cubicBezTo>
                                    <a:cubicBezTo>
                                      <a:pt x="15321" y="736"/>
                                      <a:pt x="15227" y="649"/>
                                      <a:pt x="15195" y="779"/>
                                    </a:cubicBezTo>
                                    <a:cubicBezTo>
                                      <a:pt x="15070" y="779"/>
                                      <a:pt x="14976" y="952"/>
                                      <a:pt x="14881" y="1039"/>
                                    </a:cubicBezTo>
                                    <a:cubicBezTo>
                                      <a:pt x="14787" y="1125"/>
                                      <a:pt x="14662" y="1169"/>
                                      <a:pt x="14630" y="1342"/>
                                    </a:cubicBezTo>
                                    <a:cubicBezTo>
                                      <a:pt x="14599" y="1342"/>
                                      <a:pt x="14567" y="1342"/>
                                      <a:pt x="14536" y="1299"/>
                                    </a:cubicBezTo>
                                    <a:cubicBezTo>
                                      <a:pt x="14536" y="1299"/>
                                      <a:pt x="14505" y="1299"/>
                                      <a:pt x="14505" y="1342"/>
                                    </a:cubicBezTo>
                                    <a:cubicBezTo>
                                      <a:pt x="14473" y="1472"/>
                                      <a:pt x="14379" y="1558"/>
                                      <a:pt x="14285" y="1602"/>
                                    </a:cubicBezTo>
                                    <a:cubicBezTo>
                                      <a:pt x="14159" y="1688"/>
                                      <a:pt x="14065" y="1818"/>
                                      <a:pt x="13971" y="1948"/>
                                    </a:cubicBezTo>
                                    <a:cubicBezTo>
                                      <a:pt x="13940" y="1991"/>
                                      <a:pt x="13940" y="2078"/>
                                      <a:pt x="13877" y="2078"/>
                                    </a:cubicBezTo>
                                    <a:cubicBezTo>
                                      <a:pt x="13814" y="2078"/>
                                      <a:pt x="13877" y="2208"/>
                                      <a:pt x="13783" y="2164"/>
                                    </a:cubicBezTo>
                                    <a:cubicBezTo>
                                      <a:pt x="13720" y="2121"/>
                                      <a:pt x="13783" y="2294"/>
                                      <a:pt x="13688" y="2251"/>
                                    </a:cubicBezTo>
                                    <a:cubicBezTo>
                                      <a:pt x="13626" y="2208"/>
                                      <a:pt x="13657" y="2337"/>
                                      <a:pt x="13626" y="2381"/>
                                    </a:cubicBezTo>
                                    <a:cubicBezTo>
                                      <a:pt x="13594" y="2424"/>
                                      <a:pt x="13563" y="2424"/>
                                      <a:pt x="13531" y="2467"/>
                                    </a:cubicBezTo>
                                    <a:cubicBezTo>
                                      <a:pt x="13469" y="2511"/>
                                      <a:pt x="13374" y="2511"/>
                                      <a:pt x="13374" y="2684"/>
                                    </a:cubicBezTo>
                                    <a:cubicBezTo>
                                      <a:pt x="13312" y="2727"/>
                                      <a:pt x="13280" y="2814"/>
                                      <a:pt x="13217" y="2857"/>
                                    </a:cubicBezTo>
                                    <a:cubicBezTo>
                                      <a:pt x="13092" y="2943"/>
                                      <a:pt x="13029" y="3073"/>
                                      <a:pt x="12935" y="3203"/>
                                    </a:cubicBezTo>
                                    <a:cubicBezTo>
                                      <a:pt x="12872" y="3290"/>
                                      <a:pt x="12809" y="3376"/>
                                      <a:pt x="12715" y="3463"/>
                                    </a:cubicBezTo>
                                    <a:cubicBezTo>
                                      <a:pt x="12652" y="3506"/>
                                      <a:pt x="12621" y="3593"/>
                                      <a:pt x="12590" y="3679"/>
                                    </a:cubicBezTo>
                                    <a:cubicBezTo>
                                      <a:pt x="12590" y="3766"/>
                                      <a:pt x="12527" y="3809"/>
                                      <a:pt x="12464" y="3853"/>
                                    </a:cubicBezTo>
                                    <a:cubicBezTo>
                                      <a:pt x="12401" y="3896"/>
                                      <a:pt x="12338" y="3982"/>
                                      <a:pt x="12307" y="4026"/>
                                    </a:cubicBezTo>
                                    <a:cubicBezTo>
                                      <a:pt x="12276" y="4069"/>
                                      <a:pt x="12244" y="4156"/>
                                      <a:pt x="12244" y="4242"/>
                                    </a:cubicBezTo>
                                    <a:cubicBezTo>
                                      <a:pt x="12150" y="4285"/>
                                      <a:pt x="12056" y="4372"/>
                                      <a:pt x="12024" y="4588"/>
                                    </a:cubicBezTo>
                                    <a:cubicBezTo>
                                      <a:pt x="12024" y="4675"/>
                                      <a:pt x="11993" y="4675"/>
                                      <a:pt x="11930" y="4588"/>
                                    </a:cubicBezTo>
                                    <a:cubicBezTo>
                                      <a:pt x="11930" y="4805"/>
                                      <a:pt x="11836" y="4848"/>
                                      <a:pt x="11742" y="4935"/>
                                    </a:cubicBezTo>
                                    <a:cubicBezTo>
                                      <a:pt x="11742" y="4978"/>
                                      <a:pt x="11742" y="5065"/>
                                      <a:pt x="11742" y="5151"/>
                                    </a:cubicBezTo>
                                    <a:cubicBezTo>
                                      <a:pt x="11679" y="5151"/>
                                      <a:pt x="11648" y="5194"/>
                                      <a:pt x="11585" y="5194"/>
                                    </a:cubicBezTo>
                                    <a:cubicBezTo>
                                      <a:pt x="11648" y="5368"/>
                                      <a:pt x="11522" y="5411"/>
                                      <a:pt x="11491" y="5497"/>
                                    </a:cubicBezTo>
                                    <a:cubicBezTo>
                                      <a:pt x="11491" y="5454"/>
                                      <a:pt x="11491" y="5368"/>
                                      <a:pt x="11459" y="5324"/>
                                    </a:cubicBezTo>
                                    <a:cubicBezTo>
                                      <a:pt x="11428" y="5324"/>
                                      <a:pt x="11397" y="5324"/>
                                      <a:pt x="11365" y="5324"/>
                                    </a:cubicBezTo>
                                    <a:cubicBezTo>
                                      <a:pt x="11334" y="5238"/>
                                      <a:pt x="11334" y="5151"/>
                                      <a:pt x="11302" y="5065"/>
                                    </a:cubicBezTo>
                                    <a:cubicBezTo>
                                      <a:pt x="11334" y="5065"/>
                                      <a:pt x="11365" y="5108"/>
                                      <a:pt x="11428" y="5108"/>
                                    </a:cubicBezTo>
                                    <a:cubicBezTo>
                                      <a:pt x="11365" y="4978"/>
                                      <a:pt x="11334" y="4891"/>
                                      <a:pt x="11271" y="4805"/>
                                    </a:cubicBezTo>
                                    <a:cubicBezTo>
                                      <a:pt x="11271" y="4805"/>
                                      <a:pt x="11302" y="4718"/>
                                      <a:pt x="11271" y="4718"/>
                                    </a:cubicBezTo>
                                    <a:cubicBezTo>
                                      <a:pt x="11240" y="4632"/>
                                      <a:pt x="11208" y="4502"/>
                                      <a:pt x="11145" y="4415"/>
                                    </a:cubicBezTo>
                                    <a:cubicBezTo>
                                      <a:pt x="11114" y="4372"/>
                                      <a:pt x="11114" y="4242"/>
                                      <a:pt x="11083" y="4112"/>
                                    </a:cubicBezTo>
                                    <a:cubicBezTo>
                                      <a:pt x="11083" y="4112"/>
                                      <a:pt x="11051" y="4112"/>
                                      <a:pt x="11020" y="4112"/>
                                    </a:cubicBezTo>
                                    <a:cubicBezTo>
                                      <a:pt x="11051" y="3896"/>
                                      <a:pt x="11051" y="3723"/>
                                      <a:pt x="10988" y="3506"/>
                                    </a:cubicBezTo>
                                    <a:cubicBezTo>
                                      <a:pt x="10957" y="3376"/>
                                      <a:pt x="10957" y="3246"/>
                                      <a:pt x="10957" y="3117"/>
                                    </a:cubicBezTo>
                                    <a:cubicBezTo>
                                      <a:pt x="11020" y="3117"/>
                                      <a:pt x="10988" y="3030"/>
                                      <a:pt x="10988" y="3030"/>
                                    </a:cubicBezTo>
                                    <a:cubicBezTo>
                                      <a:pt x="10926" y="2987"/>
                                      <a:pt x="10894" y="2943"/>
                                      <a:pt x="10926" y="2814"/>
                                    </a:cubicBezTo>
                                    <a:cubicBezTo>
                                      <a:pt x="10926" y="2814"/>
                                      <a:pt x="10894" y="2770"/>
                                      <a:pt x="10863" y="2727"/>
                                    </a:cubicBezTo>
                                    <a:cubicBezTo>
                                      <a:pt x="10894" y="2727"/>
                                      <a:pt x="10926" y="2727"/>
                                      <a:pt x="10957" y="2727"/>
                                    </a:cubicBezTo>
                                    <a:cubicBezTo>
                                      <a:pt x="11020" y="2640"/>
                                      <a:pt x="10863" y="2640"/>
                                      <a:pt x="10926" y="2554"/>
                                    </a:cubicBezTo>
                                    <a:cubicBezTo>
                                      <a:pt x="10957" y="2511"/>
                                      <a:pt x="10926" y="2424"/>
                                      <a:pt x="10926" y="2337"/>
                                    </a:cubicBezTo>
                                    <a:cubicBezTo>
                                      <a:pt x="10894" y="2337"/>
                                      <a:pt x="10863" y="2294"/>
                                      <a:pt x="10800" y="2294"/>
                                    </a:cubicBezTo>
                                    <a:cubicBezTo>
                                      <a:pt x="10863" y="2208"/>
                                      <a:pt x="10926" y="2164"/>
                                      <a:pt x="10957" y="2078"/>
                                    </a:cubicBezTo>
                                    <a:cubicBezTo>
                                      <a:pt x="10926" y="2034"/>
                                      <a:pt x="10894" y="1991"/>
                                      <a:pt x="10831" y="1948"/>
                                    </a:cubicBezTo>
                                    <a:cubicBezTo>
                                      <a:pt x="10863" y="1818"/>
                                      <a:pt x="10988" y="1731"/>
                                      <a:pt x="10894" y="1602"/>
                                    </a:cubicBezTo>
                                    <a:cubicBezTo>
                                      <a:pt x="10894" y="1602"/>
                                      <a:pt x="10894" y="1558"/>
                                      <a:pt x="10894" y="1515"/>
                                    </a:cubicBezTo>
                                    <a:cubicBezTo>
                                      <a:pt x="10957" y="1385"/>
                                      <a:pt x="10926" y="1255"/>
                                      <a:pt x="10926" y="1125"/>
                                    </a:cubicBezTo>
                                    <a:cubicBezTo>
                                      <a:pt x="10957" y="996"/>
                                      <a:pt x="10957" y="996"/>
                                      <a:pt x="10863" y="909"/>
                                    </a:cubicBezTo>
                                    <a:cubicBezTo>
                                      <a:pt x="10894" y="866"/>
                                      <a:pt x="10926" y="822"/>
                                      <a:pt x="10926" y="779"/>
                                    </a:cubicBezTo>
                                    <a:cubicBezTo>
                                      <a:pt x="10926" y="736"/>
                                      <a:pt x="10988" y="693"/>
                                      <a:pt x="10926" y="649"/>
                                    </a:cubicBezTo>
                                    <a:cubicBezTo>
                                      <a:pt x="10926" y="649"/>
                                      <a:pt x="10926" y="563"/>
                                      <a:pt x="10957" y="519"/>
                                    </a:cubicBezTo>
                                    <a:cubicBezTo>
                                      <a:pt x="10988" y="433"/>
                                      <a:pt x="11020" y="346"/>
                                      <a:pt x="10988" y="260"/>
                                    </a:cubicBezTo>
                                    <a:cubicBezTo>
                                      <a:pt x="10988" y="216"/>
                                      <a:pt x="10988" y="173"/>
                                      <a:pt x="10988" y="130"/>
                                    </a:cubicBezTo>
                                    <a:lnTo>
                                      <a:pt x="10800" y="130"/>
                                    </a:lnTo>
                                    <a:cubicBezTo>
                                      <a:pt x="10800" y="260"/>
                                      <a:pt x="10800" y="390"/>
                                      <a:pt x="10737" y="476"/>
                                    </a:cubicBezTo>
                                    <a:cubicBezTo>
                                      <a:pt x="10737" y="519"/>
                                      <a:pt x="10737" y="519"/>
                                      <a:pt x="10737" y="563"/>
                                    </a:cubicBezTo>
                                    <a:cubicBezTo>
                                      <a:pt x="10737" y="693"/>
                                      <a:pt x="10769" y="779"/>
                                      <a:pt x="10706" y="909"/>
                                    </a:cubicBezTo>
                                    <a:cubicBezTo>
                                      <a:pt x="10674" y="996"/>
                                      <a:pt x="10674" y="1082"/>
                                      <a:pt x="10674" y="1169"/>
                                    </a:cubicBezTo>
                                    <a:cubicBezTo>
                                      <a:pt x="10674" y="1385"/>
                                      <a:pt x="10674" y="1645"/>
                                      <a:pt x="10643" y="1861"/>
                                    </a:cubicBezTo>
                                    <a:cubicBezTo>
                                      <a:pt x="10706" y="1991"/>
                                      <a:pt x="10612" y="2164"/>
                                      <a:pt x="10674" y="2294"/>
                                    </a:cubicBezTo>
                                    <a:cubicBezTo>
                                      <a:pt x="10706" y="2337"/>
                                      <a:pt x="10674" y="2381"/>
                                      <a:pt x="10674" y="2467"/>
                                    </a:cubicBezTo>
                                    <a:cubicBezTo>
                                      <a:pt x="10674" y="2554"/>
                                      <a:pt x="10674" y="2684"/>
                                      <a:pt x="10674" y="2770"/>
                                    </a:cubicBezTo>
                                    <a:cubicBezTo>
                                      <a:pt x="10674" y="2857"/>
                                      <a:pt x="10706" y="2943"/>
                                      <a:pt x="10674" y="3030"/>
                                    </a:cubicBezTo>
                                    <a:cubicBezTo>
                                      <a:pt x="10674" y="3117"/>
                                      <a:pt x="10706" y="3203"/>
                                      <a:pt x="10706" y="3290"/>
                                    </a:cubicBezTo>
                                    <a:cubicBezTo>
                                      <a:pt x="10674" y="3333"/>
                                      <a:pt x="10643" y="3420"/>
                                      <a:pt x="10580" y="3463"/>
                                    </a:cubicBezTo>
                                    <a:cubicBezTo>
                                      <a:pt x="10517" y="3549"/>
                                      <a:pt x="10486" y="3636"/>
                                      <a:pt x="10423" y="3766"/>
                                    </a:cubicBezTo>
                                    <a:cubicBezTo>
                                      <a:pt x="10392" y="3809"/>
                                      <a:pt x="10360" y="3896"/>
                                      <a:pt x="10329" y="3896"/>
                                    </a:cubicBezTo>
                                    <a:cubicBezTo>
                                      <a:pt x="10235" y="3939"/>
                                      <a:pt x="10235" y="4069"/>
                                      <a:pt x="10172" y="4112"/>
                                    </a:cubicBezTo>
                                    <a:cubicBezTo>
                                      <a:pt x="10078" y="4242"/>
                                      <a:pt x="10047" y="4459"/>
                                      <a:pt x="9890" y="4588"/>
                                    </a:cubicBezTo>
                                    <a:cubicBezTo>
                                      <a:pt x="9827" y="4632"/>
                                      <a:pt x="9827" y="4762"/>
                                      <a:pt x="9764" y="4848"/>
                                    </a:cubicBezTo>
                                    <a:cubicBezTo>
                                      <a:pt x="9670" y="5021"/>
                                      <a:pt x="9576" y="5238"/>
                                      <a:pt x="9513" y="5411"/>
                                    </a:cubicBezTo>
                                    <a:cubicBezTo>
                                      <a:pt x="9419" y="5627"/>
                                      <a:pt x="9356" y="5800"/>
                                      <a:pt x="9262" y="6017"/>
                                    </a:cubicBezTo>
                                    <a:cubicBezTo>
                                      <a:pt x="9230" y="6103"/>
                                      <a:pt x="9199" y="6190"/>
                                      <a:pt x="9167" y="6277"/>
                                    </a:cubicBezTo>
                                    <a:cubicBezTo>
                                      <a:pt x="9105" y="6536"/>
                                      <a:pt x="9010" y="6796"/>
                                      <a:pt x="8948" y="7056"/>
                                    </a:cubicBezTo>
                                    <a:cubicBezTo>
                                      <a:pt x="8948" y="6969"/>
                                      <a:pt x="8916" y="6926"/>
                                      <a:pt x="8916" y="6839"/>
                                    </a:cubicBezTo>
                                    <a:cubicBezTo>
                                      <a:pt x="8885" y="6839"/>
                                      <a:pt x="8885" y="6883"/>
                                      <a:pt x="8853" y="6883"/>
                                    </a:cubicBezTo>
                                    <a:cubicBezTo>
                                      <a:pt x="8822" y="6796"/>
                                      <a:pt x="8822" y="6709"/>
                                      <a:pt x="8791" y="6580"/>
                                    </a:cubicBezTo>
                                    <a:cubicBezTo>
                                      <a:pt x="8853" y="6623"/>
                                      <a:pt x="8853" y="6623"/>
                                      <a:pt x="8885" y="6666"/>
                                    </a:cubicBezTo>
                                    <a:cubicBezTo>
                                      <a:pt x="8885" y="6580"/>
                                      <a:pt x="8791" y="6536"/>
                                      <a:pt x="8822" y="6406"/>
                                    </a:cubicBezTo>
                                    <a:cubicBezTo>
                                      <a:pt x="8791" y="6406"/>
                                      <a:pt x="8791" y="6363"/>
                                      <a:pt x="8759" y="6363"/>
                                    </a:cubicBezTo>
                                    <a:cubicBezTo>
                                      <a:pt x="8791" y="6320"/>
                                      <a:pt x="8791" y="6277"/>
                                      <a:pt x="8822" y="6277"/>
                                    </a:cubicBezTo>
                                    <a:cubicBezTo>
                                      <a:pt x="8759" y="6190"/>
                                      <a:pt x="8759" y="6190"/>
                                      <a:pt x="8791" y="6103"/>
                                    </a:cubicBezTo>
                                    <a:cubicBezTo>
                                      <a:pt x="8759" y="6103"/>
                                      <a:pt x="8759" y="6103"/>
                                      <a:pt x="8728" y="6060"/>
                                    </a:cubicBezTo>
                                    <a:cubicBezTo>
                                      <a:pt x="8728" y="6017"/>
                                      <a:pt x="8728" y="6017"/>
                                      <a:pt x="8728" y="5974"/>
                                    </a:cubicBezTo>
                                    <a:cubicBezTo>
                                      <a:pt x="8759" y="5887"/>
                                      <a:pt x="8759" y="5800"/>
                                      <a:pt x="8696" y="5714"/>
                                    </a:cubicBezTo>
                                    <a:cubicBezTo>
                                      <a:pt x="8602" y="5584"/>
                                      <a:pt x="8634" y="5497"/>
                                      <a:pt x="8665" y="5368"/>
                                    </a:cubicBezTo>
                                    <a:cubicBezTo>
                                      <a:pt x="8665" y="5368"/>
                                      <a:pt x="8665" y="5324"/>
                                      <a:pt x="8665" y="5281"/>
                                    </a:cubicBezTo>
                                    <a:cubicBezTo>
                                      <a:pt x="8634" y="5324"/>
                                      <a:pt x="8634" y="5324"/>
                                      <a:pt x="8602" y="5368"/>
                                    </a:cubicBezTo>
                                    <a:cubicBezTo>
                                      <a:pt x="8602" y="5281"/>
                                      <a:pt x="8571" y="5238"/>
                                      <a:pt x="8571" y="5194"/>
                                    </a:cubicBezTo>
                                    <a:cubicBezTo>
                                      <a:pt x="8602" y="5108"/>
                                      <a:pt x="8602" y="5065"/>
                                      <a:pt x="8540" y="5021"/>
                                    </a:cubicBezTo>
                                    <a:cubicBezTo>
                                      <a:pt x="8540" y="5021"/>
                                      <a:pt x="8540" y="4978"/>
                                      <a:pt x="8540" y="4935"/>
                                    </a:cubicBezTo>
                                    <a:cubicBezTo>
                                      <a:pt x="8602" y="4718"/>
                                      <a:pt x="8540" y="4588"/>
                                      <a:pt x="8477" y="4415"/>
                                    </a:cubicBezTo>
                                    <a:cubicBezTo>
                                      <a:pt x="8508" y="4372"/>
                                      <a:pt x="8508" y="4329"/>
                                      <a:pt x="8508" y="4285"/>
                                    </a:cubicBezTo>
                                    <a:cubicBezTo>
                                      <a:pt x="8508" y="4242"/>
                                      <a:pt x="8540" y="4156"/>
                                      <a:pt x="8477" y="4156"/>
                                    </a:cubicBezTo>
                                    <a:cubicBezTo>
                                      <a:pt x="8477" y="4156"/>
                                      <a:pt x="8477" y="4069"/>
                                      <a:pt x="8445" y="4026"/>
                                    </a:cubicBezTo>
                                    <a:cubicBezTo>
                                      <a:pt x="8445" y="3982"/>
                                      <a:pt x="8414" y="3982"/>
                                      <a:pt x="8414" y="3939"/>
                                    </a:cubicBezTo>
                                    <a:cubicBezTo>
                                      <a:pt x="8414" y="3939"/>
                                      <a:pt x="8445" y="3896"/>
                                      <a:pt x="8477" y="3896"/>
                                    </a:cubicBezTo>
                                    <a:cubicBezTo>
                                      <a:pt x="8383" y="3853"/>
                                      <a:pt x="8445" y="3766"/>
                                      <a:pt x="8477" y="3679"/>
                                    </a:cubicBezTo>
                                    <a:cubicBezTo>
                                      <a:pt x="8445" y="3636"/>
                                      <a:pt x="8383" y="3593"/>
                                      <a:pt x="8414" y="3549"/>
                                    </a:cubicBezTo>
                                    <a:cubicBezTo>
                                      <a:pt x="8445" y="3463"/>
                                      <a:pt x="8351" y="3376"/>
                                      <a:pt x="8445" y="3333"/>
                                    </a:cubicBezTo>
                                    <a:cubicBezTo>
                                      <a:pt x="8445" y="3333"/>
                                      <a:pt x="8445" y="3203"/>
                                      <a:pt x="8445" y="3203"/>
                                    </a:cubicBezTo>
                                    <a:cubicBezTo>
                                      <a:pt x="8383" y="3117"/>
                                      <a:pt x="8414" y="2987"/>
                                      <a:pt x="8414" y="2857"/>
                                    </a:cubicBezTo>
                                    <a:cubicBezTo>
                                      <a:pt x="8383" y="2640"/>
                                      <a:pt x="8445" y="2424"/>
                                      <a:pt x="8383" y="2208"/>
                                    </a:cubicBezTo>
                                    <a:cubicBezTo>
                                      <a:pt x="8383" y="2164"/>
                                      <a:pt x="8383" y="2121"/>
                                      <a:pt x="8383" y="2078"/>
                                    </a:cubicBezTo>
                                    <a:cubicBezTo>
                                      <a:pt x="8383" y="1818"/>
                                      <a:pt x="8383" y="1515"/>
                                      <a:pt x="8351" y="1255"/>
                                    </a:cubicBezTo>
                                    <a:cubicBezTo>
                                      <a:pt x="8351" y="1169"/>
                                      <a:pt x="8351" y="1125"/>
                                      <a:pt x="8351" y="1082"/>
                                    </a:cubicBezTo>
                                    <a:cubicBezTo>
                                      <a:pt x="8351" y="1039"/>
                                      <a:pt x="8320" y="952"/>
                                      <a:pt x="8320" y="909"/>
                                    </a:cubicBezTo>
                                    <a:cubicBezTo>
                                      <a:pt x="8351" y="866"/>
                                      <a:pt x="8351" y="822"/>
                                      <a:pt x="8320" y="779"/>
                                    </a:cubicBezTo>
                                    <a:cubicBezTo>
                                      <a:pt x="8320" y="779"/>
                                      <a:pt x="8320" y="736"/>
                                      <a:pt x="8320" y="736"/>
                                    </a:cubicBezTo>
                                    <a:cubicBezTo>
                                      <a:pt x="8383" y="606"/>
                                      <a:pt x="8288" y="433"/>
                                      <a:pt x="8320" y="303"/>
                                    </a:cubicBezTo>
                                    <a:cubicBezTo>
                                      <a:pt x="8320" y="260"/>
                                      <a:pt x="8320" y="216"/>
                                      <a:pt x="8320" y="216"/>
                                    </a:cubicBezTo>
                                    <a:cubicBezTo>
                                      <a:pt x="8320" y="216"/>
                                      <a:pt x="8320" y="173"/>
                                      <a:pt x="8320" y="173"/>
                                    </a:cubicBezTo>
                                    <a:lnTo>
                                      <a:pt x="8006" y="173"/>
                                    </a:lnTo>
                                    <a:cubicBezTo>
                                      <a:pt x="8006" y="260"/>
                                      <a:pt x="8006" y="346"/>
                                      <a:pt x="7974" y="433"/>
                                    </a:cubicBezTo>
                                    <a:cubicBezTo>
                                      <a:pt x="7974" y="433"/>
                                      <a:pt x="8037" y="476"/>
                                      <a:pt x="8037" y="476"/>
                                    </a:cubicBezTo>
                                    <a:cubicBezTo>
                                      <a:pt x="8006" y="606"/>
                                      <a:pt x="8037" y="693"/>
                                      <a:pt x="8037" y="822"/>
                                    </a:cubicBezTo>
                                    <a:cubicBezTo>
                                      <a:pt x="8037" y="822"/>
                                      <a:pt x="8037" y="866"/>
                                      <a:pt x="8037" y="866"/>
                                    </a:cubicBezTo>
                                    <a:cubicBezTo>
                                      <a:pt x="8006" y="909"/>
                                      <a:pt x="8131" y="952"/>
                                      <a:pt x="8037" y="1039"/>
                                    </a:cubicBezTo>
                                    <a:cubicBezTo>
                                      <a:pt x="8006" y="1039"/>
                                      <a:pt x="8069" y="1169"/>
                                      <a:pt x="8069" y="1255"/>
                                    </a:cubicBezTo>
                                    <a:cubicBezTo>
                                      <a:pt x="8069" y="1342"/>
                                      <a:pt x="8069" y="1385"/>
                                      <a:pt x="8069" y="1472"/>
                                    </a:cubicBezTo>
                                    <a:cubicBezTo>
                                      <a:pt x="8069" y="1515"/>
                                      <a:pt x="8100" y="1602"/>
                                      <a:pt x="8100" y="1645"/>
                                    </a:cubicBezTo>
                                    <a:cubicBezTo>
                                      <a:pt x="8100" y="1688"/>
                                      <a:pt x="8100" y="1731"/>
                                      <a:pt x="8100" y="1775"/>
                                    </a:cubicBezTo>
                                    <a:cubicBezTo>
                                      <a:pt x="8100" y="1818"/>
                                      <a:pt x="8100" y="1861"/>
                                      <a:pt x="8100" y="1861"/>
                                    </a:cubicBezTo>
                                    <a:cubicBezTo>
                                      <a:pt x="8131" y="1905"/>
                                      <a:pt x="8163" y="1948"/>
                                      <a:pt x="8100" y="2034"/>
                                    </a:cubicBezTo>
                                    <a:cubicBezTo>
                                      <a:pt x="8069" y="2121"/>
                                      <a:pt x="8100" y="2294"/>
                                      <a:pt x="8100" y="2424"/>
                                    </a:cubicBezTo>
                                    <a:cubicBezTo>
                                      <a:pt x="8100" y="2554"/>
                                      <a:pt x="8100" y="2640"/>
                                      <a:pt x="8131" y="2770"/>
                                    </a:cubicBezTo>
                                    <a:cubicBezTo>
                                      <a:pt x="8131" y="2857"/>
                                      <a:pt x="8163" y="2943"/>
                                      <a:pt x="8194" y="3030"/>
                                    </a:cubicBezTo>
                                    <a:cubicBezTo>
                                      <a:pt x="8163" y="3073"/>
                                      <a:pt x="8163" y="3073"/>
                                      <a:pt x="8131" y="3117"/>
                                    </a:cubicBezTo>
                                    <a:cubicBezTo>
                                      <a:pt x="8131" y="3203"/>
                                      <a:pt x="8163" y="3290"/>
                                      <a:pt x="8163" y="3376"/>
                                    </a:cubicBezTo>
                                    <a:cubicBezTo>
                                      <a:pt x="8163" y="3463"/>
                                      <a:pt x="8131" y="3506"/>
                                      <a:pt x="8131" y="3593"/>
                                    </a:cubicBezTo>
                                    <a:cubicBezTo>
                                      <a:pt x="8131" y="3636"/>
                                      <a:pt x="8163" y="3679"/>
                                      <a:pt x="8194" y="3679"/>
                                    </a:cubicBezTo>
                                    <a:cubicBezTo>
                                      <a:pt x="8194" y="3679"/>
                                      <a:pt x="8163" y="3723"/>
                                      <a:pt x="8163" y="3766"/>
                                    </a:cubicBezTo>
                                    <a:cubicBezTo>
                                      <a:pt x="8288" y="3896"/>
                                      <a:pt x="8194" y="4026"/>
                                      <a:pt x="8194" y="4199"/>
                                    </a:cubicBezTo>
                                    <a:cubicBezTo>
                                      <a:pt x="8226" y="4242"/>
                                      <a:pt x="8257" y="4242"/>
                                      <a:pt x="8288" y="4285"/>
                                    </a:cubicBezTo>
                                    <a:cubicBezTo>
                                      <a:pt x="8257" y="4329"/>
                                      <a:pt x="8226" y="4372"/>
                                      <a:pt x="8194" y="4415"/>
                                    </a:cubicBezTo>
                                    <a:cubicBezTo>
                                      <a:pt x="8257" y="4502"/>
                                      <a:pt x="8383" y="4588"/>
                                      <a:pt x="8226" y="4762"/>
                                    </a:cubicBezTo>
                                    <a:cubicBezTo>
                                      <a:pt x="8288" y="4848"/>
                                      <a:pt x="8320" y="4935"/>
                                      <a:pt x="8288" y="5065"/>
                                    </a:cubicBezTo>
                                    <a:cubicBezTo>
                                      <a:pt x="8257" y="5151"/>
                                      <a:pt x="8288" y="5281"/>
                                      <a:pt x="8320" y="5368"/>
                                    </a:cubicBezTo>
                                    <a:cubicBezTo>
                                      <a:pt x="8351" y="5454"/>
                                      <a:pt x="8383" y="5497"/>
                                      <a:pt x="8351" y="5584"/>
                                    </a:cubicBezTo>
                                    <a:cubicBezTo>
                                      <a:pt x="8351" y="5584"/>
                                      <a:pt x="8351" y="5627"/>
                                      <a:pt x="8351" y="5627"/>
                                    </a:cubicBezTo>
                                    <a:cubicBezTo>
                                      <a:pt x="8383" y="5714"/>
                                      <a:pt x="8383" y="5800"/>
                                      <a:pt x="8414" y="5887"/>
                                    </a:cubicBezTo>
                                    <a:cubicBezTo>
                                      <a:pt x="8414" y="5974"/>
                                      <a:pt x="8414" y="6060"/>
                                      <a:pt x="8414" y="6103"/>
                                    </a:cubicBezTo>
                                    <a:cubicBezTo>
                                      <a:pt x="8414" y="6147"/>
                                      <a:pt x="8414" y="6233"/>
                                      <a:pt x="8414" y="6277"/>
                                    </a:cubicBezTo>
                                    <a:cubicBezTo>
                                      <a:pt x="8414" y="6320"/>
                                      <a:pt x="8414" y="6363"/>
                                      <a:pt x="8414" y="6406"/>
                                    </a:cubicBezTo>
                                    <a:cubicBezTo>
                                      <a:pt x="8477" y="6450"/>
                                      <a:pt x="8477" y="6536"/>
                                      <a:pt x="8445" y="6623"/>
                                    </a:cubicBezTo>
                                    <a:cubicBezTo>
                                      <a:pt x="8414" y="6709"/>
                                      <a:pt x="8508" y="6666"/>
                                      <a:pt x="8508" y="6753"/>
                                    </a:cubicBezTo>
                                    <a:cubicBezTo>
                                      <a:pt x="8477" y="6753"/>
                                      <a:pt x="8414" y="6796"/>
                                      <a:pt x="8351" y="6839"/>
                                    </a:cubicBezTo>
                                    <a:cubicBezTo>
                                      <a:pt x="8320" y="6709"/>
                                      <a:pt x="8257" y="6580"/>
                                      <a:pt x="8131" y="6536"/>
                                    </a:cubicBezTo>
                                    <a:cubicBezTo>
                                      <a:pt x="8069" y="6493"/>
                                      <a:pt x="8037" y="6450"/>
                                      <a:pt x="8006" y="6406"/>
                                    </a:cubicBezTo>
                                    <a:cubicBezTo>
                                      <a:pt x="7943" y="6277"/>
                                      <a:pt x="7849" y="6190"/>
                                      <a:pt x="7723" y="6147"/>
                                    </a:cubicBezTo>
                                    <a:cubicBezTo>
                                      <a:pt x="7692" y="6147"/>
                                      <a:pt x="7692" y="6147"/>
                                      <a:pt x="7692" y="6103"/>
                                    </a:cubicBezTo>
                                    <a:cubicBezTo>
                                      <a:pt x="7629" y="5930"/>
                                      <a:pt x="7503" y="5887"/>
                                      <a:pt x="7409" y="5757"/>
                                    </a:cubicBezTo>
                                    <a:cubicBezTo>
                                      <a:pt x="7346" y="5627"/>
                                      <a:pt x="7221" y="5541"/>
                                      <a:pt x="7158" y="5454"/>
                                    </a:cubicBezTo>
                                    <a:cubicBezTo>
                                      <a:pt x="7033" y="5324"/>
                                      <a:pt x="6907" y="5151"/>
                                      <a:pt x="6813" y="5021"/>
                                    </a:cubicBezTo>
                                    <a:cubicBezTo>
                                      <a:pt x="6656" y="4805"/>
                                      <a:pt x="6467" y="4632"/>
                                      <a:pt x="6310" y="4415"/>
                                    </a:cubicBezTo>
                                    <a:cubicBezTo>
                                      <a:pt x="6310" y="4415"/>
                                      <a:pt x="6279" y="4372"/>
                                      <a:pt x="6279" y="4372"/>
                                    </a:cubicBezTo>
                                    <a:cubicBezTo>
                                      <a:pt x="6216" y="4156"/>
                                      <a:pt x="6059" y="3982"/>
                                      <a:pt x="5934" y="3809"/>
                                    </a:cubicBezTo>
                                    <a:cubicBezTo>
                                      <a:pt x="5902" y="3723"/>
                                      <a:pt x="5840" y="3679"/>
                                      <a:pt x="5808" y="3593"/>
                                    </a:cubicBezTo>
                                    <a:cubicBezTo>
                                      <a:pt x="5777" y="3463"/>
                                      <a:pt x="5683" y="3376"/>
                                      <a:pt x="5620" y="3246"/>
                                    </a:cubicBezTo>
                                    <a:cubicBezTo>
                                      <a:pt x="5588" y="3160"/>
                                      <a:pt x="5526" y="3117"/>
                                      <a:pt x="5494" y="3030"/>
                                    </a:cubicBezTo>
                                    <a:cubicBezTo>
                                      <a:pt x="5463" y="2943"/>
                                      <a:pt x="5463" y="2900"/>
                                      <a:pt x="5431" y="2814"/>
                                    </a:cubicBezTo>
                                    <a:cubicBezTo>
                                      <a:pt x="5337" y="2640"/>
                                      <a:pt x="5306" y="2467"/>
                                      <a:pt x="5212" y="2294"/>
                                    </a:cubicBezTo>
                                    <a:cubicBezTo>
                                      <a:pt x="5180" y="2208"/>
                                      <a:pt x="5117" y="2121"/>
                                      <a:pt x="5149" y="2034"/>
                                    </a:cubicBezTo>
                                    <a:cubicBezTo>
                                      <a:pt x="5117" y="2034"/>
                                      <a:pt x="5086" y="2034"/>
                                      <a:pt x="5055" y="2034"/>
                                    </a:cubicBezTo>
                                    <a:cubicBezTo>
                                      <a:pt x="5086" y="1991"/>
                                      <a:pt x="5117" y="1948"/>
                                      <a:pt x="5117" y="1905"/>
                                    </a:cubicBezTo>
                                    <a:cubicBezTo>
                                      <a:pt x="5117" y="1861"/>
                                      <a:pt x="5117" y="1818"/>
                                      <a:pt x="5086" y="1775"/>
                                    </a:cubicBezTo>
                                    <a:cubicBezTo>
                                      <a:pt x="5055" y="1731"/>
                                      <a:pt x="5023" y="1688"/>
                                      <a:pt x="5023" y="1645"/>
                                    </a:cubicBezTo>
                                    <a:cubicBezTo>
                                      <a:pt x="4992" y="1602"/>
                                      <a:pt x="4929" y="1558"/>
                                      <a:pt x="4992" y="1472"/>
                                    </a:cubicBezTo>
                                    <a:cubicBezTo>
                                      <a:pt x="4992" y="1472"/>
                                      <a:pt x="4992" y="1428"/>
                                      <a:pt x="4960" y="1385"/>
                                    </a:cubicBezTo>
                                    <a:cubicBezTo>
                                      <a:pt x="4929" y="1342"/>
                                      <a:pt x="4898" y="1299"/>
                                      <a:pt x="4929" y="1212"/>
                                    </a:cubicBezTo>
                                    <a:cubicBezTo>
                                      <a:pt x="4929" y="1212"/>
                                      <a:pt x="4929" y="1169"/>
                                      <a:pt x="4929" y="1125"/>
                                    </a:cubicBezTo>
                                    <a:cubicBezTo>
                                      <a:pt x="4929" y="1039"/>
                                      <a:pt x="4898" y="952"/>
                                      <a:pt x="4898" y="866"/>
                                    </a:cubicBezTo>
                                    <a:cubicBezTo>
                                      <a:pt x="4898" y="779"/>
                                      <a:pt x="4866" y="693"/>
                                      <a:pt x="4835" y="563"/>
                                    </a:cubicBezTo>
                                    <a:cubicBezTo>
                                      <a:pt x="4803" y="433"/>
                                      <a:pt x="4772" y="260"/>
                                      <a:pt x="4772" y="130"/>
                                    </a:cubicBezTo>
                                    <a:lnTo>
                                      <a:pt x="4615" y="130"/>
                                    </a:lnTo>
                                    <a:cubicBezTo>
                                      <a:pt x="4615" y="130"/>
                                      <a:pt x="4584" y="130"/>
                                      <a:pt x="4584" y="173"/>
                                    </a:cubicBezTo>
                                    <a:cubicBezTo>
                                      <a:pt x="4615" y="216"/>
                                      <a:pt x="4646" y="303"/>
                                      <a:pt x="4646" y="346"/>
                                    </a:cubicBezTo>
                                    <a:cubicBezTo>
                                      <a:pt x="4584" y="476"/>
                                      <a:pt x="4646" y="606"/>
                                      <a:pt x="4678" y="693"/>
                                    </a:cubicBezTo>
                                    <a:cubicBezTo>
                                      <a:pt x="4678" y="779"/>
                                      <a:pt x="4709" y="866"/>
                                      <a:pt x="4709" y="996"/>
                                    </a:cubicBezTo>
                                    <a:cubicBezTo>
                                      <a:pt x="4709" y="1125"/>
                                      <a:pt x="4772" y="1212"/>
                                      <a:pt x="4772" y="1342"/>
                                    </a:cubicBezTo>
                                    <a:cubicBezTo>
                                      <a:pt x="4772" y="1342"/>
                                      <a:pt x="4772" y="1385"/>
                                      <a:pt x="4772" y="1385"/>
                                    </a:cubicBezTo>
                                    <a:cubicBezTo>
                                      <a:pt x="4772" y="1385"/>
                                      <a:pt x="4803" y="1428"/>
                                      <a:pt x="4803" y="1428"/>
                                    </a:cubicBezTo>
                                    <a:cubicBezTo>
                                      <a:pt x="4866" y="1428"/>
                                      <a:pt x="4866" y="1472"/>
                                      <a:pt x="4835" y="1515"/>
                                    </a:cubicBezTo>
                                    <a:cubicBezTo>
                                      <a:pt x="4803" y="1558"/>
                                      <a:pt x="4803" y="1558"/>
                                      <a:pt x="4835" y="1602"/>
                                    </a:cubicBezTo>
                                    <a:cubicBezTo>
                                      <a:pt x="4866" y="1688"/>
                                      <a:pt x="4866" y="1775"/>
                                      <a:pt x="4898" y="1818"/>
                                    </a:cubicBezTo>
                                    <a:cubicBezTo>
                                      <a:pt x="4898" y="1861"/>
                                      <a:pt x="4929" y="1948"/>
                                      <a:pt x="4929" y="1948"/>
                                    </a:cubicBezTo>
                                    <a:cubicBezTo>
                                      <a:pt x="4898" y="2034"/>
                                      <a:pt x="5023" y="1991"/>
                                      <a:pt x="4960" y="2078"/>
                                    </a:cubicBezTo>
                                    <a:cubicBezTo>
                                      <a:pt x="4929" y="2078"/>
                                      <a:pt x="4866" y="2121"/>
                                      <a:pt x="4835" y="2121"/>
                                    </a:cubicBezTo>
                                    <a:cubicBezTo>
                                      <a:pt x="4803" y="2078"/>
                                      <a:pt x="4772" y="1991"/>
                                      <a:pt x="4741" y="1991"/>
                                    </a:cubicBezTo>
                                    <a:cubicBezTo>
                                      <a:pt x="4678" y="1991"/>
                                      <a:pt x="4646" y="2034"/>
                                      <a:pt x="4615" y="2034"/>
                                    </a:cubicBezTo>
                                    <a:cubicBezTo>
                                      <a:pt x="4521" y="1991"/>
                                      <a:pt x="4458" y="1991"/>
                                      <a:pt x="4395" y="1948"/>
                                    </a:cubicBezTo>
                                    <a:cubicBezTo>
                                      <a:pt x="4395" y="1905"/>
                                      <a:pt x="4395" y="1818"/>
                                      <a:pt x="4364" y="1775"/>
                                    </a:cubicBezTo>
                                    <a:cubicBezTo>
                                      <a:pt x="4207" y="1428"/>
                                      <a:pt x="4081" y="1082"/>
                                      <a:pt x="3924" y="736"/>
                                    </a:cubicBezTo>
                                    <a:cubicBezTo>
                                      <a:pt x="3924" y="693"/>
                                      <a:pt x="3893" y="693"/>
                                      <a:pt x="3862" y="649"/>
                                    </a:cubicBezTo>
                                    <a:cubicBezTo>
                                      <a:pt x="3862" y="649"/>
                                      <a:pt x="3830" y="693"/>
                                      <a:pt x="3830" y="693"/>
                                    </a:cubicBezTo>
                                    <a:cubicBezTo>
                                      <a:pt x="3767" y="519"/>
                                      <a:pt x="3705" y="390"/>
                                      <a:pt x="3610" y="303"/>
                                    </a:cubicBezTo>
                                    <a:cubicBezTo>
                                      <a:pt x="3579" y="260"/>
                                      <a:pt x="3579" y="216"/>
                                      <a:pt x="3548" y="173"/>
                                    </a:cubicBezTo>
                                    <a:cubicBezTo>
                                      <a:pt x="3516" y="216"/>
                                      <a:pt x="3485" y="216"/>
                                      <a:pt x="3453" y="260"/>
                                    </a:cubicBezTo>
                                    <a:cubicBezTo>
                                      <a:pt x="3453" y="216"/>
                                      <a:pt x="3453" y="173"/>
                                      <a:pt x="3485" y="130"/>
                                    </a:cubicBezTo>
                                    <a:cubicBezTo>
                                      <a:pt x="3453" y="130"/>
                                      <a:pt x="3453" y="87"/>
                                      <a:pt x="3422" y="87"/>
                                    </a:cubicBezTo>
                                    <a:lnTo>
                                      <a:pt x="2920" y="87"/>
                                    </a:lnTo>
                                    <a:cubicBezTo>
                                      <a:pt x="2951" y="87"/>
                                      <a:pt x="2951" y="87"/>
                                      <a:pt x="2983" y="87"/>
                                    </a:cubicBezTo>
                                    <a:cubicBezTo>
                                      <a:pt x="3014" y="433"/>
                                      <a:pt x="2888" y="649"/>
                                      <a:pt x="2794" y="909"/>
                                    </a:cubicBezTo>
                                    <a:cubicBezTo>
                                      <a:pt x="2731" y="1082"/>
                                      <a:pt x="2606" y="1125"/>
                                      <a:pt x="2480" y="1212"/>
                                    </a:cubicBezTo>
                                    <a:cubicBezTo>
                                      <a:pt x="2449" y="1255"/>
                                      <a:pt x="2355" y="1212"/>
                                      <a:pt x="2323" y="1212"/>
                                    </a:cubicBezTo>
                                    <a:cubicBezTo>
                                      <a:pt x="2292" y="1212"/>
                                      <a:pt x="2292" y="1169"/>
                                      <a:pt x="2260" y="1169"/>
                                    </a:cubicBezTo>
                                    <a:cubicBezTo>
                                      <a:pt x="2229" y="1169"/>
                                      <a:pt x="2229" y="1125"/>
                                      <a:pt x="2198" y="1082"/>
                                    </a:cubicBezTo>
                                    <a:cubicBezTo>
                                      <a:pt x="2198" y="1125"/>
                                      <a:pt x="2198" y="1169"/>
                                      <a:pt x="2198" y="1255"/>
                                    </a:cubicBezTo>
                                    <a:cubicBezTo>
                                      <a:pt x="2198" y="1255"/>
                                      <a:pt x="2166" y="1255"/>
                                      <a:pt x="2166" y="1255"/>
                                    </a:cubicBezTo>
                                    <a:cubicBezTo>
                                      <a:pt x="2103" y="1125"/>
                                      <a:pt x="2072" y="1039"/>
                                      <a:pt x="2009" y="909"/>
                                    </a:cubicBezTo>
                                    <a:cubicBezTo>
                                      <a:pt x="1978" y="822"/>
                                      <a:pt x="1978" y="736"/>
                                      <a:pt x="1978" y="649"/>
                                    </a:cubicBezTo>
                                    <a:cubicBezTo>
                                      <a:pt x="1884" y="563"/>
                                      <a:pt x="1978" y="519"/>
                                      <a:pt x="2009" y="433"/>
                                    </a:cubicBezTo>
                                    <a:cubicBezTo>
                                      <a:pt x="2041" y="390"/>
                                      <a:pt x="2072" y="303"/>
                                      <a:pt x="2072" y="216"/>
                                    </a:cubicBezTo>
                                    <a:cubicBezTo>
                                      <a:pt x="2072" y="173"/>
                                      <a:pt x="2103" y="87"/>
                                      <a:pt x="2135" y="87"/>
                                    </a:cubicBezTo>
                                    <a:cubicBezTo>
                                      <a:pt x="2166" y="87"/>
                                      <a:pt x="2166" y="43"/>
                                      <a:pt x="2198" y="43"/>
                                    </a:cubicBezTo>
                                    <a:lnTo>
                                      <a:pt x="1915" y="43"/>
                                    </a:lnTo>
                                    <a:cubicBezTo>
                                      <a:pt x="1884" y="87"/>
                                      <a:pt x="1852" y="130"/>
                                      <a:pt x="1821" y="216"/>
                                    </a:cubicBezTo>
                                    <a:cubicBezTo>
                                      <a:pt x="1758" y="433"/>
                                      <a:pt x="1790" y="606"/>
                                      <a:pt x="1790" y="779"/>
                                    </a:cubicBezTo>
                                    <a:cubicBezTo>
                                      <a:pt x="1790" y="866"/>
                                      <a:pt x="1852" y="952"/>
                                      <a:pt x="1821" y="1082"/>
                                    </a:cubicBezTo>
                                    <a:cubicBezTo>
                                      <a:pt x="1821" y="1082"/>
                                      <a:pt x="1821" y="1125"/>
                                      <a:pt x="1852" y="1125"/>
                                    </a:cubicBezTo>
                                    <a:cubicBezTo>
                                      <a:pt x="1852" y="1169"/>
                                      <a:pt x="1884" y="1169"/>
                                      <a:pt x="1915" y="1169"/>
                                    </a:cubicBezTo>
                                    <a:cubicBezTo>
                                      <a:pt x="2009" y="1472"/>
                                      <a:pt x="2198" y="1472"/>
                                      <a:pt x="2386" y="1515"/>
                                    </a:cubicBezTo>
                                    <a:cubicBezTo>
                                      <a:pt x="2449" y="1558"/>
                                      <a:pt x="2543" y="1515"/>
                                      <a:pt x="2637" y="1472"/>
                                    </a:cubicBezTo>
                                    <a:cubicBezTo>
                                      <a:pt x="2700" y="1428"/>
                                      <a:pt x="2763" y="1428"/>
                                      <a:pt x="2826" y="1299"/>
                                    </a:cubicBezTo>
                                    <a:cubicBezTo>
                                      <a:pt x="2826" y="1255"/>
                                      <a:pt x="2857" y="1255"/>
                                      <a:pt x="2857" y="1212"/>
                                    </a:cubicBezTo>
                                    <a:cubicBezTo>
                                      <a:pt x="2888" y="1125"/>
                                      <a:pt x="2951" y="1169"/>
                                      <a:pt x="2983" y="1082"/>
                                    </a:cubicBezTo>
                                    <a:cubicBezTo>
                                      <a:pt x="2983" y="996"/>
                                      <a:pt x="3045" y="952"/>
                                      <a:pt x="3077" y="909"/>
                                    </a:cubicBezTo>
                                    <a:cubicBezTo>
                                      <a:pt x="3108" y="822"/>
                                      <a:pt x="3108" y="736"/>
                                      <a:pt x="3140" y="649"/>
                                    </a:cubicBezTo>
                                    <a:cubicBezTo>
                                      <a:pt x="3171" y="519"/>
                                      <a:pt x="3202" y="390"/>
                                      <a:pt x="3234" y="260"/>
                                    </a:cubicBezTo>
                                    <a:cubicBezTo>
                                      <a:pt x="3265" y="260"/>
                                      <a:pt x="3296" y="260"/>
                                      <a:pt x="3328" y="303"/>
                                    </a:cubicBezTo>
                                    <a:cubicBezTo>
                                      <a:pt x="3516" y="433"/>
                                      <a:pt x="3673" y="606"/>
                                      <a:pt x="3799" y="822"/>
                                    </a:cubicBezTo>
                                    <a:cubicBezTo>
                                      <a:pt x="3862" y="952"/>
                                      <a:pt x="3956" y="1039"/>
                                      <a:pt x="4019" y="1125"/>
                                    </a:cubicBezTo>
                                    <a:cubicBezTo>
                                      <a:pt x="4050" y="1169"/>
                                      <a:pt x="4081" y="1212"/>
                                      <a:pt x="4081" y="1255"/>
                                    </a:cubicBezTo>
                                    <a:cubicBezTo>
                                      <a:pt x="4144" y="1385"/>
                                      <a:pt x="4176" y="1515"/>
                                      <a:pt x="4238" y="1645"/>
                                    </a:cubicBezTo>
                                    <a:cubicBezTo>
                                      <a:pt x="4301" y="1731"/>
                                      <a:pt x="4270" y="1861"/>
                                      <a:pt x="4301" y="1991"/>
                                    </a:cubicBezTo>
                                    <a:cubicBezTo>
                                      <a:pt x="4333" y="2034"/>
                                      <a:pt x="4270" y="2164"/>
                                      <a:pt x="4207" y="2164"/>
                                    </a:cubicBezTo>
                                    <a:cubicBezTo>
                                      <a:pt x="4113" y="2208"/>
                                      <a:pt x="4050" y="2251"/>
                                      <a:pt x="4050" y="2381"/>
                                    </a:cubicBezTo>
                                    <a:cubicBezTo>
                                      <a:pt x="3924" y="2511"/>
                                      <a:pt x="3956" y="2727"/>
                                      <a:pt x="3862" y="2857"/>
                                    </a:cubicBezTo>
                                    <a:cubicBezTo>
                                      <a:pt x="3830" y="2900"/>
                                      <a:pt x="3830" y="2987"/>
                                      <a:pt x="3830" y="3030"/>
                                    </a:cubicBezTo>
                                    <a:cubicBezTo>
                                      <a:pt x="3830" y="3117"/>
                                      <a:pt x="3862" y="3203"/>
                                      <a:pt x="3830" y="3290"/>
                                    </a:cubicBezTo>
                                    <a:cubicBezTo>
                                      <a:pt x="3799" y="3376"/>
                                      <a:pt x="3862" y="3420"/>
                                      <a:pt x="3893" y="3463"/>
                                    </a:cubicBezTo>
                                    <a:cubicBezTo>
                                      <a:pt x="3924" y="3679"/>
                                      <a:pt x="4050" y="3766"/>
                                      <a:pt x="4207" y="3766"/>
                                    </a:cubicBezTo>
                                    <a:cubicBezTo>
                                      <a:pt x="4270" y="3766"/>
                                      <a:pt x="4301" y="3723"/>
                                      <a:pt x="4364" y="3636"/>
                                    </a:cubicBezTo>
                                    <a:cubicBezTo>
                                      <a:pt x="4427" y="3549"/>
                                      <a:pt x="4458" y="3463"/>
                                      <a:pt x="4490" y="3376"/>
                                    </a:cubicBezTo>
                                    <a:cubicBezTo>
                                      <a:pt x="4490" y="3333"/>
                                      <a:pt x="4521" y="3333"/>
                                      <a:pt x="4552" y="3290"/>
                                    </a:cubicBezTo>
                                    <a:cubicBezTo>
                                      <a:pt x="4584" y="3246"/>
                                      <a:pt x="4584" y="3246"/>
                                      <a:pt x="4584" y="3203"/>
                                    </a:cubicBezTo>
                                    <a:cubicBezTo>
                                      <a:pt x="4584" y="2943"/>
                                      <a:pt x="4646" y="2727"/>
                                      <a:pt x="4615" y="2467"/>
                                    </a:cubicBezTo>
                                    <a:cubicBezTo>
                                      <a:pt x="4615" y="2424"/>
                                      <a:pt x="4615" y="2381"/>
                                      <a:pt x="4615" y="2337"/>
                                    </a:cubicBezTo>
                                    <a:cubicBezTo>
                                      <a:pt x="4615" y="2164"/>
                                      <a:pt x="4741" y="2034"/>
                                      <a:pt x="4866" y="2078"/>
                                    </a:cubicBezTo>
                                    <a:cubicBezTo>
                                      <a:pt x="4960" y="2121"/>
                                      <a:pt x="5023" y="2121"/>
                                      <a:pt x="5117" y="2121"/>
                                    </a:cubicBezTo>
                                    <a:cubicBezTo>
                                      <a:pt x="5149" y="2121"/>
                                      <a:pt x="5180" y="2164"/>
                                      <a:pt x="5212" y="2208"/>
                                    </a:cubicBezTo>
                                    <a:cubicBezTo>
                                      <a:pt x="5243" y="2381"/>
                                      <a:pt x="5369" y="2511"/>
                                      <a:pt x="5431" y="2684"/>
                                    </a:cubicBezTo>
                                    <a:cubicBezTo>
                                      <a:pt x="5463" y="2814"/>
                                      <a:pt x="5526" y="2900"/>
                                      <a:pt x="5588" y="3030"/>
                                    </a:cubicBezTo>
                                    <a:cubicBezTo>
                                      <a:pt x="5714" y="3333"/>
                                      <a:pt x="5902" y="3549"/>
                                      <a:pt x="6028" y="3852"/>
                                    </a:cubicBezTo>
                                    <a:cubicBezTo>
                                      <a:pt x="6185" y="3939"/>
                                      <a:pt x="6216" y="4199"/>
                                      <a:pt x="6373" y="4285"/>
                                    </a:cubicBezTo>
                                    <a:cubicBezTo>
                                      <a:pt x="6436" y="4415"/>
                                      <a:pt x="6499" y="4502"/>
                                      <a:pt x="6593" y="4632"/>
                                    </a:cubicBezTo>
                                    <a:cubicBezTo>
                                      <a:pt x="6781" y="4935"/>
                                      <a:pt x="7033" y="5151"/>
                                      <a:pt x="7252" y="5411"/>
                                    </a:cubicBezTo>
                                    <a:cubicBezTo>
                                      <a:pt x="7346" y="5541"/>
                                      <a:pt x="7441" y="5671"/>
                                      <a:pt x="7566" y="5800"/>
                                    </a:cubicBezTo>
                                    <a:cubicBezTo>
                                      <a:pt x="7598" y="5844"/>
                                      <a:pt x="7629" y="5887"/>
                                      <a:pt x="7629" y="5930"/>
                                    </a:cubicBezTo>
                                    <a:cubicBezTo>
                                      <a:pt x="7660" y="6190"/>
                                      <a:pt x="7755" y="6450"/>
                                      <a:pt x="7723" y="6709"/>
                                    </a:cubicBezTo>
                                    <a:cubicBezTo>
                                      <a:pt x="7723" y="6839"/>
                                      <a:pt x="7755" y="6969"/>
                                      <a:pt x="7755" y="7099"/>
                                    </a:cubicBezTo>
                                    <a:cubicBezTo>
                                      <a:pt x="7755" y="7186"/>
                                      <a:pt x="7786" y="7315"/>
                                      <a:pt x="7755" y="7402"/>
                                    </a:cubicBezTo>
                                    <a:cubicBezTo>
                                      <a:pt x="7755" y="7532"/>
                                      <a:pt x="7692" y="7662"/>
                                      <a:pt x="7755" y="7792"/>
                                    </a:cubicBezTo>
                                    <a:cubicBezTo>
                                      <a:pt x="7755" y="7792"/>
                                      <a:pt x="7755" y="7835"/>
                                      <a:pt x="7755" y="7835"/>
                                    </a:cubicBezTo>
                                    <a:cubicBezTo>
                                      <a:pt x="7723" y="7921"/>
                                      <a:pt x="7692" y="7965"/>
                                      <a:pt x="7755" y="8051"/>
                                    </a:cubicBezTo>
                                    <a:cubicBezTo>
                                      <a:pt x="7786" y="8095"/>
                                      <a:pt x="7723" y="8181"/>
                                      <a:pt x="7786" y="8224"/>
                                    </a:cubicBezTo>
                                    <a:cubicBezTo>
                                      <a:pt x="7786" y="8224"/>
                                      <a:pt x="7786" y="8268"/>
                                      <a:pt x="7786" y="8311"/>
                                    </a:cubicBezTo>
                                    <a:cubicBezTo>
                                      <a:pt x="7723" y="8268"/>
                                      <a:pt x="7660" y="8268"/>
                                      <a:pt x="7598" y="8181"/>
                                    </a:cubicBezTo>
                                    <a:cubicBezTo>
                                      <a:pt x="7503" y="8051"/>
                                      <a:pt x="7378" y="8051"/>
                                      <a:pt x="7252" y="7965"/>
                                    </a:cubicBezTo>
                                    <a:cubicBezTo>
                                      <a:pt x="7158" y="7878"/>
                                      <a:pt x="7033" y="7792"/>
                                      <a:pt x="6907" y="7705"/>
                                    </a:cubicBezTo>
                                    <a:cubicBezTo>
                                      <a:pt x="6781" y="7618"/>
                                      <a:pt x="6687" y="7532"/>
                                      <a:pt x="6562" y="7489"/>
                                    </a:cubicBezTo>
                                    <a:cubicBezTo>
                                      <a:pt x="6467" y="7445"/>
                                      <a:pt x="6342" y="7402"/>
                                      <a:pt x="6248" y="7359"/>
                                    </a:cubicBezTo>
                                    <a:cubicBezTo>
                                      <a:pt x="6185" y="7315"/>
                                      <a:pt x="6122" y="7272"/>
                                      <a:pt x="6059" y="7229"/>
                                    </a:cubicBezTo>
                                    <a:cubicBezTo>
                                      <a:pt x="5996" y="7186"/>
                                      <a:pt x="5902" y="7099"/>
                                      <a:pt x="5840" y="7056"/>
                                    </a:cubicBezTo>
                                    <a:cubicBezTo>
                                      <a:pt x="5777" y="7012"/>
                                      <a:pt x="5714" y="7012"/>
                                      <a:pt x="5651" y="6969"/>
                                    </a:cubicBezTo>
                                    <a:cubicBezTo>
                                      <a:pt x="5620" y="6969"/>
                                      <a:pt x="5588" y="6926"/>
                                      <a:pt x="5557" y="6926"/>
                                    </a:cubicBezTo>
                                    <a:cubicBezTo>
                                      <a:pt x="5494" y="6926"/>
                                      <a:pt x="5526" y="6796"/>
                                      <a:pt x="5431" y="6796"/>
                                    </a:cubicBezTo>
                                    <a:cubicBezTo>
                                      <a:pt x="5400" y="6796"/>
                                      <a:pt x="5337" y="6709"/>
                                      <a:pt x="5306" y="6709"/>
                                    </a:cubicBezTo>
                                    <a:cubicBezTo>
                                      <a:pt x="5243" y="6666"/>
                                      <a:pt x="5212" y="6666"/>
                                      <a:pt x="5149" y="6623"/>
                                    </a:cubicBezTo>
                                    <a:cubicBezTo>
                                      <a:pt x="5117" y="6580"/>
                                      <a:pt x="5055" y="6580"/>
                                      <a:pt x="5023" y="6536"/>
                                    </a:cubicBezTo>
                                    <a:cubicBezTo>
                                      <a:pt x="4960" y="6493"/>
                                      <a:pt x="4929" y="6493"/>
                                      <a:pt x="4866" y="6450"/>
                                    </a:cubicBezTo>
                                    <a:cubicBezTo>
                                      <a:pt x="4866" y="6406"/>
                                      <a:pt x="4866" y="6406"/>
                                      <a:pt x="4866" y="6363"/>
                                    </a:cubicBezTo>
                                    <a:cubicBezTo>
                                      <a:pt x="4772" y="6450"/>
                                      <a:pt x="4709" y="6233"/>
                                      <a:pt x="4615" y="6277"/>
                                    </a:cubicBezTo>
                                    <a:cubicBezTo>
                                      <a:pt x="4552" y="6147"/>
                                      <a:pt x="4427" y="6103"/>
                                      <a:pt x="4333" y="6017"/>
                                    </a:cubicBezTo>
                                    <a:cubicBezTo>
                                      <a:pt x="4081" y="5757"/>
                                      <a:pt x="3830" y="5541"/>
                                      <a:pt x="3579" y="5281"/>
                                    </a:cubicBezTo>
                                    <a:cubicBezTo>
                                      <a:pt x="3422" y="5151"/>
                                      <a:pt x="3296" y="4978"/>
                                      <a:pt x="3140" y="4848"/>
                                    </a:cubicBezTo>
                                    <a:cubicBezTo>
                                      <a:pt x="3108" y="4805"/>
                                      <a:pt x="3077" y="4718"/>
                                      <a:pt x="3014" y="4675"/>
                                    </a:cubicBezTo>
                                    <a:cubicBezTo>
                                      <a:pt x="2857" y="4545"/>
                                      <a:pt x="2763" y="4329"/>
                                      <a:pt x="2606" y="4156"/>
                                    </a:cubicBezTo>
                                    <a:cubicBezTo>
                                      <a:pt x="2480" y="3982"/>
                                      <a:pt x="2355" y="3766"/>
                                      <a:pt x="2229" y="3549"/>
                                    </a:cubicBezTo>
                                    <a:cubicBezTo>
                                      <a:pt x="2166" y="3463"/>
                                      <a:pt x="2103" y="3333"/>
                                      <a:pt x="2041" y="3246"/>
                                    </a:cubicBezTo>
                                    <a:cubicBezTo>
                                      <a:pt x="1978" y="3160"/>
                                      <a:pt x="1915" y="3030"/>
                                      <a:pt x="1852" y="2900"/>
                                    </a:cubicBezTo>
                                    <a:cubicBezTo>
                                      <a:pt x="1821" y="2814"/>
                                      <a:pt x="1758" y="2770"/>
                                      <a:pt x="1727" y="2684"/>
                                    </a:cubicBezTo>
                                    <a:cubicBezTo>
                                      <a:pt x="1664" y="2511"/>
                                      <a:pt x="1570" y="2424"/>
                                      <a:pt x="1507" y="2294"/>
                                    </a:cubicBezTo>
                                    <a:cubicBezTo>
                                      <a:pt x="1476" y="2208"/>
                                      <a:pt x="1444" y="2121"/>
                                      <a:pt x="1381" y="2078"/>
                                    </a:cubicBezTo>
                                    <a:cubicBezTo>
                                      <a:pt x="1381" y="2078"/>
                                      <a:pt x="1413" y="2034"/>
                                      <a:pt x="1413" y="1991"/>
                                    </a:cubicBezTo>
                                    <a:cubicBezTo>
                                      <a:pt x="1413" y="1948"/>
                                      <a:pt x="1381" y="1905"/>
                                      <a:pt x="1350" y="1861"/>
                                    </a:cubicBezTo>
                                    <a:cubicBezTo>
                                      <a:pt x="1319" y="1818"/>
                                      <a:pt x="1256" y="1775"/>
                                      <a:pt x="1287" y="1688"/>
                                    </a:cubicBezTo>
                                    <a:cubicBezTo>
                                      <a:pt x="1287" y="1645"/>
                                      <a:pt x="1224" y="1602"/>
                                      <a:pt x="1193" y="1558"/>
                                    </a:cubicBezTo>
                                    <a:cubicBezTo>
                                      <a:pt x="1193" y="1515"/>
                                      <a:pt x="1193" y="1472"/>
                                      <a:pt x="1193" y="1428"/>
                                    </a:cubicBezTo>
                                    <a:cubicBezTo>
                                      <a:pt x="1193" y="1428"/>
                                      <a:pt x="1162" y="1385"/>
                                      <a:pt x="1162" y="1385"/>
                                    </a:cubicBezTo>
                                    <a:cubicBezTo>
                                      <a:pt x="1130" y="1342"/>
                                      <a:pt x="1130" y="1342"/>
                                      <a:pt x="1130" y="1255"/>
                                    </a:cubicBezTo>
                                    <a:cubicBezTo>
                                      <a:pt x="1130" y="1212"/>
                                      <a:pt x="1130" y="1212"/>
                                      <a:pt x="1130" y="1169"/>
                                    </a:cubicBezTo>
                                    <a:cubicBezTo>
                                      <a:pt x="1099" y="1082"/>
                                      <a:pt x="1036" y="1039"/>
                                      <a:pt x="1036" y="909"/>
                                    </a:cubicBezTo>
                                    <a:cubicBezTo>
                                      <a:pt x="1036" y="909"/>
                                      <a:pt x="1036" y="909"/>
                                      <a:pt x="1036" y="909"/>
                                    </a:cubicBezTo>
                                    <a:cubicBezTo>
                                      <a:pt x="1005" y="909"/>
                                      <a:pt x="1005" y="866"/>
                                      <a:pt x="973" y="866"/>
                                    </a:cubicBezTo>
                                    <a:cubicBezTo>
                                      <a:pt x="973" y="866"/>
                                      <a:pt x="1005" y="822"/>
                                      <a:pt x="1005" y="822"/>
                                    </a:cubicBezTo>
                                    <a:cubicBezTo>
                                      <a:pt x="1005" y="779"/>
                                      <a:pt x="973" y="736"/>
                                      <a:pt x="973" y="736"/>
                                    </a:cubicBezTo>
                                    <a:cubicBezTo>
                                      <a:pt x="942" y="693"/>
                                      <a:pt x="942" y="606"/>
                                      <a:pt x="910" y="563"/>
                                    </a:cubicBezTo>
                                    <a:cubicBezTo>
                                      <a:pt x="848" y="433"/>
                                      <a:pt x="816" y="303"/>
                                      <a:pt x="816" y="173"/>
                                    </a:cubicBezTo>
                                    <a:cubicBezTo>
                                      <a:pt x="816" y="130"/>
                                      <a:pt x="816" y="130"/>
                                      <a:pt x="816" y="87"/>
                                    </a:cubicBezTo>
                                    <a:lnTo>
                                      <a:pt x="628" y="87"/>
                                    </a:lnTo>
                                    <a:cubicBezTo>
                                      <a:pt x="628" y="130"/>
                                      <a:pt x="628" y="173"/>
                                      <a:pt x="628" y="216"/>
                                    </a:cubicBezTo>
                                    <a:cubicBezTo>
                                      <a:pt x="628" y="303"/>
                                      <a:pt x="659" y="390"/>
                                      <a:pt x="722" y="433"/>
                                    </a:cubicBezTo>
                                    <a:cubicBezTo>
                                      <a:pt x="659" y="519"/>
                                      <a:pt x="691" y="606"/>
                                      <a:pt x="722" y="693"/>
                                    </a:cubicBezTo>
                                    <a:cubicBezTo>
                                      <a:pt x="753" y="736"/>
                                      <a:pt x="753" y="779"/>
                                      <a:pt x="753" y="822"/>
                                    </a:cubicBezTo>
                                    <a:cubicBezTo>
                                      <a:pt x="785" y="909"/>
                                      <a:pt x="816" y="996"/>
                                      <a:pt x="753" y="1082"/>
                                    </a:cubicBezTo>
                                    <a:cubicBezTo>
                                      <a:pt x="785" y="1082"/>
                                      <a:pt x="816" y="1082"/>
                                      <a:pt x="848" y="1125"/>
                                    </a:cubicBezTo>
                                    <a:cubicBezTo>
                                      <a:pt x="848" y="1342"/>
                                      <a:pt x="942" y="1515"/>
                                      <a:pt x="1036" y="1645"/>
                                    </a:cubicBezTo>
                                    <a:cubicBezTo>
                                      <a:pt x="1067" y="1688"/>
                                      <a:pt x="942" y="1688"/>
                                      <a:pt x="1005" y="1775"/>
                                    </a:cubicBezTo>
                                    <a:cubicBezTo>
                                      <a:pt x="1036" y="1818"/>
                                      <a:pt x="1067" y="1861"/>
                                      <a:pt x="1067" y="1905"/>
                                    </a:cubicBezTo>
                                    <a:cubicBezTo>
                                      <a:pt x="1067" y="1948"/>
                                      <a:pt x="1099" y="1991"/>
                                      <a:pt x="1099" y="2034"/>
                                    </a:cubicBezTo>
                                    <a:cubicBezTo>
                                      <a:pt x="1099" y="2078"/>
                                      <a:pt x="1130" y="2164"/>
                                      <a:pt x="1162" y="2164"/>
                                    </a:cubicBezTo>
                                    <a:cubicBezTo>
                                      <a:pt x="1193" y="2164"/>
                                      <a:pt x="1193" y="2251"/>
                                      <a:pt x="1224" y="2251"/>
                                    </a:cubicBezTo>
                                    <a:cubicBezTo>
                                      <a:pt x="1224" y="2381"/>
                                      <a:pt x="1224" y="2467"/>
                                      <a:pt x="1319" y="2511"/>
                                    </a:cubicBezTo>
                                    <a:cubicBezTo>
                                      <a:pt x="1319" y="2640"/>
                                      <a:pt x="1413" y="2684"/>
                                      <a:pt x="1444" y="2770"/>
                                    </a:cubicBezTo>
                                    <a:cubicBezTo>
                                      <a:pt x="1444" y="2770"/>
                                      <a:pt x="1444" y="2814"/>
                                      <a:pt x="1444" y="2814"/>
                                    </a:cubicBezTo>
                                    <a:cubicBezTo>
                                      <a:pt x="1413" y="2814"/>
                                      <a:pt x="1413" y="2814"/>
                                      <a:pt x="1381" y="2814"/>
                                    </a:cubicBezTo>
                                    <a:cubicBezTo>
                                      <a:pt x="1381" y="2857"/>
                                      <a:pt x="1381" y="2857"/>
                                      <a:pt x="1413" y="2857"/>
                                    </a:cubicBezTo>
                                    <a:cubicBezTo>
                                      <a:pt x="1538" y="2900"/>
                                      <a:pt x="1570" y="3073"/>
                                      <a:pt x="1633" y="3203"/>
                                    </a:cubicBezTo>
                                    <a:cubicBezTo>
                                      <a:pt x="1695" y="3333"/>
                                      <a:pt x="1727" y="3506"/>
                                      <a:pt x="1852" y="3593"/>
                                    </a:cubicBezTo>
                                    <a:cubicBezTo>
                                      <a:pt x="1884" y="3593"/>
                                      <a:pt x="1915" y="3679"/>
                                      <a:pt x="1915" y="3723"/>
                                    </a:cubicBezTo>
                                    <a:cubicBezTo>
                                      <a:pt x="1946" y="3809"/>
                                      <a:pt x="2009" y="3853"/>
                                      <a:pt x="2041" y="3939"/>
                                    </a:cubicBezTo>
                                    <a:cubicBezTo>
                                      <a:pt x="2135" y="4112"/>
                                      <a:pt x="2229" y="4285"/>
                                      <a:pt x="2355" y="4415"/>
                                    </a:cubicBezTo>
                                    <a:cubicBezTo>
                                      <a:pt x="2386" y="4459"/>
                                      <a:pt x="2417" y="4502"/>
                                      <a:pt x="2449" y="4588"/>
                                    </a:cubicBezTo>
                                    <a:cubicBezTo>
                                      <a:pt x="2449" y="4588"/>
                                      <a:pt x="2449" y="4632"/>
                                      <a:pt x="2480" y="4632"/>
                                    </a:cubicBezTo>
                                    <a:cubicBezTo>
                                      <a:pt x="2606" y="4675"/>
                                      <a:pt x="2669" y="4805"/>
                                      <a:pt x="2731" y="4935"/>
                                    </a:cubicBezTo>
                                    <a:cubicBezTo>
                                      <a:pt x="2763" y="4978"/>
                                      <a:pt x="2794" y="5108"/>
                                      <a:pt x="2888" y="5065"/>
                                    </a:cubicBezTo>
                                    <a:cubicBezTo>
                                      <a:pt x="2920" y="5065"/>
                                      <a:pt x="2951" y="5108"/>
                                      <a:pt x="2951" y="5151"/>
                                    </a:cubicBezTo>
                                    <a:cubicBezTo>
                                      <a:pt x="2951" y="5194"/>
                                      <a:pt x="2983" y="5194"/>
                                      <a:pt x="2983" y="5238"/>
                                    </a:cubicBezTo>
                                    <a:cubicBezTo>
                                      <a:pt x="3014" y="5281"/>
                                      <a:pt x="3140" y="5238"/>
                                      <a:pt x="3108" y="5411"/>
                                    </a:cubicBezTo>
                                    <a:cubicBezTo>
                                      <a:pt x="3171" y="5454"/>
                                      <a:pt x="3234" y="5497"/>
                                      <a:pt x="3265" y="5541"/>
                                    </a:cubicBezTo>
                                    <a:cubicBezTo>
                                      <a:pt x="3422" y="5757"/>
                                      <a:pt x="3610" y="5887"/>
                                      <a:pt x="3767" y="6060"/>
                                    </a:cubicBezTo>
                                    <a:cubicBezTo>
                                      <a:pt x="3767" y="6060"/>
                                      <a:pt x="3799" y="6103"/>
                                      <a:pt x="3799" y="6147"/>
                                    </a:cubicBezTo>
                                    <a:cubicBezTo>
                                      <a:pt x="3799" y="6190"/>
                                      <a:pt x="3830" y="6233"/>
                                      <a:pt x="3862" y="6190"/>
                                    </a:cubicBezTo>
                                    <a:cubicBezTo>
                                      <a:pt x="3924" y="6147"/>
                                      <a:pt x="3987" y="6190"/>
                                      <a:pt x="3987" y="6233"/>
                                    </a:cubicBezTo>
                                    <a:cubicBezTo>
                                      <a:pt x="4019" y="6320"/>
                                      <a:pt x="4081" y="6320"/>
                                      <a:pt x="4113" y="6363"/>
                                    </a:cubicBezTo>
                                    <a:cubicBezTo>
                                      <a:pt x="4176" y="6406"/>
                                      <a:pt x="4270" y="6450"/>
                                      <a:pt x="4301" y="6536"/>
                                    </a:cubicBezTo>
                                    <a:cubicBezTo>
                                      <a:pt x="4301" y="6580"/>
                                      <a:pt x="4364" y="6623"/>
                                      <a:pt x="4395" y="6623"/>
                                    </a:cubicBezTo>
                                    <a:cubicBezTo>
                                      <a:pt x="4458" y="6623"/>
                                      <a:pt x="4521" y="6666"/>
                                      <a:pt x="4584" y="6753"/>
                                    </a:cubicBezTo>
                                    <a:cubicBezTo>
                                      <a:pt x="4615" y="6796"/>
                                      <a:pt x="4709" y="6796"/>
                                      <a:pt x="4741" y="6883"/>
                                    </a:cubicBezTo>
                                    <a:cubicBezTo>
                                      <a:pt x="4835" y="6839"/>
                                      <a:pt x="4866" y="7012"/>
                                      <a:pt x="4929" y="7012"/>
                                    </a:cubicBezTo>
                                    <a:cubicBezTo>
                                      <a:pt x="4992" y="7012"/>
                                      <a:pt x="5055" y="7056"/>
                                      <a:pt x="5117" y="7099"/>
                                    </a:cubicBezTo>
                                    <a:cubicBezTo>
                                      <a:pt x="5243" y="7186"/>
                                      <a:pt x="5369" y="7229"/>
                                      <a:pt x="5463" y="7359"/>
                                    </a:cubicBezTo>
                                    <a:cubicBezTo>
                                      <a:pt x="5588" y="7489"/>
                                      <a:pt x="5683" y="7575"/>
                                      <a:pt x="5840" y="7575"/>
                                    </a:cubicBezTo>
                                    <a:cubicBezTo>
                                      <a:pt x="5902" y="7575"/>
                                      <a:pt x="5965" y="7705"/>
                                      <a:pt x="6028" y="7705"/>
                                    </a:cubicBezTo>
                                    <a:cubicBezTo>
                                      <a:pt x="6091" y="7705"/>
                                      <a:pt x="6185" y="7792"/>
                                      <a:pt x="6248" y="7835"/>
                                    </a:cubicBezTo>
                                    <a:cubicBezTo>
                                      <a:pt x="6248" y="7835"/>
                                      <a:pt x="6248" y="7878"/>
                                      <a:pt x="6248" y="7921"/>
                                    </a:cubicBezTo>
                                    <a:cubicBezTo>
                                      <a:pt x="6310" y="7965"/>
                                      <a:pt x="6405" y="8008"/>
                                      <a:pt x="6499" y="8008"/>
                                    </a:cubicBezTo>
                                    <a:cubicBezTo>
                                      <a:pt x="6593" y="8051"/>
                                      <a:pt x="6656" y="8138"/>
                                      <a:pt x="6750" y="8138"/>
                                    </a:cubicBezTo>
                                    <a:cubicBezTo>
                                      <a:pt x="6813" y="8138"/>
                                      <a:pt x="6876" y="8224"/>
                                      <a:pt x="6876" y="8268"/>
                                    </a:cubicBezTo>
                                    <a:cubicBezTo>
                                      <a:pt x="6907" y="8354"/>
                                      <a:pt x="6970" y="8311"/>
                                      <a:pt x="6970" y="8311"/>
                                    </a:cubicBezTo>
                                    <a:cubicBezTo>
                                      <a:pt x="6970" y="8398"/>
                                      <a:pt x="7001" y="8398"/>
                                      <a:pt x="7064" y="8398"/>
                                    </a:cubicBezTo>
                                    <a:cubicBezTo>
                                      <a:pt x="7095" y="8398"/>
                                      <a:pt x="7095" y="8398"/>
                                      <a:pt x="7127" y="8441"/>
                                    </a:cubicBezTo>
                                    <a:cubicBezTo>
                                      <a:pt x="7190" y="8614"/>
                                      <a:pt x="7315" y="8614"/>
                                      <a:pt x="7378" y="8701"/>
                                    </a:cubicBezTo>
                                    <a:cubicBezTo>
                                      <a:pt x="7378" y="8701"/>
                                      <a:pt x="7378" y="8744"/>
                                      <a:pt x="7409" y="8787"/>
                                    </a:cubicBezTo>
                                    <a:cubicBezTo>
                                      <a:pt x="7315" y="8787"/>
                                      <a:pt x="7221" y="8830"/>
                                      <a:pt x="7095" y="8830"/>
                                    </a:cubicBezTo>
                                    <a:cubicBezTo>
                                      <a:pt x="7001" y="8830"/>
                                      <a:pt x="6907" y="8874"/>
                                      <a:pt x="6813" y="8917"/>
                                    </a:cubicBezTo>
                                    <a:cubicBezTo>
                                      <a:pt x="6624" y="9004"/>
                                      <a:pt x="6436" y="9047"/>
                                      <a:pt x="6216" y="9133"/>
                                    </a:cubicBezTo>
                                    <a:cubicBezTo>
                                      <a:pt x="6185" y="9133"/>
                                      <a:pt x="6153" y="9177"/>
                                      <a:pt x="6122" y="9177"/>
                                    </a:cubicBezTo>
                                    <a:cubicBezTo>
                                      <a:pt x="6059" y="9220"/>
                                      <a:pt x="6028" y="9220"/>
                                      <a:pt x="5965" y="9263"/>
                                    </a:cubicBezTo>
                                    <a:cubicBezTo>
                                      <a:pt x="5808" y="9350"/>
                                      <a:pt x="5683" y="9436"/>
                                      <a:pt x="5526" y="9523"/>
                                    </a:cubicBezTo>
                                    <a:cubicBezTo>
                                      <a:pt x="5494" y="9523"/>
                                      <a:pt x="5463" y="9523"/>
                                      <a:pt x="5431" y="9566"/>
                                    </a:cubicBezTo>
                                    <a:cubicBezTo>
                                      <a:pt x="5337" y="9610"/>
                                      <a:pt x="5243" y="9610"/>
                                      <a:pt x="5180" y="9696"/>
                                    </a:cubicBezTo>
                                    <a:cubicBezTo>
                                      <a:pt x="5149" y="9739"/>
                                      <a:pt x="5117" y="9739"/>
                                      <a:pt x="5086" y="9739"/>
                                    </a:cubicBezTo>
                                    <a:cubicBezTo>
                                      <a:pt x="4929" y="9783"/>
                                      <a:pt x="4803" y="9869"/>
                                      <a:pt x="4678" y="9956"/>
                                    </a:cubicBezTo>
                                    <a:cubicBezTo>
                                      <a:pt x="4615" y="9999"/>
                                      <a:pt x="4521" y="9956"/>
                                      <a:pt x="4490" y="10086"/>
                                    </a:cubicBezTo>
                                    <a:cubicBezTo>
                                      <a:pt x="4427" y="10042"/>
                                      <a:pt x="4364" y="10086"/>
                                      <a:pt x="4301" y="10086"/>
                                    </a:cubicBezTo>
                                    <a:cubicBezTo>
                                      <a:pt x="4207" y="10129"/>
                                      <a:pt x="4081" y="10086"/>
                                      <a:pt x="3987" y="10172"/>
                                    </a:cubicBezTo>
                                    <a:cubicBezTo>
                                      <a:pt x="3956" y="10172"/>
                                      <a:pt x="3924" y="10172"/>
                                      <a:pt x="3893" y="10172"/>
                                    </a:cubicBezTo>
                                    <a:cubicBezTo>
                                      <a:pt x="3830" y="10172"/>
                                      <a:pt x="3767" y="10129"/>
                                      <a:pt x="3705" y="10172"/>
                                    </a:cubicBezTo>
                                    <a:cubicBezTo>
                                      <a:pt x="3642" y="10216"/>
                                      <a:pt x="3610" y="10129"/>
                                      <a:pt x="3548" y="10172"/>
                                    </a:cubicBezTo>
                                    <a:cubicBezTo>
                                      <a:pt x="3485" y="10216"/>
                                      <a:pt x="3391" y="10086"/>
                                      <a:pt x="3297" y="10129"/>
                                    </a:cubicBezTo>
                                    <a:cubicBezTo>
                                      <a:pt x="3297" y="10129"/>
                                      <a:pt x="3234" y="10086"/>
                                      <a:pt x="3234" y="10042"/>
                                    </a:cubicBezTo>
                                    <a:cubicBezTo>
                                      <a:pt x="3202" y="9999"/>
                                      <a:pt x="3108" y="9956"/>
                                      <a:pt x="3045" y="9956"/>
                                    </a:cubicBezTo>
                                    <a:cubicBezTo>
                                      <a:pt x="3014" y="9956"/>
                                      <a:pt x="2951" y="9956"/>
                                      <a:pt x="2951" y="9913"/>
                                    </a:cubicBezTo>
                                    <a:cubicBezTo>
                                      <a:pt x="2920" y="9869"/>
                                      <a:pt x="2888" y="9783"/>
                                      <a:pt x="2794" y="9826"/>
                                    </a:cubicBezTo>
                                    <a:cubicBezTo>
                                      <a:pt x="2794" y="9826"/>
                                      <a:pt x="2794" y="9783"/>
                                      <a:pt x="2763" y="9783"/>
                                    </a:cubicBezTo>
                                    <a:cubicBezTo>
                                      <a:pt x="2731" y="9696"/>
                                      <a:pt x="2669" y="9653"/>
                                      <a:pt x="2606" y="9610"/>
                                    </a:cubicBezTo>
                                    <a:cubicBezTo>
                                      <a:pt x="2543" y="9566"/>
                                      <a:pt x="2543" y="9480"/>
                                      <a:pt x="2512" y="9393"/>
                                    </a:cubicBezTo>
                                    <a:cubicBezTo>
                                      <a:pt x="2480" y="9350"/>
                                      <a:pt x="2449" y="9307"/>
                                      <a:pt x="2417" y="9350"/>
                                    </a:cubicBezTo>
                                    <a:cubicBezTo>
                                      <a:pt x="2355" y="9480"/>
                                      <a:pt x="2386" y="9307"/>
                                      <a:pt x="2355" y="9307"/>
                                    </a:cubicBezTo>
                                    <a:cubicBezTo>
                                      <a:pt x="2417" y="9133"/>
                                      <a:pt x="2323" y="9133"/>
                                      <a:pt x="2229" y="9090"/>
                                    </a:cubicBezTo>
                                    <a:cubicBezTo>
                                      <a:pt x="2198" y="9090"/>
                                      <a:pt x="2198" y="9090"/>
                                      <a:pt x="2166" y="9047"/>
                                    </a:cubicBezTo>
                                    <a:cubicBezTo>
                                      <a:pt x="2166" y="8960"/>
                                      <a:pt x="2198" y="8874"/>
                                      <a:pt x="2198" y="8787"/>
                                    </a:cubicBezTo>
                                    <a:cubicBezTo>
                                      <a:pt x="2386" y="8701"/>
                                      <a:pt x="2574" y="8657"/>
                                      <a:pt x="2763" y="8571"/>
                                    </a:cubicBezTo>
                                    <a:cubicBezTo>
                                      <a:pt x="2763" y="8571"/>
                                      <a:pt x="2794" y="8571"/>
                                      <a:pt x="2794" y="8527"/>
                                    </a:cubicBezTo>
                                    <a:cubicBezTo>
                                      <a:pt x="2920" y="8354"/>
                                      <a:pt x="3045" y="8224"/>
                                      <a:pt x="3140" y="8051"/>
                                    </a:cubicBezTo>
                                    <a:cubicBezTo>
                                      <a:pt x="3171" y="8008"/>
                                      <a:pt x="3171" y="7965"/>
                                      <a:pt x="3171" y="7921"/>
                                    </a:cubicBezTo>
                                    <a:cubicBezTo>
                                      <a:pt x="3171" y="7878"/>
                                      <a:pt x="3171" y="7835"/>
                                      <a:pt x="3171" y="7792"/>
                                    </a:cubicBezTo>
                                    <a:cubicBezTo>
                                      <a:pt x="3171" y="7705"/>
                                      <a:pt x="3202" y="7662"/>
                                      <a:pt x="3202" y="7575"/>
                                    </a:cubicBezTo>
                                    <a:cubicBezTo>
                                      <a:pt x="3202" y="7489"/>
                                      <a:pt x="3171" y="7445"/>
                                      <a:pt x="3171" y="7359"/>
                                    </a:cubicBezTo>
                                    <a:cubicBezTo>
                                      <a:pt x="3108" y="7315"/>
                                      <a:pt x="3045" y="7229"/>
                                      <a:pt x="3014" y="7186"/>
                                    </a:cubicBezTo>
                                    <a:cubicBezTo>
                                      <a:pt x="3014" y="7142"/>
                                      <a:pt x="3014" y="7099"/>
                                      <a:pt x="3045" y="7012"/>
                                    </a:cubicBezTo>
                                    <a:cubicBezTo>
                                      <a:pt x="3014" y="7012"/>
                                      <a:pt x="2951" y="7056"/>
                                      <a:pt x="2920" y="7056"/>
                                    </a:cubicBezTo>
                                    <a:cubicBezTo>
                                      <a:pt x="2888" y="6969"/>
                                      <a:pt x="2857" y="6883"/>
                                      <a:pt x="2731" y="6926"/>
                                    </a:cubicBezTo>
                                    <a:cubicBezTo>
                                      <a:pt x="2669" y="6926"/>
                                      <a:pt x="2637" y="6839"/>
                                      <a:pt x="2543" y="6839"/>
                                    </a:cubicBezTo>
                                    <a:cubicBezTo>
                                      <a:pt x="2355" y="6883"/>
                                      <a:pt x="2166" y="6969"/>
                                      <a:pt x="2041" y="7142"/>
                                    </a:cubicBezTo>
                                    <a:cubicBezTo>
                                      <a:pt x="2009" y="7186"/>
                                      <a:pt x="1978" y="7186"/>
                                      <a:pt x="1947" y="7229"/>
                                    </a:cubicBezTo>
                                    <a:cubicBezTo>
                                      <a:pt x="1915" y="7272"/>
                                      <a:pt x="1915" y="7272"/>
                                      <a:pt x="1884" y="7315"/>
                                    </a:cubicBezTo>
                                    <a:cubicBezTo>
                                      <a:pt x="1884" y="7402"/>
                                      <a:pt x="1852" y="7445"/>
                                      <a:pt x="1790" y="7532"/>
                                    </a:cubicBezTo>
                                    <a:cubicBezTo>
                                      <a:pt x="1727" y="7618"/>
                                      <a:pt x="1695" y="7748"/>
                                      <a:pt x="1727" y="7878"/>
                                    </a:cubicBezTo>
                                    <a:cubicBezTo>
                                      <a:pt x="1727" y="7878"/>
                                      <a:pt x="1727" y="7921"/>
                                      <a:pt x="1727" y="7921"/>
                                    </a:cubicBezTo>
                                    <a:cubicBezTo>
                                      <a:pt x="1695" y="7921"/>
                                      <a:pt x="1695" y="7921"/>
                                      <a:pt x="1664" y="7965"/>
                                    </a:cubicBezTo>
                                    <a:cubicBezTo>
                                      <a:pt x="1664" y="8051"/>
                                      <a:pt x="1695" y="8138"/>
                                      <a:pt x="1695" y="8268"/>
                                    </a:cubicBezTo>
                                    <a:cubicBezTo>
                                      <a:pt x="1601" y="8224"/>
                                      <a:pt x="1538" y="8181"/>
                                      <a:pt x="1476" y="8138"/>
                                    </a:cubicBezTo>
                                    <a:cubicBezTo>
                                      <a:pt x="1381" y="8051"/>
                                      <a:pt x="1287" y="7965"/>
                                      <a:pt x="1162" y="8095"/>
                                    </a:cubicBezTo>
                                    <a:cubicBezTo>
                                      <a:pt x="1162" y="8008"/>
                                      <a:pt x="1193" y="7965"/>
                                      <a:pt x="1193" y="7921"/>
                                    </a:cubicBezTo>
                                    <a:cubicBezTo>
                                      <a:pt x="1130" y="7921"/>
                                      <a:pt x="1099" y="7921"/>
                                      <a:pt x="1036" y="7921"/>
                                    </a:cubicBezTo>
                                    <a:cubicBezTo>
                                      <a:pt x="1067" y="7878"/>
                                      <a:pt x="1067" y="7835"/>
                                      <a:pt x="1099" y="7748"/>
                                    </a:cubicBezTo>
                                    <a:cubicBezTo>
                                      <a:pt x="1036" y="7748"/>
                                      <a:pt x="973" y="7748"/>
                                      <a:pt x="942" y="7748"/>
                                    </a:cubicBezTo>
                                    <a:cubicBezTo>
                                      <a:pt x="942" y="7705"/>
                                      <a:pt x="942" y="7662"/>
                                      <a:pt x="942" y="7618"/>
                                    </a:cubicBezTo>
                                    <a:cubicBezTo>
                                      <a:pt x="879" y="7618"/>
                                      <a:pt x="785" y="7662"/>
                                      <a:pt x="785" y="7489"/>
                                    </a:cubicBezTo>
                                    <a:cubicBezTo>
                                      <a:pt x="785" y="7489"/>
                                      <a:pt x="722" y="7489"/>
                                      <a:pt x="691" y="7489"/>
                                    </a:cubicBezTo>
                                    <a:cubicBezTo>
                                      <a:pt x="691" y="7445"/>
                                      <a:pt x="691" y="7402"/>
                                      <a:pt x="691" y="7315"/>
                                    </a:cubicBezTo>
                                    <a:cubicBezTo>
                                      <a:pt x="659" y="7272"/>
                                      <a:pt x="597" y="7229"/>
                                      <a:pt x="597" y="7186"/>
                                    </a:cubicBezTo>
                                    <a:cubicBezTo>
                                      <a:pt x="565" y="7056"/>
                                      <a:pt x="502" y="7142"/>
                                      <a:pt x="440" y="7056"/>
                                    </a:cubicBezTo>
                                    <a:cubicBezTo>
                                      <a:pt x="377" y="6969"/>
                                      <a:pt x="471" y="6883"/>
                                      <a:pt x="408" y="6839"/>
                                    </a:cubicBezTo>
                                    <a:cubicBezTo>
                                      <a:pt x="377" y="6796"/>
                                      <a:pt x="345" y="6709"/>
                                      <a:pt x="283" y="6709"/>
                                    </a:cubicBezTo>
                                    <a:cubicBezTo>
                                      <a:pt x="283" y="6666"/>
                                      <a:pt x="283" y="6666"/>
                                      <a:pt x="283" y="6623"/>
                                    </a:cubicBezTo>
                                    <a:cubicBezTo>
                                      <a:pt x="283" y="6623"/>
                                      <a:pt x="314" y="6623"/>
                                      <a:pt x="314" y="6623"/>
                                    </a:cubicBezTo>
                                    <a:cubicBezTo>
                                      <a:pt x="314" y="6493"/>
                                      <a:pt x="251" y="6493"/>
                                      <a:pt x="157" y="6536"/>
                                    </a:cubicBezTo>
                                    <a:cubicBezTo>
                                      <a:pt x="188" y="6450"/>
                                      <a:pt x="220" y="6406"/>
                                      <a:pt x="188" y="6320"/>
                                    </a:cubicBezTo>
                                    <a:cubicBezTo>
                                      <a:pt x="126" y="6277"/>
                                      <a:pt x="157" y="6147"/>
                                      <a:pt x="63" y="6103"/>
                                    </a:cubicBezTo>
                                    <a:cubicBezTo>
                                      <a:pt x="31" y="6103"/>
                                      <a:pt x="31" y="6060"/>
                                      <a:pt x="0" y="6017"/>
                                    </a:cubicBezTo>
                                    <a:lnTo>
                                      <a:pt x="0" y="6536"/>
                                    </a:lnTo>
                                    <a:cubicBezTo>
                                      <a:pt x="31" y="6580"/>
                                      <a:pt x="63" y="6666"/>
                                      <a:pt x="94" y="6709"/>
                                    </a:cubicBezTo>
                                    <a:cubicBezTo>
                                      <a:pt x="188" y="6926"/>
                                      <a:pt x="251" y="7186"/>
                                      <a:pt x="408" y="7315"/>
                                    </a:cubicBezTo>
                                    <a:cubicBezTo>
                                      <a:pt x="440" y="7315"/>
                                      <a:pt x="440" y="7402"/>
                                      <a:pt x="440" y="7402"/>
                                    </a:cubicBezTo>
                                    <a:cubicBezTo>
                                      <a:pt x="502" y="7532"/>
                                      <a:pt x="565" y="7705"/>
                                      <a:pt x="691" y="7792"/>
                                    </a:cubicBezTo>
                                    <a:cubicBezTo>
                                      <a:pt x="753" y="7835"/>
                                      <a:pt x="816" y="7921"/>
                                      <a:pt x="879" y="8008"/>
                                    </a:cubicBezTo>
                                    <a:cubicBezTo>
                                      <a:pt x="910" y="8095"/>
                                      <a:pt x="973" y="8181"/>
                                      <a:pt x="1067" y="8138"/>
                                    </a:cubicBezTo>
                                    <a:cubicBezTo>
                                      <a:pt x="1067" y="8138"/>
                                      <a:pt x="1130" y="8181"/>
                                      <a:pt x="1130" y="8224"/>
                                    </a:cubicBezTo>
                                    <a:cubicBezTo>
                                      <a:pt x="1130" y="8224"/>
                                      <a:pt x="1130" y="8311"/>
                                      <a:pt x="1162" y="8311"/>
                                    </a:cubicBezTo>
                                    <a:cubicBezTo>
                                      <a:pt x="1287" y="8398"/>
                                      <a:pt x="1413" y="8571"/>
                                      <a:pt x="1570" y="8571"/>
                                    </a:cubicBezTo>
                                    <a:cubicBezTo>
                                      <a:pt x="1695" y="8571"/>
                                      <a:pt x="1790" y="8701"/>
                                      <a:pt x="1821" y="8830"/>
                                    </a:cubicBezTo>
                                    <a:cubicBezTo>
                                      <a:pt x="1884" y="9004"/>
                                      <a:pt x="1978" y="9090"/>
                                      <a:pt x="2009" y="9220"/>
                                    </a:cubicBezTo>
                                    <a:cubicBezTo>
                                      <a:pt x="2072" y="9350"/>
                                      <a:pt x="2166" y="9480"/>
                                      <a:pt x="2260" y="9610"/>
                                    </a:cubicBezTo>
                                    <a:cubicBezTo>
                                      <a:pt x="2292" y="9653"/>
                                      <a:pt x="2355" y="9739"/>
                                      <a:pt x="2386" y="9783"/>
                                    </a:cubicBezTo>
                                    <a:cubicBezTo>
                                      <a:pt x="2417" y="9826"/>
                                      <a:pt x="2449" y="9696"/>
                                      <a:pt x="2449" y="9783"/>
                                    </a:cubicBezTo>
                                    <a:cubicBezTo>
                                      <a:pt x="2449" y="9869"/>
                                      <a:pt x="2512" y="9913"/>
                                      <a:pt x="2543" y="9956"/>
                                    </a:cubicBezTo>
                                    <a:cubicBezTo>
                                      <a:pt x="2637" y="9999"/>
                                      <a:pt x="2700" y="10086"/>
                                      <a:pt x="2826" y="10129"/>
                                    </a:cubicBezTo>
                                    <a:cubicBezTo>
                                      <a:pt x="2951" y="10172"/>
                                      <a:pt x="3077" y="10259"/>
                                      <a:pt x="3202" y="10302"/>
                                    </a:cubicBezTo>
                                    <a:cubicBezTo>
                                      <a:pt x="3202" y="10302"/>
                                      <a:pt x="3234" y="10302"/>
                                      <a:pt x="3234" y="10302"/>
                                    </a:cubicBezTo>
                                    <a:cubicBezTo>
                                      <a:pt x="3297" y="10345"/>
                                      <a:pt x="3391" y="10389"/>
                                      <a:pt x="3454" y="10432"/>
                                    </a:cubicBezTo>
                                    <a:cubicBezTo>
                                      <a:pt x="3485" y="10389"/>
                                      <a:pt x="3516" y="10345"/>
                                      <a:pt x="3516" y="10345"/>
                                    </a:cubicBezTo>
                                    <a:cubicBezTo>
                                      <a:pt x="3579" y="10432"/>
                                      <a:pt x="3673" y="10345"/>
                                      <a:pt x="3736" y="10345"/>
                                    </a:cubicBezTo>
                                    <a:cubicBezTo>
                                      <a:pt x="3767" y="10345"/>
                                      <a:pt x="3799" y="10389"/>
                                      <a:pt x="3862" y="10389"/>
                                    </a:cubicBezTo>
                                    <a:cubicBezTo>
                                      <a:pt x="3893" y="10389"/>
                                      <a:pt x="3956" y="10302"/>
                                      <a:pt x="3987" y="10302"/>
                                    </a:cubicBezTo>
                                    <a:cubicBezTo>
                                      <a:pt x="4081" y="10345"/>
                                      <a:pt x="4176" y="10259"/>
                                      <a:pt x="4270" y="10259"/>
                                    </a:cubicBezTo>
                                    <a:cubicBezTo>
                                      <a:pt x="4301" y="10259"/>
                                      <a:pt x="4364" y="10172"/>
                                      <a:pt x="4395" y="10172"/>
                                    </a:cubicBezTo>
                                    <a:cubicBezTo>
                                      <a:pt x="4521" y="10216"/>
                                      <a:pt x="4584" y="10129"/>
                                      <a:pt x="4647" y="10086"/>
                                    </a:cubicBezTo>
                                    <a:cubicBezTo>
                                      <a:pt x="4709" y="10042"/>
                                      <a:pt x="4772" y="10042"/>
                                      <a:pt x="4803" y="9999"/>
                                    </a:cubicBezTo>
                                    <a:cubicBezTo>
                                      <a:pt x="4929" y="9956"/>
                                      <a:pt x="5055" y="9826"/>
                                      <a:pt x="5212" y="9783"/>
                                    </a:cubicBezTo>
                                    <a:cubicBezTo>
                                      <a:pt x="5306" y="9739"/>
                                      <a:pt x="5400" y="9653"/>
                                      <a:pt x="5494" y="9653"/>
                                    </a:cubicBezTo>
                                    <a:cubicBezTo>
                                      <a:pt x="5526" y="9653"/>
                                      <a:pt x="5557" y="9610"/>
                                      <a:pt x="5588" y="9566"/>
                                    </a:cubicBezTo>
                                    <a:cubicBezTo>
                                      <a:pt x="5620" y="9480"/>
                                      <a:pt x="5683" y="9480"/>
                                      <a:pt x="5714" y="9480"/>
                                    </a:cubicBezTo>
                                    <a:cubicBezTo>
                                      <a:pt x="5808" y="9436"/>
                                      <a:pt x="5871" y="9393"/>
                                      <a:pt x="5965" y="9350"/>
                                    </a:cubicBezTo>
                                    <a:cubicBezTo>
                                      <a:pt x="5997" y="9350"/>
                                      <a:pt x="6028" y="9350"/>
                                      <a:pt x="6059" y="9307"/>
                                    </a:cubicBezTo>
                                    <a:cubicBezTo>
                                      <a:pt x="6091" y="9307"/>
                                      <a:pt x="6122" y="9220"/>
                                      <a:pt x="6154" y="9220"/>
                                    </a:cubicBezTo>
                                    <a:cubicBezTo>
                                      <a:pt x="6310" y="9220"/>
                                      <a:pt x="6436" y="9047"/>
                                      <a:pt x="6593" y="9047"/>
                                    </a:cubicBezTo>
                                    <a:cubicBezTo>
                                      <a:pt x="6656" y="9047"/>
                                      <a:pt x="6719" y="8960"/>
                                      <a:pt x="6781" y="8960"/>
                                    </a:cubicBezTo>
                                    <a:cubicBezTo>
                                      <a:pt x="7001" y="8917"/>
                                      <a:pt x="7252" y="8744"/>
                                      <a:pt x="7472" y="8830"/>
                                    </a:cubicBezTo>
                                    <a:cubicBezTo>
                                      <a:pt x="7472" y="8830"/>
                                      <a:pt x="7504" y="8830"/>
                                      <a:pt x="7504" y="8830"/>
                                    </a:cubicBezTo>
                                    <a:cubicBezTo>
                                      <a:pt x="7566" y="8744"/>
                                      <a:pt x="7566" y="8830"/>
                                      <a:pt x="7629" y="8830"/>
                                    </a:cubicBezTo>
                                    <a:cubicBezTo>
                                      <a:pt x="7660" y="8830"/>
                                      <a:pt x="7723" y="8830"/>
                                      <a:pt x="7755" y="8874"/>
                                    </a:cubicBezTo>
                                    <a:cubicBezTo>
                                      <a:pt x="7849" y="9004"/>
                                      <a:pt x="7943" y="9090"/>
                                      <a:pt x="8037" y="9220"/>
                                    </a:cubicBezTo>
                                    <a:cubicBezTo>
                                      <a:pt x="8069" y="9263"/>
                                      <a:pt x="8131" y="9307"/>
                                      <a:pt x="8163" y="9307"/>
                                    </a:cubicBezTo>
                                    <a:cubicBezTo>
                                      <a:pt x="8257" y="9350"/>
                                      <a:pt x="8288" y="9393"/>
                                      <a:pt x="8257" y="9523"/>
                                    </a:cubicBezTo>
                                    <a:cubicBezTo>
                                      <a:pt x="8445" y="9480"/>
                                      <a:pt x="8540" y="9653"/>
                                      <a:pt x="8602" y="9783"/>
                                    </a:cubicBezTo>
                                    <a:cubicBezTo>
                                      <a:pt x="8571" y="9913"/>
                                      <a:pt x="8508" y="9999"/>
                                      <a:pt x="8445" y="10086"/>
                                    </a:cubicBezTo>
                                    <a:cubicBezTo>
                                      <a:pt x="8383" y="10259"/>
                                      <a:pt x="8288" y="10432"/>
                                      <a:pt x="8257" y="10692"/>
                                    </a:cubicBezTo>
                                    <a:cubicBezTo>
                                      <a:pt x="8226" y="10822"/>
                                      <a:pt x="8163" y="10951"/>
                                      <a:pt x="8257" y="11081"/>
                                    </a:cubicBezTo>
                                    <a:cubicBezTo>
                                      <a:pt x="8257" y="11081"/>
                                      <a:pt x="8257" y="11125"/>
                                      <a:pt x="8226" y="11168"/>
                                    </a:cubicBezTo>
                                    <a:cubicBezTo>
                                      <a:pt x="8194" y="11168"/>
                                      <a:pt x="8194" y="11125"/>
                                      <a:pt x="8163" y="11125"/>
                                    </a:cubicBezTo>
                                    <a:cubicBezTo>
                                      <a:pt x="8100" y="11211"/>
                                      <a:pt x="8069" y="11298"/>
                                      <a:pt x="7974" y="11341"/>
                                    </a:cubicBezTo>
                                    <a:cubicBezTo>
                                      <a:pt x="7912" y="11384"/>
                                      <a:pt x="7849" y="11428"/>
                                      <a:pt x="7817" y="11514"/>
                                    </a:cubicBezTo>
                                    <a:cubicBezTo>
                                      <a:pt x="7817" y="11558"/>
                                      <a:pt x="7786" y="11558"/>
                                      <a:pt x="7755" y="11558"/>
                                    </a:cubicBezTo>
                                    <a:cubicBezTo>
                                      <a:pt x="7723" y="11601"/>
                                      <a:pt x="7660" y="11644"/>
                                      <a:pt x="7629" y="11687"/>
                                    </a:cubicBezTo>
                                    <a:cubicBezTo>
                                      <a:pt x="7503" y="11947"/>
                                      <a:pt x="7284" y="12077"/>
                                      <a:pt x="7190" y="12337"/>
                                    </a:cubicBezTo>
                                    <a:cubicBezTo>
                                      <a:pt x="7190" y="12337"/>
                                      <a:pt x="7158" y="12337"/>
                                      <a:pt x="7158" y="12380"/>
                                    </a:cubicBezTo>
                                    <a:cubicBezTo>
                                      <a:pt x="7064" y="12553"/>
                                      <a:pt x="6938" y="12683"/>
                                      <a:pt x="6844" y="12899"/>
                                    </a:cubicBezTo>
                                    <a:cubicBezTo>
                                      <a:pt x="6781" y="13029"/>
                                      <a:pt x="6687" y="13159"/>
                                      <a:pt x="6624" y="13332"/>
                                    </a:cubicBezTo>
                                    <a:cubicBezTo>
                                      <a:pt x="6593" y="13462"/>
                                      <a:pt x="6530" y="13549"/>
                                      <a:pt x="6467" y="13635"/>
                                    </a:cubicBezTo>
                                    <a:cubicBezTo>
                                      <a:pt x="6436" y="13722"/>
                                      <a:pt x="6467" y="13895"/>
                                      <a:pt x="6342" y="13895"/>
                                    </a:cubicBezTo>
                                    <a:cubicBezTo>
                                      <a:pt x="6342" y="13895"/>
                                      <a:pt x="6342" y="13895"/>
                                      <a:pt x="6342" y="13895"/>
                                    </a:cubicBezTo>
                                    <a:cubicBezTo>
                                      <a:pt x="6405" y="14025"/>
                                      <a:pt x="6310" y="14025"/>
                                      <a:pt x="6279" y="14111"/>
                                    </a:cubicBezTo>
                                    <a:cubicBezTo>
                                      <a:pt x="6248" y="14241"/>
                                      <a:pt x="6153" y="14328"/>
                                      <a:pt x="6185" y="14458"/>
                                    </a:cubicBezTo>
                                    <a:cubicBezTo>
                                      <a:pt x="6185" y="14501"/>
                                      <a:pt x="6153" y="14544"/>
                                      <a:pt x="6153" y="14588"/>
                                    </a:cubicBezTo>
                                    <a:cubicBezTo>
                                      <a:pt x="6153" y="14631"/>
                                      <a:pt x="6122" y="14674"/>
                                      <a:pt x="6122" y="14674"/>
                                    </a:cubicBezTo>
                                    <a:cubicBezTo>
                                      <a:pt x="6185" y="14761"/>
                                      <a:pt x="6122" y="14804"/>
                                      <a:pt x="6091" y="14891"/>
                                    </a:cubicBezTo>
                                    <a:cubicBezTo>
                                      <a:pt x="6059" y="15020"/>
                                      <a:pt x="6028" y="15107"/>
                                      <a:pt x="6028" y="15237"/>
                                    </a:cubicBezTo>
                                    <a:cubicBezTo>
                                      <a:pt x="6059" y="15453"/>
                                      <a:pt x="5997" y="15670"/>
                                      <a:pt x="6059" y="15886"/>
                                    </a:cubicBezTo>
                                    <a:cubicBezTo>
                                      <a:pt x="6059" y="15929"/>
                                      <a:pt x="6059" y="15973"/>
                                      <a:pt x="6028" y="16016"/>
                                    </a:cubicBezTo>
                                    <a:cubicBezTo>
                                      <a:pt x="5997" y="16103"/>
                                      <a:pt x="6028" y="16189"/>
                                      <a:pt x="6028" y="16232"/>
                                    </a:cubicBezTo>
                                    <a:cubicBezTo>
                                      <a:pt x="6059" y="16232"/>
                                      <a:pt x="6091" y="16232"/>
                                      <a:pt x="6091" y="16232"/>
                                    </a:cubicBezTo>
                                    <a:cubicBezTo>
                                      <a:pt x="6091" y="16232"/>
                                      <a:pt x="6091" y="16276"/>
                                      <a:pt x="6091" y="16276"/>
                                    </a:cubicBezTo>
                                    <a:cubicBezTo>
                                      <a:pt x="5997" y="16319"/>
                                      <a:pt x="6028" y="16449"/>
                                      <a:pt x="5997" y="16535"/>
                                    </a:cubicBezTo>
                                    <a:cubicBezTo>
                                      <a:pt x="5902" y="16492"/>
                                      <a:pt x="5965" y="16665"/>
                                      <a:pt x="5934" y="16709"/>
                                    </a:cubicBezTo>
                                    <a:cubicBezTo>
                                      <a:pt x="5840" y="16752"/>
                                      <a:pt x="5934" y="16838"/>
                                      <a:pt x="5934" y="16882"/>
                                    </a:cubicBezTo>
                                    <a:cubicBezTo>
                                      <a:pt x="5902" y="16968"/>
                                      <a:pt x="5840" y="17012"/>
                                      <a:pt x="5840" y="17055"/>
                                    </a:cubicBezTo>
                                    <a:cubicBezTo>
                                      <a:pt x="5871" y="17141"/>
                                      <a:pt x="5840" y="17185"/>
                                      <a:pt x="5808" y="17228"/>
                                    </a:cubicBezTo>
                                    <a:cubicBezTo>
                                      <a:pt x="5777" y="17358"/>
                                      <a:pt x="5714" y="17488"/>
                                      <a:pt x="5777" y="17661"/>
                                    </a:cubicBezTo>
                                    <a:cubicBezTo>
                                      <a:pt x="5777" y="17661"/>
                                      <a:pt x="5777" y="17704"/>
                                      <a:pt x="5808" y="17704"/>
                                    </a:cubicBezTo>
                                    <a:cubicBezTo>
                                      <a:pt x="5777" y="17747"/>
                                      <a:pt x="5745" y="17747"/>
                                      <a:pt x="5745" y="17791"/>
                                    </a:cubicBezTo>
                                    <a:cubicBezTo>
                                      <a:pt x="5745" y="18007"/>
                                      <a:pt x="5777" y="18180"/>
                                      <a:pt x="5683" y="18397"/>
                                    </a:cubicBezTo>
                                    <a:cubicBezTo>
                                      <a:pt x="5714" y="18397"/>
                                      <a:pt x="5714" y="18397"/>
                                      <a:pt x="5777" y="18440"/>
                                    </a:cubicBezTo>
                                    <a:cubicBezTo>
                                      <a:pt x="5683" y="18483"/>
                                      <a:pt x="5714" y="18527"/>
                                      <a:pt x="5683" y="18613"/>
                                    </a:cubicBezTo>
                                    <a:cubicBezTo>
                                      <a:pt x="5683" y="18700"/>
                                      <a:pt x="5651" y="18743"/>
                                      <a:pt x="5620" y="18830"/>
                                    </a:cubicBezTo>
                                    <a:cubicBezTo>
                                      <a:pt x="5651" y="18830"/>
                                      <a:pt x="5683" y="18830"/>
                                      <a:pt x="5714" y="18830"/>
                                    </a:cubicBezTo>
                                    <a:cubicBezTo>
                                      <a:pt x="5714" y="18916"/>
                                      <a:pt x="5683" y="18960"/>
                                      <a:pt x="5683" y="19003"/>
                                    </a:cubicBezTo>
                                    <a:cubicBezTo>
                                      <a:pt x="5683" y="19046"/>
                                      <a:pt x="5683" y="19089"/>
                                      <a:pt x="5683" y="19133"/>
                                    </a:cubicBezTo>
                                    <a:cubicBezTo>
                                      <a:pt x="5683" y="19176"/>
                                      <a:pt x="5620" y="19176"/>
                                      <a:pt x="5620" y="19176"/>
                                    </a:cubicBezTo>
                                    <a:cubicBezTo>
                                      <a:pt x="5620" y="19263"/>
                                      <a:pt x="5745" y="19176"/>
                                      <a:pt x="5714" y="19306"/>
                                    </a:cubicBezTo>
                                    <a:cubicBezTo>
                                      <a:pt x="5714" y="19349"/>
                                      <a:pt x="5683" y="19436"/>
                                      <a:pt x="5651" y="19436"/>
                                    </a:cubicBezTo>
                                    <a:cubicBezTo>
                                      <a:pt x="5683" y="19479"/>
                                      <a:pt x="5683" y="19479"/>
                                      <a:pt x="5714" y="19522"/>
                                    </a:cubicBezTo>
                                    <a:cubicBezTo>
                                      <a:pt x="5683" y="19609"/>
                                      <a:pt x="5683" y="19695"/>
                                      <a:pt x="5651" y="19739"/>
                                    </a:cubicBezTo>
                                    <a:cubicBezTo>
                                      <a:pt x="5683" y="19739"/>
                                      <a:pt x="5714" y="19739"/>
                                      <a:pt x="5714" y="19782"/>
                                    </a:cubicBezTo>
                                    <a:cubicBezTo>
                                      <a:pt x="5745" y="19869"/>
                                      <a:pt x="5745" y="19998"/>
                                      <a:pt x="5745" y="20128"/>
                                    </a:cubicBezTo>
                                    <a:cubicBezTo>
                                      <a:pt x="5777" y="20258"/>
                                      <a:pt x="5777" y="20388"/>
                                      <a:pt x="5745" y="20475"/>
                                    </a:cubicBezTo>
                                    <a:cubicBezTo>
                                      <a:pt x="5777" y="20561"/>
                                      <a:pt x="5777" y="20604"/>
                                      <a:pt x="5808" y="20648"/>
                                    </a:cubicBezTo>
                                    <a:cubicBezTo>
                                      <a:pt x="5840" y="20691"/>
                                      <a:pt x="5840" y="20734"/>
                                      <a:pt x="5808" y="20778"/>
                                    </a:cubicBezTo>
                                    <a:cubicBezTo>
                                      <a:pt x="5840" y="20778"/>
                                      <a:pt x="5902" y="20778"/>
                                      <a:pt x="5902" y="20864"/>
                                    </a:cubicBezTo>
                                    <a:cubicBezTo>
                                      <a:pt x="5902" y="20864"/>
                                      <a:pt x="5902" y="20864"/>
                                      <a:pt x="5902" y="20907"/>
                                    </a:cubicBezTo>
                                    <a:cubicBezTo>
                                      <a:pt x="5871" y="20907"/>
                                      <a:pt x="5840" y="20907"/>
                                      <a:pt x="5808" y="20907"/>
                                    </a:cubicBezTo>
                                    <a:cubicBezTo>
                                      <a:pt x="5871" y="21037"/>
                                      <a:pt x="5934" y="21210"/>
                                      <a:pt x="5965" y="21340"/>
                                    </a:cubicBezTo>
                                    <a:lnTo>
                                      <a:pt x="6185" y="21340"/>
                                    </a:lnTo>
                                    <a:cubicBezTo>
                                      <a:pt x="6153" y="21254"/>
                                      <a:pt x="6153" y="21124"/>
                                      <a:pt x="6091" y="21037"/>
                                    </a:cubicBezTo>
                                    <a:cubicBezTo>
                                      <a:pt x="6059" y="20907"/>
                                      <a:pt x="6059" y="20778"/>
                                      <a:pt x="6028" y="20648"/>
                                    </a:cubicBezTo>
                                    <a:cubicBezTo>
                                      <a:pt x="5997" y="20518"/>
                                      <a:pt x="5965" y="20388"/>
                                      <a:pt x="5965" y="20258"/>
                                    </a:cubicBezTo>
                                    <a:cubicBezTo>
                                      <a:pt x="5965" y="20085"/>
                                      <a:pt x="5902" y="19912"/>
                                      <a:pt x="5902" y="19739"/>
                                    </a:cubicBezTo>
                                    <a:cubicBezTo>
                                      <a:pt x="5902" y="19652"/>
                                      <a:pt x="5902" y="19522"/>
                                      <a:pt x="5871" y="19392"/>
                                    </a:cubicBezTo>
                                    <a:cubicBezTo>
                                      <a:pt x="5871" y="19263"/>
                                      <a:pt x="5871" y="19133"/>
                                      <a:pt x="5871" y="19046"/>
                                    </a:cubicBezTo>
                                    <a:cubicBezTo>
                                      <a:pt x="5871" y="18916"/>
                                      <a:pt x="5902" y="18786"/>
                                      <a:pt x="5871" y="18613"/>
                                    </a:cubicBezTo>
                                    <a:cubicBezTo>
                                      <a:pt x="5871" y="18483"/>
                                      <a:pt x="5871" y="18354"/>
                                      <a:pt x="5902" y="18267"/>
                                    </a:cubicBezTo>
                                    <a:cubicBezTo>
                                      <a:pt x="5902" y="18224"/>
                                      <a:pt x="5934" y="18180"/>
                                      <a:pt x="5934" y="18137"/>
                                    </a:cubicBezTo>
                                    <a:cubicBezTo>
                                      <a:pt x="5934" y="17921"/>
                                      <a:pt x="5997" y="17704"/>
                                      <a:pt x="6028" y="17488"/>
                                    </a:cubicBezTo>
                                    <a:cubicBezTo>
                                      <a:pt x="6028" y="17444"/>
                                      <a:pt x="6059" y="17401"/>
                                      <a:pt x="6091" y="17358"/>
                                    </a:cubicBezTo>
                                    <a:cubicBezTo>
                                      <a:pt x="6122" y="17055"/>
                                      <a:pt x="6185" y="16795"/>
                                      <a:pt x="6310" y="16535"/>
                                    </a:cubicBezTo>
                                    <a:cubicBezTo>
                                      <a:pt x="6373" y="16535"/>
                                      <a:pt x="6436" y="16579"/>
                                      <a:pt x="6499" y="16579"/>
                                    </a:cubicBezTo>
                                    <a:cubicBezTo>
                                      <a:pt x="6624" y="16579"/>
                                      <a:pt x="6781" y="16535"/>
                                      <a:pt x="6907" y="16579"/>
                                    </a:cubicBezTo>
                                    <a:cubicBezTo>
                                      <a:pt x="7064" y="16622"/>
                                      <a:pt x="7190" y="16535"/>
                                      <a:pt x="7347" y="16449"/>
                                    </a:cubicBezTo>
                                    <a:cubicBezTo>
                                      <a:pt x="7441" y="16406"/>
                                      <a:pt x="7535" y="16276"/>
                                      <a:pt x="7660" y="16276"/>
                                    </a:cubicBezTo>
                                    <a:cubicBezTo>
                                      <a:pt x="7723" y="16276"/>
                                      <a:pt x="7755" y="16189"/>
                                      <a:pt x="7755" y="16103"/>
                                    </a:cubicBezTo>
                                    <a:cubicBezTo>
                                      <a:pt x="7660" y="16103"/>
                                      <a:pt x="7629" y="16146"/>
                                      <a:pt x="7566" y="16146"/>
                                    </a:cubicBezTo>
                                    <a:cubicBezTo>
                                      <a:pt x="7503" y="16189"/>
                                      <a:pt x="7409" y="16232"/>
                                      <a:pt x="7347" y="16276"/>
                                    </a:cubicBezTo>
                                    <a:cubicBezTo>
                                      <a:pt x="7158" y="16362"/>
                                      <a:pt x="7001" y="16362"/>
                                      <a:pt x="6813" y="16406"/>
                                    </a:cubicBezTo>
                                    <a:cubicBezTo>
                                      <a:pt x="6719" y="16406"/>
                                      <a:pt x="6624" y="16406"/>
                                      <a:pt x="6530" y="16406"/>
                                    </a:cubicBezTo>
                                    <a:cubicBezTo>
                                      <a:pt x="6499" y="16406"/>
                                      <a:pt x="6436" y="16406"/>
                                      <a:pt x="6405" y="16406"/>
                                    </a:cubicBezTo>
                                    <a:cubicBezTo>
                                      <a:pt x="6373" y="16406"/>
                                      <a:pt x="6342" y="16449"/>
                                      <a:pt x="6342" y="16492"/>
                                    </a:cubicBezTo>
                                    <a:cubicBezTo>
                                      <a:pt x="6310" y="16319"/>
                                      <a:pt x="6279" y="16146"/>
                                      <a:pt x="6248" y="15973"/>
                                    </a:cubicBezTo>
                                    <a:cubicBezTo>
                                      <a:pt x="6216" y="15843"/>
                                      <a:pt x="6185" y="15670"/>
                                      <a:pt x="6216" y="15583"/>
                                    </a:cubicBezTo>
                                    <a:cubicBezTo>
                                      <a:pt x="6248" y="15453"/>
                                      <a:pt x="6248" y="15280"/>
                                      <a:pt x="6279" y="15150"/>
                                    </a:cubicBezTo>
                                    <a:cubicBezTo>
                                      <a:pt x="6279" y="15107"/>
                                      <a:pt x="6279" y="15064"/>
                                      <a:pt x="6310" y="15020"/>
                                    </a:cubicBezTo>
                                    <a:cubicBezTo>
                                      <a:pt x="6342" y="14934"/>
                                      <a:pt x="6373" y="14847"/>
                                      <a:pt x="6405" y="14761"/>
                                    </a:cubicBezTo>
                                    <a:cubicBezTo>
                                      <a:pt x="6436" y="14588"/>
                                      <a:pt x="6467" y="14458"/>
                                      <a:pt x="6530" y="14328"/>
                                    </a:cubicBezTo>
                                    <a:cubicBezTo>
                                      <a:pt x="6624" y="14111"/>
                                      <a:pt x="6687" y="13852"/>
                                      <a:pt x="6813" y="13635"/>
                                    </a:cubicBezTo>
                                    <a:cubicBezTo>
                                      <a:pt x="6844" y="13635"/>
                                      <a:pt x="6844" y="13592"/>
                                      <a:pt x="6844" y="13549"/>
                                    </a:cubicBezTo>
                                    <a:cubicBezTo>
                                      <a:pt x="6844" y="13376"/>
                                      <a:pt x="6938" y="13289"/>
                                      <a:pt x="7001" y="13202"/>
                                    </a:cubicBezTo>
                                    <a:cubicBezTo>
                                      <a:pt x="7033" y="13159"/>
                                      <a:pt x="7064" y="13073"/>
                                      <a:pt x="7095" y="13029"/>
                                    </a:cubicBezTo>
                                    <a:cubicBezTo>
                                      <a:pt x="7158" y="12899"/>
                                      <a:pt x="7221" y="12813"/>
                                      <a:pt x="7284" y="12726"/>
                                    </a:cubicBezTo>
                                    <a:cubicBezTo>
                                      <a:pt x="7347" y="12640"/>
                                      <a:pt x="7409" y="12553"/>
                                      <a:pt x="7503" y="12596"/>
                                    </a:cubicBezTo>
                                    <a:cubicBezTo>
                                      <a:pt x="7566" y="12640"/>
                                      <a:pt x="7629" y="12553"/>
                                      <a:pt x="7660" y="12380"/>
                                    </a:cubicBezTo>
                                    <a:cubicBezTo>
                                      <a:pt x="7598" y="12380"/>
                                      <a:pt x="7566" y="12423"/>
                                      <a:pt x="7503" y="12423"/>
                                    </a:cubicBezTo>
                                    <a:cubicBezTo>
                                      <a:pt x="7503" y="12380"/>
                                      <a:pt x="7503" y="12380"/>
                                      <a:pt x="7503" y="12337"/>
                                    </a:cubicBezTo>
                                    <a:cubicBezTo>
                                      <a:pt x="7503" y="12337"/>
                                      <a:pt x="7535" y="12293"/>
                                      <a:pt x="7535" y="12293"/>
                                    </a:cubicBezTo>
                                    <a:cubicBezTo>
                                      <a:pt x="7598" y="12207"/>
                                      <a:pt x="7723" y="12120"/>
                                      <a:pt x="7755" y="12034"/>
                                    </a:cubicBezTo>
                                    <a:cubicBezTo>
                                      <a:pt x="7786" y="11947"/>
                                      <a:pt x="7849" y="11904"/>
                                      <a:pt x="7880" y="11861"/>
                                    </a:cubicBezTo>
                                    <a:cubicBezTo>
                                      <a:pt x="7943" y="11817"/>
                                      <a:pt x="7943" y="11817"/>
                                      <a:pt x="7974" y="11731"/>
                                    </a:cubicBezTo>
                                    <a:cubicBezTo>
                                      <a:pt x="7974" y="11731"/>
                                      <a:pt x="8037" y="11731"/>
                                      <a:pt x="8069" y="11731"/>
                                    </a:cubicBezTo>
                                    <a:cubicBezTo>
                                      <a:pt x="8069" y="11644"/>
                                      <a:pt x="8131" y="11558"/>
                                      <a:pt x="8194" y="11514"/>
                                    </a:cubicBezTo>
                                    <a:cubicBezTo>
                                      <a:pt x="8226" y="11514"/>
                                      <a:pt x="8257" y="11471"/>
                                      <a:pt x="8288" y="11428"/>
                                    </a:cubicBezTo>
                                    <a:cubicBezTo>
                                      <a:pt x="8320" y="11384"/>
                                      <a:pt x="8383" y="11341"/>
                                      <a:pt x="8414" y="11341"/>
                                    </a:cubicBezTo>
                                    <a:cubicBezTo>
                                      <a:pt x="8477" y="11255"/>
                                      <a:pt x="8383" y="11255"/>
                                      <a:pt x="8383" y="11168"/>
                                    </a:cubicBezTo>
                                    <a:cubicBezTo>
                                      <a:pt x="8477" y="11081"/>
                                      <a:pt x="8602" y="11125"/>
                                      <a:pt x="8665" y="10951"/>
                                    </a:cubicBezTo>
                                    <a:cubicBezTo>
                                      <a:pt x="8665" y="10951"/>
                                      <a:pt x="8697" y="10951"/>
                                      <a:pt x="8728" y="10951"/>
                                    </a:cubicBezTo>
                                    <a:cubicBezTo>
                                      <a:pt x="8759" y="10951"/>
                                      <a:pt x="8791" y="10908"/>
                                      <a:pt x="8822" y="10865"/>
                                    </a:cubicBezTo>
                                    <a:cubicBezTo>
                                      <a:pt x="8853" y="10822"/>
                                      <a:pt x="8885" y="10822"/>
                                      <a:pt x="8916" y="10778"/>
                                    </a:cubicBezTo>
                                    <a:cubicBezTo>
                                      <a:pt x="8948" y="10735"/>
                                      <a:pt x="9010" y="10735"/>
                                      <a:pt x="9042" y="10692"/>
                                    </a:cubicBezTo>
                                    <a:cubicBezTo>
                                      <a:pt x="9073" y="10648"/>
                                      <a:pt x="9136" y="10605"/>
                                      <a:pt x="9167" y="10562"/>
                                    </a:cubicBezTo>
                                    <a:cubicBezTo>
                                      <a:pt x="9324" y="10475"/>
                                      <a:pt x="9481" y="10432"/>
                                      <a:pt x="9607" y="10302"/>
                                    </a:cubicBezTo>
                                    <a:cubicBezTo>
                                      <a:pt x="9638" y="10259"/>
                                      <a:pt x="9670" y="10216"/>
                                      <a:pt x="9701" y="10216"/>
                                    </a:cubicBezTo>
                                    <a:cubicBezTo>
                                      <a:pt x="9795" y="10259"/>
                                      <a:pt x="9827" y="10172"/>
                                      <a:pt x="9890" y="10172"/>
                                    </a:cubicBezTo>
                                    <a:cubicBezTo>
                                      <a:pt x="9984" y="10129"/>
                                      <a:pt x="10078" y="10129"/>
                                      <a:pt x="10172" y="10042"/>
                                    </a:cubicBezTo>
                                    <a:cubicBezTo>
                                      <a:pt x="10266" y="9956"/>
                                      <a:pt x="10360" y="9999"/>
                                      <a:pt x="10455" y="9956"/>
                                    </a:cubicBezTo>
                                    <a:cubicBezTo>
                                      <a:pt x="10486" y="9956"/>
                                      <a:pt x="10486" y="9913"/>
                                      <a:pt x="10517" y="9913"/>
                                    </a:cubicBezTo>
                                    <a:cubicBezTo>
                                      <a:pt x="10612" y="9869"/>
                                      <a:pt x="10706" y="9826"/>
                                      <a:pt x="10800" y="9783"/>
                                    </a:cubicBezTo>
                                    <a:cubicBezTo>
                                      <a:pt x="10894" y="9739"/>
                                      <a:pt x="10988" y="9739"/>
                                      <a:pt x="11083" y="9696"/>
                                    </a:cubicBezTo>
                                    <a:cubicBezTo>
                                      <a:pt x="11083" y="9653"/>
                                      <a:pt x="11083" y="9610"/>
                                      <a:pt x="11083" y="9566"/>
                                    </a:cubicBezTo>
                                    <a:cubicBezTo>
                                      <a:pt x="11145" y="9566"/>
                                      <a:pt x="11240" y="9610"/>
                                      <a:pt x="11271" y="9566"/>
                                    </a:cubicBezTo>
                                    <a:cubicBezTo>
                                      <a:pt x="11334" y="9523"/>
                                      <a:pt x="11396" y="9480"/>
                                      <a:pt x="11459" y="9523"/>
                                    </a:cubicBezTo>
                                    <a:cubicBezTo>
                                      <a:pt x="11459" y="9523"/>
                                      <a:pt x="11491" y="9523"/>
                                      <a:pt x="11491" y="9523"/>
                                    </a:cubicBezTo>
                                    <a:cubicBezTo>
                                      <a:pt x="11553" y="9436"/>
                                      <a:pt x="11616" y="9480"/>
                                      <a:pt x="11679" y="9523"/>
                                    </a:cubicBezTo>
                                    <a:cubicBezTo>
                                      <a:pt x="11710" y="9480"/>
                                      <a:pt x="11773" y="9436"/>
                                      <a:pt x="11805" y="9436"/>
                                    </a:cubicBezTo>
                                    <a:cubicBezTo>
                                      <a:pt x="11867" y="9480"/>
                                      <a:pt x="11899" y="9523"/>
                                      <a:pt x="11962" y="9566"/>
                                    </a:cubicBezTo>
                                    <a:cubicBezTo>
                                      <a:pt x="11993" y="9480"/>
                                      <a:pt x="12024" y="9350"/>
                                      <a:pt x="12119" y="9436"/>
                                    </a:cubicBezTo>
                                    <a:cubicBezTo>
                                      <a:pt x="12213" y="9523"/>
                                      <a:pt x="12244" y="9436"/>
                                      <a:pt x="12338" y="9436"/>
                                    </a:cubicBezTo>
                                    <a:cubicBezTo>
                                      <a:pt x="12338" y="9480"/>
                                      <a:pt x="12338" y="9523"/>
                                      <a:pt x="12370" y="9610"/>
                                    </a:cubicBezTo>
                                    <a:cubicBezTo>
                                      <a:pt x="12401" y="9566"/>
                                      <a:pt x="12433" y="9523"/>
                                      <a:pt x="12464" y="9480"/>
                                    </a:cubicBezTo>
                                    <a:cubicBezTo>
                                      <a:pt x="12495" y="9523"/>
                                      <a:pt x="12558" y="9523"/>
                                      <a:pt x="12590" y="9566"/>
                                    </a:cubicBezTo>
                                    <a:cubicBezTo>
                                      <a:pt x="12715" y="9653"/>
                                      <a:pt x="12841" y="9653"/>
                                      <a:pt x="12966" y="9696"/>
                                    </a:cubicBezTo>
                                    <a:cubicBezTo>
                                      <a:pt x="13060" y="9696"/>
                                      <a:pt x="13123" y="9739"/>
                                      <a:pt x="13186" y="9783"/>
                                    </a:cubicBezTo>
                                    <a:cubicBezTo>
                                      <a:pt x="13123" y="9956"/>
                                      <a:pt x="13029" y="10086"/>
                                      <a:pt x="12935" y="10216"/>
                                    </a:cubicBezTo>
                                    <a:cubicBezTo>
                                      <a:pt x="12841" y="10345"/>
                                      <a:pt x="12715" y="10475"/>
                                      <a:pt x="12558" y="10562"/>
                                    </a:cubicBezTo>
                                    <a:cubicBezTo>
                                      <a:pt x="12590" y="10562"/>
                                      <a:pt x="12621" y="10605"/>
                                      <a:pt x="12652" y="10605"/>
                                    </a:cubicBezTo>
                                    <a:cubicBezTo>
                                      <a:pt x="12527" y="10735"/>
                                      <a:pt x="12433" y="10778"/>
                                      <a:pt x="12338" y="10952"/>
                                    </a:cubicBezTo>
                                    <a:cubicBezTo>
                                      <a:pt x="12433" y="10822"/>
                                      <a:pt x="12558" y="10908"/>
                                      <a:pt x="12621" y="10735"/>
                                    </a:cubicBezTo>
                                    <a:cubicBezTo>
                                      <a:pt x="12621" y="10735"/>
                                      <a:pt x="12652" y="10692"/>
                                      <a:pt x="12684" y="10692"/>
                                    </a:cubicBezTo>
                                    <a:cubicBezTo>
                                      <a:pt x="12715" y="10648"/>
                                      <a:pt x="12747" y="10648"/>
                                      <a:pt x="12778" y="10605"/>
                                    </a:cubicBezTo>
                                    <a:cubicBezTo>
                                      <a:pt x="12841" y="10519"/>
                                      <a:pt x="12903" y="10432"/>
                                      <a:pt x="12966" y="10345"/>
                                    </a:cubicBezTo>
                                    <a:cubicBezTo>
                                      <a:pt x="13029" y="10259"/>
                                      <a:pt x="13123" y="10172"/>
                                      <a:pt x="13155" y="10086"/>
                                    </a:cubicBezTo>
                                    <a:cubicBezTo>
                                      <a:pt x="13186" y="10042"/>
                                      <a:pt x="13217" y="9999"/>
                                      <a:pt x="13249" y="9956"/>
                                    </a:cubicBezTo>
                                    <a:cubicBezTo>
                                      <a:pt x="13343" y="9869"/>
                                      <a:pt x="13343" y="9869"/>
                                      <a:pt x="13312" y="9696"/>
                                    </a:cubicBezTo>
                                    <a:cubicBezTo>
                                      <a:pt x="13343" y="9783"/>
                                      <a:pt x="13437" y="9783"/>
                                      <a:pt x="13406" y="9913"/>
                                    </a:cubicBezTo>
                                    <a:cubicBezTo>
                                      <a:pt x="13469" y="9869"/>
                                      <a:pt x="13531" y="9956"/>
                                      <a:pt x="13594" y="9913"/>
                                    </a:cubicBezTo>
                                    <a:cubicBezTo>
                                      <a:pt x="13657" y="9956"/>
                                      <a:pt x="13688" y="10042"/>
                                      <a:pt x="13783" y="9999"/>
                                    </a:cubicBezTo>
                                    <a:cubicBezTo>
                                      <a:pt x="13783" y="10042"/>
                                      <a:pt x="13751" y="10086"/>
                                      <a:pt x="13751" y="10086"/>
                                    </a:cubicBezTo>
                                    <a:cubicBezTo>
                                      <a:pt x="13783" y="10086"/>
                                      <a:pt x="13845" y="10129"/>
                                      <a:pt x="13877" y="10129"/>
                                    </a:cubicBezTo>
                                    <a:cubicBezTo>
                                      <a:pt x="13908" y="10129"/>
                                      <a:pt x="13971" y="10172"/>
                                      <a:pt x="14002" y="10172"/>
                                    </a:cubicBezTo>
                                    <a:cubicBezTo>
                                      <a:pt x="14034" y="10216"/>
                                      <a:pt x="14065" y="10302"/>
                                      <a:pt x="14096" y="10302"/>
                                    </a:cubicBezTo>
                                    <a:cubicBezTo>
                                      <a:pt x="14191" y="10345"/>
                                      <a:pt x="14285" y="10432"/>
                                      <a:pt x="14348" y="10475"/>
                                    </a:cubicBezTo>
                                    <a:cubicBezTo>
                                      <a:pt x="14442" y="10519"/>
                                      <a:pt x="14473" y="10648"/>
                                      <a:pt x="14599" y="10648"/>
                                    </a:cubicBezTo>
                                    <a:cubicBezTo>
                                      <a:pt x="14630" y="10735"/>
                                      <a:pt x="14693" y="10735"/>
                                      <a:pt x="14724" y="10778"/>
                                    </a:cubicBezTo>
                                    <a:cubicBezTo>
                                      <a:pt x="14787" y="10778"/>
                                      <a:pt x="14756" y="10908"/>
                                      <a:pt x="14819" y="10952"/>
                                    </a:cubicBezTo>
                                    <a:cubicBezTo>
                                      <a:pt x="14913" y="10952"/>
                                      <a:pt x="14944" y="11038"/>
                                      <a:pt x="14976" y="11081"/>
                                    </a:cubicBezTo>
                                    <a:cubicBezTo>
                                      <a:pt x="14944" y="11211"/>
                                      <a:pt x="14913" y="11341"/>
                                      <a:pt x="14850" y="11428"/>
                                    </a:cubicBezTo>
                                    <a:cubicBezTo>
                                      <a:pt x="14819" y="11471"/>
                                      <a:pt x="14819" y="11558"/>
                                      <a:pt x="14787" y="11601"/>
                                    </a:cubicBezTo>
                                    <a:cubicBezTo>
                                      <a:pt x="14756" y="11644"/>
                                      <a:pt x="14756" y="11731"/>
                                      <a:pt x="14693" y="11731"/>
                                    </a:cubicBezTo>
                                    <a:cubicBezTo>
                                      <a:pt x="14693" y="11731"/>
                                      <a:pt x="14662" y="11774"/>
                                      <a:pt x="14662" y="11774"/>
                                    </a:cubicBezTo>
                                    <a:cubicBezTo>
                                      <a:pt x="14724" y="11817"/>
                                      <a:pt x="14662" y="11817"/>
                                      <a:pt x="14662" y="11861"/>
                                    </a:cubicBezTo>
                                    <a:cubicBezTo>
                                      <a:pt x="14630" y="11904"/>
                                      <a:pt x="14630" y="11904"/>
                                      <a:pt x="14599" y="11947"/>
                                    </a:cubicBezTo>
                                    <a:cubicBezTo>
                                      <a:pt x="14630" y="11990"/>
                                      <a:pt x="14662" y="12034"/>
                                      <a:pt x="14693" y="12077"/>
                                    </a:cubicBezTo>
                                    <a:cubicBezTo>
                                      <a:pt x="14787" y="11947"/>
                                      <a:pt x="14850" y="11817"/>
                                      <a:pt x="14913" y="11731"/>
                                    </a:cubicBezTo>
                                    <a:cubicBezTo>
                                      <a:pt x="14913" y="11687"/>
                                      <a:pt x="14944" y="11687"/>
                                      <a:pt x="14944" y="11687"/>
                                    </a:cubicBezTo>
                                    <a:cubicBezTo>
                                      <a:pt x="15038" y="11601"/>
                                      <a:pt x="15133" y="11471"/>
                                      <a:pt x="15195" y="11298"/>
                                    </a:cubicBezTo>
                                    <a:cubicBezTo>
                                      <a:pt x="15195" y="11255"/>
                                      <a:pt x="15227" y="11211"/>
                                      <a:pt x="15227" y="11168"/>
                                    </a:cubicBezTo>
                                    <a:cubicBezTo>
                                      <a:pt x="15227" y="11168"/>
                                      <a:pt x="15290" y="11168"/>
                                      <a:pt x="15290" y="11168"/>
                                    </a:cubicBezTo>
                                    <a:cubicBezTo>
                                      <a:pt x="15321" y="11298"/>
                                      <a:pt x="15384" y="11255"/>
                                      <a:pt x="15446" y="11255"/>
                                    </a:cubicBezTo>
                                    <a:cubicBezTo>
                                      <a:pt x="15572" y="11255"/>
                                      <a:pt x="15698" y="11298"/>
                                      <a:pt x="15823" y="11428"/>
                                    </a:cubicBezTo>
                                    <a:cubicBezTo>
                                      <a:pt x="15823" y="11428"/>
                                      <a:pt x="15855" y="11471"/>
                                      <a:pt x="15855" y="11428"/>
                                    </a:cubicBezTo>
                                    <a:cubicBezTo>
                                      <a:pt x="15949" y="11384"/>
                                      <a:pt x="16012" y="11471"/>
                                      <a:pt x="16074" y="11558"/>
                                    </a:cubicBezTo>
                                    <a:cubicBezTo>
                                      <a:pt x="16137" y="11601"/>
                                      <a:pt x="16231" y="11601"/>
                                      <a:pt x="16263" y="11731"/>
                                    </a:cubicBezTo>
                                    <a:cubicBezTo>
                                      <a:pt x="16357" y="11731"/>
                                      <a:pt x="16420" y="11817"/>
                                      <a:pt x="16451" y="11861"/>
                                    </a:cubicBezTo>
                                    <a:cubicBezTo>
                                      <a:pt x="16514" y="11947"/>
                                      <a:pt x="16577" y="11947"/>
                                      <a:pt x="16671" y="11990"/>
                                    </a:cubicBezTo>
                                    <a:cubicBezTo>
                                      <a:pt x="16702" y="11990"/>
                                      <a:pt x="16702" y="12034"/>
                                      <a:pt x="16734" y="12077"/>
                                    </a:cubicBezTo>
                                    <a:cubicBezTo>
                                      <a:pt x="16734" y="12120"/>
                                      <a:pt x="16765" y="12164"/>
                                      <a:pt x="16765" y="12164"/>
                                    </a:cubicBezTo>
                                    <a:cubicBezTo>
                                      <a:pt x="16891" y="12207"/>
                                      <a:pt x="16953" y="12380"/>
                                      <a:pt x="17079" y="12467"/>
                                    </a:cubicBezTo>
                                    <a:cubicBezTo>
                                      <a:pt x="17267" y="12640"/>
                                      <a:pt x="17393" y="12856"/>
                                      <a:pt x="17550" y="13073"/>
                                    </a:cubicBezTo>
                                    <a:cubicBezTo>
                                      <a:pt x="17613" y="13159"/>
                                      <a:pt x="17644" y="13246"/>
                                      <a:pt x="17707" y="13332"/>
                                    </a:cubicBezTo>
                                    <a:cubicBezTo>
                                      <a:pt x="17770" y="13462"/>
                                      <a:pt x="17864" y="13635"/>
                                      <a:pt x="17927" y="13765"/>
                                    </a:cubicBezTo>
                                    <a:cubicBezTo>
                                      <a:pt x="17990" y="13895"/>
                                      <a:pt x="18052" y="14025"/>
                                      <a:pt x="18115" y="14198"/>
                                    </a:cubicBezTo>
                                    <a:cubicBezTo>
                                      <a:pt x="18178" y="14371"/>
                                      <a:pt x="18241" y="14501"/>
                                      <a:pt x="18304" y="14674"/>
                                    </a:cubicBezTo>
                                    <a:cubicBezTo>
                                      <a:pt x="18272" y="14804"/>
                                      <a:pt x="18429" y="14804"/>
                                      <a:pt x="18366" y="14934"/>
                                    </a:cubicBezTo>
                                    <a:cubicBezTo>
                                      <a:pt x="18460" y="15020"/>
                                      <a:pt x="18429" y="15194"/>
                                      <a:pt x="18492" y="15323"/>
                                    </a:cubicBezTo>
                                    <a:cubicBezTo>
                                      <a:pt x="18555" y="15453"/>
                                      <a:pt x="18586" y="15626"/>
                                      <a:pt x="18492" y="15800"/>
                                    </a:cubicBezTo>
                                    <a:cubicBezTo>
                                      <a:pt x="18429" y="15886"/>
                                      <a:pt x="18429" y="16016"/>
                                      <a:pt x="18398" y="16103"/>
                                    </a:cubicBezTo>
                                    <a:cubicBezTo>
                                      <a:pt x="18398" y="16103"/>
                                      <a:pt x="18366" y="16103"/>
                                      <a:pt x="18335" y="16146"/>
                                    </a:cubicBezTo>
                                    <a:cubicBezTo>
                                      <a:pt x="18304" y="16232"/>
                                      <a:pt x="18272" y="16276"/>
                                      <a:pt x="18209" y="16362"/>
                                    </a:cubicBezTo>
                                    <a:cubicBezTo>
                                      <a:pt x="18147" y="16492"/>
                                      <a:pt x="18052" y="16622"/>
                                      <a:pt x="17990" y="16752"/>
                                    </a:cubicBezTo>
                                    <a:cubicBezTo>
                                      <a:pt x="17927" y="16925"/>
                                      <a:pt x="17801" y="17012"/>
                                      <a:pt x="17707" y="17141"/>
                                    </a:cubicBezTo>
                                    <a:cubicBezTo>
                                      <a:pt x="17676" y="17185"/>
                                      <a:pt x="17613" y="17315"/>
                                      <a:pt x="17581" y="17315"/>
                                    </a:cubicBezTo>
                                    <a:cubicBezTo>
                                      <a:pt x="17487" y="17358"/>
                                      <a:pt x="17456" y="17444"/>
                                      <a:pt x="17393" y="17531"/>
                                    </a:cubicBezTo>
                                    <a:cubicBezTo>
                                      <a:pt x="17362" y="17574"/>
                                      <a:pt x="17362" y="17574"/>
                                      <a:pt x="17330" y="17618"/>
                                    </a:cubicBezTo>
                                    <a:cubicBezTo>
                                      <a:pt x="17236" y="17704"/>
                                      <a:pt x="17142" y="17791"/>
                                      <a:pt x="17079" y="17877"/>
                                    </a:cubicBezTo>
                                    <a:cubicBezTo>
                                      <a:pt x="17079" y="17877"/>
                                      <a:pt x="17048" y="17921"/>
                                      <a:pt x="17048" y="17921"/>
                                    </a:cubicBezTo>
                                    <a:cubicBezTo>
                                      <a:pt x="17079" y="18051"/>
                                      <a:pt x="17016" y="18051"/>
                                      <a:pt x="16954" y="18094"/>
                                    </a:cubicBezTo>
                                    <a:cubicBezTo>
                                      <a:pt x="16891" y="18137"/>
                                      <a:pt x="16828" y="18180"/>
                                      <a:pt x="16828" y="18310"/>
                                    </a:cubicBezTo>
                                    <a:cubicBezTo>
                                      <a:pt x="16922" y="18310"/>
                                      <a:pt x="16985" y="18354"/>
                                      <a:pt x="17048" y="18224"/>
                                    </a:cubicBezTo>
                                    <a:cubicBezTo>
                                      <a:pt x="17110" y="18137"/>
                                      <a:pt x="17205" y="18051"/>
                                      <a:pt x="17267" y="17964"/>
                                    </a:cubicBezTo>
                                    <a:cubicBezTo>
                                      <a:pt x="17299" y="17921"/>
                                      <a:pt x="17362" y="17791"/>
                                      <a:pt x="17393" y="17791"/>
                                    </a:cubicBezTo>
                                    <a:cubicBezTo>
                                      <a:pt x="17456" y="17747"/>
                                      <a:pt x="17487" y="17704"/>
                                      <a:pt x="17519" y="17618"/>
                                    </a:cubicBezTo>
                                    <a:cubicBezTo>
                                      <a:pt x="17519" y="17618"/>
                                      <a:pt x="17519" y="17618"/>
                                      <a:pt x="17519" y="17618"/>
                                    </a:cubicBezTo>
                                    <a:cubicBezTo>
                                      <a:pt x="17581" y="17531"/>
                                      <a:pt x="17644" y="17444"/>
                                      <a:pt x="17738" y="17358"/>
                                    </a:cubicBezTo>
                                    <a:cubicBezTo>
                                      <a:pt x="17801" y="17315"/>
                                      <a:pt x="17833" y="17185"/>
                                      <a:pt x="17927" y="17141"/>
                                    </a:cubicBezTo>
                                    <a:cubicBezTo>
                                      <a:pt x="17958" y="17141"/>
                                      <a:pt x="17990" y="17098"/>
                                      <a:pt x="17990" y="17055"/>
                                    </a:cubicBezTo>
                                    <a:cubicBezTo>
                                      <a:pt x="18021" y="16925"/>
                                      <a:pt x="18052" y="16838"/>
                                      <a:pt x="18147" y="16795"/>
                                    </a:cubicBezTo>
                                    <a:cubicBezTo>
                                      <a:pt x="18147" y="16795"/>
                                      <a:pt x="18178" y="16752"/>
                                      <a:pt x="18178" y="16752"/>
                                    </a:cubicBezTo>
                                    <a:cubicBezTo>
                                      <a:pt x="18178" y="16709"/>
                                      <a:pt x="18209" y="16622"/>
                                      <a:pt x="18241" y="16622"/>
                                    </a:cubicBezTo>
                                    <a:cubicBezTo>
                                      <a:pt x="18272" y="16579"/>
                                      <a:pt x="18304" y="16535"/>
                                      <a:pt x="18335" y="16492"/>
                                    </a:cubicBezTo>
                                    <a:cubicBezTo>
                                      <a:pt x="18398" y="16362"/>
                                      <a:pt x="18492" y="16232"/>
                                      <a:pt x="18492" y="16059"/>
                                    </a:cubicBezTo>
                                    <a:cubicBezTo>
                                      <a:pt x="18492" y="16059"/>
                                      <a:pt x="18492" y="16059"/>
                                      <a:pt x="18523" y="16016"/>
                                    </a:cubicBezTo>
                                    <a:cubicBezTo>
                                      <a:pt x="18555" y="16016"/>
                                      <a:pt x="18586" y="16059"/>
                                      <a:pt x="18617" y="16059"/>
                                    </a:cubicBezTo>
                                    <a:cubicBezTo>
                                      <a:pt x="18649" y="16232"/>
                                      <a:pt x="18649" y="16362"/>
                                      <a:pt x="18743" y="16535"/>
                                    </a:cubicBezTo>
                                    <a:cubicBezTo>
                                      <a:pt x="18712" y="16622"/>
                                      <a:pt x="18712" y="16709"/>
                                      <a:pt x="18774" y="16795"/>
                                    </a:cubicBezTo>
                                    <a:cubicBezTo>
                                      <a:pt x="18806" y="16838"/>
                                      <a:pt x="18806" y="16925"/>
                                      <a:pt x="18806" y="16968"/>
                                    </a:cubicBezTo>
                                    <a:cubicBezTo>
                                      <a:pt x="18806" y="17012"/>
                                      <a:pt x="18774" y="17055"/>
                                      <a:pt x="18806" y="17098"/>
                                    </a:cubicBezTo>
                                    <a:cubicBezTo>
                                      <a:pt x="18869" y="17228"/>
                                      <a:pt x="18774" y="17401"/>
                                      <a:pt x="18837" y="17531"/>
                                    </a:cubicBezTo>
                                    <a:cubicBezTo>
                                      <a:pt x="18774" y="17661"/>
                                      <a:pt x="18837" y="17791"/>
                                      <a:pt x="18837" y="17964"/>
                                    </a:cubicBezTo>
                                    <a:cubicBezTo>
                                      <a:pt x="18837" y="18051"/>
                                      <a:pt x="18869" y="18137"/>
                                      <a:pt x="18837" y="18224"/>
                                    </a:cubicBezTo>
                                    <a:cubicBezTo>
                                      <a:pt x="18806" y="18310"/>
                                      <a:pt x="18837" y="18397"/>
                                      <a:pt x="18806" y="18483"/>
                                    </a:cubicBezTo>
                                    <a:cubicBezTo>
                                      <a:pt x="18743" y="18657"/>
                                      <a:pt x="18806" y="18873"/>
                                      <a:pt x="18743" y="19089"/>
                                    </a:cubicBezTo>
                                    <a:cubicBezTo>
                                      <a:pt x="18743" y="19133"/>
                                      <a:pt x="18743" y="19133"/>
                                      <a:pt x="18743" y="19176"/>
                                    </a:cubicBezTo>
                                    <a:cubicBezTo>
                                      <a:pt x="18743" y="19219"/>
                                      <a:pt x="18743" y="19263"/>
                                      <a:pt x="18743" y="19349"/>
                                    </a:cubicBezTo>
                                    <a:cubicBezTo>
                                      <a:pt x="18743" y="19479"/>
                                      <a:pt x="18680" y="19609"/>
                                      <a:pt x="18680" y="19739"/>
                                    </a:cubicBezTo>
                                    <a:cubicBezTo>
                                      <a:pt x="18680" y="19955"/>
                                      <a:pt x="18649" y="20128"/>
                                      <a:pt x="18586" y="20301"/>
                                    </a:cubicBezTo>
                                    <a:cubicBezTo>
                                      <a:pt x="18586" y="20345"/>
                                      <a:pt x="18555" y="20388"/>
                                      <a:pt x="18555" y="20388"/>
                                    </a:cubicBezTo>
                                    <a:cubicBezTo>
                                      <a:pt x="18586" y="20518"/>
                                      <a:pt x="18523" y="20561"/>
                                      <a:pt x="18523" y="20691"/>
                                    </a:cubicBezTo>
                                    <a:cubicBezTo>
                                      <a:pt x="18429" y="20734"/>
                                      <a:pt x="18492" y="20907"/>
                                      <a:pt x="18429" y="20951"/>
                                    </a:cubicBezTo>
                                    <a:cubicBezTo>
                                      <a:pt x="18366" y="21037"/>
                                      <a:pt x="18366" y="21124"/>
                                      <a:pt x="18335" y="21210"/>
                                    </a:cubicBezTo>
                                    <a:cubicBezTo>
                                      <a:pt x="18304" y="21254"/>
                                      <a:pt x="18335" y="21340"/>
                                      <a:pt x="18304" y="21427"/>
                                    </a:cubicBezTo>
                                    <a:cubicBezTo>
                                      <a:pt x="18304" y="21513"/>
                                      <a:pt x="18241" y="21557"/>
                                      <a:pt x="18209" y="21600"/>
                                    </a:cubicBezTo>
                                    <a:lnTo>
                                      <a:pt x="18398" y="21600"/>
                                    </a:lnTo>
                                    <a:cubicBezTo>
                                      <a:pt x="18398" y="21557"/>
                                      <a:pt x="18398" y="21513"/>
                                      <a:pt x="18429" y="21513"/>
                                    </a:cubicBezTo>
                                    <a:cubicBezTo>
                                      <a:pt x="18429" y="21513"/>
                                      <a:pt x="18429" y="21384"/>
                                      <a:pt x="18429" y="21384"/>
                                    </a:cubicBezTo>
                                    <a:cubicBezTo>
                                      <a:pt x="18523" y="21384"/>
                                      <a:pt x="18492" y="21254"/>
                                      <a:pt x="18523" y="21167"/>
                                    </a:cubicBezTo>
                                    <a:cubicBezTo>
                                      <a:pt x="18555" y="21037"/>
                                      <a:pt x="18555" y="20951"/>
                                      <a:pt x="18586" y="20821"/>
                                    </a:cubicBezTo>
                                    <a:cubicBezTo>
                                      <a:pt x="18617" y="20734"/>
                                      <a:pt x="18680" y="20648"/>
                                      <a:pt x="18649" y="20518"/>
                                    </a:cubicBezTo>
                                    <a:cubicBezTo>
                                      <a:pt x="18649" y="20475"/>
                                      <a:pt x="18680" y="20388"/>
                                      <a:pt x="18680" y="20345"/>
                                    </a:cubicBezTo>
                                    <a:cubicBezTo>
                                      <a:pt x="18712" y="20258"/>
                                      <a:pt x="18712" y="20215"/>
                                      <a:pt x="18712" y="20128"/>
                                    </a:cubicBezTo>
                                    <a:cubicBezTo>
                                      <a:pt x="18743" y="19998"/>
                                      <a:pt x="18743" y="19825"/>
                                      <a:pt x="18774" y="19739"/>
                                    </a:cubicBezTo>
                                    <a:cubicBezTo>
                                      <a:pt x="18806" y="19609"/>
                                      <a:pt x="18837" y="19522"/>
                                      <a:pt x="18837" y="19392"/>
                                    </a:cubicBezTo>
                                    <a:cubicBezTo>
                                      <a:pt x="18837" y="19306"/>
                                      <a:pt x="18869" y="19263"/>
                                      <a:pt x="18869" y="19176"/>
                                    </a:cubicBezTo>
                                    <a:cubicBezTo>
                                      <a:pt x="18869" y="19133"/>
                                      <a:pt x="18900" y="19133"/>
                                      <a:pt x="18900" y="19089"/>
                                    </a:cubicBezTo>
                                    <a:cubicBezTo>
                                      <a:pt x="18900" y="18743"/>
                                      <a:pt x="18963" y="18397"/>
                                      <a:pt x="18963" y="18050"/>
                                    </a:cubicBezTo>
                                    <a:cubicBezTo>
                                      <a:pt x="18963" y="17921"/>
                                      <a:pt x="18900" y="17747"/>
                                      <a:pt x="18963" y="17618"/>
                                    </a:cubicBezTo>
                                    <a:cubicBezTo>
                                      <a:pt x="18900" y="17531"/>
                                      <a:pt x="18931" y="17401"/>
                                      <a:pt x="18931" y="17315"/>
                                    </a:cubicBezTo>
                                    <a:cubicBezTo>
                                      <a:pt x="18931" y="17271"/>
                                      <a:pt x="18931" y="17271"/>
                                      <a:pt x="18931" y="17228"/>
                                    </a:cubicBezTo>
                                    <a:cubicBezTo>
                                      <a:pt x="18869" y="17098"/>
                                      <a:pt x="18900" y="16925"/>
                                      <a:pt x="18869" y="16752"/>
                                    </a:cubicBezTo>
                                    <a:cubicBezTo>
                                      <a:pt x="18837" y="16406"/>
                                      <a:pt x="18774" y="16103"/>
                                      <a:pt x="18586" y="15843"/>
                                    </a:cubicBezTo>
                                    <a:cubicBezTo>
                                      <a:pt x="18555" y="15800"/>
                                      <a:pt x="18555" y="15756"/>
                                      <a:pt x="18555" y="15670"/>
                                    </a:cubicBezTo>
                                    <a:cubicBezTo>
                                      <a:pt x="18555" y="15540"/>
                                      <a:pt x="18555" y="15410"/>
                                      <a:pt x="18492" y="15323"/>
                                    </a:cubicBezTo>
                                    <a:cubicBezTo>
                                      <a:pt x="18461" y="15237"/>
                                      <a:pt x="18429" y="15194"/>
                                      <a:pt x="18429" y="15107"/>
                                    </a:cubicBezTo>
                                    <a:cubicBezTo>
                                      <a:pt x="18429" y="15064"/>
                                      <a:pt x="18429" y="15020"/>
                                      <a:pt x="18398" y="14977"/>
                                    </a:cubicBezTo>
                                    <a:cubicBezTo>
                                      <a:pt x="18335" y="14761"/>
                                      <a:pt x="18209" y="14588"/>
                                      <a:pt x="18241" y="14414"/>
                                    </a:cubicBezTo>
                                    <a:cubicBezTo>
                                      <a:pt x="18178" y="14328"/>
                                      <a:pt x="18147" y="14241"/>
                                      <a:pt x="18115" y="14155"/>
                                    </a:cubicBezTo>
                                    <a:cubicBezTo>
                                      <a:pt x="18084" y="14068"/>
                                      <a:pt x="18084" y="13938"/>
                                      <a:pt x="17990" y="13852"/>
                                    </a:cubicBezTo>
                                    <a:cubicBezTo>
                                      <a:pt x="17958" y="13808"/>
                                      <a:pt x="17927" y="13765"/>
                                      <a:pt x="17895" y="13722"/>
                                    </a:cubicBezTo>
                                    <a:cubicBezTo>
                                      <a:pt x="17864" y="13679"/>
                                      <a:pt x="17895" y="13592"/>
                                      <a:pt x="17864" y="13549"/>
                                    </a:cubicBezTo>
                                    <a:cubicBezTo>
                                      <a:pt x="17833" y="13462"/>
                                      <a:pt x="17801" y="13376"/>
                                      <a:pt x="17770" y="13332"/>
                                    </a:cubicBezTo>
                                    <a:cubicBezTo>
                                      <a:pt x="17738" y="13289"/>
                                      <a:pt x="17707" y="13289"/>
                                      <a:pt x="17676" y="13246"/>
                                    </a:cubicBezTo>
                                    <a:cubicBezTo>
                                      <a:pt x="17613" y="13116"/>
                                      <a:pt x="17550" y="13029"/>
                                      <a:pt x="17487" y="12943"/>
                                    </a:cubicBezTo>
                                    <a:cubicBezTo>
                                      <a:pt x="17424" y="12856"/>
                                      <a:pt x="17330" y="12813"/>
                                      <a:pt x="17267" y="12683"/>
                                    </a:cubicBezTo>
                                    <a:cubicBezTo>
                                      <a:pt x="17173" y="12510"/>
                                      <a:pt x="17111" y="12467"/>
                                      <a:pt x="16985" y="12380"/>
                                    </a:cubicBezTo>
                                    <a:cubicBezTo>
                                      <a:pt x="16985" y="12380"/>
                                      <a:pt x="16954" y="12337"/>
                                      <a:pt x="16954" y="12337"/>
                                    </a:cubicBezTo>
                                    <a:cubicBezTo>
                                      <a:pt x="16954" y="12207"/>
                                      <a:pt x="16828" y="12207"/>
                                      <a:pt x="16797" y="12077"/>
                                    </a:cubicBezTo>
                                    <a:cubicBezTo>
                                      <a:pt x="16797" y="12077"/>
                                      <a:pt x="16765" y="12077"/>
                                      <a:pt x="16734" y="12077"/>
                                    </a:cubicBezTo>
                                    <a:cubicBezTo>
                                      <a:pt x="16702" y="12077"/>
                                      <a:pt x="16702" y="12077"/>
                                      <a:pt x="16671" y="12034"/>
                                    </a:cubicBezTo>
                                    <a:cubicBezTo>
                                      <a:pt x="16702" y="11904"/>
                                      <a:pt x="16640" y="11947"/>
                                      <a:pt x="16608" y="11904"/>
                                    </a:cubicBezTo>
                                    <a:cubicBezTo>
                                      <a:pt x="16608" y="11904"/>
                                      <a:pt x="16577" y="11904"/>
                                      <a:pt x="16577" y="11904"/>
                                    </a:cubicBezTo>
                                    <a:cubicBezTo>
                                      <a:pt x="16577" y="11817"/>
                                      <a:pt x="16545" y="11817"/>
                                      <a:pt x="16514" y="11774"/>
                                    </a:cubicBezTo>
                                    <a:cubicBezTo>
                                      <a:pt x="16451" y="11731"/>
                                      <a:pt x="16357" y="11644"/>
                                      <a:pt x="16294" y="11601"/>
                                    </a:cubicBezTo>
                                    <a:cubicBezTo>
                                      <a:pt x="16137" y="11471"/>
                                      <a:pt x="16012" y="11341"/>
                                      <a:pt x="15855" y="11255"/>
                                    </a:cubicBezTo>
                                    <a:cubicBezTo>
                                      <a:pt x="15792" y="11211"/>
                                      <a:pt x="15729" y="11211"/>
                                      <a:pt x="15666" y="11168"/>
                                    </a:cubicBezTo>
                                    <a:cubicBezTo>
                                      <a:pt x="15604" y="11125"/>
                                      <a:pt x="15541" y="11125"/>
                                      <a:pt x="15478" y="11081"/>
                                    </a:cubicBezTo>
                                    <a:cubicBezTo>
                                      <a:pt x="15415" y="11038"/>
                                      <a:pt x="15321" y="11038"/>
                                      <a:pt x="15258" y="10995"/>
                                    </a:cubicBezTo>
                                    <a:cubicBezTo>
                                      <a:pt x="15164" y="10952"/>
                                      <a:pt x="15070" y="10952"/>
                                      <a:pt x="14976" y="10908"/>
                                    </a:cubicBezTo>
                                    <a:cubicBezTo>
                                      <a:pt x="14881" y="10865"/>
                                      <a:pt x="14819" y="10735"/>
                                      <a:pt x="14724" y="10735"/>
                                    </a:cubicBezTo>
                                    <a:cubicBezTo>
                                      <a:pt x="14724" y="10735"/>
                                      <a:pt x="14693" y="10735"/>
                                      <a:pt x="14693" y="10692"/>
                                    </a:cubicBezTo>
                                    <a:cubicBezTo>
                                      <a:pt x="14662" y="10562"/>
                                      <a:pt x="14599" y="10562"/>
                                      <a:pt x="14536" y="10519"/>
                                    </a:cubicBezTo>
                                    <a:cubicBezTo>
                                      <a:pt x="14410" y="10432"/>
                                      <a:pt x="14316" y="10259"/>
                                      <a:pt x="14159" y="10259"/>
                                    </a:cubicBezTo>
                                    <a:cubicBezTo>
                                      <a:pt x="14128" y="10259"/>
                                      <a:pt x="14065" y="10172"/>
                                      <a:pt x="14034" y="10129"/>
                                    </a:cubicBezTo>
                                    <a:cubicBezTo>
                                      <a:pt x="13940" y="9999"/>
                                      <a:pt x="13814" y="9956"/>
                                      <a:pt x="13688" y="9869"/>
                                    </a:cubicBezTo>
                                    <a:cubicBezTo>
                                      <a:pt x="13531" y="9783"/>
                                      <a:pt x="13374" y="9610"/>
                                      <a:pt x="13186" y="9610"/>
                                    </a:cubicBezTo>
                                    <a:cubicBezTo>
                                      <a:pt x="13155" y="9480"/>
                                      <a:pt x="13060" y="9566"/>
                                      <a:pt x="12998" y="9523"/>
                                    </a:cubicBezTo>
                                    <a:cubicBezTo>
                                      <a:pt x="12841" y="9393"/>
                                      <a:pt x="12652" y="9350"/>
                                      <a:pt x="12464" y="9307"/>
                                    </a:cubicBezTo>
                                    <a:cubicBezTo>
                                      <a:pt x="12370" y="9263"/>
                                      <a:pt x="12244" y="9350"/>
                                      <a:pt x="12150" y="9220"/>
                                    </a:cubicBezTo>
                                    <a:cubicBezTo>
                                      <a:pt x="12087" y="9307"/>
                                      <a:pt x="12056" y="9307"/>
                                      <a:pt x="11962" y="9307"/>
                                    </a:cubicBezTo>
                                    <a:cubicBezTo>
                                      <a:pt x="11930" y="9307"/>
                                      <a:pt x="11867" y="9263"/>
                                      <a:pt x="11836" y="9307"/>
                                    </a:cubicBezTo>
                                    <a:cubicBezTo>
                                      <a:pt x="11742" y="9350"/>
                                      <a:pt x="11679" y="9350"/>
                                      <a:pt x="11585" y="9350"/>
                                    </a:cubicBezTo>
                                    <a:cubicBezTo>
                                      <a:pt x="11553" y="9350"/>
                                      <a:pt x="11491" y="9350"/>
                                      <a:pt x="11459" y="9350"/>
                                    </a:cubicBezTo>
                                    <a:cubicBezTo>
                                      <a:pt x="11302" y="9436"/>
                                      <a:pt x="11177" y="9393"/>
                                      <a:pt x="11020" y="9436"/>
                                    </a:cubicBezTo>
                                    <a:cubicBezTo>
                                      <a:pt x="11020" y="9393"/>
                                      <a:pt x="11020" y="9307"/>
                                      <a:pt x="10988" y="9307"/>
                                    </a:cubicBezTo>
                                    <a:cubicBezTo>
                                      <a:pt x="10926" y="9263"/>
                                      <a:pt x="10863" y="9220"/>
                                      <a:pt x="10800" y="9177"/>
                                    </a:cubicBezTo>
                                    <a:cubicBezTo>
                                      <a:pt x="10706" y="9133"/>
                                      <a:pt x="10643" y="9133"/>
                                      <a:pt x="10549" y="9090"/>
                                    </a:cubicBezTo>
                                    <a:cubicBezTo>
                                      <a:pt x="10455" y="9090"/>
                                      <a:pt x="10360" y="9047"/>
                                      <a:pt x="10266" y="9047"/>
                                    </a:cubicBezTo>
                                    <a:cubicBezTo>
                                      <a:pt x="10266" y="8874"/>
                                      <a:pt x="10266" y="8701"/>
                                      <a:pt x="10298" y="8484"/>
                                    </a:cubicBezTo>
                                    <a:cubicBezTo>
                                      <a:pt x="10298" y="8354"/>
                                      <a:pt x="10329" y="8268"/>
                                      <a:pt x="10423" y="8181"/>
                                    </a:cubicBezTo>
                                    <a:cubicBezTo>
                                      <a:pt x="10423" y="8181"/>
                                      <a:pt x="10423" y="8138"/>
                                      <a:pt x="10423" y="8138"/>
                                    </a:cubicBezTo>
                                    <a:cubicBezTo>
                                      <a:pt x="10423" y="8095"/>
                                      <a:pt x="10392" y="8051"/>
                                      <a:pt x="10392" y="8008"/>
                                    </a:cubicBezTo>
                                    <a:cubicBezTo>
                                      <a:pt x="10486" y="7835"/>
                                      <a:pt x="10549" y="7662"/>
                                      <a:pt x="10580" y="7489"/>
                                    </a:cubicBezTo>
                                    <a:cubicBezTo>
                                      <a:pt x="10643" y="7229"/>
                                      <a:pt x="10800" y="7012"/>
                                      <a:pt x="10863" y="6709"/>
                                    </a:cubicBezTo>
                                    <a:cubicBezTo>
                                      <a:pt x="10863" y="6666"/>
                                      <a:pt x="10894" y="6623"/>
                                      <a:pt x="10926" y="6623"/>
                                    </a:cubicBezTo>
                                    <a:cubicBezTo>
                                      <a:pt x="10926" y="6623"/>
                                      <a:pt x="10957" y="6580"/>
                                      <a:pt x="10957" y="6580"/>
                                    </a:cubicBezTo>
                                    <a:cubicBezTo>
                                      <a:pt x="10957" y="6450"/>
                                      <a:pt x="11020" y="6406"/>
                                      <a:pt x="11051" y="6363"/>
                                    </a:cubicBezTo>
                                    <a:cubicBezTo>
                                      <a:pt x="11083" y="6277"/>
                                      <a:pt x="11114" y="6147"/>
                                      <a:pt x="11145" y="6060"/>
                                    </a:cubicBezTo>
                                    <a:cubicBezTo>
                                      <a:pt x="11177" y="5974"/>
                                      <a:pt x="11240" y="5974"/>
                                      <a:pt x="11271" y="6017"/>
                                    </a:cubicBezTo>
                                    <a:cubicBezTo>
                                      <a:pt x="11365" y="6190"/>
                                      <a:pt x="11459" y="6363"/>
                                      <a:pt x="11648" y="6450"/>
                                    </a:cubicBezTo>
                                    <a:cubicBezTo>
                                      <a:pt x="11648" y="6450"/>
                                      <a:pt x="11648" y="6450"/>
                                      <a:pt x="11648" y="6450"/>
                                    </a:cubicBezTo>
                                    <a:cubicBezTo>
                                      <a:pt x="11773" y="6623"/>
                                      <a:pt x="11962" y="6623"/>
                                      <a:pt x="12087" y="6753"/>
                                    </a:cubicBezTo>
                                    <a:cubicBezTo>
                                      <a:pt x="12150" y="6753"/>
                                      <a:pt x="12213" y="6796"/>
                                      <a:pt x="12276" y="6839"/>
                                    </a:cubicBezTo>
                                    <a:cubicBezTo>
                                      <a:pt x="12307" y="6883"/>
                                      <a:pt x="12401" y="6883"/>
                                      <a:pt x="12464" y="6883"/>
                                    </a:cubicBezTo>
                                    <a:cubicBezTo>
                                      <a:pt x="12464" y="6883"/>
                                      <a:pt x="12495" y="6839"/>
                                      <a:pt x="12495" y="6839"/>
                                    </a:cubicBezTo>
                                    <a:cubicBezTo>
                                      <a:pt x="12652" y="6969"/>
                                      <a:pt x="12841" y="6969"/>
                                      <a:pt x="12998" y="6926"/>
                                    </a:cubicBezTo>
                                    <a:cubicBezTo>
                                      <a:pt x="13029" y="6926"/>
                                      <a:pt x="13060" y="6883"/>
                                      <a:pt x="13060" y="6883"/>
                                    </a:cubicBezTo>
                                    <a:cubicBezTo>
                                      <a:pt x="13186" y="6883"/>
                                      <a:pt x="13343" y="6883"/>
                                      <a:pt x="13469" y="6839"/>
                                    </a:cubicBezTo>
                                    <a:cubicBezTo>
                                      <a:pt x="13688" y="6796"/>
                                      <a:pt x="13783" y="6796"/>
                                      <a:pt x="13908" y="6666"/>
                                    </a:cubicBezTo>
                                    <a:cubicBezTo>
                                      <a:pt x="13940" y="6623"/>
                                      <a:pt x="13971" y="6623"/>
                                      <a:pt x="14002" y="6623"/>
                                    </a:cubicBezTo>
                                    <a:cubicBezTo>
                                      <a:pt x="14159" y="6536"/>
                                      <a:pt x="14316" y="6406"/>
                                      <a:pt x="14442" y="6320"/>
                                    </a:cubicBezTo>
                                    <a:cubicBezTo>
                                      <a:pt x="14505" y="6277"/>
                                      <a:pt x="14567" y="6190"/>
                                      <a:pt x="14630" y="6147"/>
                                    </a:cubicBezTo>
                                    <a:cubicBezTo>
                                      <a:pt x="14850" y="6017"/>
                                      <a:pt x="14944" y="5714"/>
                                      <a:pt x="15101" y="5497"/>
                                    </a:cubicBezTo>
                                    <a:cubicBezTo>
                                      <a:pt x="15164" y="5368"/>
                                      <a:pt x="15227" y="5194"/>
                                      <a:pt x="15258" y="5065"/>
                                    </a:cubicBezTo>
                                    <a:cubicBezTo>
                                      <a:pt x="15290" y="4978"/>
                                      <a:pt x="15321" y="4891"/>
                                      <a:pt x="15384" y="4848"/>
                                    </a:cubicBezTo>
                                    <a:cubicBezTo>
                                      <a:pt x="15541" y="5021"/>
                                      <a:pt x="15729" y="5021"/>
                                      <a:pt x="15886" y="5151"/>
                                    </a:cubicBezTo>
                                    <a:cubicBezTo>
                                      <a:pt x="16074" y="5108"/>
                                      <a:pt x="16294" y="5238"/>
                                      <a:pt x="16483" y="5108"/>
                                    </a:cubicBezTo>
                                    <a:cubicBezTo>
                                      <a:pt x="16483" y="5151"/>
                                      <a:pt x="16483" y="5151"/>
                                      <a:pt x="16483" y="5194"/>
                                    </a:cubicBezTo>
                                    <a:cubicBezTo>
                                      <a:pt x="16545" y="5194"/>
                                      <a:pt x="16608" y="5194"/>
                                      <a:pt x="16640" y="5151"/>
                                    </a:cubicBezTo>
                                    <a:cubicBezTo>
                                      <a:pt x="16702" y="5108"/>
                                      <a:pt x="16797" y="5065"/>
                                      <a:pt x="16859" y="5108"/>
                                    </a:cubicBezTo>
                                    <a:cubicBezTo>
                                      <a:pt x="16859" y="5108"/>
                                      <a:pt x="17236" y="4891"/>
                                      <a:pt x="17267" y="4891"/>
                                    </a:cubicBezTo>
                                    <a:cubicBezTo>
                                      <a:pt x="17487" y="4718"/>
                                      <a:pt x="17644" y="4502"/>
                                      <a:pt x="17833" y="4285"/>
                                    </a:cubicBezTo>
                                    <a:cubicBezTo>
                                      <a:pt x="17895" y="4199"/>
                                      <a:pt x="17958" y="4112"/>
                                      <a:pt x="17990" y="3982"/>
                                    </a:cubicBezTo>
                                    <a:cubicBezTo>
                                      <a:pt x="17990" y="3896"/>
                                      <a:pt x="18052" y="3853"/>
                                      <a:pt x="18115" y="3853"/>
                                    </a:cubicBezTo>
                                    <a:cubicBezTo>
                                      <a:pt x="18178" y="3853"/>
                                      <a:pt x="18241" y="3809"/>
                                      <a:pt x="18304" y="3896"/>
                                    </a:cubicBezTo>
                                    <a:cubicBezTo>
                                      <a:pt x="18366" y="3939"/>
                                      <a:pt x="18460" y="3939"/>
                                      <a:pt x="18523" y="3939"/>
                                    </a:cubicBezTo>
                                    <a:cubicBezTo>
                                      <a:pt x="18680" y="3896"/>
                                      <a:pt x="18837" y="3896"/>
                                      <a:pt x="18994" y="3809"/>
                                    </a:cubicBezTo>
                                    <a:cubicBezTo>
                                      <a:pt x="19183" y="3723"/>
                                      <a:pt x="19340" y="3593"/>
                                      <a:pt x="19497" y="3463"/>
                                    </a:cubicBezTo>
                                    <a:cubicBezTo>
                                      <a:pt x="19591" y="3376"/>
                                      <a:pt x="19685" y="3246"/>
                                      <a:pt x="19779" y="3117"/>
                                    </a:cubicBezTo>
                                    <a:cubicBezTo>
                                      <a:pt x="19905" y="2943"/>
                                      <a:pt x="20062" y="2727"/>
                                      <a:pt x="20187" y="2554"/>
                                    </a:cubicBezTo>
                                    <a:cubicBezTo>
                                      <a:pt x="20281" y="2424"/>
                                      <a:pt x="20344" y="2294"/>
                                      <a:pt x="20438" y="2208"/>
                                    </a:cubicBezTo>
                                    <a:cubicBezTo>
                                      <a:pt x="20533" y="2078"/>
                                      <a:pt x="20533" y="1905"/>
                                      <a:pt x="20658" y="1818"/>
                                    </a:cubicBezTo>
                                    <a:cubicBezTo>
                                      <a:pt x="20658" y="1818"/>
                                      <a:pt x="20658" y="1775"/>
                                      <a:pt x="20658" y="1775"/>
                                    </a:cubicBezTo>
                                    <a:cubicBezTo>
                                      <a:pt x="20658" y="1645"/>
                                      <a:pt x="20752" y="1515"/>
                                      <a:pt x="20784" y="1428"/>
                                    </a:cubicBezTo>
                                    <a:cubicBezTo>
                                      <a:pt x="20847" y="1299"/>
                                      <a:pt x="20909" y="1169"/>
                                      <a:pt x="20941" y="996"/>
                                    </a:cubicBezTo>
                                    <a:cubicBezTo>
                                      <a:pt x="21004" y="779"/>
                                      <a:pt x="21066" y="563"/>
                                      <a:pt x="21129" y="346"/>
                                    </a:cubicBezTo>
                                    <a:cubicBezTo>
                                      <a:pt x="21160" y="260"/>
                                      <a:pt x="21192" y="130"/>
                                      <a:pt x="21223" y="43"/>
                                    </a:cubicBezTo>
                                    <a:lnTo>
                                      <a:pt x="21600" y="43"/>
                                    </a:lnTo>
                                    <a:close/>
                                    <a:moveTo>
                                      <a:pt x="4395" y="2640"/>
                                    </a:moveTo>
                                    <a:cubicBezTo>
                                      <a:pt x="4333" y="2727"/>
                                      <a:pt x="4427" y="2857"/>
                                      <a:pt x="4333" y="2900"/>
                                    </a:cubicBezTo>
                                    <a:cubicBezTo>
                                      <a:pt x="4333" y="2900"/>
                                      <a:pt x="4333" y="2943"/>
                                      <a:pt x="4333" y="2987"/>
                                    </a:cubicBezTo>
                                    <a:cubicBezTo>
                                      <a:pt x="4364" y="3117"/>
                                      <a:pt x="4301" y="3203"/>
                                      <a:pt x="4270" y="3246"/>
                                    </a:cubicBezTo>
                                    <a:cubicBezTo>
                                      <a:pt x="4207" y="3333"/>
                                      <a:pt x="4144" y="3420"/>
                                      <a:pt x="4019" y="3376"/>
                                    </a:cubicBezTo>
                                    <a:cubicBezTo>
                                      <a:pt x="3893" y="2900"/>
                                      <a:pt x="4113" y="2597"/>
                                      <a:pt x="4301" y="2208"/>
                                    </a:cubicBezTo>
                                    <a:cubicBezTo>
                                      <a:pt x="4333" y="2251"/>
                                      <a:pt x="4364" y="2294"/>
                                      <a:pt x="4427" y="2337"/>
                                    </a:cubicBezTo>
                                    <a:cubicBezTo>
                                      <a:pt x="4333" y="2467"/>
                                      <a:pt x="4458" y="2597"/>
                                      <a:pt x="4395" y="2640"/>
                                    </a:cubicBezTo>
                                    <a:close/>
                                    <a:moveTo>
                                      <a:pt x="2009" y="8181"/>
                                    </a:moveTo>
                                    <a:cubicBezTo>
                                      <a:pt x="1978" y="7965"/>
                                      <a:pt x="1946" y="7748"/>
                                      <a:pt x="2072" y="7575"/>
                                    </a:cubicBezTo>
                                    <a:cubicBezTo>
                                      <a:pt x="2103" y="7532"/>
                                      <a:pt x="2135" y="7402"/>
                                      <a:pt x="2166" y="7359"/>
                                    </a:cubicBezTo>
                                    <a:cubicBezTo>
                                      <a:pt x="2229" y="7272"/>
                                      <a:pt x="2355" y="7229"/>
                                      <a:pt x="2480" y="7142"/>
                                    </a:cubicBezTo>
                                    <a:cubicBezTo>
                                      <a:pt x="2574" y="7099"/>
                                      <a:pt x="2669" y="7142"/>
                                      <a:pt x="2731" y="7142"/>
                                    </a:cubicBezTo>
                                    <a:cubicBezTo>
                                      <a:pt x="2794" y="7142"/>
                                      <a:pt x="2826" y="7186"/>
                                      <a:pt x="2857" y="7229"/>
                                    </a:cubicBezTo>
                                    <a:cubicBezTo>
                                      <a:pt x="2920" y="7315"/>
                                      <a:pt x="3014" y="7359"/>
                                      <a:pt x="3045" y="7532"/>
                                    </a:cubicBezTo>
                                    <a:cubicBezTo>
                                      <a:pt x="3014" y="7618"/>
                                      <a:pt x="3108" y="7705"/>
                                      <a:pt x="3045" y="7748"/>
                                    </a:cubicBezTo>
                                    <a:cubicBezTo>
                                      <a:pt x="2983" y="7835"/>
                                      <a:pt x="3077" y="7878"/>
                                      <a:pt x="3014" y="7965"/>
                                    </a:cubicBezTo>
                                    <a:cubicBezTo>
                                      <a:pt x="2983" y="8008"/>
                                      <a:pt x="2983" y="8095"/>
                                      <a:pt x="2920" y="8138"/>
                                    </a:cubicBezTo>
                                    <a:cubicBezTo>
                                      <a:pt x="2888" y="8138"/>
                                      <a:pt x="2888" y="8181"/>
                                      <a:pt x="2857" y="8181"/>
                                    </a:cubicBezTo>
                                    <a:cubicBezTo>
                                      <a:pt x="2731" y="8398"/>
                                      <a:pt x="2543" y="8398"/>
                                      <a:pt x="2386" y="8484"/>
                                    </a:cubicBezTo>
                                    <a:cubicBezTo>
                                      <a:pt x="2292" y="8527"/>
                                      <a:pt x="2229" y="8484"/>
                                      <a:pt x="2135" y="8484"/>
                                    </a:cubicBezTo>
                                    <a:cubicBezTo>
                                      <a:pt x="2072" y="8441"/>
                                      <a:pt x="2009" y="8311"/>
                                      <a:pt x="2009" y="8181"/>
                                    </a:cubicBezTo>
                                    <a:close/>
                                    <a:moveTo>
                                      <a:pt x="8696" y="9263"/>
                                    </a:moveTo>
                                    <a:cubicBezTo>
                                      <a:pt x="8665" y="9263"/>
                                      <a:pt x="8634" y="9263"/>
                                      <a:pt x="8634" y="9263"/>
                                    </a:cubicBezTo>
                                    <a:cubicBezTo>
                                      <a:pt x="8665" y="9133"/>
                                      <a:pt x="8571" y="9177"/>
                                      <a:pt x="8540" y="9090"/>
                                    </a:cubicBezTo>
                                    <a:cubicBezTo>
                                      <a:pt x="8540" y="9004"/>
                                      <a:pt x="8477" y="8960"/>
                                      <a:pt x="8414" y="8917"/>
                                    </a:cubicBezTo>
                                    <a:cubicBezTo>
                                      <a:pt x="8383" y="8917"/>
                                      <a:pt x="8383" y="8874"/>
                                      <a:pt x="8351" y="8874"/>
                                    </a:cubicBezTo>
                                    <a:cubicBezTo>
                                      <a:pt x="8288" y="8787"/>
                                      <a:pt x="8257" y="8657"/>
                                      <a:pt x="8131" y="8744"/>
                                    </a:cubicBezTo>
                                    <a:cubicBezTo>
                                      <a:pt x="8131" y="8744"/>
                                      <a:pt x="8100" y="8744"/>
                                      <a:pt x="8100" y="8701"/>
                                    </a:cubicBezTo>
                                    <a:cubicBezTo>
                                      <a:pt x="8037" y="8527"/>
                                      <a:pt x="7912" y="8527"/>
                                      <a:pt x="7817" y="8398"/>
                                    </a:cubicBezTo>
                                    <a:cubicBezTo>
                                      <a:pt x="7880" y="8268"/>
                                      <a:pt x="7786" y="8181"/>
                                      <a:pt x="7786" y="8008"/>
                                    </a:cubicBezTo>
                                    <a:cubicBezTo>
                                      <a:pt x="7786" y="7748"/>
                                      <a:pt x="7755" y="7532"/>
                                      <a:pt x="7755" y="7272"/>
                                    </a:cubicBezTo>
                                    <a:cubicBezTo>
                                      <a:pt x="7755" y="7142"/>
                                      <a:pt x="7755" y="6969"/>
                                      <a:pt x="7755" y="6839"/>
                                    </a:cubicBezTo>
                                    <a:cubicBezTo>
                                      <a:pt x="7723" y="6666"/>
                                      <a:pt x="7786" y="6493"/>
                                      <a:pt x="7723" y="6320"/>
                                    </a:cubicBezTo>
                                    <a:cubicBezTo>
                                      <a:pt x="7692" y="6277"/>
                                      <a:pt x="7723" y="6190"/>
                                      <a:pt x="7723" y="6147"/>
                                    </a:cubicBezTo>
                                    <a:cubicBezTo>
                                      <a:pt x="7723" y="6103"/>
                                      <a:pt x="7692" y="6060"/>
                                      <a:pt x="7692" y="6017"/>
                                    </a:cubicBezTo>
                                    <a:cubicBezTo>
                                      <a:pt x="7692" y="6017"/>
                                      <a:pt x="7723" y="6017"/>
                                      <a:pt x="7723" y="5974"/>
                                    </a:cubicBezTo>
                                    <a:cubicBezTo>
                                      <a:pt x="7786" y="6060"/>
                                      <a:pt x="7880" y="6103"/>
                                      <a:pt x="7943" y="6190"/>
                                    </a:cubicBezTo>
                                    <a:cubicBezTo>
                                      <a:pt x="7974" y="6233"/>
                                      <a:pt x="8069" y="6233"/>
                                      <a:pt x="8069" y="6363"/>
                                    </a:cubicBezTo>
                                    <a:cubicBezTo>
                                      <a:pt x="8069" y="6363"/>
                                      <a:pt x="8100" y="6406"/>
                                      <a:pt x="8100" y="6406"/>
                                    </a:cubicBezTo>
                                    <a:cubicBezTo>
                                      <a:pt x="8226" y="6450"/>
                                      <a:pt x="8320" y="6666"/>
                                      <a:pt x="8414" y="6753"/>
                                    </a:cubicBezTo>
                                    <a:cubicBezTo>
                                      <a:pt x="8571" y="6883"/>
                                      <a:pt x="8602" y="7056"/>
                                      <a:pt x="8696" y="7229"/>
                                    </a:cubicBezTo>
                                    <a:cubicBezTo>
                                      <a:pt x="8759" y="7272"/>
                                      <a:pt x="8791" y="7402"/>
                                      <a:pt x="8759" y="7489"/>
                                    </a:cubicBezTo>
                                    <a:cubicBezTo>
                                      <a:pt x="8759" y="7618"/>
                                      <a:pt x="8822" y="7618"/>
                                      <a:pt x="8853" y="7662"/>
                                    </a:cubicBezTo>
                                    <a:cubicBezTo>
                                      <a:pt x="8853" y="7705"/>
                                      <a:pt x="8822" y="7748"/>
                                      <a:pt x="8822" y="7835"/>
                                    </a:cubicBezTo>
                                    <a:cubicBezTo>
                                      <a:pt x="8853" y="7878"/>
                                      <a:pt x="8885" y="7878"/>
                                      <a:pt x="8885" y="7921"/>
                                    </a:cubicBezTo>
                                    <a:cubicBezTo>
                                      <a:pt x="8885" y="8051"/>
                                      <a:pt x="8979" y="8138"/>
                                      <a:pt x="8916" y="8268"/>
                                    </a:cubicBezTo>
                                    <a:cubicBezTo>
                                      <a:pt x="8916" y="8311"/>
                                      <a:pt x="8948" y="8354"/>
                                      <a:pt x="8979" y="8398"/>
                                    </a:cubicBezTo>
                                    <a:cubicBezTo>
                                      <a:pt x="9042" y="8441"/>
                                      <a:pt x="9073" y="8441"/>
                                      <a:pt x="9042" y="8571"/>
                                    </a:cubicBezTo>
                                    <a:cubicBezTo>
                                      <a:pt x="9042" y="8614"/>
                                      <a:pt x="9073" y="8657"/>
                                      <a:pt x="9073" y="8701"/>
                                    </a:cubicBezTo>
                                    <a:cubicBezTo>
                                      <a:pt x="9136" y="8874"/>
                                      <a:pt x="9105" y="9090"/>
                                      <a:pt x="9230" y="9220"/>
                                    </a:cubicBezTo>
                                    <a:cubicBezTo>
                                      <a:pt x="9230" y="9220"/>
                                      <a:pt x="9199" y="9307"/>
                                      <a:pt x="9230" y="9350"/>
                                    </a:cubicBezTo>
                                    <a:cubicBezTo>
                                      <a:pt x="9262" y="9393"/>
                                      <a:pt x="9262" y="9436"/>
                                      <a:pt x="9293" y="9480"/>
                                    </a:cubicBezTo>
                                    <a:cubicBezTo>
                                      <a:pt x="9199" y="9566"/>
                                      <a:pt x="9105" y="9696"/>
                                      <a:pt x="8979" y="9783"/>
                                    </a:cubicBezTo>
                                    <a:cubicBezTo>
                                      <a:pt x="8979" y="9696"/>
                                      <a:pt x="8948" y="9610"/>
                                      <a:pt x="8916" y="9523"/>
                                    </a:cubicBezTo>
                                    <a:cubicBezTo>
                                      <a:pt x="8885" y="9566"/>
                                      <a:pt x="8853" y="9610"/>
                                      <a:pt x="8822" y="9653"/>
                                    </a:cubicBezTo>
                                    <a:cubicBezTo>
                                      <a:pt x="8822" y="9566"/>
                                      <a:pt x="8853" y="9523"/>
                                      <a:pt x="8853" y="9436"/>
                                    </a:cubicBezTo>
                                    <a:cubicBezTo>
                                      <a:pt x="8822" y="9436"/>
                                      <a:pt x="8791" y="9436"/>
                                      <a:pt x="8759" y="9436"/>
                                    </a:cubicBezTo>
                                    <a:cubicBezTo>
                                      <a:pt x="8759" y="9393"/>
                                      <a:pt x="8728" y="9350"/>
                                      <a:pt x="8728" y="9307"/>
                                    </a:cubicBezTo>
                                    <a:cubicBezTo>
                                      <a:pt x="8728" y="9263"/>
                                      <a:pt x="8728" y="9263"/>
                                      <a:pt x="8696" y="9263"/>
                                    </a:cubicBezTo>
                                    <a:close/>
                                    <a:moveTo>
                                      <a:pt x="10769" y="9350"/>
                                    </a:moveTo>
                                    <a:cubicBezTo>
                                      <a:pt x="10831" y="9263"/>
                                      <a:pt x="10894" y="9393"/>
                                      <a:pt x="10957" y="9350"/>
                                    </a:cubicBezTo>
                                    <a:cubicBezTo>
                                      <a:pt x="11020" y="9480"/>
                                      <a:pt x="11145" y="9436"/>
                                      <a:pt x="11240" y="9436"/>
                                    </a:cubicBezTo>
                                    <a:cubicBezTo>
                                      <a:pt x="11240" y="9436"/>
                                      <a:pt x="11240" y="9480"/>
                                      <a:pt x="11240" y="9480"/>
                                    </a:cubicBezTo>
                                    <a:cubicBezTo>
                                      <a:pt x="11208" y="9480"/>
                                      <a:pt x="11177" y="9523"/>
                                      <a:pt x="11145" y="9523"/>
                                    </a:cubicBezTo>
                                    <a:cubicBezTo>
                                      <a:pt x="10957" y="9610"/>
                                      <a:pt x="10737" y="9696"/>
                                      <a:pt x="10580" y="9783"/>
                                    </a:cubicBezTo>
                                    <a:cubicBezTo>
                                      <a:pt x="10517" y="9826"/>
                                      <a:pt x="10423" y="9913"/>
                                      <a:pt x="10360" y="9869"/>
                                    </a:cubicBezTo>
                                    <a:cubicBezTo>
                                      <a:pt x="10329" y="10042"/>
                                      <a:pt x="10203" y="9956"/>
                                      <a:pt x="10141" y="9999"/>
                                    </a:cubicBezTo>
                                    <a:cubicBezTo>
                                      <a:pt x="10109" y="10042"/>
                                      <a:pt x="10046" y="9999"/>
                                      <a:pt x="10015" y="9999"/>
                                    </a:cubicBezTo>
                                    <a:cubicBezTo>
                                      <a:pt x="9858" y="10086"/>
                                      <a:pt x="9733" y="10129"/>
                                      <a:pt x="9576" y="10216"/>
                                    </a:cubicBezTo>
                                    <a:cubicBezTo>
                                      <a:pt x="9513" y="10389"/>
                                      <a:pt x="9356" y="10302"/>
                                      <a:pt x="9324" y="10475"/>
                                    </a:cubicBezTo>
                                    <a:cubicBezTo>
                                      <a:pt x="9199" y="10475"/>
                                      <a:pt x="9136" y="10648"/>
                                      <a:pt x="9010" y="10692"/>
                                    </a:cubicBezTo>
                                    <a:cubicBezTo>
                                      <a:pt x="8916" y="10735"/>
                                      <a:pt x="9042" y="10865"/>
                                      <a:pt x="8948" y="10865"/>
                                    </a:cubicBezTo>
                                    <a:cubicBezTo>
                                      <a:pt x="8916" y="10822"/>
                                      <a:pt x="8885" y="10778"/>
                                      <a:pt x="8853" y="10735"/>
                                    </a:cubicBezTo>
                                    <a:cubicBezTo>
                                      <a:pt x="8885" y="10865"/>
                                      <a:pt x="8885" y="10865"/>
                                      <a:pt x="8791" y="10908"/>
                                    </a:cubicBezTo>
                                    <a:cubicBezTo>
                                      <a:pt x="8696" y="10735"/>
                                      <a:pt x="8822" y="10605"/>
                                      <a:pt x="8853" y="10432"/>
                                    </a:cubicBezTo>
                                    <a:cubicBezTo>
                                      <a:pt x="8885" y="10302"/>
                                      <a:pt x="8979" y="10172"/>
                                      <a:pt x="9010" y="10042"/>
                                    </a:cubicBezTo>
                                    <a:cubicBezTo>
                                      <a:pt x="9042" y="9956"/>
                                      <a:pt x="9073" y="9869"/>
                                      <a:pt x="9167" y="9869"/>
                                    </a:cubicBezTo>
                                    <a:cubicBezTo>
                                      <a:pt x="9199" y="9869"/>
                                      <a:pt x="9230" y="9826"/>
                                      <a:pt x="9230" y="9783"/>
                                    </a:cubicBezTo>
                                    <a:cubicBezTo>
                                      <a:pt x="9324" y="9523"/>
                                      <a:pt x="9481" y="9436"/>
                                      <a:pt x="9670" y="9393"/>
                                    </a:cubicBezTo>
                                    <a:cubicBezTo>
                                      <a:pt x="9764" y="9350"/>
                                      <a:pt x="9858" y="9350"/>
                                      <a:pt x="9952" y="9263"/>
                                    </a:cubicBezTo>
                                    <a:cubicBezTo>
                                      <a:pt x="10015" y="9220"/>
                                      <a:pt x="10078" y="9220"/>
                                      <a:pt x="10141" y="9220"/>
                                    </a:cubicBezTo>
                                    <a:cubicBezTo>
                                      <a:pt x="10203" y="9220"/>
                                      <a:pt x="10298" y="9263"/>
                                      <a:pt x="10360" y="9177"/>
                                    </a:cubicBezTo>
                                    <a:cubicBezTo>
                                      <a:pt x="10360" y="9177"/>
                                      <a:pt x="10392" y="9177"/>
                                      <a:pt x="10392" y="9177"/>
                                    </a:cubicBezTo>
                                    <a:cubicBezTo>
                                      <a:pt x="10486" y="9436"/>
                                      <a:pt x="10643" y="9307"/>
                                      <a:pt x="10769" y="9350"/>
                                    </a:cubicBezTo>
                                    <a:close/>
                                    <a:moveTo>
                                      <a:pt x="11302" y="5974"/>
                                    </a:moveTo>
                                    <a:cubicBezTo>
                                      <a:pt x="11302" y="5974"/>
                                      <a:pt x="11302" y="6017"/>
                                      <a:pt x="11302" y="6017"/>
                                    </a:cubicBezTo>
                                    <a:cubicBezTo>
                                      <a:pt x="11240" y="6103"/>
                                      <a:pt x="11271" y="6320"/>
                                      <a:pt x="11114" y="6320"/>
                                    </a:cubicBezTo>
                                    <a:cubicBezTo>
                                      <a:pt x="11114" y="6320"/>
                                      <a:pt x="11114" y="6320"/>
                                      <a:pt x="11114" y="6320"/>
                                    </a:cubicBezTo>
                                    <a:cubicBezTo>
                                      <a:pt x="11083" y="6406"/>
                                      <a:pt x="11114" y="6536"/>
                                      <a:pt x="11020" y="6580"/>
                                    </a:cubicBezTo>
                                    <a:cubicBezTo>
                                      <a:pt x="10957" y="6623"/>
                                      <a:pt x="10988" y="6796"/>
                                      <a:pt x="10926" y="6839"/>
                                    </a:cubicBezTo>
                                    <a:cubicBezTo>
                                      <a:pt x="10926" y="6839"/>
                                      <a:pt x="10957" y="6926"/>
                                      <a:pt x="10957" y="6969"/>
                                    </a:cubicBezTo>
                                    <a:cubicBezTo>
                                      <a:pt x="10926" y="6969"/>
                                      <a:pt x="10894" y="6969"/>
                                      <a:pt x="10863" y="6969"/>
                                    </a:cubicBezTo>
                                    <a:cubicBezTo>
                                      <a:pt x="10863" y="6969"/>
                                      <a:pt x="10863" y="6969"/>
                                      <a:pt x="10863" y="7012"/>
                                    </a:cubicBezTo>
                                    <a:cubicBezTo>
                                      <a:pt x="10863" y="7056"/>
                                      <a:pt x="10894" y="7142"/>
                                      <a:pt x="10831" y="7186"/>
                                    </a:cubicBezTo>
                                    <a:cubicBezTo>
                                      <a:pt x="10737" y="7359"/>
                                      <a:pt x="10674" y="7532"/>
                                      <a:pt x="10643" y="7705"/>
                                    </a:cubicBezTo>
                                    <a:cubicBezTo>
                                      <a:pt x="10643" y="7705"/>
                                      <a:pt x="10643" y="7748"/>
                                      <a:pt x="10643" y="7748"/>
                                    </a:cubicBezTo>
                                    <a:cubicBezTo>
                                      <a:pt x="10549" y="7921"/>
                                      <a:pt x="10549" y="8138"/>
                                      <a:pt x="10486" y="8311"/>
                                    </a:cubicBezTo>
                                    <a:cubicBezTo>
                                      <a:pt x="10455" y="8354"/>
                                      <a:pt x="10486" y="8441"/>
                                      <a:pt x="10455" y="8484"/>
                                    </a:cubicBezTo>
                                    <a:cubicBezTo>
                                      <a:pt x="10423" y="8657"/>
                                      <a:pt x="10360" y="8874"/>
                                      <a:pt x="10329" y="9047"/>
                                    </a:cubicBezTo>
                                    <a:cubicBezTo>
                                      <a:pt x="10298" y="9047"/>
                                      <a:pt x="10266" y="9004"/>
                                      <a:pt x="10235" y="9004"/>
                                    </a:cubicBezTo>
                                    <a:cubicBezTo>
                                      <a:pt x="10203" y="9004"/>
                                      <a:pt x="10141" y="9004"/>
                                      <a:pt x="10109" y="9090"/>
                                    </a:cubicBezTo>
                                    <a:cubicBezTo>
                                      <a:pt x="10078" y="9090"/>
                                      <a:pt x="10046" y="9004"/>
                                      <a:pt x="9984" y="9090"/>
                                    </a:cubicBezTo>
                                    <a:cubicBezTo>
                                      <a:pt x="9890" y="9177"/>
                                      <a:pt x="9733" y="9133"/>
                                      <a:pt x="9638" y="9263"/>
                                    </a:cubicBezTo>
                                    <a:cubicBezTo>
                                      <a:pt x="9607" y="9307"/>
                                      <a:pt x="9576" y="9263"/>
                                      <a:pt x="9544" y="9177"/>
                                    </a:cubicBezTo>
                                    <a:cubicBezTo>
                                      <a:pt x="9513" y="8960"/>
                                      <a:pt x="9481" y="8744"/>
                                      <a:pt x="9450" y="8527"/>
                                    </a:cubicBezTo>
                                    <a:cubicBezTo>
                                      <a:pt x="9450" y="8484"/>
                                      <a:pt x="9419" y="8441"/>
                                      <a:pt x="9387" y="8398"/>
                                    </a:cubicBezTo>
                                    <a:cubicBezTo>
                                      <a:pt x="9387" y="8354"/>
                                      <a:pt x="9419" y="8311"/>
                                      <a:pt x="9419" y="8311"/>
                                    </a:cubicBezTo>
                                    <a:cubicBezTo>
                                      <a:pt x="9419" y="8224"/>
                                      <a:pt x="9324" y="8311"/>
                                      <a:pt x="9356" y="8181"/>
                                    </a:cubicBezTo>
                                    <a:cubicBezTo>
                                      <a:pt x="9356" y="8138"/>
                                      <a:pt x="9293" y="8095"/>
                                      <a:pt x="9293" y="8051"/>
                                    </a:cubicBezTo>
                                    <a:cubicBezTo>
                                      <a:pt x="9324" y="7921"/>
                                      <a:pt x="9199" y="7878"/>
                                      <a:pt x="9230" y="7792"/>
                                    </a:cubicBezTo>
                                    <a:cubicBezTo>
                                      <a:pt x="9230" y="7705"/>
                                      <a:pt x="9199" y="7618"/>
                                      <a:pt x="9199" y="7575"/>
                                    </a:cubicBezTo>
                                    <a:cubicBezTo>
                                      <a:pt x="9199" y="7532"/>
                                      <a:pt x="9199" y="7532"/>
                                      <a:pt x="9199" y="7489"/>
                                    </a:cubicBezTo>
                                    <a:cubicBezTo>
                                      <a:pt x="9262" y="7272"/>
                                      <a:pt x="9293" y="7012"/>
                                      <a:pt x="9356" y="6796"/>
                                    </a:cubicBezTo>
                                    <a:cubicBezTo>
                                      <a:pt x="9387" y="6666"/>
                                      <a:pt x="9450" y="6536"/>
                                      <a:pt x="9481" y="6406"/>
                                    </a:cubicBezTo>
                                    <a:cubicBezTo>
                                      <a:pt x="9513" y="6233"/>
                                      <a:pt x="9576" y="6147"/>
                                      <a:pt x="9638" y="6017"/>
                                    </a:cubicBezTo>
                                    <a:cubicBezTo>
                                      <a:pt x="9701" y="5930"/>
                                      <a:pt x="9733" y="5844"/>
                                      <a:pt x="9764" y="5714"/>
                                    </a:cubicBezTo>
                                    <a:cubicBezTo>
                                      <a:pt x="9795" y="5584"/>
                                      <a:pt x="9858" y="5497"/>
                                      <a:pt x="9921" y="5368"/>
                                    </a:cubicBezTo>
                                    <a:cubicBezTo>
                                      <a:pt x="9952" y="5324"/>
                                      <a:pt x="9984" y="5281"/>
                                      <a:pt x="9984" y="5238"/>
                                    </a:cubicBezTo>
                                    <a:cubicBezTo>
                                      <a:pt x="9984" y="5194"/>
                                      <a:pt x="10015" y="5108"/>
                                      <a:pt x="10046" y="5065"/>
                                    </a:cubicBezTo>
                                    <a:cubicBezTo>
                                      <a:pt x="10141" y="5021"/>
                                      <a:pt x="10109" y="4935"/>
                                      <a:pt x="10141" y="4848"/>
                                    </a:cubicBezTo>
                                    <a:cubicBezTo>
                                      <a:pt x="10172" y="4805"/>
                                      <a:pt x="10172" y="4718"/>
                                      <a:pt x="10235" y="4718"/>
                                    </a:cubicBezTo>
                                    <a:cubicBezTo>
                                      <a:pt x="10329" y="4718"/>
                                      <a:pt x="10266" y="4588"/>
                                      <a:pt x="10298" y="4545"/>
                                    </a:cubicBezTo>
                                    <a:cubicBezTo>
                                      <a:pt x="10392" y="4502"/>
                                      <a:pt x="10392" y="4502"/>
                                      <a:pt x="10423" y="4372"/>
                                    </a:cubicBezTo>
                                    <a:cubicBezTo>
                                      <a:pt x="10455" y="4329"/>
                                      <a:pt x="10517" y="4285"/>
                                      <a:pt x="10549" y="4199"/>
                                    </a:cubicBezTo>
                                    <a:cubicBezTo>
                                      <a:pt x="10612" y="4026"/>
                                      <a:pt x="10737" y="3982"/>
                                      <a:pt x="10769" y="3766"/>
                                    </a:cubicBezTo>
                                    <a:cubicBezTo>
                                      <a:pt x="10769" y="3723"/>
                                      <a:pt x="10831" y="3723"/>
                                      <a:pt x="10831" y="3679"/>
                                    </a:cubicBezTo>
                                    <a:cubicBezTo>
                                      <a:pt x="10863" y="3636"/>
                                      <a:pt x="10894" y="3549"/>
                                      <a:pt x="10926" y="3506"/>
                                    </a:cubicBezTo>
                                    <a:cubicBezTo>
                                      <a:pt x="10957" y="3549"/>
                                      <a:pt x="10988" y="3593"/>
                                      <a:pt x="10988" y="3593"/>
                                    </a:cubicBezTo>
                                    <a:cubicBezTo>
                                      <a:pt x="10957" y="3679"/>
                                      <a:pt x="11020" y="3766"/>
                                      <a:pt x="11020" y="3852"/>
                                    </a:cubicBezTo>
                                    <a:cubicBezTo>
                                      <a:pt x="11020" y="3939"/>
                                      <a:pt x="11051" y="3982"/>
                                      <a:pt x="11051" y="4069"/>
                                    </a:cubicBezTo>
                                    <a:cubicBezTo>
                                      <a:pt x="11083" y="4199"/>
                                      <a:pt x="11083" y="4329"/>
                                      <a:pt x="11114" y="4502"/>
                                    </a:cubicBezTo>
                                    <a:cubicBezTo>
                                      <a:pt x="11114" y="4545"/>
                                      <a:pt x="11145" y="4588"/>
                                      <a:pt x="11145" y="4632"/>
                                    </a:cubicBezTo>
                                    <a:cubicBezTo>
                                      <a:pt x="11177" y="4675"/>
                                      <a:pt x="11208" y="4718"/>
                                      <a:pt x="11177" y="4805"/>
                                    </a:cubicBezTo>
                                    <a:cubicBezTo>
                                      <a:pt x="11177" y="4805"/>
                                      <a:pt x="11177" y="4848"/>
                                      <a:pt x="11177" y="4891"/>
                                    </a:cubicBezTo>
                                    <a:cubicBezTo>
                                      <a:pt x="11208" y="4978"/>
                                      <a:pt x="11302" y="4978"/>
                                      <a:pt x="11240" y="5108"/>
                                    </a:cubicBezTo>
                                    <a:cubicBezTo>
                                      <a:pt x="11271" y="5194"/>
                                      <a:pt x="11302" y="5281"/>
                                      <a:pt x="11334" y="5368"/>
                                    </a:cubicBezTo>
                                    <a:cubicBezTo>
                                      <a:pt x="11365" y="5454"/>
                                      <a:pt x="11397" y="5497"/>
                                      <a:pt x="11428" y="5584"/>
                                    </a:cubicBezTo>
                                    <a:cubicBezTo>
                                      <a:pt x="11428" y="5627"/>
                                      <a:pt x="11459" y="5671"/>
                                      <a:pt x="11459" y="5757"/>
                                    </a:cubicBezTo>
                                    <a:lnTo>
                                      <a:pt x="11302" y="5974"/>
                                    </a:lnTo>
                                    <a:close/>
                                    <a:moveTo>
                                      <a:pt x="15760" y="4199"/>
                                    </a:moveTo>
                                    <a:cubicBezTo>
                                      <a:pt x="15729" y="4242"/>
                                      <a:pt x="15698" y="4285"/>
                                      <a:pt x="15635" y="4285"/>
                                    </a:cubicBezTo>
                                    <a:cubicBezTo>
                                      <a:pt x="15635" y="4285"/>
                                      <a:pt x="15603" y="4285"/>
                                      <a:pt x="15603" y="4285"/>
                                    </a:cubicBezTo>
                                    <a:cubicBezTo>
                                      <a:pt x="15478" y="4242"/>
                                      <a:pt x="15478" y="4026"/>
                                      <a:pt x="15384" y="3939"/>
                                    </a:cubicBezTo>
                                    <a:cubicBezTo>
                                      <a:pt x="15352" y="3809"/>
                                      <a:pt x="15290" y="3679"/>
                                      <a:pt x="15227" y="3549"/>
                                    </a:cubicBezTo>
                                    <a:cubicBezTo>
                                      <a:pt x="15101" y="3333"/>
                                      <a:pt x="15038" y="3073"/>
                                      <a:pt x="14976" y="2770"/>
                                    </a:cubicBezTo>
                                    <a:cubicBezTo>
                                      <a:pt x="14944" y="2684"/>
                                      <a:pt x="14976" y="2554"/>
                                      <a:pt x="15070" y="2467"/>
                                    </a:cubicBezTo>
                                    <a:cubicBezTo>
                                      <a:pt x="15164" y="2511"/>
                                      <a:pt x="15290" y="2511"/>
                                      <a:pt x="15352" y="2640"/>
                                    </a:cubicBezTo>
                                    <a:cubicBezTo>
                                      <a:pt x="15415" y="2770"/>
                                      <a:pt x="15509" y="2814"/>
                                      <a:pt x="15541" y="2987"/>
                                    </a:cubicBezTo>
                                    <a:cubicBezTo>
                                      <a:pt x="15603" y="3160"/>
                                      <a:pt x="15666" y="3333"/>
                                      <a:pt x="15698" y="3506"/>
                                    </a:cubicBezTo>
                                    <a:cubicBezTo>
                                      <a:pt x="15698" y="3593"/>
                                      <a:pt x="15698" y="3679"/>
                                      <a:pt x="15729" y="3723"/>
                                    </a:cubicBezTo>
                                    <a:cubicBezTo>
                                      <a:pt x="15760" y="3809"/>
                                      <a:pt x="15760" y="3853"/>
                                      <a:pt x="15729" y="3896"/>
                                    </a:cubicBezTo>
                                    <a:cubicBezTo>
                                      <a:pt x="15729" y="3896"/>
                                      <a:pt x="15760" y="3939"/>
                                      <a:pt x="15760" y="3939"/>
                                    </a:cubicBezTo>
                                    <a:cubicBezTo>
                                      <a:pt x="15760" y="4112"/>
                                      <a:pt x="15792" y="4156"/>
                                      <a:pt x="15760" y="4199"/>
                                    </a:cubicBezTo>
                                    <a:close/>
                                    <a:moveTo>
                                      <a:pt x="18617" y="2900"/>
                                    </a:moveTo>
                                    <a:cubicBezTo>
                                      <a:pt x="18617" y="2900"/>
                                      <a:pt x="18586" y="2900"/>
                                      <a:pt x="18586" y="2857"/>
                                    </a:cubicBezTo>
                                    <a:cubicBezTo>
                                      <a:pt x="18555" y="2987"/>
                                      <a:pt x="18649" y="3160"/>
                                      <a:pt x="18523" y="3290"/>
                                    </a:cubicBezTo>
                                    <a:cubicBezTo>
                                      <a:pt x="18366" y="3246"/>
                                      <a:pt x="18241" y="3117"/>
                                      <a:pt x="18178" y="2900"/>
                                    </a:cubicBezTo>
                                    <a:cubicBezTo>
                                      <a:pt x="18115" y="2727"/>
                                      <a:pt x="18052" y="2597"/>
                                      <a:pt x="17958" y="2424"/>
                                    </a:cubicBezTo>
                                    <a:cubicBezTo>
                                      <a:pt x="17958" y="2424"/>
                                      <a:pt x="17990" y="2381"/>
                                      <a:pt x="17990" y="2381"/>
                                    </a:cubicBezTo>
                                    <a:cubicBezTo>
                                      <a:pt x="17958" y="2251"/>
                                      <a:pt x="17927" y="2121"/>
                                      <a:pt x="17895" y="1948"/>
                                    </a:cubicBezTo>
                                    <a:cubicBezTo>
                                      <a:pt x="18052" y="1731"/>
                                      <a:pt x="18178" y="1731"/>
                                      <a:pt x="18366" y="1948"/>
                                    </a:cubicBezTo>
                                    <a:cubicBezTo>
                                      <a:pt x="18460" y="2078"/>
                                      <a:pt x="18492" y="2208"/>
                                      <a:pt x="18586" y="2337"/>
                                    </a:cubicBezTo>
                                    <a:cubicBezTo>
                                      <a:pt x="18586" y="2337"/>
                                      <a:pt x="18555" y="2424"/>
                                      <a:pt x="18555" y="2424"/>
                                    </a:cubicBezTo>
                                    <a:cubicBezTo>
                                      <a:pt x="18586" y="2511"/>
                                      <a:pt x="18617" y="2554"/>
                                      <a:pt x="18649" y="2640"/>
                                    </a:cubicBezTo>
                                    <a:cubicBezTo>
                                      <a:pt x="18680" y="2727"/>
                                      <a:pt x="18649" y="2814"/>
                                      <a:pt x="18617" y="2900"/>
                                    </a:cubicBezTo>
                                    <a:close/>
                                    <a:moveTo>
                                      <a:pt x="17142" y="18267"/>
                                    </a:moveTo>
                                    <a:cubicBezTo>
                                      <a:pt x="17079" y="18310"/>
                                      <a:pt x="17016" y="18354"/>
                                      <a:pt x="16953" y="18397"/>
                                    </a:cubicBezTo>
                                    <a:cubicBezTo>
                                      <a:pt x="17079" y="18440"/>
                                      <a:pt x="17110" y="18397"/>
                                      <a:pt x="17142" y="18267"/>
                                    </a:cubicBezTo>
                                    <a:close/>
                                    <a:moveTo>
                                      <a:pt x="17142" y="18267"/>
                                    </a:move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lose/>
                                    <a:moveTo>
                                      <a:pt x="18241" y="21470"/>
                                    </a:moveTo>
                                    <a:cubicBezTo>
                                      <a:pt x="18241" y="21427"/>
                                      <a:pt x="18241" y="21427"/>
                                      <a:pt x="18209" y="21384"/>
                                    </a:cubicBezTo>
                                    <a:cubicBezTo>
                                      <a:pt x="18178" y="21427"/>
                                      <a:pt x="18178" y="21427"/>
                                      <a:pt x="18146" y="21470"/>
                                    </a:cubicBezTo>
                                    <a:lnTo>
                                      <a:pt x="18241" y="21470"/>
                                    </a:lnTo>
                                    <a:close/>
                                    <a:moveTo>
                                      <a:pt x="15572" y="14717"/>
                                    </a:moveTo>
                                    <a:cubicBezTo>
                                      <a:pt x="15415" y="14717"/>
                                      <a:pt x="15290" y="14847"/>
                                      <a:pt x="15164" y="14977"/>
                                    </a:cubicBezTo>
                                    <a:cubicBezTo>
                                      <a:pt x="15101" y="15064"/>
                                      <a:pt x="15007" y="15064"/>
                                      <a:pt x="14944" y="15064"/>
                                    </a:cubicBezTo>
                                    <a:cubicBezTo>
                                      <a:pt x="14913" y="15107"/>
                                      <a:pt x="14913" y="15150"/>
                                      <a:pt x="14881" y="15237"/>
                                    </a:cubicBezTo>
                                    <a:cubicBezTo>
                                      <a:pt x="14913" y="15237"/>
                                      <a:pt x="14944" y="15237"/>
                                      <a:pt x="14976" y="15237"/>
                                    </a:cubicBezTo>
                                    <a:cubicBezTo>
                                      <a:pt x="15164" y="15150"/>
                                      <a:pt x="15352" y="15020"/>
                                      <a:pt x="15541" y="14891"/>
                                    </a:cubicBezTo>
                                    <a:cubicBezTo>
                                      <a:pt x="15572" y="14804"/>
                                      <a:pt x="15572" y="14761"/>
                                      <a:pt x="15572" y="14717"/>
                                    </a:cubicBezTo>
                                    <a:close/>
                                    <a:moveTo>
                                      <a:pt x="15572" y="14717"/>
                                    </a:move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lose/>
                                    <a:moveTo>
                                      <a:pt x="15792" y="14588"/>
                                    </a:moveTo>
                                    <a:cubicBezTo>
                                      <a:pt x="15729" y="14544"/>
                                      <a:pt x="15698" y="14544"/>
                                      <a:pt x="15666" y="14501"/>
                                    </a:cubicBezTo>
                                    <a:cubicBezTo>
                                      <a:pt x="15635" y="14544"/>
                                      <a:pt x="15635" y="14588"/>
                                      <a:pt x="15603" y="14588"/>
                                    </a:cubicBezTo>
                                    <a:cubicBezTo>
                                      <a:pt x="15603" y="14631"/>
                                      <a:pt x="15603" y="14631"/>
                                      <a:pt x="15603" y="14674"/>
                                    </a:cubicBezTo>
                                    <a:cubicBezTo>
                                      <a:pt x="15666" y="14717"/>
                                      <a:pt x="15698" y="14631"/>
                                      <a:pt x="15792" y="14588"/>
                                    </a:cubicBezTo>
                                    <a:close/>
                                    <a:moveTo>
                                      <a:pt x="14724" y="12380"/>
                                    </a:moveTo>
                                    <a:cubicBezTo>
                                      <a:pt x="14724" y="12380"/>
                                      <a:pt x="14756" y="12380"/>
                                      <a:pt x="14756" y="12423"/>
                                    </a:cubicBezTo>
                                    <a:cubicBezTo>
                                      <a:pt x="14787" y="12337"/>
                                      <a:pt x="14819" y="12250"/>
                                      <a:pt x="14850" y="12164"/>
                                    </a:cubicBezTo>
                                    <a:cubicBezTo>
                                      <a:pt x="14724" y="12164"/>
                                      <a:pt x="14756" y="12293"/>
                                      <a:pt x="14724" y="12380"/>
                                    </a:cubicBezTo>
                                    <a:close/>
                                    <a:moveTo>
                                      <a:pt x="14379" y="17271"/>
                                    </a:moveTo>
                                    <a:cubicBezTo>
                                      <a:pt x="14348" y="17358"/>
                                      <a:pt x="14348" y="17444"/>
                                      <a:pt x="14379" y="17531"/>
                                    </a:cubicBezTo>
                                    <a:cubicBezTo>
                                      <a:pt x="14442" y="17488"/>
                                      <a:pt x="14505" y="17488"/>
                                      <a:pt x="14536" y="17444"/>
                                    </a:cubicBezTo>
                                    <a:cubicBezTo>
                                      <a:pt x="14567" y="17401"/>
                                      <a:pt x="14599" y="17315"/>
                                      <a:pt x="14630" y="17228"/>
                                    </a:cubicBezTo>
                                    <a:cubicBezTo>
                                      <a:pt x="14599" y="17185"/>
                                      <a:pt x="14567" y="17185"/>
                                      <a:pt x="14567" y="17141"/>
                                    </a:cubicBezTo>
                                    <a:cubicBezTo>
                                      <a:pt x="14505" y="17228"/>
                                      <a:pt x="14410" y="17141"/>
                                      <a:pt x="14379" y="17271"/>
                                    </a:cubicBezTo>
                                    <a:close/>
                                    <a:moveTo>
                                      <a:pt x="16263" y="18960"/>
                                    </a:moveTo>
                                    <a:cubicBezTo>
                                      <a:pt x="16137" y="19046"/>
                                      <a:pt x="16043" y="19133"/>
                                      <a:pt x="15886" y="19219"/>
                                    </a:cubicBezTo>
                                    <a:cubicBezTo>
                                      <a:pt x="15855" y="19219"/>
                                      <a:pt x="15855" y="19263"/>
                                      <a:pt x="15823" y="19306"/>
                                    </a:cubicBezTo>
                                    <a:cubicBezTo>
                                      <a:pt x="15760" y="19349"/>
                                      <a:pt x="15666" y="19392"/>
                                      <a:pt x="15603" y="19479"/>
                                    </a:cubicBezTo>
                                    <a:cubicBezTo>
                                      <a:pt x="15572" y="19522"/>
                                      <a:pt x="15478" y="19522"/>
                                      <a:pt x="15415" y="19522"/>
                                    </a:cubicBezTo>
                                    <a:cubicBezTo>
                                      <a:pt x="15352" y="19522"/>
                                      <a:pt x="15352" y="19566"/>
                                      <a:pt x="15352" y="19652"/>
                                    </a:cubicBezTo>
                                    <a:cubicBezTo>
                                      <a:pt x="15415" y="19652"/>
                                      <a:pt x="15446" y="19652"/>
                                      <a:pt x="15478" y="19652"/>
                                    </a:cubicBezTo>
                                    <a:cubicBezTo>
                                      <a:pt x="15572" y="19609"/>
                                      <a:pt x="15666" y="19609"/>
                                      <a:pt x="15760" y="19522"/>
                                    </a:cubicBezTo>
                                    <a:cubicBezTo>
                                      <a:pt x="15855" y="19436"/>
                                      <a:pt x="15980" y="19392"/>
                                      <a:pt x="16074" y="19349"/>
                                    </a:cubicBezTo>
                                    <a:cubicBezTo>
                                      <a:pt x="16263" y="19219"/>
                                      <a:pt x="16420" y="19046"/>
                                      <a:pt x="16577" y="18873"/>
                                    </a:cubicBezTo>
                                    <a:cubicBezTo>
                                      <a:pt x="16640" y="18830"/>
                                      <a:pt x="16671" y="18743"/>
                                      <a:pt x="16671" y="18613"/>
                                    </a:cubicBezTo>
                                    <a:cubicBezTo>
                                      <a:pt x="16639" y="18613"/>
                                      <a:pt x="16577" y="18657"/>
                                      <a:pt x="16577" y="18657"/>
                                    </a:cubicBezTo>
                                    <a:cubicBezTo>
                                      <a:pt x="16514" y="18786"/>
                                      <a:pt x="16388" y="18873"/>
                                      <a:pt x="16263" y="18960"/>
                                    </a:cubicBezTo>
                                    <a:close/>
                                    <a:moveTo>
                                      <a:pt x="17770" y="19003"/>
                                    </a:move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lose/>
                                    <a:moveTo>
                                      <a:pt x="16891" y="19782"/>
                                    </a:moveTo>
                                    <a:cubicBezTo>
                                      <a:pt x="16828" y="19825"/>
                                      <a:pt x="16797" y="19912"/>
                                      <a:pt x="16765" y="19998"/>
                                    </a:cubicBezTo>
                                    <a:cubicBezTo>
                                      <a:pt x="16985" y="19955"/>
                                      <a:pt x="16985" y="19955"/>
                                      <a:pt x="17079" y="19782"/>
                                    </a:cubicBezTo>
                                    <a:cubicBezTo>
                                      <a:pt x="17110" y="19825"/>
                                      <a:pt x="17110" y="19825"/>
                                      <a:pt x="17142" y="19869"/>
                                    </a:cubicBezTo>
                                    <a:cubicBezTo>
                                      <a:pt x="17142" y="19825"/>
                                      <a:pt x="17142" y="19782"/>
                                      <a:pt x="17142" y="19739"/>
                                    </a:cubicBezTo>
                                    <a:cubicBezTo>
                                      <a:pt x="17236" y="19695"/>
                                      <a:pt x="17299" y="19652"/>
                                      <a:pt x="17393" y="19609"/>
                                    </a:cubicBezTo>
                                    <a:cubicBezTo>
                                      <a:pt x="17393" y="19609"/>
                                      <a:pt x="17424" y="19566"/>
                                      <a:pt x="17424" y="19566"/>
                                    </a:cubicBezTo>
                                    <a:cubicBezTo>
                                      <a:pt x="17424" y="19436"/>
                                      <a:pt x="17519" y="19436"/>
                                      <a:pt x="17581" y="19436"/>
                                    </a:cubicBezTo>
                                    <a:cubicBezTo>
                                      <a:pt x="17581" y="19436"/>
                                      <a:pt x="17613" y="19436"/>
                                      <a:pt x="17613" y="19436"/>
                                    </a:cubicBezTo>
                                    <a:cubicBezTo>
                                      <a:pt x="17644" y="19392"/>
                                      <a:pt x="17676" y="19349"/>
                                      <a:pt x="17707" y="19306"/>
                                    </a:cubicBezTo>
                                    <a:cubicBezTo>
                                      <a:pt x="17707" y="19263"/>
                                      <a:pt x="17801" y="19263"/>
                                      <a:pt x="17738" y="19219"/>
                                    </a:cubicBezTo>
                                    <a:cubicBezTo>
                                      <a:pt x="17738" y="19219"/>
                                      <a:pt x="17770" y="19133"/>
                                      <a:pt x="17770" y="19089"/>
                                    </a:cubicBezTo>
                                    <a:cubicBezTo>
                                      <a:pt x="17707" y="19133"/>
                                      <a:pt x="17644" y="19133"/>
                                      <a:pt x="17613" y="19176"/>
                                    </a:cubicBezTo>
                                    <a:cubicBezTo>
                                      <a:pt x="17393" y="19392"/>
                                      <a:pt x="17142" y="19609"/>
                                      <a:pt x="16891" y="19782"/>
                                    </a:cubicBezTo>
                                    <a:close/>
                                    <a:moveTo>
                                      <a:pt x="16859" y="13938"/>
                                    </a:moveTo>
                                    <a:cubicBezTo>
                                      <a:pt x="16922" y="13895"/>
                                      <a:pt x="16953" y="13765"/>
                                      <a:pt x="17016" y="13635"/>
                                    </a:cubicBezTo>
                                    <a:cubicBezTo>
                                      <a:pt x="17048" y="13549"/>
                                      <a:pt x="17110" y="13419"/>
                                      <a:pt x="17205" y="13376"/>
                                    </a:cubicBezTo>
                                    <a:cubicBezTo>
                                      <a:pt x="17173" y="13246"/>
                                      <a:pt x="17299" y="13159"/>
                                      <a:pt x="17299" y="12986"/>
                                    </a:cubicBezTo>
                                    <a:cubicBezTo>
                                      <a:pt x="17173" y="13073"/>
                                      <a:pt x="17142" y="13202"/>
                                      <a:pt x="17110" y="13332"/>
                                    </a:cubicBezTo>
                                    <a:cubicBezTo>
                                      <a:pt x="17079" y="13419"/>
                                      <a:pt x="17079" y="13462"/>
                                      <a:pt x="17016" y="13549"/>
                                    </a:cubicBezTo>
                                    <a:cubicBezTo>
                                      <a:pt x="16985" y="13592"/>
                                      <a:pt x="16953" y="13679"/>
                                      <a:pt x="16922" y="13722"/>
                                    </a:cubicBezTo>
                                    <a:cubicBezTo>
                                      <a:pt x="16828" y="13808"/>
                                      <a:pt x="16734" y="13938"/>
                                      <a:pt x="16702" y="14111"/>
                                    </a:cubicBezTo>
                                    <a:cubicBezTo>
                                      <a:pt x="16734" y="14111"/>
                                      <a:pt x="16765" y="13982"/>
                                      <a:pt x="16859" y="13938"/>
                                    </a:cubicBezTo>
                                    <a:close/>
                                    <a:moveTo>
                                      <a:pt x="16577" y="12293"/>
                                    </a:moveTo>
                                    <a:cubicBezTo>
                                      <a:pt x="16483" y="12510"/>
                                      <a:pt x="16483" y="12510"/>
                                      <a:pt x="16451" y="12856"/>
                                    </a:cubicBezTo>
                                    <a:cubicBezTo>
                                      <a:pt x="16577" y="12770"/>
                                      <a:pt x="16545" y="12596"/>
                                      <a:pt x="16608" y="12467"/>
                                    </a:cubicBezTo>
                                    <a:cubicBezTo>
                                      <a:pt x="16640" y="12510"/>
                                      <a:pt x="16671" y="12553"/>
                                      <a:pt x="16671" y="12596"/>
                                    </a:cubicBezTo>
                                    <a:cubicBezTo>
                                      <a:pt x="16734" y="12423"/>
                                      <a:pt x="16734" y="12337"/>
                                      <a:pt x="16702" y="12293"/>
                                    </a:cubicBezTo>
                                    <a:cubicBezTo>
                                      <a:pt x="16640" y="12293"/>
                                      <a:pt x="16608" y="12293"/>
                                      <a:pt x="16577" y="12293"/>
                                    </a:cubicBezTo>
                                    <a:close/>
                                    <a:moveTo>
                                      <a:pt x="18052" y="18743"/>
                                    </a:moveTo>
                                    <a:cubicBezTo>
                                      <a:pt x="17927" y="18786"/>
                                      <a:pt x="17801" y="18830"/>
                                      <a:pt x="17770" y="19003"/>
                                    </a:cubicBezTo>
                                    <a:cubicBezTo>
                                      <a:pt x="17927" y="19046"/>
                                      <a:pt x="17958" y="18873"/>
                                      <a:pt x="18052" y="1874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1AB2C35" id="Shape" o:spid="_x0000_s1026" alt="Title: Graphic Element" style="width:68.8pt;height:4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" path="m11836,18094v-31,130,31,216,94,260c11962,18310,11993,18267,12024,18224v,-87,,-174,,-260c11962,18007,11899,18051,11836,18094xm13940,18916v-32,87,-95,87,-189,130c13877,19133,14002,19089,14096,18960v-31,-87,-94,-130,-156,-44xm12401,9956v-94,43,-94,43,-125,173c12307,10086,12338,10042,12370,9999v,,,,31,-43xm11302,10172v-62,-43,-125,87,-188,44c11208,10302,11240,10302,11302,10172xm10612,12293v31,-43,31,-86,62,-86c10769,12207,10769,12034,10831,11947v,,,-86,,-130c10800,11731,10674,11644,10612,11687v-63,87,-157,44,-220,87c10392,11861,10455,11990,10423,12077v,,32,43,63,87c10517,12250,10549,12250,10612,12293xm12401,9956v63,-43,94,-43,126,-87c12433,9826,12433,9826,12401,9956xm13877,12077v63,,125,-87,94,-173c13971,11861,13908,11774,13908,11731v-63,43,-94,86,-125,130c13751,11904,13720,11947,13720,11947v-32,87,,130,63,130c13783,12077,13814,12077,13877,12077xm11302,10172v,,,,,c11302,10172,11302,10172,11302,10172v,,,,,c11302,10172,11302,10172,11302,10172xm13688,19133v-94,86,-157,173,-251,259c13437,19392,13469,19392,13469,19392v94,-86,219,-173,314,-216c13783,19176,13783,19133,13783,19133v-32,,-63,-44,-95,xm13437,19392v,,,,,c13437,19392,13437,19392,13437,19392v,,,,,c13437,19392,13437,19392,13437,19392xm13217,19479v95,,157,-43,220,-130c13343,19306,13312,19436,13217,19479xm12276,13635v-32,44,-95,44,-126,87c11962,13982,11742,14111,11553,14241v-62,44,-94,87,-125,130c11334,14458,11240,14501,11145,14544v-31,,-31,87,-31,130c11020,14631,10988,14804,10894,14717v,44,,87,,87c10863,14804,10831,14804,10800,14804v-31,43,-94,130,-126,130c10580,14891,10549,15020,10455,15064v62,,125,,188,-44c10831,14934,10988,14804,11145,14717v63,-43,157,-86,220,-173c11522,14371,11742,14285,11867,14068v,,32,-43,32,-43c12087,13938,12181,13722,12338,13592v32,,32,-87,32,-130c12338,13549,12307,13592,12276,13635xm8194,12293v-31,87,-125,87,-188,87c7943,12380,7943,12423,7912,12510v125,,219,-130,282,-217c8194,12293,8194,12293,8194,12293v,,,,,xm11459,10129v-63,-43,-94,,-157,43c11365,10259,11396,10172,11459,10129xm6970,17488v-32,86,-63,130,-63,173c6938,17661,6970,17704,7033,17704v62,-86,94,-173,188,-260c7095,17444,7033,17488,6970,17488xm188,3939v95,-86,189,-43,283,-86c628,3766,659,3593,722,3376v31,-86,,-173,31,-259c722,3030,722,2943,691,2857,596,2770,534,2727,439,2640v-31,-43,-62,-129,-94,-129c251,2511,188,2511,94,2511r,259c157,2727,251,2684,314,2814v125,-44,157,86,220,216c565,3160,596,3333,565,3463v,86,-94,173,-126,173c345,3679,220,3723,126,3679r,260c126,3939,157,3939,188,3939xm7912,19955v-157,43,-314,,-471,87c7409,20085,7346,20042,7284,20042v-189,,-408,,-597,43c6687,20128,6687,20172,6687,20215v32,43,63,86,63,86c6844,20301,6938,20345,7033,20345v125,,219,-44,345,-44c7441,20301,7472,20301,7535,20301v63,,94,-43,125,-43c7755,20215,7849,20128,7943,20042v,-87,,-87,-31,-87xm7943,21081v,43,-31,86,-63,173c7974,21210,8069,21210,8163,21210v-32,-86,-32,-86,-63,-173c8069,21081,8006,21081,7943,21081xm10455,10648v-32,44,-63,44,-95,44c10360,10692,10329,10735,10298,10735v,,,43,,43c10423,10692,10549,10605,10674,10519v-94,,-188,-44,-219,129xm10957,10302v-94,43,-188,87,-283,173c10800,10519,10831,10519,10926,10432v31,-43,62,-87,94,-43c11051,10389,11083,10389,11114,10389v-31,-130,-94,-130,-157,-87xm8320,16579v,43,31,43,31,130c8445,16622,8508,16579,8571,16492v-94,-43,-157,43,-251,87xm9199,18007v31,87,63,130,125,217c9356,18137,9387,18050,9419,17964v-95,-130,-95,-130,-220,43xm9356,20345v63,-44,63,-87,63,-173c9293,20215,9199,20258,9105,20345v62,43,157,43,251,xm8822,12770v,43,,86,31,129c8728,12856,8634,12856,8602,12986v32,,63,43,63,43c8665,13073,8696,13116,8728,13073v63,-87,188,,220,-174c8948,12899,8979,12899,9010,12899v32,,63,-43,63,-43c9042,12726,9136,12726,9199,12640v-189,,-251,216,-377,130xm18460,19739v,,,,,c18460,19739,18460,19739,18460,19739v,,,,,c18460,19739,18460,19739,18460,19739xm18398,19306v31,-43,62,-87,62,-130c18366,19089,18366,19263,18335,19306v31,,31,,63,xm18303,19955v-62,87,-125,217,-188,303c18021,20388,17927,20475,17864,20604v-31,44,-63,87,-31,130c17895,20648,17958,20604,18021,20518v31,-43,63,-43,63,-87c18147,20301,18241,20172,18303,20042v95,-87,126,-217,157,-347c18366,19782,18335,19869,18303,19955xm18523,19522v-63,44,-63,130,-63,217c18555,19695,18586,19609,18617,19479v-31,,-62,,-94,43xm14128,18873v,,31,43,63,87c14222,18916,14253,18830,14253,18786v189,44,283,-43,314,-259c14442,18613,14316,18700,14159,18786v-31,-43,-31,44,-31,87xm18241,21384v62,,94,,125,-87c18398,21210,18429,21167,18460,21081v,,-31,-44,-31,-130c18398,21167,18303,21254,18241,21384xm18241,21384v,,,,,c18241,21384,18241,21384,18241,21384v,,,,,c18241,21384,18241,21384,18241,21384xm17707,15626v-31,44,-94,44,-126,44c17550,15713,17519,15756,17613,15800v,-44,125,-44,94,-174xm18586,18916v63,,94,-43,94,-130c18523,18786,18523,18960,18492,19089v31,,63,,94,c18586,19046,18586,18916,18586,18916xm21600,v,43,-31,130,-31,173c21537,303,21506,433,21474,563v-31,130,-94,303,-157,433c21255,1212,21160,1428,21066,1645v-31,86,-63,130,-94,216c20941,1905,20878,1991,20878,2078v-94,43,-126,173,-188,259c20658,2381,20658,2424,20627,2467v-32,44,-32,130,-63,130c20470,2597,20438,2684,20407,2770v-94,130,-251,217,-314,390c20030,3290,19905,3376,19779,3376v-126,44,-220,174,-377,130c19371,3506,19340,3550,19277,3593v-157,43,-314,130,-440,-43c18806,3550,18774,3550,18712,3550v-32,-174,31,-347,62,-477c18806,2900,18806,2727,18774,2511v,-44,,-44,,-87c18774,2381,18774,2337,18743,2251v,-87,-126,-87,-126,-173c18617,1991,18586,1948,18555,1905v-63,-130,-189,-174,-283,-260c18147,1515,18021,1602,17927,1645v-94,43,-126,130,-126,260c17801,1991,17833,2078,17738,2121v32,87,95,130,63,260c17770,2467,17833,2597,17864,2727v63,173,157,346,220,519c18115,3376,18241,3420,18304,3506v31,44,62,87,94,173c18304,3766,18178,3853,18209,4026v,43,-94,43,-125,130c17990,4069,17958,4199,17958,4285v,87,-31,87,-63,87c17864,4372,17833,4459,17801,4502v,,-31,,-94,c17676,4545,17644,4588,17581,4632v-31,43,-94,,-125,86c17393,4675,17362,4675,17299,4718v-63,44,-126,130,-157,87c17048,4762,17016,4891,16922,4848v-63,-43,-157,,-220,c16640,4848,16514,4891,16483,4848v-157,-130,-346,-43,-471,-216c15980,4588,15949,4588,15917,4588v-31,-86,-31,-129,-62,-216c15949,4199,15949,4199,15855,4069v,,31,-43,31,-43c15855,3723,15855,3420,15698,3160v-32,-43,-63,-130,-63,-217c15572,2770,15509,2597,15384,2511v-63,-44,-94,-130,-157,-174c15101,2251,15007,2337,14913,2294v-32,,-94,43,-94,130c14819,2467,14850,2554,14756,2554v,,-32,43,-32,43c14787,2684,14787,2814,14787,2900v63,260,157,520,251,779c15164,3982,15321,4242,15509,4502v32,43,94,130,63,173c15541,4805,15572,4891,15603,5021v-31,,-62,-43,-94,-43c15541,5108,15509,5194,15447,5281v,,,43,,87c15447,5411,15415,5497,15384,5497v-94,,-126,130,-189,217c15164,5757,15133,5757,15101,5800v-31,44,,87,-31,130c15038,5974,14976,5974,14944,6017v-63,86,-125,130,-220,173c14630,6233,14536,6233,14505,6363v,,-32,43,-32,43c14316,6406,14222,6536,14096,6623v,,-31,,-62,c13940,6623,13877,6666,13783,6666v-63,,-157,43,-220,43c13437,6753,13312,6709,13217,6709v-282,,-533,-129,-784,-216c12338,6450,12276,6363,12181,6320r-31,-87l11962,6103v-32,-43,-63,-129,-95,-129c11805,5930,11836,5844,11773,5844v,-44,,-87,,-87c11836,5714,11836,5627,11899,5541v31,-44,63,-130,94,-217c12024,5238,12119,5108,12181,5021v63,-86,126,-216,189,-346c12401,4588,12401,4502,12495,4502v,,32,-43,32,-43c12558,4415,12495,4329,12558,4285v32,,94,-43,94,-86c12684,4156,12684,4069,12715,4069v94,-43,126,-216,188,-303c12998,3679,12998,3549,13123,3506v,,,-43,32,-43c13249,3246,13374,3117,13500,2987v,,31,-44,31,-44c13626,2684,13845,2597,13971,2381v188,-303,439,-476,659,-736c14756,1472,14944,1385,15101,1255v157,-173,377,-259,534,-476c15635,779,15666,736,15666,736v63,-43,126,-43,157,-87c15855,563,15917,563,15980,519v63,-43,94,-129,157,-129c16231,346,16326,260,16420,216v63,-43,157,-129,220,-173l16137,43v-31,44,-94,44,-125,87c15917,173,15823,216,15729,346v,44,-31,44,-63,44c15541,390,15447,476,15352,649v-31,87,-125,,-157,130c15070,779,14976,952,14881,1039v-94,86,-219,130,-251,303c14599,1342,14567,1342,14536,1299v,,-31,,-31,43c14473,1472,14379,1558,14285,1602v-126,86,-220,216,-314,346c13940,1991,13940,2078,13877,2078v-63,,,130,-94,86c13720,2121,13783,2294,13688,2251v-62,-43,-31,86,-62,130c13594,2424,13563,2424,13531,2467v-62,44,-157,44,-157,217c13312,2727,13280,2814,13217,2857v-125,86,-188,216,-282,346c12872,3290,12809,3376,12715,3463v-63,43,-94,130,-125,216c12590,3766,12527,3809,12464,3853v-63,43,-126,129,-157,173c12276,4069,12244,4156,12244,4242v-94,43,-188,130,-220,346c12024,4675,11993,4675,11930,4588v,217,-94,260,-188,347c11742,4978,11742,5065,11742,5151v-63,,-94,43,-157,43c11648,5368,11522,5411,11491,5497v,-43,,-129,-32,-173c11428,5324,11397,5324,11365,5324v-31,-86,-31,-173,-63,-259c11334,5065,11365,5108,11428,5108v-63,-130,-94,-217,-157,-303c11271,4805,11302,4718,11271,4718v-31,-86,-63,-216,-126,-303c11114,4372,11114,4242,11083,4112v,,-32,,-63,c11051,3896,11051,3723,10988,3506v-31,-130,-31,-260,-31,-389c11020,3117,10988,3030,10988,3030v-62,-43,-94,-87,-62,-216c10926,2814,10894,2770,10863,2727v31,,63,,94,c11020,2640,10863,2640,10926,2554v31,-43,,-130,,-217c10894,2337,10863,2294,10800,2294v63,-86,126,-130,157,-216c10926,2034,10894,1991,10831,1948v32,-130,157,-217,63,-346c10894,1602,10894,1558,10894,1515v63,-130,32,-260,32,-390c10957,996,10957,996,10863,909v31,-43,63,-87,63,-130c10926,736,10988,693,10926,649v,,,-86,31,-130c10988,433,11020,346,10988,260v,-44,,-87,,-130l10800,130v,130,,260,-63,346c10737,519,10737,519,10737,563v,130,32,216,-31,346c10674,996,10674,1082,10674,1169v,216,,476,-31,692c10706,1991,10612,2164,10674,2294v32,43,,87,,173c10674,2554,10674,2684,10674,2770v,87,32,173,,260c10674,3117,10706,3203,10706,3290v-32,43,-63,130,-126,173c10517,3549,10486,3636,10423,3766v-31,43,-63,130,-94,130c10235,3939,10235,4069,10172,4112v-94,130,-125,347,-282,476c9827,4632,9827,4762,9764,4848v-94,173,-188,390,-251,563c9419,5627,9356,5800,9262,6017v-32,86,-63,173,-95,260c9105,6536,9010,6796,8948,7056v,-87,-32,-130,-32,-217c8885,6839,8885,6883,8853,6883v-31,-87,-31,-174,-62,-303c8853,6623,8853,6623,8885,6666v,-86,-94,-130,-63,-260c8791,6406,8791,6363,8759,6363v32,-43,32,-86,63,-86c8759,6190,8759,6190,8791,6103v-32,,-32,,-63,-43c8728,6017,8728,6017,8728,5974v31,-87,31,-174,-32,-260c8602,5584,8634,5497,8665,5368v,,,-44,,-87c8634,5324,8634,5324,8602,5368v,-87,-31,-130,-31,-174c8602,5108,8602,5065,8540,5021v,,,-43,,-86c8602,4718,8540,4588,8477,4415v31,-43,31,-86,31,-130c8508,4242,8540,4156,8477,4156v,,,-87,-32,-130c8445,3982,8414,3982,8414,3939v,,31,-43,63,-43c8383,3853,8445,3766,8477,3679v-32,-43,-94,-86,-63,-130c8445,3463,8351,3376,8445,3333v,,,-130,,-130c8383,3117,8414,2987,8414,2857v-31,-217,31,-433,-31,-649c8383,2164,8383,2121,8383,2078v,-260,,-563,-32,-823c8351,1169,8351,1125,8351,1082v,-43,-31,-130,-31,-173c8351,866,8351,822,8320,779v,,,-43,,-43c8383,606,8288,433,8320,303v,-43,,-87,,-87c8320,216,8320,173,8320,173r-314,c8006,260,8006,346,7974,433v,,63,43,63,43c8006,606,8037,693,8037,822v,,,44,,44c8006,909,8131,952,8037,1039v-31,,32,130,32,216c8069,1342,8069,1385,8069,1472v,43,31,130,31,173c8100,1688,8100,1731,8100,1775v,43,,86,,86c8131,1905,8163,1948,8100,2034v-31,87,,260,,390c8100,2554,8100,2640,8131,2770v,87,32,173,63,260c8163,3073,8163,3073,8131,3117v,86,32,173,32,259c8163,3463,8131,3506,8131,3593v,43,32,86,63,86c8194,3679,8163,3723,8163,3766v125,130,31,260,31,433c8226,4242,8257,4242,8288,4285v-31,44,-62,87,-94,130c8257,4502,8383,4588,8226,4762v62,86,94,173,62,303c8257,5151,8288,5281,8320,5368v31,86,63,129,31,216c8351,5584,8351,5627,8351,5627v32,87,32,173,63,260c8414,5974,8414,6060,8414,6103v,44,,130,,174c8414,6320,8414,6363,8414,6406v63,44,63,130,31,217c8414,6709,8508,6666,8508,6753v-31,,-94,43,-157,86c8320,6709,8257,6580,8131,6536v-62,-43,-94,-86,-125,-130c7943,6277,7849,6190,7723,6147v-31,,-31,,-31,-44c7629,5930,7503,5887,7409,5757v-63,-130,-188,-216,-251,-303c7033,5324,6907,5151,6813,5021,6656,4805,6467,4632,6310,4415v,,-31,-43,-31,-43c6216,4156,6059,3982,5934,3809v-32,-86,-94,-130,-126,-216c5777,3463,5683,3376,5620,3246v-32,-86,-94,-129,-126,-216c5463,2943,5463,2900,5431,2814v-94,-174,-125,-347,-219,-520c5180,2208,5117,2121,5149,2034v-32,,-63,,-94,c5086,1991,5117,1948,5117,1905v,-44,,-87,-31,-130c5055,1731,5023,1688,5023,1645v-31,-43,-94,-87,-31,-173c4992,1472,4992,1428,4960,1385v-31,-43,-62,-86,-31,-173c4929,1212,4929,1169,4929,1125v,-86,-31,-173,-31,-259c4898,779,4866,693,4835,563,4803,433,4772,260,4772,130r-157,c4615,130,4584,130,4584,173v31,43,62,130,62,173c4584,476,4646,606,4678,693v,86,31,173,31,303c4709,1125,4772,1212,4772,1342v,,,43,,43c4772,1385,4803,1428,4803,1428v63,,63,44,32,87c4803,1558,4803,1558,4835,1602v31,86,31,173,63,216c4898,1861,4929,1948,4929,1948v-31,86,94,43,31,130c4929,2078,4866,2121,4835,2121v-32,-43,-63,-130,-94,-130c4678,1991,4646,2034,4615,2034v-94,-43,-157,-43,-220,-86c4395,1905,4395,1818,4364,1775,4207,1428,4081,1082,3924,736v,-43,-31,-43,-62,-87c3862,649,3830,693,3830,693,3767,519,3705,390,3610,303v-31,-43,-31,-87,-62,-130c3516,216,3485,216,3453,260v,-44,,-87,32,-130c3453,130,3453,87,3422,87r-502,c2951,87,2951,87,2983,87v31,346,-95,562,-189,822c2731,1082,2606,1125,2480,1212v-31,43,-125,,-157,c2292,1212,2292,1169,2260,1169v-31,,-31,-44,-62,-87c2198,1125,2198,1169,2198,1255v,,-32,,-32,c2103,1125,2072,1039,2009,909v-31,-87,-31,-173,-31,-260c1884,563,1978,519,2009,433v32,-43,63,-130,63,-217c2072,173,2103,87,2135,87v31,,31,-44,63,-44l1915,43v-31,44,-63,87,-94,173c1758,433,1790,606,1790,779v,87,62,173,31,303c1821,1082,1821,1125,1852,1125v,44,32,44,63,44c2009,1472,2198,1472,2386,1515v63,43,157,,251,-43c2700,1428,2763,1428,2826,1299v,-44,31,-44,31,-87c2888,1125,2951,1169,2983,1082v,-86,62,-130,94,-173c3108,822,3108,736,3140,649v31,-130,62,-259,94,-389c3265,260,3296,260,3328,303v188,130,345,303,471,519c3862,952,3956,1039,4019,1125v31,44,62,87,62,130c4144,1385,4176,1515,4238,1645v63,86,32,216,63,346c4333,2034,4270,2164,4207,2164v-94,44,-157,87,-157,217c3924,2511,3956,2727,3862,2857v-32,43,-32,130,-32,173c3830,3117,3862,3203,3830,3290v-31,86,32,130,63,173c3924,3679,4050,3766,4207,3766v63,,94,-43,157,-130c4427,3549,4458,3463,4490,3376v,-43,31,-43,62,-86c4584,3246,4584,3246,4584,3203v,-260,62,-476,31,-736c4615,2424,4615,2381,4615,2337v,-173,126,-303,251,-259c4960,2121,5023,2121,5117,2121v32,,63,43,95,87c5243,2381,5369,2511,5431,2684v32,130,95,216,157,346c5714,3333,5902,3549,6028,3852v157,87,188,347,345,433c6436,4415,6499,4502,6593,4632v188,303,440,519,659,779c7346,5541,7441,5671,7566,5800v32,44,63,87,63,130c7660,6190,7755,6450,7723,6709v,130,32,260,32,390c7755,7186,7786,7315,7755,7402v,130,-63,260,,390c7755,7792,7755,7835,7755,7835v-32,86,-63,130,,216c7786,8095,7723,8181,7786,8224v,,,44,,87c7723,8268,7660,8268,7598,8181v-95,-130,-220,-130,-346,-216c7158,7878,7033,7792,6907,7705v-126,-87,-220,-173,-345,-216c6467,7445,6342,7402,6248,7359v-63,-44,-126,-87,-189,-130c5996,7186,5902,7099,5840,7056v-63,-44,-126,-44,-189,-87c5620,6969,5588,6926,5557,6926v-63,,-31,-130,-126,-130c5400,6796,5337,6709,5306,6709v-63,-43,-94,-43,-157,-86c5117,6580,5055,6580,5023,6536v-63,-43,-94,-43,-157,-86c4866,6406,4866,6406,4866,6363v-94,87,-157,-130,-251,-86c4552,6147,4427,6103,4333,6017,4081,5757,3830,5541,3579,5281,3422,5151,3296,4978,3140,4848v-32,-43,-63,-130,-126,-173c2857,4545,2763,4329,2606,4156,2480,3982,2355,3766,2229,3549v-63,-86,-126,-216,-188,-303c1978,3160,1915,3030,1852,2900v-31,-86,-94,-130,-125,-216c1664,2511,1570,2424,1507,2294v-31,-86,-63,-173,-126,-216c1381,2078,1413,2034,1413,1991v,-43,-32,-86,-63,-130c1319,1818,1256,1775,1287,1688v,-43,-63,-86,-94,-130c1193,1515,1193,1472,1193,1428v,,-31,-43,-31,-43c1130,1342,1130,1342,1130,1255v,-43,,-43,,-86c1099,1082,1036,1039,1036,909v,,,,,c1005,909,1005,866,973,866v,,32,-44,32,-44c1005,779,973,736,973,736,942,693,942,606,910,563,848,433,816,303,816,173v,-43,,-43,,-86l628,87v,43,,86,,129c628,303,659,390,722,433v-63,86,-31,173,,260c753,736,753,779,753,822v32,87,63,174,,260c785,1082,816,1082,848,1125v,217,94,390,188,520c1067,1688,942,1688,1005,1775v31,43,62,86,62,130c1067,1948,1099,1991,1099,2034v,44,31,130,63,130c1193,2164,1193,2251,1224,2251v,130,,216,95,260c1319,2640,1413,2684,1444,2770v,,,44,,44c1413,2814,1413,2814,1381,2814v,43,,43,32,43c1538,2900,1570,3073,1633,3203v62,130,94,303,219,390c1884,3593,1915,3679,1915,3723v31,86,94,130,126,216c2135,4112,2229,4285,2355,4415v31,44,62,87,94,173c2449,4588,2449,4632,2480,4632v126,43,189,173,251,303c2763,4978,2794,5108,2888,5065v32,,63,43,63,86c2951,5194,2983,5194,2983,5238v31,43,157,,125,173c3171,5454,3234,5497,3265,5541v157,216,345,346,502,519c3767,6060,3799,6103,3799,6147v,43,31,86,63,43c3924,6147,3987,6190,3987,6233v32,87,94,87,126,130c4176,6406,4270,6450,4301,6536v,44,63,87,94,87c4458,6623,4521,6666,4584,6753v31,43,125,43,157,130c4835,6839,4866,7012,4929,7012v63,,126,44,188,87c5243,7186,5369,7229,5463,7359v125,130,220,216,377,216c5902,7575,5965,7705,6028,7705v63,,157,87,220,130c6248,7835,6248,7878,6248,7921v62,44,157,87,251,87c6593,8051,6656,8138,6750,8138v63,,126,86,126,130c6907,8354,6970,8311,6970,8311v,87,31,87,94,87c7095,8398,7095,8398,7127,8441v63,173,188,173,251,260c7378,8701,7378,8744,7409,8787v-94,,-188,43,-314,43c7001,8830,6907,8874,6813,8917v-189,87,-377,130,-597,216c6185,9133,6153,9177,6122,9177v-63,43,-94,43,-157,86c5808,9350,5683,9436,5526,9523v-32,,-63,,-95,43c5337,9610,5243,9610,5180,9696v-31,43,-63,43,-94,43c4929,9783,4803,9869,4678,9956v-63,43,-157,,-188,130c4427,10042,4364,10086,4301,10086v-94,43,-220,,-314,86c3956,10172,3924,10172,3893,10172v-63,,-126,-43,-188,c3642,10216,3610,10129,3548,10172v-63,44,-157,-86,-251,-43c3297,10129,3234,10086,3234,10042v-32,-43,-126,-86,-189,-86c3014,9956,2951,9956,2951,9913v-31,-44,-63,-130,-157,-87c2794,9826,2794,9783,2763,9783v-32,-87,-94,-130,-157,-173c2543,9566,2543,9480,2512,9393v-32,-43,-63,-86,-95,-43c2355,9480,2386,9307,2355,9307v62,-174,-32,-174,-126,-217c2198,9090,2198,9090,2166,9047v,-87,32,-173,32,-260c2386,8701,2574,8657,2763,8571v,,31,,31,-44c2920,8354,3045,8224,3140,8051v31,-43,31,-86,31,-130c3171,7878,3171,7835,3171,7792v,-87,31,-130,31,-217c3202,7489,3171,7445,3171,7359v-63,-44,-126,-130,-157,-173c3014,7142,3014,7099,3045,7012v-31,,-94,44,-125,44c2888,6969,2857,6883,2731,6926v-62,,-94,-87,-188,-87c2355,6883,2166,6969,2041,7142v-32,44,-63,44,-94,87c1915,7272,1915,7272,1884,7315v,87,-32,130,-94,217c1727,7618,1695,7748,1727,7878v,,,43,,43c1695,7921,1695,7921,1664,7965v,86,31,173,31,303c1601,8224,1538,8181,1476,8138v-95,-87,-189,-173,-314,-43c1162,8008,1193,7965,1193,7921v-63,,-94,,-157,c1067,7878,1067,7835,1099,7748v-63,,-126,,-157,c942,7705,942,7662,942,7618v-63,,-157,44,-157,-129c785,7489,722,7489,691,7489v,-44,,-87,,-174c659,7272,597,7229,597,7186,565,7056,502,7142,440,7056v-63,-87,31,-173,-32,-217c377,6796,345,6709,283,6709v,-43,,-43,,-86c283,6623,314,6623,314,6623v,-130,-63,-130,-157,-87c188,6450,220,6406,188,6320,126,6277,157,6147,63,6103v-32,,-32,-43,-63,-86l,6536v31,44,63,130,94,173c188,6926,251,7186,408,7315v32,,32,87,32,87c502,7532,565,7705,691,7792v62,43,125,129,188,216c910,8095,973,8181,1067,8138v,,63,43,63,86c1130,8224,1130,8311,1162,8311v125,87,251,260,408,260c1695,8571,1790,8701,1821,8830v63,174,157,260,188,390c2072,9350,2166,9480,2260,9610v32,43,95,129,126,173c2417,9826,2449,9696,2449,9783v,86,63,130,94,173c2637,9999,2700,10086,2826,10129v125,43,251,130,376,173c3202,10302,3234,10302,3234,10302v63,43,157,87,220,130c3485,10389,3516,10345,3516,10345v63,87,157,,220,c3767,10345,3799,10389,3862,10389v31,,94,-87,125,-87c4081,10345,4176,10259,4270,10259v31,,94,-87,125,-87c4521,10216,4584,10129,4647,10086v62,-44,125,-44,156,-87c4929,9956,5055,9826,5212,9783v94,-44,188,-130,282,-130c5526,9653,5557,9610,5588,9566v32,-86,95,-86,126,-86c5808,9436,5871,9393,5965,9350v32,,63,,94,-43c6091,9307,6122,9220,6154,9220v156,,282,-173,439,-173c6656,9047,6719,8960,6781,8960v220,-43,471,-216,691,-130c7472,8830,7504,8830,7504,8830v62,-86,62,,125,c7660,8830,7723,8830,7755,8874v94,130,188,216,282,346c8069,9263,8131,9307,8163,9307v94,43,125,86,94,216c8445,9480,8540,9653,8602,9783v-31,130,-94,216,-157,303c8383,10259,8288,10432,8257,10692v-31,130,-94,259,,389c8257,11081,8257,11125,8226,11168v-32,,-32,-43,-63,-43c8100,11211,8069,11298,7974,11341v-62,43,-125,87,-157,173c7817,11558,7786,11558,7755,11558v-32,43,-95,86,-126,129c7503,11947,7284,12077,7190,12337v,,-32,,-32,43c7064,12553,6938,12683,6844,12899v-63,130,-157,260,-220,433c6593,13462,6530,13549,6467,13635v-31,87,,260,-125,260c6342,13895,6342,13895,6342,13895v63,130,-32,130,-63,216c6248,14241,6153,14328,6185,14458v,43,-32,86,-32,130c6153,14631,6122,14674,6122,14674v63,87,,130,-31,217c6059,15020,6028,15107,6028,15237v31,216,-31,433,31,649c6059,15929,6059,15973,6028,16016v-31,87,,173,,216c6059,16232,6091,16232,6091,16232v,,,44,,44c5997,16319,6028,16449,5997,16535v-95,-43,-32,130,-63,174c5840,16752,5934,16838,5934,16882v-32,86,-94,130,-94,173c5871,17141,5840,17185,5808,17228v-31,130,-94,260,-31,433c5777,17661,5777,17704,5808,17704v-31,43,-63,43,-63,87c5745,18007,5777,18180,5683,18397v31,,31,,94,43c5683,18483,5714,18527,5683,18613v,87,-32,130,-63,217c5651,18830,5683,18830,5714,18830v,86,-31,130,-31,173c5683,19046,5683,19089,5683,19133v,43,-63,43,-63,43c5620,19263,5745,19176,5714,19306v,43,-31,130,-63,130c5683,19479,5683,19479,5714,19522v-31,87,-31,173,-63,217c5683,19739,5714,19739,5714,19782v31,87,31,216,31,346c5777,20258,5777,20388,5745,20475v32,86,32,129,63,173c5840,20691,5840,20734,5808,20778v32,,94,,94,86c5902,20864,5902,20864,5902,20907v-31,,-62,,-94,c5871,21037,5934,21210,5965,21340r220,c6153,21254,6153,21124,6091,21037v-32,-130,-32,-259,-63,-389c5997,20518,5965,20388,5965,20258v,-173,-63,-346,-63,-519c5902,19652,5902,19522,5871,19392v,-129,,-259,,-346c5871,18916,5902,18786,5871,18613v,-130,,-259,31,-346c5902,18224,5934,18180,5934,18137v,-216,63,-433,94,-649c6028,17444,6059,17401,6091,17358v31,-303,94,-563,219,-823c6373,16535,6436,16579,6499,16579v125,,282,-44,408,c7064,16622,7190,16535,7347,16449v94,-43,188,-173,313,-173c7723,16276,7755,16189,7755,16103v-95,,-126,43,-189,43c7503,16189,7409,16232,7347,16276v-189,86,-346,86,-534,130c6719,16406,6624,16406,6530,16406v-31,,-94,,-125,c6373,16406,6342,16449,6342,16492v-32,-173,-63,-346,-94,-519c6216,15843,6185,15670,6216,15583v32,-130,32,-303,63,-433c6279,15107,6279,15064,6310,15020v32,-86,63,-173,95,-259c6436,14588,6467,14458,6530,14328v94,-217,157,-476,283,-693c6844,13635,6844,13592,6844,13549v,-173,94,-260,157,-347c7033,13159,7064,13073,7095,13029v63,-130,126,-216,189,-303c7347,12640,7409,12553,7503,12596v63,44,126,-43,157,-216c7598,12380,7566,12423,7503,12423v,-43,,-43,,-86c7503,12337,7535,12293,7535,12293v63,-86,188,-173,220,-259c7786,11947,7849,11904,7880,11861v63,-44,63,-44,94,-130c7974,11731,8037,11731,8069,11731v,-87,62,-173,125,-217c8226,11514,8257,11471,8288,11428v32,-44,95,-87,126,-87c8477,11255,8383,11255,8383,11168v94,-87,219,-43,282,-217c8665,10951,8697,10951,8728,10951v31,,63,-43,94,-86c8853,10822,8885,10822,8916,10778v32,-43,94,-43,126,-86c9073,10648,9136,10605,9167,10562v157,-87,314,-130,440,-260c9638,10259,9670,10216,9701,10216v94,43,126,-44,189,-44c9984,10129,10078,10129,10172,10042v94,-86,188,-43,283,-86c10486,9956,10486,9913,10517,9913v95,-44,189,-87,283,-130c10894,9739,10988,9739,11083,9696v,-43,,-86,,-130c11145,9566,11240,9610,11271,9566v63,-43,125,-86,188,-43c11459,9523,11491,9523,11491,9523v62,-87,125,-43,188,c11710,9480,11773,9436,11805,9436v62,44,94,87,157,130c11993,9480,12024,9350,12119,9436v94,87,125,,219,c12338,9480,12338,9523,12370,9610v31,-44,63,-87,94,-130c12495,9523,12558,9523,12590,9566v125,87,251,87,376,130c13060,9696,13123,9739,13186,9783v-63,173,-157,303,-251,433c12841,10345,12715,10475,12558,10562v32,,63,43,94,43c12527,10735,12433,10778,12338,10952v95,-130,220,-44,283,-217c12621,10735,12652,10692,12684,10692v31,-44,63,-44,94,-87c12841,10519,12903,10432,12966,10345v63,-86,157,-173,189,-259c13186,10042,13217,9999,13249,9956v94,-87,94,-87,63,-260c13343,9783,13437,9783,13406,9913v63,-44,125,43,188,c13657,9956,13688,10042,13783,9999v,43,-32,87,-32,87c13783,10086,13845,10129,13877,10129v31,,94,43,125,43c14034,10216,14065,10302,14096,10302v95,43,189,130,252,173c14442,10519,14473,10648,14599,10648v31,87,94,87,125,130c14787,10778,14756,10908,14819,10952v94,,125,86,157,129c14944,11211,14913,11341,14850,11428v-31,43,-31,130,-63,173c14756,11644,14756,11731,14693,11731v,,-31,43,-31,43c14724,11817,14662,11817,14662,11861v-32,43,-32,43,-63,86c14630,11990,14662,12034,14693,12077v94,-130,157,-260,220,-346c14913,11687,14944,11687,14944,11687v94,-86,189,-216,251,-389c15195,11255,15227,11211,15227,11168v,,63,,63,c15321,11298,15384,11255,15446,11255v126,,252,43,377,173c15823,11428,15855,11471,15855,11428v94,-44,157,43,219,130c16137,11601,16231,11601,16263,11731v94,,157,86,188,130c16514,11947,16577,11947,16671,11990v31,,31,44,63,87c16734,12120,16765,12164,16765,12164v126,43,188,216,314,303c17267,12640,17393,12856,17550,13073v63,86,94,173,157,259c17770,13462,17864,13635,17927,13765v63,130,125,260,188,433c18178,14371,18241,14501,18304,14674v-32,130,125,130,62,260c18460,15020,18429,15194,18492,15323v63,130,94,303,,477c18429,15886,18429,16016,18398,16103v,,-32,,-63,43c18304,16232,18272,16276,18209,16362v-62,130,-157,260,-219,390c17927,16925,17801,17012,17707,17141v-31,44,-94,174,-126,174c17487,17358,17456,17444,17393,17531v-31,43,-31,43,-63,87c17236,17704,17142,17791,17079,17877v,,-31,44,-31,44c17079,18051,17016,18051,16954,18094v-63,43,-126,86,-126,216c16922,18310,16985,18354,17048,18224v62,-87,157,-173,219,-260c17299,17921,17362,17791,17393,17791v63,-44,94,-87,126,-173c17519,17618,17519,17618,17519,17618v62,-87,125,-174,219,-260c17801,17315,17833,17185,17927,17141v31,,63,-43,63,-86c18021,16925,18052,16838,18147,16795v,,31,-43,31,-43c18178,16709,18209,16622,18241,16622v31,-43,63,-87,94,-130c18398,16362,18492,16232,18492,16059v,,,,31,-43c18555,16016,18586,16059,18617,16059v32,173,32,303,126,476c18712,16622,18712,16709,18774,16795v32,43,32,130,32,173c18806,17012,18774,17055,18806,17098v63,130,-32,303,31,433c18774,17661,18837,17791,18837,17964v,87,32,173,,260c18806,18310,18837,18397,18806,18483v-63,174,,390,-63,606c18743,19133,18743,19133,18743,19176v,43,,87,,173c18743,19479,18680,19609,18680,19739v,216,-31,389,-94,562c18586,20345,18555,20388,18555,20388v31,130,-32,173,-32,303c18429,20734,18492,20907,18429,20951v-63,86,-63,173,-94,259c18304,21254,18335,21340,18304,21427v,86,-63,130,-95,173l18398,21600v,-43,,-87,31,-87c18429,21513,18429,21384,18429,21384v94,,63,-130,94,-217c18555,21037,18555,20951,18586,20821v31,-87,94,-173,63,-303c18649,20475,18680,20388,18680,20345v32,-87,32,-130,32,-217c18743,19998,18743,19825,18774,19739v32,-130,63,-217,63,-347c18837,19306,18869,19263,18869,19176v,-43,31,-43,31,-87c18900,18743,18963,18397,18963,18050v,-129,-63,-303,,-432c18900,17531,18931,17401,18931,17315v,-44,,-44,,-87c18869,17098,18900,16925,18869,16752v-32,-346,-95,-649,-283,-909c18555,15800,18555,15756,18555,15670v,-130,,-260,-63,-347c18461,15237,18429,15194,18429,15107v,-43,,-87,-31,-130c18335,14761,18209,14588,18241,14414v-63,-86,-94,-173,-126,-259c18084,14068,18084,13938,17990,13852v-32,-44,-63,-87,-95,-130c17864,13679,17895,13592,17864,13549v-31,-87,-63,-173,-94,-217c17738,13289,17707,13289,17676,13246v-63,-130,-126,-217,-189,-303c17424,12856,17330,12813,17267,12683v-94,-173,-156,-216,-282,-303c16985,12380,16954,12337,16954,12337v,-130,-126,-130,-157,-260c16797,12077,16765,12077,16734,12077v-32,,-32,,-63,-43c16702,11904,16640,11947,16608,11904v,,-31,,-31,c16577,11817,16545,11817,16514,11774v-63,-43,-157,-130,-220,-173c16137,11471,16012,11341,15855,11255v-63,-44,-126,-44,-189,-87c15604,11125,15541,11125,15478,11081v-63,-43,-157,-43,-220,-86c15164,10952,15070,10952,14976,10908v-95,-43,-157,-173,-252,-173c14724,10735,14693,10735,14693,10692v-31,-130,-94,-130,-157,-173c14410,10432,14316,10259,14159,10259v-31,,-94,-87,-125,-130c13940,9999,13814,9956,13688,9869v-157,-86,-314,-259,-502,-259c13155,9480,13060,9566,12998,9523v-157,-130,-346,-173,-534,-216c12370,9263,12244,9350,12150,9220v-63,87,-94,87,-188,87c11930,9307,11867,9263,11836,9307v-94,43,-157,43,-251,43c11553,9350,11491,9350,11459,9350v-157,86,-282,43,-439,86c11020,9393,11020,9307,10988,9307v-62,-44,-125,-87,-188,-130c10706,9133,10643,9133,10549,9090v-94,,-189,-43,-283,-43c10266,8874,10266,8701,10298,8484v,-130,31,-216,125,-303c10423,8181,10423,8138,10423,8138v,-43,-31,-87,-31,-130c10486,7835,10549,7662,10580,7489v63,-260,220,-477,283,-780c10863,6666,10894,6623,10926,6623v,,31,-43,31,-43c10957,6450,11020,6406,11051,6363v32,-86,63,-216,94,-303c11177,5974,11240,5974,11271,6017v94,173,188,346,377,433c11648,6450,11648,6450,11648,6450v125,173,314,173,439,303c12150,6753,12213,6796,12276,6839v31,44,125,44,188,44c12464,6883,12495,6839,12495,6839v157,130,346,130,503,87c13029,6926,13060,6883,13060,6883v126,,283,,409,-44c13688,6796,13783,6796,13908,6666v32,-43,63,-43,94,-43c14159,6536,14316,6406,14442,6320v63,-43,125,-130,188,-173c14850,6017,14944,5714,15101,5497v63,-129,126,-303,157,-432c15290,4978,15321,4891,15384,4848v157,173,345,173,502,303c16074,5108,16294,5238,16483,5108v,43,,43,,86c16545,5194,16608,5194,16640,5151v62,-43,157,-86,219,-43c16859,5108,17236,4891,17267,4891v220,-173,377,-389,566,-606c17895,4199,17958,4112,17990,3982v,-86,62,-129,125,-129c18178,3853,18241,3809,18304,3896v62,43,156,43,219,43c18680,3896,18837,3896,18994,3809v189,-86,346,-216,503,-346c19591,3376,19685,3246,19779,3117v126,-174,283,-390,408,-563c20281,2424,20344,2294,20438,2208v95,-130,95,-303,220,-390c20658,1818,20658,1775,20658,1775v,-130,94,-260,126,-347c20847,1299,20909,1169,20941,996v63,-217,125,-433,188,-650c21160,260,21192,130,21223,43r377,l21600,xm4395,2640v-62,87,32,217,-62,260c4333,2900,4333,2943,4333,2987v31,130,-32,216,-63,259c4207,3333,4144,3420,4019,3376v-126,-476,94,-779,282,-1168c4333,2251,4364,2294,4427,2337v-94,130,31,260,-32,303xm2009,8181v-31,-216,-63,-433,63,-606c2103,7532,2135,7402,2166,7359v63,-87,189,-130,314,-217c2574,7099,2669,7142,2731,7142v63,,95,44,126,87c2920,7315,3014,7359,3045,7532v-31,86,63,173,,216c2983,7835,3077,7878,3014,7965v-31,43,-31,130,-94,173c2888,8138,2888,8181,2857,8181v-126,217,-314,217,-471,303c2292,8527,2229,8484,2135,8484v-63,-43,-126,-173,-126,-303xm8696,9263v-31,,-62,,-62,c8665,9133,8571,9177,8540,9090v,-86,-63,-130,-126,-173c8383,8917,8383,8874,8351,8874v-63,-87,-94,-217,-220,-130c8131,8744,8100,8744,8100,8701v-63,-174,-188,-174,-283,-303c7880,8268,7786,8181,7786,8008v,-260,-31,-476,-31,-736c7755,7142,7755,6969,7755,6839v-32,-173,31,-346,-32,-519c7692,6277,7723,6190,7723,6147v,-44,-31,-87,-31,-130c7692,6017,7723,6017,7723,5974v63,86,157,129,220,216c7974,6233,8069,6233,8069,6363v,,31,43,31,43c8226,6450,8320,6666,8414,6753v157,130,188,303,282,476c8759,7272,8791,7402,8759,7489v,129,63,129,94,173c8853,7705,8822,7748,8822,7835v31,43,63,43,63,86c8885,8051,8979,8138,8916,8268v,43,32,86,63,130c9042,8441,9073,8441,9042,8571v,43,31,86,31,130c9136,8874,9105,9090,9230,9220v,,-31,87,,130c9262,9393,9262,9436,9293,9480v-94,86,-188,216,-314,303c8979,9696,8948,9610,8916,9523v-31,43,-63,87,-94,130c8822,9566,8853,9523,8853,9436v-31,,-62,,-94,c8759,9393,8728,9350,8728,9307v,-44,,-44,-32,-44xm10769,9350v62,-87,125,43,188,c11020,9480,11145,9436,11240,9436v,,,44,,44c11208,9480,11177,9523,11145,9523v-188,87,-408,173,-565,260c10517,9826,10423,9913,10360,9869v-31,173,-157,87,-219,130c10109,10042,10046,9999,10015,9999v-157,87,-282,130,-439,217c9513,10389,9356,10302,9324,10475v-125,,-188,173,-314,217c8916,10735,9042,10865,8948,10865v-32,-43,-63,-87,-95,-130c8885,10865,8885,10865,8791,10908v-95,-173,31,-303,62,-476c8885,10302,8979,10172,9010,10042v32,-86,63,-173,157,-173c9199,9869,9230,9826,9230,9783v94,-260,251,-347,440,-390c9764,9350,9858,9350,9952,9263v63,-43,126,-43,189,-43c10203,9220,10298,9263,10360,9177v,,32,,32,c10486,9436,10643,9307,10769,9350xm11302,5974v,,,43,,43c11240,6103,11271,6320,11114,6320v,,,,,c11083,6406,11114,6536,11020,6580v-63,43,-32,216,-94,259c10926,6839,10957,6926,10957,6969v-31,,-63,,-94,c10863,6969,10863,6969,10863,7012v,44,31,130,-32,174c10737,7359,10674,7532,10643,7705v,,,43,,43c10549,7921,10549,8138,10486,8311v-31,43,,130,-31,173c10423,8657,10360,8874,10329,9047v-31,,-63,-43,-94,-43c10203,9004,10141,9004,10109,9090v-31,,-63,-86,-125,c9890,9177,9733,9133,9638,9263v-31,44,-62,,-94,-86c9513,8960,9481,8744,9450,8527v,-43,-31,-86,-63,-129c9387,8354,9419,8311,9419,8311v,-87,-95,,-63,-130c9356,8138,9293,8095,9293,8051v31,-130,-94,-173,-63,-259c9230,7705,9199,7618,9199,7575v,-43,,-43,,-86c9262,7272,9293,7012,9356,6796v31,-130,94,-260,125,-390c9513,6233,9576,6147,9638,6017v63,-87,95,-173,126,-303c9795,5584,9858,5497,9921,5368v31,-44,63,-87,63,-130c9984,5194,10015,5108,10046,5065v95,-44,63,-130,95,-217c10172,4805,10172,4718,10235,4718v94,,31,-130,63,-173c10392,4502,10392,4502,10423,4372v32,-43,94,-87,126,-173c10612,4026,10737,3982,10769,3766v,-43,62,-43,62,-87c10863,3636,10894,3549,10926,3506v31,43,62,87,62,87c10957,3679,11020,3766,11020,3852v,87,31,130,31,217c11083,4199,11083,4329,11114,4502v,43,31,86,31,130c11177,4675,11208,4718,11177,4805v,,,43,,86c11208,4978,11302,4978,11240,5108v31,86,62,173,94,260c11365,5454,11397,5497,11428,5584v,43,31,87,31,173l11302,5974xm15760,4199v-31,43,-62,86,-125,86c15635,4285,15603,4285,15603,4285v-125,-43,-125,-259,-219,-346c15352,3809,15290,3679,15227,3549v-126,-216,-189,-476,-251,-779c14944,2684,14976,2554,15070,2467v94,44,220,44,282,173c15415,2770,15509,2814,15541,2987v62,173,125,346,157,519c15698,3593,15698,3679,15729,3723v31,86,31,130,,173c15729,3896,15760,3939,15760,3939v,173,32,217,,260xm18617,2900v,,-31,,-31,-43c18555,2987,18649,3160,18523,3290v-157,-44,-282,-173,-345,-390c18115,2727,18052,2597,17958,2424v,,32,-43,32,-43c17958,2251,17927,2121,17895,1948v157,-217,283,-217,471,c18460,2078,18492,2208,18586,2337v,,-31,87,-31,87c18586,2511,18617,2554,18649,2640v31,87,,174,-32,260xm17142,18267v-63,43,-126,87,-189,130c17079,18440,17110,18397,17142,18267xm17142,18267v,,,,,c17142,18267,17142,18267,17142,18267v,,,,,c17142,18267,17142,18267,17142,18267xm18241,21470v,-43,,-43,-32,-86c18178,21427,18178,21427,18146,21470r95,xm15572,14717v-157,,-282,130,-408,260c15101,15064,15007,15064,14944,15064v-31,43,-31,86,-63,173c14913,15237,14944,15237,14976,15237v188,-87,376,-217,565,-346c15572,14804,15572,14761,15572,14717xm15572,14717v,,,,,c15572,14717,15572,14717,15572,14717v,,,,,c15572,14717,15572,14717,15572,14717xm15792,14588v-63,-44,-94,-44,-126,-87c15635,14544,15635,14588,15603,14588v,43,,43,,86c15666,14717,15698,14631,15792,14588xm14724,12380v,,32,,32,43c14787,12337,14819,12250,14850,12164v-126,,-94,129,-126,216xm14379,17271v-31,87,-31,173,,260c14442,17488,14505,17488,14536,17444v31,-43,63,-129,94,-216c14599,17185,14567,17185,14567,17141v-62,87,-157,,-188,130xm16263,18960v-126,86,-220,173,-377,259c15855,19219,15855,19263,15823,19306v-63,43,-157,86,-220,173c15572,19522,15478,19522,15415,19522v-63,,-63,44,-63,130c15415,19652,15446,19652,15478,19652v94,-43,188,-43,282,-130c15855,19436,15980,19392,16074,19349v189,-130,346,-303,503,-476c16640,18830,16671,18743,16671,18613v-32,,-94,44,-94,44c16514,18786,16388,18873,16263,18960xm17770,19003v,,,,,c17770,19003,17770,19003,17770,19003v,,,,,c17770,19003,17770,19003,17770,19003xm16891,19782v-63,43,-94,130,-126,216c16985,19955,16985,19955,17079,19782v31,43,31,43,63,87c17142,19825,17142,19782,17142,19739v94,-44,157,-87,251,-130c17393,19609,17424,19566,17424,19566v,-130,95,-130,157,-130c17581,19436,17613,19436,17613,19436v31,-44,63,-87,94,-130c17707,19263,17801,19263,17738,19219v,,32,-86,32,-130c17707,19133,17644,19133,17613,19176v-220,216,-471,433,-722,606xm16859,13938v63,-43,94,-173,157,-303c17048,13549,17110,13419,17205,13376v-32,-130,94,-217,94,-390c17173,13073,17142,13202,17110,13332v-31,87,-31,130,-94,217c16985,13592,16953,13679,16922,13722v-94,86,-188,216,-220,389c16734,14111,16765,13982,16859,13938xm16577,12293v-94,217,-94,217,-126,563c16577,12770,16545,12596,16608,12467v32,43,63,86,63,129c16734,12423,16734,12337,16702,12293v-62,,-94,,-125,xm18052,18743v-125,43,-251,87,-282,260c17927,19046,17958,18873,18052,18743xe" fillcolor="#d0af89 [3205]" stroked="f" strokeweight="1pt">
                      <v:stroke miterlimit="4" joinstyle="miter"/>
                      <v:path arrowok="t" o:extrusionok="f" o:connecttype="custom" o:connectlocs="436880,316866;436880,316866;436880,316866;436880,316866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gridSpan w:val="6"/>
            <w:shd w:val="clear" w:color="auto" w:fill="26385B" w:themeFill="accent1"/>
            <w:vAlign w:val="center"/>
          </w:tcPr>
          <w:p w14:paraId="6E4B3DC4" w14:textId="77777777" w:rsidR="00FD351C" w:rsidRDefault="00700697" w:rsidP="00F515EB">
            <w:pPr>
              <w:pStyle w:val="Heading1"/>
            </w:pPr>
            <w:sdt>
              <w:sdtPr>
                <w:id w:val="1648470578"/>
                <w:placeholder>
                  <w:docPart w:val="59F8FB151EF346F0BE4AF4B1183B32C7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94305D">
                  <w:rPr>
                    <w:rStyle w:val="Heading1Char"/>
                  </w:rPr>
                  <w:t>SOUPS AND SALADS</w:t>
                </w:r>
              </w:sdtContent>
            </w:sdt>
          </w:p>
        </w:tc>
        <w:tc>
          <w:tcPr>
            <w:tcW w:w="1631" w:type="dxa"/>
            <w:gridSpan w:val="2"/>
            <w:shd w:val="clear" w:color="auto" w:fill="26385B" w:themeFill="accent1"/>
            <w:vAlign w:val="bottom"/>
          </w:tcPr>
          <w:p w14:paraId="578D766C" w14:textId="77777777" w:rsidR="00FD351C" w:rsidRPr="006E7A8A" w:rsidRDefault="0094305D" w:rsidP="006E7A8A">
            <w:pPr>
              <w:pStyle w:val="GraphicAnchor"/>
              <w:jc w:val="right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0F4BB892" wp14:editId="4CF1AEF6">
                      <wp:extent cx="825501" cy="636271"/>
                      <wp:effectExtent l="0" t="0" r="0" b="0"/>
                      <wp:docPr id="20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5501" cy="6362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1298" y="8278"/>
                                    </a:moveTo>
                                    <a:cubicBezTo>
                                      <a:pt x="11166" y="8493"/>
                                      <a:pt x="10866" y="8364"/>
                                      <a:pt x="10800" y="8795"/>
                                    </a:cubicBezTo>
                                    <a:cubicBezTo>
                                      <a:pt x="11066" y="8666"/>
                                      <a:pt x="11265" y="8580"/>
                                      <a:pt x="11531" y="8493"/>
                                    </a:cubicBezTo>
                                    <a:cubicBezTo>
                                      <a:pt x="11398" y="8364"/>
                                      <a:pt x="11298" y="8278"/>
                                      <a:pt x="11298" y="8278"/>
                                    </a:cubicBezTo>
                                    <a:close/>
                                    <a:moveTo>
                                      <a:pt x="14455" y="6984"/>
                                    </a:moveTo>
                                    <a:cubicBezTo>
                                      <a:pt x="14289" y="6984"/>
                                      <a:pt x="14190" y="7071"/>
                                      <a:pt x="14190" y="7243"/>
                                    </a:cubicBezTo>
                                    <a:cubicBezTo>
                                      <a:pt x="14190" y="7286"/>
                                      <a:pt x="14256" y="7329"/>
                                      <a:pt x="14322" y="7372"/>
                                    </a:cubicBezTo>
                                    <a:cubicBezTo>
                                      <a:pt x="14356" y="7200"/>
                                      <a:pt x="14389" y="7114"/>
                                      <a:pt x="14455" y="6984"/>
                                    </a:cubicBezTo>
                                    <a:close/>
                                    <a:moveTo>
                                      <a:pt x="17280" y="8968"/>
                                    </a:moveTo>
                                    <a:cubicBezTo>
                                      <a:pt x="17280" y="9011"/>
                                      <a:pt x="17214" y="9011"/>
                                      <a:pt x="17180" y="9054"/>
                                    </a:cubicBezTo>
                                    <a:cubicBezTo>
                                      <a:pt x="17180" y="9054"/>
                                      <a:pt x="17180" y="9097"/>
                                      <a:pt x="17214" y="9183"/>
                                    </a:cubicBezTo>
                                    <a:cubicBezTo>
                                      <a:pt x="17313" y="9183"/>
                                      <a:pt x="17413" y="9226"/>
                                      <a:pt x="17513" y="9226"/>
                                    </a:cubicBezTo>
                                    <a:cubicBezTo>
                                      <a:pt x="17546" y="9054"/>
                                      <a:pt x="17546" y="8881"/>
                                      <a:pt x="17646" y="8795"/>
                                    </a:cubicBezTo>
                                    <a:cubicBezTo>
                                      <a:pt x="17778" y="8580"/>
                                      <a:pt x="17878" y="8364"/>
                                      <a:pt x="17978" y="8149"/>
                                    </a:cubicBezTo>
                                    <a:cubicBezTo>
                                      <a:pt x="18210" y="7631"/>
                                      <a:pt x="18277" y="7157"/>
                                      <a:pt x="18177" y="6596"/>
                                    </a:cubicBezTo>
                                    <a:cubicBezTo>
                                      <a:pt x="18310" y="6251"/>
                                      <a:pt x="18543" y="5907"/>
                                      <a:pt x="18377" y="5432"/>
                                    </a:cubicBezTo>
                                    <a:cubicBezTo>
                                      <a:pt x="18277" y="5475"/>
                                      <a:pt x="18210" y="5519"/>
                                      <a:pt x="18144" y="5562"/>
                                    </a:cubicBezTo>
                                    <a:cubicBezTo>
                                      <a:pt x="18111" y="5605"/>
                                      <a:pt x="18111" y="5691"/>
                                      <a:pt x="18111" y="5777"/>
                                    </a:cubicBezTo>
                                    <a:cubicBezTo>
                                      <a:pt x="18078" y="5820"/>
                                      <a:pt x="18044" y="5950"/>
                                      <a:pt x="18011" y="5950"/>
                                    </a:cubicBezTo>
                                    <a:cubicBezTo>
                                      <a:pt x="17845" y="5993"/>
                                      <a:pt x="17778" y="6036"/>
                                      <a:pt x="17778" y="6251"/>
                                    </a:cubicBezTo>
                                    <a:cubicBezTo>
                                      <a:pt x="17778" y="6381"/>
                                      <a:pt x="17646" y="6596"/>
                                      <a:pt x="17679" y="6683"/>
                                    </a:cubicBezTo>
                                    <a:cubicBezTo>
                                      <a:pt x="17745" y="6855"/>
                                      <a:pt x="17679" y="6812"/>
                                      <a:pt x="17612" y="6855"/>
                                    </a:cubicBezTo>
                                    <a:cubicBezTo>
                                      <a:pt x="17546" y="6898"/>
                                      <a:pt x="17513" y="6941"/>
                                      <a:pt x="17446" y="6984"/>
                                    </a:cubicBezTo>
                                    <a:cubicBezTo>
                                      <a:pt x="17712" y="7329"/>
                                      <a:pt x="17845" y="7071"/>
                                      <a:pt x="18044" y="6769"/>
                                    </a:cubicBezTo>
                                    <a:cubicBezTo>
                                      <a:pt x="18011" y="6984"/>
                                      <a:pt x="18011" y="7028"/>
                                      <a:pt x="18011" y="7114"/>
                                    </a:cubicBezTo>
                                    <a:cubicBezTo>
                                      <a:pt x="17845" y="7760"/>
                                      <a:pt x="17479" y="8321"/>
                                      <a:pt x="17280" y="8968"/>
                                    </a:cubicBezTo>
                                    <a:close/>
                                    <a:moveTo>
                                      <a:pt x="12428" y="7157"/>
                                    </a:moveTo>
                                    <a:cubicBezTo>
                                      <a:pt x="12462" y="7157"/>
                                      <a:pt x="12462" y="6984"/>
                                      <a:pt x="12462" y="6855"/>
                                    </a:cubicBezTo>
                                    <a:cubicBezTo>
                                      <a:pt x="12229" y="7071"/>
                                      <a:pt x="12063" y="7243"/>
                                      <a:pt x="11863" y="7416"/>
                                    </a:cubicBezTo>
                                    <a:cubicBezTo>
                                      <a:pt x="12129" y="7631"/>
                                      <a:pt x="12196" y="7200"/>
                                      <a:pt x="12428" y="7157"/>
                                    </a:cubicBezTo>
                                    <a:close/>
                                    <a:moveTo>
                                      <a:pt x="17679" y="11899"/>
                                    </a:moveTo>
                                    <a:cubicBezTo>
                                      <a:pt x="17479" y="12331"/>
                                      <a:pt x="17313" y="12805"/>
                                      <a:pt x="17081" y="13236"/>
                                    </a:cubicBezTo>
                                    <a:cubicBezTo>
                                      <a:pt x="16948" y="13495"/>
                                      <a:pt x="16848" y="13753"/>
                                      <a:pt x="16715" y="14012"/>
                                    </a:cubicBezTo>
                                    <a:cubicBezTo>
                                      <a:pt x="16582" y="14271"/>
                                      <a:pt x="16350" y="14486"/>
                                      <a:pt x="16383" y="14874"/>
                                    </a:cubicBezTo>
                                    <a:cubicBezTo>
                                      <a:pt x="16383" y="14917"/>
                                      <a:pt x="16283" y="15004"/>
                                      <a:pt x="16250" y="15047"/>
                                    </a:cubicBezTo>
                                    <a:cubicBezTo>
                                      <a:pt x="16084" y="15176"/>
                                      <a:pt x="15984" y="15392"/>
                                      <a:pt x="15884" y="15607"/>
                                    </a:cubicBezTo>
                                    <a:cubicBezTo>
                                      <a:pt x="15685" y="15995"/>
                                      <a:pt x="15486" y="16383"/>
                                      <a:pt x="15253" y="16771"/>
                                    </a:cubicBezTo>
                                    <a:cubicBezTo>
                                      <a:pt x="15087" y="17030"/>
                                      <a:pt x="14887" y="17289"/>
                                      <a:pt x="14721" y="17547"/>
                                    </a:cubicBezTo>
                                    <a:cubicBezTo>
                                      <a:pt x="14688" y="17590"/>
                                      <a:pt x="14688" y="17720"/>
                                      <a:pt x="14688" y="17806"/>
                                    </a:cubicBezTo>
                                    <a:cubicBezTo>
                                      <a:pt x="14954" y="17849"/>
                                      <a:pt x="14987" y="17547"/>
                                      <a:pt x="15120" y="17461"/>
                                    </a:cubicBezTo>
                                    <a:cubicBezTo>
                                      <a:pt x="15419" y="17246"/>
                                      <a:pt x="15585" y="16857"/>
                                      <a:pt x="15818" y="16556"/>
                                    </a:cubicBezTo>
                                    <a:cubicBezTo>
                                      <a:pt x="16050" y="16168"/>
                                      <a:pt x="16250" y="15737"/>
                                      <a:pt x="16482" y="15348"/>
                                    </a:cubicBezTo>
                                    <a:cubicBezTo>
                                      <a:pt x="16682" y="14917"/>
                                      <a:pt x="16914" y="14486"/>
                                      <a:pt x="17081" y="14055"/>
                                    </a:cubicBezTo>
                                    <a:cubicBezTo>
                                      <a:pt x="17247" y="13710"/>
                                      <a:pt x="17380" y="13322"/>
                                      <a:pt x="17546" y="12934"/>
                                    </a:cubicBezTo>
                                    <a:cubicBezTo>
                                      <a:pt x="17646" y="12719"/>
                                      <a:pt x="17745" y="12460"/>
                                      <a:pt x="17812" y="12244"/>
                                    </a:cubicBezTo>
                                    <a:cubicBezTo>
                                      <a:pt x="17878" y="12115"/>
                                      <a:pt x="17945" y="11943"/>
                                      <a:pt x="17878" y="11727"/>
                                    </a:cubicBezTo>
                                    <a:cubicBezTo>
                                      <a:pt x="17778" y="11727"/>
                                      <a:pt x="17712" y="11813"/>
                                      <a:pt x="17679" y="11899"/>
                                    </a:cubicBezTo>
                                    <a:close/>
                                    <a:moveTo>
                                      <a:pt x="18011" y="11554"/>
                                    </a:moveTo>
                                    <a:cubicBezTo>
                                      <a:pt x="18078" y="11382"/>
                                      <a:pt x="18111" y="11210"/>
                                      <a:pt x="18210" y="10951"/>
                                    </a:cubicBezTo>
                                    <a:cubicBezTo>
                                      <a:pt x="17978" y="11253"/>
                                      <a:pt x="17978" y="11253"/>
                                      <a:pt x="18011" y="11554"/>
                                    </a:cubicBezTo>
                                    <a:close/>
                                    <a:moveTo>
                                      <a:pt x="18244" y="8623"/>
                                    </a:moveTo>
                                    <a:cubicBezTo>
                                      <a:pt x="18310" y="8407"/>
                                      <a:pt x="18377" y="8235"/>
                                      <a:pt x="18443" y="8062"/>
                                    </a:cubicBezTo>
                                    <a:cubicBezTo>
                                      <a:pt x="18244" y="8278"/>
                                      <a:pt x="18244" y="8278"/>
                                      <a:pt x="18244" y="8623"/>
                                    </a:cubicBezTo>
                                    <a:close/>
                                    <a:moveTo>
                                      <a:pt x="9936" y="8795"/>
                                    </a:moveTo>
                                    <a:cubicBezTo>
                                      <a:pt x="10268" y="8795"/>
                                      <a:pt x="10368" y="8752"/>
                                      <a:pt x="10634" y="8321"/>
                                    </a:cubicBezTo>
                                    <a:cubicBezTo>
                                      <a:pt x="10368" y="8537"/>
                                      <a:pt x="10169" y="8666"/>
                                      <a:pt x="9936" y="8795"/>
                                    </a:cubicBezTo>
                                    <a:close/>
                                    <a:moveTo>
                                      <a:pt x="3157" y="18496"/>
                                    </a:moveTo>
                                    <a:cubicBezTo>
                                      <a:pt x="3223" y="18496"/>
                                      <a:pt x="3356" y="18539"/>
                                      <a:pt x="3423" y="18625"/>
                                    </a:cubicBezTo>
                                    <a:cubicBezTo>
                                      <a:pt x="3522" y="18754"/>
                                      <a:pt x="3622" y="18625"/>
                                      <a:pt x="3722" y="18668"/>
                                    </a:cubicBezTo>
                                    <a:cubicBezTo>
                                      <a:pt x="3722" y="18582"/>
                                      <a:pt x="3755" y="18539"/>
                                      <a:pt x="3755" y="18453"/>
                                    </a:cubicBezTo>
                                    <a:cubicBezTo>
                                      <a:pt x="3655" y="18410"/>
                                      <a:pt x="3589" y="18366"/>
                                      <a:pt x="3522" y="18366"/>
                                    </a:cubicBezTo>
                                    <a:cubicBezTo>
                                      <a:pt x="3223" y="18323"/>
                                      <a:pt x="3024" y="17978"/>
                                      <a:pt x="2725" y="17978"/>
                                    </a:cubicBezTo>
                                    <a:cubicBezTo>
                                      <a:pt x="2658" y="17763"/>
                                      <a:pt x="2526" y="17720"/>
                                      <a:pt x="2393" y="17677"/>
                                    </a:cubicBezTo>
                                    <a:cubicBezTo>
                                      <a:pt x="2160" y="17590"/>
                                      <a:pt x="1927" y="17504"/>
                                      <a:pt x="1761" y="17246"/>
                                    </a:cubicBezTo>
                                    <a:cubicBezTo>
                                      <a:pt x="1662" y="17116"/>
                                      <a:pt x="1562" y="17159"/>
                                      <a:pt x="1462" y="17246"/>
                                    </a:cubicBezTo>
                                    <a:cubicBezTo>
                                      <a:pt x="1529" y="17332"/>
                                      <a:pt x="1595" y="17461"/>
                                      <a:pt x="1595" y="17547"/>
                                    </a:cubicBezTo>
                                    <a:cubicBezTo>
                                      <a:pt x="1595" y="17720"/>
                                      <a:pt x="1628" y="17763"/>
                                      <a:pt x="1761" y="17806"/>
                                    </a:cubicBezTo>
                                    <a:cubicBezTo>
                                      <a:pt x="2027" y="17892"/>
                                      <a:pt x="2326" y="18065"/>
                                      <a:pt x="2592" y="18237"/>
                                    </a:cubicBezTo>
                                    <a:cubicBezTo>
                                      <a:pt x="2725" y="18366"/>
                                      <a:pt x="2891" y="18539"/>
                                      <a:pt x="3157" y="18496"/>
                                    </a:cubicBezTo>
                                    <a:close/>
                                    <a:moveTo>
                                      <a:pt x="14821" y="8149"/>
                                    </a:moveTo>
                                    <a:cubicBezTo>
                                      <a:pt x="14854" y="8105"/>
                                      <a:pt x="14821" y="7933"/>
                                      <a:pt x="14821" y="7847"/>
                                    </a:cubicBezTo>
                                    <a:cubicBezTo>
                                      <a:pt x="14721" y="7933"/>
                                      <a:pt x="14622" y="8019"/>
                                      <a:pt x="14555" y="8105"/>
                                    </a:cubicBezTo>
                                    <a:cubicBezTo>
                                      <a:pt x="14455" y="8235"/>
                                      <a:pt x="14322" y="8321"/>
                                      <a:pt x="14322" y="8537"/>
                                    </a:cubicBezTo>
                                    <a:cubicBezTo>
                                      <a:pt x="14555" y="8580"/>
                                      <a:pt x="14655" y="8278"/>
                                      <a:pt x="14821" y="8149"/>
                                    </a:cubicBezTo>
                                    <a:close/>
                                    <a:moveTo>
                                      <a:pt x="14289" y="8537"/>
                                    </a:move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lose/>
                                    <a:moveTo>
                                      <a:pt x="16649" y="12762"/>
                                    </a:moveTo>
                                    <a:cubicBezTo>
                                      <a:pt x="16782" y="12503"/>
                                      <a:pt x="17047" y="12331"/>
                                      <a:pt x="17014" y="11899"/>
                                    </a:cubicBezTo>
                                    <a:cubicBezTo>
                                      <a:pt x="17014" y="11684"/>
                                      <a:pt x="17180" y="11511"/>
                                      <a:pt x="17213" y="11253"/>
                                    </a:cubicBezTo>
                                    <a:cubicBezTo>
                                      <a:pt x="17280" y="10951"/>
                                      <a:pt x="17479" y="10735"/>
                                      <a:pt x="17645" y="10390"/>
                                    </a:cubicBezTo>
                                    <a:cubicBezTo>
                                      <a:pt x="17380" y="10477"/>
                                      <a:pt x="17247" y="10606"/>
                                      <a:pt x="17147" y="10822"/>
                                    </a:cubicBezTo>
                                    <a:cubicBezTo>
                                      <a:pt x="16782" y="11468"/>
                                      <a:pt x="16449" y="12158"/>
                                      <a:pt x="16050" y="12848"/>
                                    </a:cubicBezTo>
                                    <a:cubicBezTo>
                                      <a:pt x="16316" y="12891"/>
                                      <a:pt x="16549" y="12977"/>
                                      <a:pt x="16649" y="12762"/>
                                    </a:cubicBezTo>
                                    <a:close/>
                                    <a:moveTo>
                                      <a:pt x="2359" y="18798"/>
                                    </a:moveTo>
                                    <a:cubicBezTo>
                                      <a:pt x="2393" y="18798"/>
                                      <a:pt x="2426" y="18798"/>
                                      <a:pt x="2459" y="18798"/>
                                    </a:cubicBezTo>
                                    <a:cubicBezTo>
                                      <a:pt x="2559" y="18884"/>
                                      <a:pt x="2725" y="18970"/>
                                      <a:pt x="2758" y="19056"/>
                                    </a:cubicBezTo>
                                    <a:cubicBezTo>
                                      <a:pt x="2825" y="19358"/>
                                      <a:pt x="2958" y="18970"/>
                                      <a:pt x="3057" y="19186"/>
                                    </a:cubicBezTo>
                                    <a:cubicBezTo>
                                      <a:pt x="3157" y="19401"/>
                                      <a:pt x="3390" y="19487"/>
                                      <a:pt x="3589" y="19617"/>
                                    </a:cubicBezTo>
                                    <a:cubicBezTo>
                                      <a:pt x="3689" y="19574"/>
                                      <a:pt x="3822" y="19531"/>
                                      <a:pt x="3954" y="19444"/>
                                    </a:cubicBezTo>
                                    <a:cubicBezTo>
                                      <a:pt x="3954" y="19531"/>
                                      <a:pt x="3954" y="19574"/>
                                      <a:pt x="3954" y="19617"/>
                                    </a:cubicBezTo>
                                    <a:cubicBezTo>
                                      <a:pt x="4154" y="19703"/>
                                      <a:pt x="4386" y="19703"/>
                                      <a:pt x="4486" y="19875"/>
                                    </a:cubicBezTo>
                                    <a:cubicBezTo>
                                      <a:pt x="4686" y="20220"/>
                                      <a:pt x="4951" y="20134"/>
                                      <a:pt x="5184" y="20091"/>
                                    </a:cubicBezTo>
                                    <a:cubicBezTo>
                                      <a:pt x="5317" y="20091"/>
                                      <a:pt x="5450" y="20091"/>
                                      <a:pt x="5550" y="20134"/>
                                    </a:cubicBezTo>
                                    <a:cubicBezTo>
                                      <a:pt x="5815" y="20263"/>
                                      <a:pt x="6048" y="20436"/>
                                      <a:pt x="6314" y="20350"/>
                                    </a:cubicBezTo>
                                    <a:cubicBezTo>
                                      <a:pt x="6347" y="20350"/>
                                      <a:pt x="6380" y="20393"/>
                                      <a:pt x="6414" y="20436"/>
                                    </a:cubicBezTo>
                                    <a:cubicBezTo>
                                      <a:pt x="6447" y="20479"/>
                                      <a:pt x="6480" y="20522"/>
                                      <a:pt x="6513" y="20522"/>
                                    </a:cubicBezTo>
                                    <a:cubicBezTo>
                                      <a:pt x="6879" y="20393"/>
                                      <a:pt x="7211" y="20608"/>
                                      <a:pt x="7577" y="20651"/>
                                    </a:cubicBezTo>
                                    <a:cubicBezTo>
                                      <a:pt x="7610" y="20565"/>
                                      <a:pt x="7610" y="20479"/>
                                      <a:pt x="7643" y="20307"/>
                                    </a:cubicBezTo>
                                    <a:cubicBezTo>
                                      <a:pt x="5749" y="20048"/>
                                      <a:pt x="4021" y="19487"/>
                                      <a:pt x="2359" y="18366"/>
                                    </a:cubicBezTo>
                                    <a:cubicBezTo>
                                      <a:pt x="2359" y="18582"/>
                                      <a:pt x="2359" y="18668"/>
                                      <a:pt x="2359" y="18798"/>
                                    </a:cubicBezTo>
                                    <a:close/>
                                    <a:moveTo>
                                      <a:pt x="9670" y="8149"/>
                                    </a:moveTo>
                                    <a:cubicBezTo>
                                      <a:pt x="9570" y="8235"/>
                                      <a:pt x="9438" y="8321"/>
                                      <a:pt x="9338" y="8407"/>
                                    </a:cubicBezTo>
                                    <a:cubicBezTo>
                                      <a:pt x="9338" y="8450"/>
                                      <a:pt x="9371" y="8450"/>
                                      <a:pt x="9371" y="8493"/>
                                    </a:cubicBezTo>
                                    <a:cubicBezTo>
                                      <a:pt x="9504" y="8407"/>
                                      <a:pt x="9604" y="8364"/>
                                      <a:pt x="9737" y="8278"/>
                                    </a:cubicBezTo>
                                    <a:cubicBezTo>
                                      <a:pt x="9703" y="8235"/>
                                      <a:pt x="9703" y="8192"/>
                                      <a:pt x="9670" y="8149"/>
                                    </a:cubicBezTo>
                                    <a:close/>
                                    <a:moveTo>
                                      <a:pt x="11066" y="11684"/>
                                    </a:moveTo>
                                    <a:cubicBezTo>
                                      <a:pt x="11232" y="11554"/>
                                      <a:pt x="11465" y="11468"/>
                                      <a:pt x="11564" y="11296"/>
                                    </a:cubicBezTo>
                                    <a:cubicBezTo>
                                      <a:pt x="11664" y="11037"/>
                                      <a:pt x="11863" y="11037"/>
                                      <a:pt x="12030" y="10865"/>
                                    </a:cubicBezTo>
                                    <a:cubicBezTo>
                                      <a:pt x="12528" y="10390"/>
                                      <a:pt x="13026" y="9959"/>
                                      <a:pt x="13525" y="9485"/>
                                    </a:cubicBezTo>
                                    <a:cubicBezTo>
                                      <a:pt x="13724" y="9313"/>
                                      <a:pt x="13857" y="9054"/>
                                      <a:pt x="14090" y="8925"/>
                                    </a:cubicBezTo>
                                    <a:cubicBezTo>
                                      <a:pt x="14190" y="8881"/>
                                      <a:pt x="14223" y="8666"/>
                                      <a:pt x="14289" y="8537"/>
                                    </a:cubicBezTo>
                                    <a:cubicBezTo>
                                      <a:pt x="14190" y="8493"/>
                                      <a:pt x="14090" y="8450"/>
                                      <a:pt x="13990" y="8450"/>
                                    </a:cubicBezTo>
                                    <a:cubicBezTo>
                                      <a:pt x="13924" y="8580"/>
                                      <a:pt x="13857" y="8752"/>
                                      <a:pt x="13791" y="8795"/>
                                    </a:cubicBezTo>
                                    <a:cubicBezTo>
                                      <a:pt x="13525" y="8881"/>
                                      <a:pt x="13425" y="9269"/>
                                      <a:pt x="13193" y="9442"/>
                                    </a:cubicBezTo>
                                    <a:cubicBezTo>
                                      <a:pt x="13093" y="9528"/>
                                      <a:pt x="13026" y="9701"/>
                                      <a:pt x="12960" y="9787"/>
                                    </a:cubicBezTo>
                                    <a:cubicBezTo>
                                      <a:pt x="12860" y="9787"/>
                                      <a:pt x="12794" y="9787"/>
                                      <a:pt x="12727" y="9830"/>
                                    </a:cubicBezTo>
                                    <a:cubicBezTo>
                                      <a:pt x="12594" y="9916"/>
                                      <a:pt x="12495" y="10046"/>
                                      <a:pt x="12395" y="10175"/>
                                    </a:cubicBezTo>
                                    <a:cubicBezTo>
                                      <a:pt x="12295" y="10261"/>
                                      <a:pt x="12262" y="10563"/>
                                      <a:pt x="12063" y="10347"/>
                                    </a:cubicBezTo>
                                    <a:cubicBezTo>
                                      <a:pt x="12063" y="10347"/>
                                      <a:pt x="12030" y="10347"/>
                                      <a:pt x="12030" y="10390"/>
                                    </a:cubicBezTo>
                                    <a:cubicBezTo>
                                      <a:pt x="11930" y="10692"/>
                                      <a:pt x="11697" y="10778"/>
                                      <a:pt x="11498" y="10865"/>
                                    </a:cubicBezTo>
                                    <a:cubicBezTo>
                                      <a:pt x="11465" y="10865"/>
                                      <a:pt x="11398" y="10908"/>
                                      <a:pt x="11398" y="10951"/>
                                    </a:cubicBezTo>
                                    <a:cubicBezTo>
                                      <a:pt x="11365" y="11296"/>
                                      <a:pt x="11066" y="11425"/>
                                      <a:pt x="10966" y="11684"/>
                                    </a:cubicBezTo>
                                    <a:cubicBezTo>
                                      <a:pt x="10999" y="11684"/>
                                      <a:pt x="11033" y="11684"/>
                                      <a:pt x="11066" y="11684"/>
                                    </a:cubicBezTo>
                                    <a:close/>
                                    <a:moveTo>
                                      <a:pt x="8640" y="13236"/>
                                    </a:moveTo>
                                    <a:cubicBezTo>
                                      <a:pt x="8607" y="13279"/>
                                      <a:pt x="8507" y="13322"/>
                                      <a:pt x="8441" y="13322"/>
                                    </a:cubicBezTo>
                                    <a:cubicBezTo>
                                      <a:pt x="8108" y="13408"/>
                                      <a:pt x="8108" y="13408"/>
                                      <a:pt x="7975" y="13883"/>
                                    </a:cubicBezTo>
                                    <a:cubicBezTo>
                                      <a:pt x="8574" y="13451"/>
                                      <a:pt x="9172" y="13063"/>
                                      <a:pt x="9770" y="12675"/>
                                    </a:cubicBezTo>
                                    <a:cubicBezTo>
                                      <a:pt x="10169" y="12374"/>
                                      <a:pt x="10634" y="12115"/>
                                      <a:pt x="10933" y="11641"/>
                                    </a:cubicBezTo>
                                    <a:lnTo>
                                      <a:pt x="10933" y="11684"/>
                                    </a:lnTo>
                                    <a:cubicBezTo>
                                      <a:pt x="10933" y="11684"/>
                                      <a:pt x="10933" y="11684"/>
                                      <a:pt x="10933" y="11684"/>
                                    </a:cubicBezTo>
                                    <a:cubicBezTo>
                                      <a:pt x="10933" y="11684"/>
                                      <a:pt x="10933" y="11684"/>
                                      <a:pt x="10933" y="11684"/>
                                    </a:cubicBezTo>
                                    <a:cubicBezTo>
                                      <a:pt x="10933" y="11554"/>
                                      <a:pt x="10933" y="11468"/>
                                      <a:pt x="10966" y="11253"/>
                                    </a:cubicBezTo>
                                    <a:cubicBezTo>
                                      <a:pt x="10800" y="11511"/>
                                      <a:pt x="10734" y="11770"/>
                                      <a:pt x="10601" y="11813"/>
                                    </a:cubicBezTo>
                                    <a:cubicBezTo>
                                      <a:pt x="10302" y="11899"/>
                                      <a:pt x="10069" y="12158"/>
                                      <a:pt x="9770" y="12201"/>
                                    </a:cubicBezTo>
                                    <a:cubicBezTo>
                                      <a:pt x="9770" y="12287"/>
                                      <a:pt x="9770" y="12331"/>
                                      <a:pt x="9803" y="12374"/>
                                    </a:cubicBezTo>
                                    <a:cubicBezTo>
                                      <a:pt x="9637" y="12417"/>
                                      <a:pt x="9471" y="12460"/>
                                      <a:pt x="9305" y="12503"/>
                                    </a:cubicBezTo>
                                    <a:cubicBezTo>
                                      <a:pt x="9305" y="12632"/>
                                      <a:pt x="9338" y="12719"/>
                                      <a:pt x="9338" y="12762"/>
                                    </a:cubicBezTo>
                                    <a:cubicBezTo>
                                      <a:pt x="9072" y="12891"/>
                                      <a:pt x="8806" y="12891"/>
                                      <a:pt x="8640" y="13236"/>
                                    </a:cubicBezTo>
                                    <a:close/>
                                    <a:moveTo>
                                      <a:pt x="6347" y="12546"/>
                                    </a:moveTo>
                                    <a:cubicBezTo>
                                      <a:pt x="6148" y="12632"/>
                                      <a:pt x="6114" y="12848"/>
                                      <a:pt x="6015" y="13020"/>
                                    </a:cubicBezTo>
                                    <a:cubicBezTo>
                                      <a:pt x="6281" y="12977"/>
                                      <a:pt x="6513" y="12934"/>
                                      <a:pt x="6746" y="12848"/>
                                    </a:cubicBezTo>
                                    <a:cubicBezTo>
                                      <a:pt x="6945" y="12762"/>
                                      <a:pt x="7078" y="12546"/>
                                      <a:pt x="7278" y="12503"/>
                                    </a:cubicBezTo>
                                    <a:cubicBezTo>
                                      <a:pt x="7477" y="12417"/>
                                      <a:pt x="7610" y="12287"/>
                                      <a:pt x="7643" y="11899"/>
                                    </a:cubicBezTo>
                                    <a:cubicBezTo>
                                      <a:pt x="7543" y="11986"/>
                                      <a:pt x="7477" y="12072"/>
                                      <a:pt x="7377" y="12072"/>
                                    </a:cubicBezTo>
                                    <a:cubicBezTo>
                                      <a:pt x="7012" y="12115"/>
                                      <a:pt x="6713" y="12417"/>
                                      <a:pt x="6347" y="12546"/>
                                    </a:cubicBezTo>
                                    <a:close/>
                                    <a:moveTo>
                                      <a:pt x="4785" y="14745"/>
                                    </a:moveTo>
                                    <a:cubicBezTo>
                                      <a:pt x="4586" y="14745"/>
                                      <a:pt x="4386" y="14616"/>
                                      <a:pt x="4220" y="14788"/>
                                    </a:cubicBezTo>
                                    <a:cubicBezTo>
                                      <a:pt x="4420" y="14831"/>
                                      <a:pt x="4619" y="14960"/>
                                      <a:pt x="4785" y="14745"/>
                                    </a:cubicBezTo>
                                    <a:close/>
                                    <a:moveTo>
                                      <a:pt x="8241" y="20695"/>
                                    </a:moveTo>
                                    <a:cubicBezTo>
                                      <a:pt x="8507" y="20651"/>
                                      <a:pt x="8740" y="20608"/>
                                      <a:pt x="9006" y="20695"/>
                                    </a:cubicBezTo>
                                    <a:cubicBezTo>
                                      <a:pt x="9238" y="20738"/>
                                      <a:pt x="9471" y="20651"/>
                                      <a:pt x="9737" y="20608"/>
                                    </a:cubicBezTo>
                                    <a:cubicBezTo>
                                      <a:pt x="9803" y="20608"/>
                                      <a:pt x="9836" y="20479"/>
                                      <a:pt x="9903" y="20436"/>
                                    </a:cubicBezTo>
                                    <a:cubicBezTo>
                                      <a:pt x="9205" y="20436"/>
                                      <a:pt x="8540" y="20436"/>
                                      <a:pt x="7809" y="20436"/>
                                    </a:cubicBezTo>
                                    <a:cubicBezTo>
                                      <a:pt x="7909" y="20695"/>
                                      <a:pt x="8075" y="20738"/>
                                      <a:pt x="8241" y="20695"/>
                                    </a:cubicBezTo>
                                    <a:close/>
                                    <a:moveTo>
                                      <a:pt x="16017" y="6726"/>
                                    </a:moveTo>
                                    <a:cubicBezTo>
                                      <a:pt x="15984" y="6769"/>
                                      <a:pt x="15984" y="6855"/>
                                      <a:pt x="15918" y="6984"/>
                                    </a:cubicBezTo>
                                    <a:cubicBezTo>
                                      <a:pt x="16482" y="6726"/>
                                      <a:pt x="16715" y="6165"/>
                                      <a:pt x="17047" y="5648"/>
                                    </a:cubicBezTo>
                                    <a:cubicBezTo>
                                      <a:pt x="16981" y="5691"/>
                                      <a:pt x="16914" y="5691"/>
                                      <a:pt x="16881" y="5734"/>
                                    </a:cubicBezTo>
                                    <a:cubicBezTo>
                                      <a:pt x="16649" y="6208"/>
                                      <a:pt x="16316" y="6467"/>
                                      <a:pt x="16017" y="6726"/>
                                    </a:cubicBezTo>
                                    <a:close/>
                                    <a:moveTo>
                                      <a:pt x="10235" y="20263"/>
                                    </a:moveTo>
                                    <a:cubicBezTo>
                                      <a:pt x="10135" y="20263"/>
                                      <a:pt x="10002" y="20307"/>
                                      <a:pt x="10036" y="20522"/>
                                    </a:cubicBezTo>
                                    <a:cubicBezTo>
                                      <a:pt x="10335" y="20479"/>
                                      <a:pt x="10634" y="20436"/>
                                      <a:pt x="10966" y="20350"/>
                                    </a:cubicBezTo>
                                    <a:cubicBezTo>
                                      <a:pt x="10966" y="20307"/>
                                      <a:pt x="10966" y="20263"/>
                                      <a:pt x="10966" y="20220"/>
                                    </a:cubicBezTo>
                                    <a:cubicBezTo>
                                      <a:pt x="10700" y="20263"/>
                                      <a:pt x="10468" y="20220"/>
                                      <a:pt x="10235" y="20263"/>
                                    </a:cubicBezTo>
                                    <a:close/>
                                    <a:moveTo>
                                      <a:pt x="17778" y="4656"/>
                                    </a:move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lose/>
                                    <a:moveTo>
                                      <a:pt x="3390" y="11899"/>
                                    </a:moveTo>
                                    <a:cubicBezTo>
                                      <a:pt x="3157" y="12029"/>
                                      <a:pt x="2991" y="12158"/>
                                      <a:pt x="2791" y="12287"/>
                                    </a:cubicBezTo>
                                    <a:cubicBezTo>
                                      <a:pt x="3190" y="12201"/>
                                      <a:pt x="3223" y="12201"/>
                                      <a:pt x="3390" y="11899"/>
                                    </a:cubicBezTo>
                                    <a:close/>
                                    <a:moveTo>
                                      <a:pt x="4220" y="14788"/>
                                    </a:moveTo>
                                    <a:cubicBezTo>
                                      <a:pt x="4220" y="14788"/>
                                      <a:pt x="4220" y="14788"/>
                                      <a:pt x="4220" y="14788"/>
                                    </a:cubicBezTo>
                                    <a:cubicBezTo>
                                      <a:pt x="4187" y="14788"/>
                                      <a:pt x="4187" y="14788"/>
                                      <a:pt x="4220" y="14788"/>
                                    </a:cubicBezTo>
                                    <a:cubicBezTo>
                                      <a:pt x="4187" y="14831"/>
                                      <a:pt x="4187" y="14831"/>
                                      <a:pt x="4220" y="14788"/>
                                    </a:cubicBezTo>
                                    <a:cubicBezTo>
                                      <a:pt x="4220" y="14831"/>
                                      <a:pt x="4220" y="14788"/>
                                      <a:pt x="4220" y="14788"/>
                                    </a:cubicBezTo>
                                    <a:close/>
                                    <a:moveTo>
                                      <a:pt x="20005" y="0"/>
                                    </a:moveTo>
                                    <a:cubicBezTo>
                                      <a:pt x="19839" y="259"/>
                                      <a:pt x="19639" y="517"/>
                                      <a:pt x="19506" y="776"/>
                                    </a:cubicBezTo>
                                    <a:cubicBezTo>
                                      <a:pt x="19108" y="1509"/>
                                      <a:pt x="18510" y="1897"/>
                                      <a:pt x="17945" y="2285"/>
                                    </a:cubicBezTo>
                                    <a:cubicBezTo>
                                      <a:pt x="17646" y="2501"/>
                                      <a:pt x="17346" y="2673"/>
                                      <a:pt x="17014" y="2846"/>
                                    </a:cubicBezTo>
                                    <a:cubicBezTo>
                                      <a:pt x="16981" y="2846"/>
                                      <a:pt x="16948" y="2889"/>
                                      <a:pt x="16948" y="2889"/>
                                    </a:cubicBezTo>
                                    <a:cubicBezTo>
                                      <a:pt x="16516" y="3492"/>
                                      <a:pt x="15785" y="3492"/>
                                      <a:pt x="15319" y="4096"/>
                                    </a:cubicBezTo>
                                    <a:cubicBezTo>
                                      <a:pt x="15319" y="4096"/>
                                      <a:pt x="15286" y="4096"/>
                                      <a:pt x="15286" y="4096"/>
                                    </a:cubicBezTo>
                                    <a:cubicBezTo>
                                      <a:pt x="14954" y="4139"/>
                                      <a:pt x="14688" y="4527"/>
                                      <a:pt x="14356" y="4527"/>
                                    </a:cubicBezTo>
                                    <a:cubicBezTo>
                                      <a:pt x="14289" y="4527"/>
                                      <a:pt x="14223" y="4743"/>
                                      <a:pt x="14156" y="4743"/>
                                    </a:cubicBezTo>
                                    <a:cubicBezTo>
                                      <a:pt x="14057" y="4743"/>
                                      <a:pt x="13957" y="4699"/>
                                      <a:pt x="13857" y="4829"/>
                                    </a:cubicBezTo>
                                    <a:cubicBezTo>
                                      <a:pt x="13758" y="4958"/>
                                      <a:pt x="13625" y="5174"/>
                                      <a:pt x="13425" y="5001"/>
                                    </a:cubicBezTo>
                                    <a:cubicBezTo>
                                      <a:pt x="13193" y="5260"/>
                                      <a:pt x="12827" y="5044"/>
                                      <a:pt x="12661" y="5519"/>
                                    </a:cubicBezTo>
                                    <a:cubicBezTo>
                                      <a:pt x="12661" y="5519"/>
                                      <a:pt x="12594" y="5519"/>
                                      <a:pt x="12594" y="5519"/>
                                    </a:cubicBezTo>
                                    <a:cubicBezTo>
                                      <a:pt x="12395" y="5605"/>
                                      <a:pt x="12229" y="5734"/>
                                      <a:pt x="12030" y="5734"/>
                                    </a:cubicBezTo>
                                    <a:cubicBezTo>
                                      <a:pt x="11797" y="5734"/>
                                      <a:pt x="11697" y="6079"/>
                                      <a:pt x="11431" y="5993"/>
                                    </a:cubicBezTo>
                                    <a:cubicBezTo>
                                      <a:pt x="11365" y="5950"/>
                                      <a:pt x="11232" y="6079"/>
                                      <a:pt x="11166" y="6165"/>
                                    </a:cubicBezTo>
                                    <a:cubicBezTo>
                                      <a:pt x="11033" y="6381"/>
                                      <a:pt x="10833" y="6424"/>
                                      <a:pt x="10667" y="6467"/>
                                    </a:cubicBezTo>
                                    <a:cubicBezTo>
                                      <a:pt x="10567" y="6510"/>
                                      <a:pt x="10434" y="6510"/>
                                      <a:pt x="10368" y="6596"/>
                                    </a:cubicBezTo>
                                    <a:cubicBezTo>
                                      <a:pt x="10169" y="6812"/>
                                      <a:pt x="9803" y="6640"/>
                                      <a:pt x="9703" y="7028"/>
                                    </a:cubicBezTo>
                                    <a:cubicBezTo>
                                      <a:pt x="9471" y="6855"/>
                                      <a:pt x="9271" y="7200"/>
                                      <a:pt x="9039" y="7157"/>
                                    </a:cubicBezTo>
                                    <a:cubicBezTo>
                                      <a:pt x="9039" y="7243"/>
                                      <a:pt x="9039" y="7286"/>
                                      <a:pt x="9072" y="7329"/>
                                    </a:cubicBezTo>
                                    <a:cubicBezTo>
                                      <a:pt x="8640" y="7502"/>
                                      <a:pt x="8175" y="7631"/>
                                      <a:pt x="7743" y="7804"/>
                                    </a:cubicBezTo>
                                    <a:cubicBezTo>
                                      <a:pt x="7643" y="7847"/>
                                      <a:pt x="7477" y="7890"/>
                                      <a:pt x="7477" y="8019"/>
                                    </a:cubicBezTo>
                                    <a:cubicBezTo>
                                      <a:pt x="7444" y="8235"/>
                                      <a:pt x="7278" y="8019"/>
                                      <a:pt x="7211" y="8149"/>
                                    </a:cubicBezTo>
                                    <a:cubicBezTo>
                                      <a:pt x="7145" y="8364"/>
                                      <a:pt x="7045" y="8062"/>
                                      <a:pt x="6945" y="8192"/>
                                    </a:cubicBezTo>
                                    <a:cubicBezTo>
                                      <a:pt x="6879" y="8278"/>
                                      <a:pt x="6746" y="8364"/>
                                      <a:pt x="6679" y="8450"/>
                                    </a:cubicBezTo>
                                    <a:cubicBezTo>
                                      <a:pt x="6613" y="8537"/>
                                      <a:pt x="6480" y="8407"/>
                                      <a:pt x="6447" y="8580"/>
                                    </a:cubicBezTo>
                                    <a:cubicBezTo>
                                      <a:pt x="6414" y="8752"/>
                                      <a:pt x="6281" y="8537"/>
                                      <a:pt x="6181" y="8623"/>
                                    </a:cubicBezTo>
                                    <a:cubicBezTo>
                                      <a:pt x="5982" y="8752"/>
                                      <a:pt x="5716" y="8752"/>
                                      <a:pt x="5583" y="8925"/>
                                    </a:cubicBezTo>
                                    <a:cubicBezTo>
                                      <a:pt x="5417" y="9140"/>
                                      <a:pt x="5184" y="9054"/>
                                      <a:pt x="5018" y="9226"/>
                                    </a:cubicBezTo>
                                    <a:cubicBezTo>
                                      <a:pt x="4818" y="9442"/>
                                      <a:pt x="4553" y="9442"/>
                                      <a:pt x="4353" y="9701"/>
                                    </a:cubicBezTo>
                                    <a:cubicBezTo>
                                      <a:pt x="4254" y="9830"/>
                                      <a:pt x="4087" y="9744"/>
                                      <a:pt x="3954" y="9830"/>
                                    </a:cubicBezTo>
                                    <a:cubicBezTo>
                                      <a:pt x="3822" y="9873"/>
                                      <a:pt x="3921" y="10132"/>
                                      <a:pt x="3755" y="10218"/>
                                    </a:cubicBezTo>
                                    <a:cubicBezTo>
                                      <a:pt x="3390" y="10434"/>
                                      <a:pt x="3057" y="10735"/>
                                      <a:pt x="2725" y="10994"/>
                                    </a:cubicBezTo>
                                    <a:cubicBezTo>
                                      <a:pt x="2459" y="11210"/>
                                      <a:pt x="2226" y="11468"/>
                                      <a:pt x="1961" y="11598"/>
                                    </a:cubicBezTo>
                                    <a:cubicBezTo>
                                      <a:pt x="1495" y="11856"/>
                                      <a:pt x="1163" y="12374"/>
                                      <a:pt x="764" y="12762"/>
                                    </a:cubicBezTo>
                                    <a:cubicBezTo>
                                      <a:pt x="731" y="12762"/>
                                      <a:pt x="764" y="12848"/>
                                      <a:pt x="731" y="12848"/>
                                    </a:cubicBezTo>
                                    <a:cubicBezTo>
                                      <a:pt x="798" y="12891"/>
                                      <a:pt x="864" y="12891"/>
                                      <a:pt x="930" y="12934"/>
                                    </a:cubicBezTo>
                                    <a:cubicBezTo>
                                      <a:pt x="698" y="13107"/>
                                      <a:pt x="498" y="13279"/>
                                      <a:pt x="399" y="13581"/>
                                    </a:cubicBezTo>
                                    <a:cubicBezTo>
                                      <a:pt x="299" y="13883"/>
                                      <a:pt x="332" y="14271"/>
                                      <a:pt x="33" y="14400"/>
                                    </a:cubicBezTo>
                                    <a:cubicBezTo>
                                      <a:pt x="33" y="14400"/>
                                      <a:pt x="0" y="14486"/>
                                      <a:pt x="0" y="14486"/>
                                    </a:cubicBezTo>
                                    <a:cubicBezTo>
                                      <a:pt x="0" y="14874"/>
                                      <a:pt x="33" y="15305"/>
                                      <a:pt x="66" y="15693"/>
                                    </a:cubicBezTo>
                                    <a:cubicBezTo>
                                      <a:pt x="66" y="15780"/>
                                      <a:pt x="133" y="15823"/>
                                      <a:pt x="133" y="15909"/>
                                    </a:cubicBezTo>
                                    <a:cubicBezTo>
                                      <a:pt x="233" y="16125"/>
                                      <a:pt x="366" y="16383"/>
                                      <a:pt x="465" y="16599"/>
                                    </a:cubicBezTo>
                                    <a:cubicBezTo>
                                      <a:pt x="532" y="16599"/>
                                      <a:pt x="598" y="16556"/>
                                      <a:pt x="631" y="16556"/>
                                    </a:cubicBezTo>
                                    <a:cubicBezTo>
                                      <a:pt x="798" y="16642"/>
                                      <a:pt x="532" y="16814"/>
                                      <a:pt x="731" y="16857"/>
                                    </a:cubicBezTo>
                                    <a:cubicBezTo>
                                      <a:pt x="798" y="16857"/>
                                      <a:pt x="831" y="17073"/>
                                      <a:pt x="831" y="17159"/>
                                    </a:cubicBezTo>
                                    <a:cubicBezTo>
                                      <a:pt x="831" y="17246"/>
                                      <a:pt x="764" y="17375"/>
                                      <a:pt x="731" y="17504"/>
                                    </a:cubicBezTo>
                                    <a:cubicBezTo>
                                      <a:pt x="831" y="17547"/>
                                      <a:pt x="930" y="17547"/>
                                      <a:pt x="1030" y="17590"/>
                                    </a:cubicBezTo>
                                    <a:cubicBezTo>
                                      <a:pt x="997" y="17763"/>
                                      <a:pt x="997" y="17892"/>
                                      <a:pt x="964" y="17978"/>
                                    </a:cubicBezTo>
                                    <a:cubicBezTo>
                                      <a:pt x="1063" y="18151"/>
                                      <a:pt x="1329" y="18065"/>
                                      <a:pt x="1296" y="18410"/>
                                    </a:cubicBezTo>
                                    <a:cubicBezTo>
                                      <a:pt x="1296" y="18496"/>
                                      <a:pt x="1230" y="18539"/>
                                      <a:pt x="1163" y="18625"/>
                                    </a:cubicBezTo>
                                    <a:cubicBezTo>
                                      <a:pt x="1230" y="18668"/>
                                      <a:pt x="1296" y="18668"/>
                                      <a:pt x="1396" y="18711"/>
                                    </a:cubicBezTo>
                                    <a:cubicBezTo>
                                      <a:pt x="1396" y="18798"/>
                                      <a:pt x="1396" y="18884"/>
                                      <a:pt x="1396" y="18970"/>
                                    </a:cubicBezTo>
                                    <a:cubicBezTo>
                                      <a:pt x="1495" y="19013"/>
                                      <a:pt x="1595" y="19056"/>
                                      <a:pt x="1695" y="19099"/>
                                    </a:cubicBezTo>
                                    <a:cubicBezTo>
                                      <a:pt x="1628" y="19186"/>
                                      <a:pt x="1562" y="19229"/>
                                      <a:pt x="1562" y="19229"/>
                                    </a:cubicBezTo>
                                    <a:cubicBezTo>
                                      <a:pt x="1794" y="19660"/>
                                      <a:pt x="1927" y="20177"/>
                                      <a:pt x="2426" y="20263"/>
                                    </a:cubicBezTo>
                                    <a:cubicBezTo>
                                      <a:pt x="2426" y="20393"/>
                                      <a:pt x="2426" y="20522"/>
                                      <a:pt x="2426" y="20608"/>
                                    </a:cubicBezTo>
                                    <a:cubicBezTo>
                                      <a:pt x="2592" y="20738"/>
                                      <a:pt x="2758" y="20738"/>
                                      <a:pt x="2924" y="20953"/>
                                    </a:cubicBezTo>
                                    <a:cubicBezTo>
                                      <a:pt x="3057" y="21126"/>
                                      <a:pt x="3223" y="21255"/>
                                      <a:pt x="3356" y="21384"/>
                                    </a:cubicBezTo>
                                    <a:lnTo>
                                      <a:pt x="4353" y="21384"/>
                                    </a:lnTo>
                                    <a:cubicBezTo>
                                      <a:pt x="4121" y="21169"/>
                                      <a:pt x="3888" y="21083"/>
                                      <a:pt x="3622" y="20996"/>
                                    </a:cubicBezTo>
                                    <a:cubicBezTo>
                                      <a:pt x="3556" y="20996"/>
                                      <a:pt x="3522" y="20867"/>
                                      <a:pt x="3489" y="20824"/>
                                    </a:cubicBezTo>
                                    <a:cubicBezTo>
                                      <a:pt x="3157" y="20608"/>
                                      <a:pt x="2924" y="20263"/>
                                      <a:pt x="2658" y="19962"/>
                                    </a:cubicBezTo>
                                    <a:cubicBezTo>
                                      <a:pt x="2459" y="19746"/>
                                      <a:pt x="2326" y="19487"/>
                                      <a:pt x="2160" y="19272"/>
                                    </a:cubicBezTo>
                                    <a:cubicBezTo>
                                      <a:pt x="1861" y="18841"/>
                                      <a:pt x="1761" y="18280"/>
                                      <a:pt x="1529" y="17806"/>
                                    </a:cubicBezTo>
                                    <a:cubicBezTo>
                                      <a:pt x="1362" y="17504"/>
                                      <a:pt x="1263" y="17073"/>
                                      <a:pt x="1097" y="16599"/>
                                    </a:cubicBezTo>
                                    <a:cubicBezTo>
                                      <a:pt x="1230" y="16685"/>
                                      <a:pt x="1296" y="16728"/>
                                      <a:pt x="1362" y="16771"/>
                                    </a:cubicBezTo>
                                    <a:cubicBezTo>
                                      <a:pt x="1462" y="16857"/>
                                      <a:pt x="1529" y="16944"/>
                                      <a:pt x="1628" y="16987"/>
                                    </a:cubicBezTo>
                                    <a:cubicBezTo>
                                      <a:pt x="1994" y="17159"/>
                                      <a:pt x="2393" y="17375"/>
                                      <a:pt x="2791" y="17375"/>
                                    </a:cubicBezTo>
                                    <a:cubicBezTo>
                                      <a:pt x="3057" y="17418"/>
                                      <a:pt x="3290" y="17590"/>
                                      <a:pt x="3589" y="17590"/>
                                    </a:cubicBezTo>
                                    <a:cubicBezTo>
                                      <a:pt x="3822" y="17590"/>
                                      <a:pt x="3822" y="17634"/>
                                      <a:pt x="4054" y="17461"/>
                                    </a:cubicBezTo>
                                    <a:cubicBezTo>
                                      <a:pt x="4087" y="17547"/>
                                      <a:pt x="4087" y="17590"/>
                                      <a:pt x="4121" y="17677"/>
                                    </a:cubicBezTo>
                                    <a:cubicBezTo>
                                      <a:pt x="4187" y="17634"/>
                                      <a:pt x="4287" y="17590"/>
                                      <a:pt x="4420" y="17547"/>
                                    </a:cubicBezTo>
                                    <a:cubicBezTo>
                                      <a:pt x="4386" y="17461"/>
                                      <a:pt x="4353" y="17375"/>
                                      <a:pt x="4287" y="17332"/>
                                    </a:cubicBezTo>
                                    <a:cubicBezTo>
                                      <a:pt x="3888" y="17116"/>
                                      <a:pt x="3522" y="16901"/>
                                      <a:pt x="3124" y="16642"/>
                                    </a:cubicBezTo>
                                    <a:cubicBezTo>
                                      <a:pt x="2791" y="16426"/>
                                      <a:pt x="2459" y="16211"/>
                                      <a:pt x="2127" y="16038"/>
                                    </a:cubicBezTo>
                                    <a:cubicBezTo>
                                      <a:pt x="1894" y="15909"/>
                                      <a:pt x="1728" y="15737"/>
                                      <a:pt x="1628" y="15478"/>
                                    </a:cubicBezTo>
                                    <a:cubicBezTo>
                                      <a:pt x="1562" y="15348"/>
                                      <a:pt x="1462" y="15219"/>
                                      <a:pt x="1362" y="15090"/>
                                    </a:cubicBezTo>
                                    <a:cubicBezTo>
                                      <a:pt x="1894" y="15262"/>
                                      <a:pt x="2393" y="15435"/>
                                      <a:pt x="2891" y="15607"/>
                                    </a:cubicBezTo>
                                    <a:cubicBezTo>
                                      <a:pt x="2891" y="15607"/>
                                      <a:pt x="2924" y="15564"/>
                                      <a:pt x="2991" y="15521"/>
                                    </a:cubicBezTo>
                                    <a:cubicBezTo>
                                      <a:pt x="2692" y="15219"/>
                                      <a:pt x="2359" y="15090"/>
                                      <a:pt x="1927" y="15133"/>
                                    </a:cubicBezTo>
                                    <a:cubicBezTo>
                                      <a:pt x="2127" y="14788"/>
                                      <a:pt x="2293" y="14831"/>
                                      <a:pt x="2492" y="14831"/>
                                    </a:cubicBezTo>
                                    <a:cubicBezTo>
                                      <a:pt x="3090" y="14874"/>
                                      <a:pt x="3689" y="14874"/>
                                      <a:pt x="4254" y="14874"/>
                                    </a:cubicBezTo>
                                    <a:cubicBezTo>
                                      <a:pt x="4287" y="14874"/>
                                      <a:pt x="4287" y="14831"/>
                                      <a:pt x="4320" y="14831"/>
                                    </a:cubicBezTo>
                                    <a:cubicBezTo>
                                      <a:pt x="4054" y="14616"/>
                                      <a:pt x="3755" y="14529"/>
                                      <a:pt x="3456" y="14357"/>
                                    </a:cubicBezTo>
                                    <a:cubicBezTo>
                                      <a:pt x="3157" y="14184"/>
                                      <a:pt x="2825" y="14141"/>
                                      <a:pt x="2492" y="14184"/>
                                    </a:cubicBezTo>
                                    <a:cubicBezTo>
                                      <a:pt x="2160" y="14228"/>
                                      <a:pt x="1861" y="13969"/>
                                      <a:pt x="1562" y="14141"/>
                                    </a:cubicBezTo>
                                    <a:cubicBezTo>
                                      <a:pt x="1529" y="14055"/>
                                      <a:pt x="1495" y="13969"/>
                                      <a:pt x="1429" y="13883"/>
                                    </a:cubicBezTo>
                                    <a:cubicBezTo>
                                      <a:pt x="1794" y="13883"/>
                                      <a:pt x="2160" y="13883"/>
                                      <a:pt x="2492" y="13840"/>
                                    </a:cubicBezTo>
                                    <a:cubicBezTo>
                                      <a:pt x="2825" y="13796"/>
                                      <a:pt x="3157" y="13710"/>
                                      <a:pt x="3522" y="13624"/>
                                    </a:cubicBezTo>
                                    <a:cubicBezTo>
                                      <a:pt x="3522" y="13495"/>
                                      <a:pt x="3522" y="13365"/>
                                      <a:pt x="3522" y="13279"/>
                                    </a:cubicBezTo>
                                    <a:cubicBezTo>
                                      <a:pt x="3622" y="13107"/>
                                      <a:pt x="3855" y="13236"/>
                                      <a:pt x="3954" y="12891"/>
                                    </a:cubicBezTo>
                                    <a:cubicBezTo>
                                      <a:pt x="3622" y="12934"/>
                                      <a:pt x="3323" y="12977"/>
                                      <a:pt x="2991" y="13020"/>
                                    </a:cubicBezTo>
                                    <a:cubicBezTo>
                                      <a:pt x="2991" y="12934"/>
                                      <a:pt x="2991" y="12848"/>
                                      <a:pt x="2991" y="12762"/>
                                    </a:cubicBezTo>
                                    <a:cubicBezTo>
                                      <a:pt x="2991" y="12762"/>
                                      <a:pt x="2958" y="12719"/>
                                      <a:pt x="2924" y="12719"/>
                                    </a:cubicBezTo>
                                    <a:cubicBezTo>
                                      <a:pt x="2526" y="12934"/>
                                      <a:pt x="2094" y="12805"/>
                                      <a:pt x="1628" y="12891"/>
                                    </a:cubicBezTo>
                                    <a:cubicBezTo>
                                      <a:pt x="1662" y="12848"/>
                                      <a:pt x="1695" y="12762"/>
                                      <a:pt x="1761" y="12719"/>
                                    </a:cubicBezTo>
                                    <a:cubicBezTo>
                                      <a:pt x="1961" y="12589"/>
                                      <a:pt x="2094" y="12331"/>
                                      <a:pt x="2326" y="12201"/>
                                    </a:cubicBezTo>
                                    <a:cubicBezTo>
                                      <a:pt x="2526" y="12072"/>
                                      <a:pt x="2692" y="11770"/>
                                      <a:pt x="2924" y="11684"/>
                                    </a:cubicBezTo>
                                    <a:cubicBezTo>
                                      <a:pt x="3223" y="11554"/>
                                      <a:pt x="3423" y="11210"/>
                                      <a:pt x="3722" y="11080"/>
                                    </a:cubicBezTo>
                                    <a:cubicBezTo>
                                      <a:pt x="4021" y="10951"/>
                                      <a:pt x="4287" y="10692"/>
                                      <a:pt x="4586" y="10520"/>
                                    </a:cubicBezTo>
                                    <a:cubicBezTo>
                                      <a:pt x="4885" y="10304"/>
                                      <a:pt x="5184" y="10089"/>
                                      <a:pt x="5483" y="9873"/>
                                    </a:cubicBezTo>
                                    <a:cubicBezTo>
                                      <a:pt x="5516" y="9830"/>
                                      <a:pt x="5516" y="9787"/>
                                      <a:pt x="5583" y="9701"/>
                                    </a:cubicBezTo>
                                    <a:cubicBezTo>
                                      <a:pt x="5450" y="9701"/>
                                      <a:pt x="5350" y="9701"/>
                                      <a:pt x="5217" y="9701"/>
                                    </a:cubicBezTo>
                                    <a:cubicBezTo>
                                      <a:pt x="5250" y="9657"/>
                                      <a:pt x="5250" y="9571"/>
                                      <a:pt x="5284" y="9571"/>
                                    </a:cubicBezTo>
                                    <a:cubicBezTo>
                                      <a:pt x="5383" y="9485"/>
                                      <a:pt x="5483" y="9442"/>
                                      <a:pt x="5583" y="9399"/>
                                    </a:cubicBezTo>
                                    <a:cubicBezTo>
                                      <a:pt x="5716" y="9356"/>
                                      <a:pt x="5849" y="9356"/>
                                      <a:pt x="6015" y="9356"/>
                                    </a:cubicBezTo>
                                    <a:cubicBezTo>
                                      <a:pt x="6015" y="9011"/>
                                      <a:pt x="6214" y="9269"/>
                                      <a:pt x="6314" y="9183"/>
                                    </a:cubicBezTo>
                                    <a:cubicBezTo>
                                      <a:pt x="6380" y="9140"/>
                                      <a:pt x="6447" y="9140"/>
                                      <a:pt x="6447" y="9097"/>
                                    </a:cubicBezTo>
                                    <a:cubicBezTo>
                                      <a:pt x="6513" y="8968"/>
                                      <a:pt x="6580" y="8968"/>
                                      <a:pt x="6679" y="9054"/>
                                    </a:cubicBezTo>
                                    <a:cubicBezTo>
                                      <a:pt x="6713" y="9054"/>
                                      <a:pt x="6746" y="9054"/>
                                      <a:pt x="6746" y="9054"/>
                                    </a:cubicBezTo>
                                    <a:cubicBezTo>
                                      <a:pt x="6912" y="8666"/>
                                      <a:pt x="7278" y="8838"/>
                                      <a:pt x="7510" y="8666"/>
                                    </a:cubicBezTo>
                                    <a:cubicBezTo>
                                      <a:pt x="7776" y="8493"/>
                                      <a:pt x="8075" y="8450"/>
                                      <a:pt x="8308" y="8278"/>
                                    </a:cubicBezTo>
                                    <a:cubicBezTo>
                                      <a:pt x="8740" y="7976"/>
                                      <a:pt x="9238" y="7933"/>
                                      <a:pt x="9637" y="7545"/>
                                    </a:cubicBezTo>
                                    <a:cubicBezTo>
                                      <a:pt x="9703" y="7502"/>
                                      <a:pt x="9770" y="7459"/>
                                      <a:pt x="9836" y="7502"/>
                                    </a:cubicBezTo>
                                    <a:cubicBezTo>
                                      <a:pt x="10069" y="7545"/>
                                      <a:pt x="10235" y="7416"/>
                                      <a:pt x="10401" y="7243"/>
                                    </a:cubicBezTo>
                                    <a:cubicBezTo>
                                      <a:pt x="10468" y="7157"/>
                                      <a:pt x="10501" y="7157"/>
                                      <a:pt x="10601" y="7200"/>
                                    </a:cubicBezTo>
                                    <a:cubicBezTo>
                                      <a:pt x="10700" y="7243"/>
                                      <a:pt x="10866" y="7157"/>
                                      <a:pt x="10999" y="7114"/>
                                    </a:cubicBezTo>
                                    <a:cubicBezTo>
                                      <a:pt x="10999" y="7028"/>
                                      <a:pt x="10999" y="6984"/>
                                      <a:pt x="10999" y="6898"/>
                                    </a:cubicBezTo>
                                    <a:cubicBezTo>
                                      <a:pt x="11199" y="6941"/>
                                      <a:pt x="11398" y="6898"/>
                                      <a:pt x="11564" y="6769"/>
                                    </a:cubicBezTo>
                                    <a:cubicBezTo>
                                      <a:pt x="11863" y="6553"/>
                                      <a:pt x="12229" y="6424"/>
                                      <a:pt x="12561" y="6251"/>
                                    </a:cubicBezTo>
                                    <a:cubicBezTo>
                                      <a:pt x="12794" y="6122"/>
                                      <a:pt x="13026" y="5993"/>
                                      <a:pt x="13259" y="5907"/>
                                    </a:cubicBezTo>
                                    <a:cubicBezTo>
                                      <a:pt x="13326" y="5863"/>
                                      <a:pt x="13392" y="5820"/>
                                      <a:pt x="13458" y="5820"/>
                                    </a:cubicBezTo>
                                    <a:cubicBezTo>
                                      <a:pt x="13591" y="5820"/>
                                      <a:pt x="13691" y="5820"/>
                                      <a:pt x="13758" y="5605"/>
                                    </a:cubicBezTo>
                                    <a:cubicBezTo>
                                      <a:pt x="13791" y="5519"/>
                                      <a:pt x="13890" y="5475"/>
                                      <a:pt x="13990" y="5475"/>
                                    </a:cubicBezTo>
                                    <a:cubicBezTo>
                                      <a:pt x="14422" y="5346"/>
                                      <a:pt x="14821" y="5044"/>
                                      <a:pt x="15220" y="4829"/>
                                    </a:cubicBezTo>
                                    <a:cubicBezTo>
                                      <a:pt x="15386" y="4743"/>
                                      <a:pt x="15618" y="4699"/>
                                      <a:pt x="15718" y="4441"/>
                                    </a:cubicBezTo>
                                    <a:cubicBezTo>
                                      <a:pt x="15751" y="4398"/>
                                      <a:pt x="15785" y="4354"/>
                                      <a:pt x="15818" y="4354"/>
                                    </a:cubicBezTo>
                                    <a:cubicBezTo>
                                      <a:pt x="16150" y="4311"/>
                                      <a:pt x="16416" y="4096"/>
                                      <a:pt x="16748" y="3923"/>
                                    </a:cubicBezTo>
                                    <a:cubicBezTo>
                                      <a:pt x="16715" y="3966"/>
                                      <a:pt x="16715" y="4053"/>
                                      <a:pt x="16682" y="4096"/>
                                    </a:cubicBezTo>
                                    <a:cubicBezTo>
                                      <a:pt x="16615" y="4182"/>
                                      <a:pt x="16549" y="4225"/>
                                      <a:pt x="16549" y="4354"/>
                                    </a:cubicBezTo>
                                    <a:cubicBezTo>
                                      <a:pt x="16682" y="4268"/>
                                      <a:pt x="16815" y="4182"/>
                                      <a:pt x="16981" y="4096"/>
                                    </a:cubicBezTo>
                                    <a:cubicBezTo>
                                      <a:pt x="16948" y="3966"/>
                                      <a:pt x="16914" y="3880"/>
                                      <a:pt x="16881" y="3794"/>
                                    </a:cubicBezTo>
                                    <a:cubicBezTo>
                                      <a:pt x="17014" y="3880"/>
                                      <a:pt x="17147" y="3966"/>
                                      <a:pt x="17346" y="4096"/>
                                    </a:cubicBezTo>
                                    <a:cubicBezTo>
                                      <a:pt x="16848" y="4613"/>
                                      <a:pt x="16383" y="5131"/>
                                      <a:pt x="15918" y="5605"/>
                                    </a:cubicBezTo>
                                    <a:cubicBezTo>
                                      <a:pt x="15452" y="6079"/>
                                      <a:pt x="14987" y="6510"/>
                                      <a:pt x="14455" y="7028"/>
                                    </a:cubicBezTo>
                                    <a:cubicBezTo>
                                      <a:pt x="14655" y="7071"/>
                                      <a:pt x="14788" y="7028"/>
                                      <a:pt x="14921" y="6941"/>
                                    </a:cubicBezTo>
                                    <a:cubicBezTo>
                                      <a:pt x="14987" y="6898"/>
                                      <a:pt x="15020" y="6769"/>
                                      <a:pt x="15087" y="6683"/>
                                    </a:cubicBezTo>
                                    <a:cubicBezTo>
                                      <a:pt x="15220" y="6855"/>
                                      <a:pt x="15186" y="6640"/>
                                      <a:pt x="15220" y="6553"/>
                                    </a:cubicBezTo>
                                    <a:cubicBezTo>
                                      <a:pt x="15319" y="6467"/>
                                      <a:pt x="15452" y="6381"/>
                                      <a:pt x="15552" y="6252"/>
                                    </a:cubicBezTo>
                                    <a:cubicBezTo>
                                      <a:pt x="15685" y="6122"/>
                                      <a:pt x="15818" y="6079"/>
                                      <a:pt x="15918" y="5863"/>
                                    </a:cubicBezTo>
                                    <a:cubicBezTo>
                                      <a:pt x="15984" y="5734"/>
                                      <a:pt x="16217" y="5691"/>
                                      <a:pt x="16350" y="5648"/>
                                    </a:cubicBezTo>
                                    <a:cubicBezTo>
                                      <a:pt x="16416" y="5519"/>
                                      <a:pt x="16449" y="5303"/>
                                      <a:pt x="16516" y="5260"/>
                                    </a:cubicBezTo>
                                    <a:cubicBezTo>
                                      <a:pt x="16815" y="5131"/>
                                      <a:pt x="16981" y="4829"/>
                                      <a:pt x="17180" y="4613"/>
                                    </a:cubicBezTo>
                                    <a:cubicBezTo>
                                      <a:pt x="17380" y="4398"/>
                                      <a:pt x="17579" y="4182"/>
                                      <a:pt x="17778" y="3966"/>
                                    </a:cubicBezTo>
                                    <a:cubicBezTo>
                                      <a:pt x="17945" y="3794"/>
                                      <a:pt x="18011" y="3578"/>
                                      <a:pt x="18244" y="3492"/>
                                    </a:cubicBezTo>
                                    <a:cubicBezTo>
                                      <a:pt x="18343" y="3449"/>
                                      <a:pt x="18377" y="3234"/>
                                      <a:pt x="18510" y="3104"/>
                                    </a:cubicBezTo>
                                    <a:cubicBezTo>
                                      <a:pt x="18510" y="3234"/>
                                      <a:pt x="18510" y="3406"/>
                                      <a:pt x="18476" y="3492"/>
                                    </a:cubicBezTo>
                                    <a:cubicBezTo>
                                      <a:pt x="18177" y="3880"/>
                                      <a:pt x="18044" y="4441"/>
                                      <a:pt x="17778" y="4872"/>
                                    </a:cubicBezTo>
                                    <a:cubicBezTo>
                                      <a:pt x="17911" y="5001"/>
                                      <a:pt x="18044" y="5131"/>
                                      <a:pt x="18144" y="5260"/>
                                    </a:cubicBezTo>
                                    <a:cubicBezTo>
                                      <a:pt x="18476" y="5044"/>
                                      <a:pt x="18709" y="4743"/>
                                      <a:pt x="18842" y="4268"/>
                                    </a:cubicBezTo>
                                    <a:cubicBezTo>
                                      <a:pt x="18942" y="4010"/>
                                      <a:pt x="19074" y="3751"/>
                                      <a:pt x="19307" y="3578"/>
                                    </a:cubicBezTo>
                                    <a:cubicBezTo>
                                      <a:pt x="19274" y="3880"/>
                                      <a:pt x="19241" y="4139"/>
                                      <a:pt x="19207" y="4398"/>
                                    </a:cubicBezTo>
                                    <a:cubicBezTo>
                                      <a:pt x="19174" y="4441"/>
                                      <a:pt x="19041" y="4484"/>
                                      <a:pt x="19041" y="4527"/>
                                    </a:cubicBezTo>
                                    <a:cubicBezTo>
                                      <a:pt x="19074" y="4829"/>
                                      <a:pt x="18942" y="5044"/>
                                      <a:pt x="18875" y="5303"/>
                                    </a:cubicBezTo>
                                    <a:cubicBezTo>
                                      <a:pt x="18809" y="5648"/>
                                      <a:pt x="18775" y="5993"/>
                                      <a:pt x="18709" y="6338"/>
                                    </a:cubicBezTo>
                                    <a:cubicBezTo>
                                      <a:pt x="18676" y="6553"/>
                                      <a:pt x="18642" y="6726"/>
                                      <a:pt x="18609" y="6941"/>
                                    </a:cubicBezTo>
                                    <a:cubicBezTo>
                                      <a:pt x="18576" y="7157"/>
                                      <a:pt x="18543" y="7329"/>
                                      <a:pt x="18609" y="7588"/>
                                    </a:cubicBezTo>
                                    <a:cubicBezTo>
                                      <a:pt x="18642" y="7502"/>
                                      <a:pt x="18709" y="7416"/>
                                      <a:pt x="18742" y="7286"/>
                                    </a:cubicBezTo>
                                    <a:cubicBezTo>
                                      <a:pt x="18775" y="7372"/>
                                      <a:pt x="18842" y="7502"/>
                                      <a:pt x="18875" y="7588"/>
                                    </a:cubicBezTo>
                                    <a:cubicBezTo>
                                      <a:pt x="18975" y="7631"/>
                                      <a:pt x="19141" y="7459"/>
                                      <a:pt x="19174" y="7286"/>
                                    </a:cubicBezTo>
                                    <a:cubicBezTo>
                                      <a:pt x="19207" y="7114"/>
                                      <a:pt x="19274" y="6898"/>
                                      <a:pt x="19374" y="6726"/>
                                    </a:cubicBezTo>
                                    <a:cubicBezTo>
                                      <a:pt x="19374" y="6812"/>
                                      <a:pt x="19407" y="6898"/>
                                      <a:pt x="19407" y="6984"/>
                                    </a:cubicBezTo>
                                    <a:cubicBezTo>
                                      <a:pt x="19241" y="8062"/>
                                      <a:pt x="19108" y="9140"/>
                                      <a:pt x="18908" y="10218"/>
                                    </a:cubicBezTo>
                                    <a:cubicBezTo>
                                      <a:pt x="18775" y="10908"/>
                                      <a:pt x="18543" y="11554"/>
                                      <a:pt x="18310" y="12244"/>
                                    </a:cubicBezTo>
                                    <a:cubicBezTo>
                                      <a:pt x="18244" y="12460"/>
                                      <a:pt x="18144" y="12675"/>
                                      <a:pt x="18078" y="12891"/>
                                    </a:cubicBezTo>
                                    <a:cubicBezTo>
                                      <a:pt x="18044" y="12977"/>
                                      <a:pt x="18044" y="13063"/>
                                      <a:pt x="18011" y="13150"/>
                                    </a:cubicBezTo>
                                    <a:cubicBezTo>
                                      <a:pt x="17778" y="13495"/>
                                      <a:pt x="17745" y="13969"/>
                                      <a:pt x="17479" y="14271"/>
                                    </a:cubicBezTo>
                                    <a:cubicBezTo>
                                      <a:pt x="17346" y="14443"/>
                                      <a:pt x="17346" y="14745"/>
                                      <a:pt x="17214" y="14874"/>
                                    </a:cubicBezTo>
                                    <a:cubicBezTo>
                                      <a:pt x="17081" y="15047"/>
                                      <a:pt x="17014" y="15176"/>
                                      <a:pt x="16948" y="15392"/>
                                    </a:cubicBezTo>
                                    <a:cubicBezTo>
                                      <a:pt x="16881" y="15607"/>
                                      <a:pt x="16782" y="15866"/>
                                      <a:pt x="16649" y="15995"/>
                                    </a:cubicBezTo>
                                    <a:cubicBezTo>
                                      <a:pt x="16482" y="16168"/>
                                      <a:pt x="16416" y="16383"/>
                                      <a:pt x="16383" y="16599"/>
                                    </a:cubicBezTo>
                                    <a:cubicBezTo>
                                      <a:pt x="16350" y="16771"/>
                                      <a:pt x="16217" y="16685"/>
                                      <a:pt x="16150" y="16771"/>
                                    </a:cubicBezTo>
                                    <a:cubicBezTo>
                                      <a:pt x="16017" y="17030"/>
                                      <a:pt x="15884" y="17289"/>
                                      <a:pt x="15751" y="17504"/>
                                    </a:cubicBezTo>
                                    <a:cubicBezTo>
                                      <a:pt x="15718" y="17547"/>
                                      <a:pt x="15718" y="17634"/>
                                      <a:pt x="15685" y="17677"/>
                                    </a:cubicBezTo>
                                    <a:cubicBezTo>
                                      <a:pt x="15286" y="18022"/>
                                      <a:pt x="15054" y="18582"/>
                                      <a:pt x="14588" y="18884"/>
                                    </a:cubicBezTo>
                                    <a:cubicBezTo>
                                      <a:pt x="14489" y="19272"/>
                                      <a:pt x="14123" y="19272"/>
                                      <a:pt x="13990" y="19574"/>
                                    </a:cubicBezTo>
                                    <a:cubicBezTo>
                                      <a:pt x="13957" y="19660"/>
                                      <a:pt x="13857" y="19660"/>
                                      <a:pt x="13758" y="19703"/>
                                    </a:cubicBezTo>
                                    <a:cubicBezTo>
                                      <a:pt x="13625" y="19746"/>
                                      <a:pt x="13492" y="19789"/>
                                      <a:pt x="13425" y="20005"/>
                                    </a:cubicBezTo>
                                    <a:cubicBezTo>
                                      <a:pt x="13392" y="20134"/>
                                      <a:pt x="13193" y="20220"/>
                                      <a:pt x="13093" y="20263"/>
                                    </a:cubicBezTo>
                                    <a:cubicBezTo>
                                      <a:pt x="12927" y="20307"/>
                                      <a:pt x="12860" y="20436"/>
                                      <a:pt x="12727" y="20522"/>
                                    </a:cubicBezTo>
                                    <a:cubicBezTo>
                                      <a:pt x="12428" y="20738"/>
                                      <a:pt x="12129" y="20867"/>
                                      <a:pt x="11830" y="21083"/>
                                    </a:cubicBezTo>
                                    <a:cubicBezTo>
                                      <a:pt x="11697" y="21169"/>
                                      <a:pt x="11598" y="21255"/>
                                      <a:pt x="11531" y="21384"/>
                                    </a:cubicBezTo>
                                    <a:cubicBezTo>
                                      <a:pt x="11365" y="21471"/>
                                      <a:pt x="11099" y="21384"/>
                                      <a:pt x="10966" y="21600"/>
                                    </a:cubicBezTo>
                                    <a:lnTo>
                                      <a:pt x="11365" y="21600"/>
                                    </a:lnTo>
                                    <a:cubicBezTo>
                                      <a:pt x="11498" y="21557"/>
                                      <a:pt x="11631" y="21471"/>
                                      <a:pt x="11797" y="21428"/>
                                    </a:cubicBezTo>
                                    <a:cubicBezTo>
                                      <a:pt x="12362" y="21169"/>
                                      <a:pt x="12894" y="20910"/>
                                      <a:pt x="13392" y="20522"/>
                                    </a:cubicBezTo>
                                    <a:cubicBezTo>
                                      <a:pt x="13924" y="20134"/>
                                      <a:pt x="14455" y="19703"/>
                                      <a:pt x="14921" y="19143"/>
                                    </a:cubicBezTo>
                                    <a:cubicBezTo>
                                      <a:pt x="15353" y="18625"/>
                                      <a:pt x="15751" y="18022"/>
                                      <a:pt x="16183" y="17461"/>
                                    </a:cubicBezTo>
                                    <a:cubicBezTo>
                                      <a:pt x="16416" y="17116"/>
                                      <a:pt x="16649" y="16771"/>
                                      <a:pt x="16815" y="16340"/>
                                    </a:cubicBezTo>
                                    <a:cubicBezTo>
                                      <a:pt x="17014" y="15866"/>
                                      <a:pt x="17313" y="15478"/>
                                      <a:pt x="17513" y="15004"/>
                                    </a:cubicBezTo>
                                    <a:cubicBezTo>
                                      <a:pt x="17712" y="14486"/>
                                      <a:pt x="18111" y="14055"/>
                                      <a:pt x="18144" y="13408"/>
                                    </a:cubicBezTo>
                                    <a:cubicBezTo>
                                      <a:pt x="18443" y="13020"/>
                                      <a:pt x="18476" y="12503"/>
                                      <a:pt x="18642" y="12072"/>
                                    </a:cubicBezTo>
                                    <a:cubicBezTo>
                                      <a:pt x="18742" y="11813"/>
                                      <a:pt x="18709" y="11554"/>
                                      <a:pt x="18875" y="11339"/>
                                    </a:cubicBezTo>
                                    <a:cubicBezTo>
                                      <a:pt x="19041" y="11080"/>
                                      <a:pt x="18975" y="10692"/>
                                      <a:pt x="19174" y="10477"/>
                                    </a:cubicBezTo>
                                    <a:cubicBezTo>
                                      <a:pt x="19074" y="10132"/>
                                      <a:pt x="19274" y="9873"/>
                                      <a:pt x="19307" y="9528"/>
                                    </a:cubicBezTo>
                                    <a:cubicBezTo>
                                      <a:pt x="19374" y="9097"/>
                                      <a:pt x="19374" y="8666"/>
                                      <a:pt x="19473" y="8235"/>
                                    </a:cubicBezTo>
                                    <a:cubicBezTo>
                                      <a:pt x="19540" y="7933"/>
                                      <a:pt x="19573" y="7631"/>
                                      <a:pt x="19573" y="7286"/>
                                    </a:cubicBezTo>
                                    <a:cubicBezTo>
                                      <a:pt x="19573" y="7157"/>
                                      <a:pt x="19540" y="6984"/>
                                      <a:pt x="19673" y="6898"/>
                                    </a:cubicBezTo>
                                    <a:cubicBezTo>
                                      <a:pt x="19706" y="6855"/>
                                      <a:pt x="19739" y="6726"/>
                                      <a:pt x="19739" y="6640"/>
                                    </a:cubicBezTo>
                                    <a:cubicBezTo>
                                      <a:pt x="19772" y="5907"/>
                                      <a:pt x="19806" y="5174"/>
                                      <a:pt x="19872" y="4441"/>
                                    </a:cubicBezTo>
                                    <a:cubicBezTo>
                                      <a:pt x="19905" y="4182"/>
                                      <a:pt x="19972" y="3923"/>
                                      <a:pt x="20038" y="3708"/>
                                    </a:cubicBezTo>
                                    <a:cubicBezTo>
                                      <a:pt x="20138" y="3363"/>
                                      <a:pt x="20304" y="3061"/>
                                      <a:pt x="20437" y="2716"/>
                                    </a:cubicBezTo>
                                    <a:cubicBezTo>
                                      <a:pt x="20670" y="2069"/>
                                      <a:pt x="20969" y="1423"/>
                                      <a:pt x="21301" y="819"/>
                                    </a:cubicBezTo>
                                    <a:cubicBezTo>
                                      <a:pt x="21401" y="647"/>
                                      <a:pt x="21500" y="431"/>
                                      <a:pt x="21567" y="259"/>
                                    </a:cubicBezTo>
                                    <a:cubicBezTo>
                                      <a:pt x="21567" y="259"/>
                                      <a:pt x="21567" y="216"/>
                                      <a:pt x="21600" y="172"/>
                                    </a:cubicBezTo>
                                    <a:lnTo>
                                      <a:pt x="20005" y="172"/>
                                    </a:lnTo>
                                    <a:close/>
                                    <a:moveTo>
                                      <a:pt x="631" y="13408"/>
                                    </a:moveTo>
                                    <a:cubicBezTo>
                                      <a:pt x="798" y="13322"/>
                                      <a:pt x="930" y="13193"/>
                                      <a:pt x="1097" y="13107"/>
                                    </a:cubicBezTo>
                                    <a:cubicBezTo>
                                      <a:pt x="1063" y="13495"/>
                                      <a:pt x="798" y="13365"/>
                                      <a:pt x="631" y="13408"/>
                                    </a:cubicBezTo>
                                    <a:close/>
                                    <a:moveTo>
                                      <a:pt x="17612" y="3665"/>
                                    </a:moveTo>
                                    <a:cubicBezTo>
                                      <a:pt x="17546" y="3665"/>
                                      <a:pt x="17513" y="3622"/>
                                      <a:pt x="17479" y="3622"/>
                                    </a:cubicBezTo>
                                    <a:cubicBezTo>
                                      <a:pt x="17446" y="3622"/>
                                      <a:pt x="17446" y="3578"/>
                                      <a:pt x="17413" y="3535"/>
                                    </a:cubicBezTo>
                                    <a:cubicBezTo>
                                      <a:pt x="17479" y="3492"/>
                                      <a:pt x="17546" y="3406"/>
                                      <a:pt x="17612" y="3363"/>
                                    </a:cubicBezTo>
                                    <a:cubicBezTo>
                                      <a:pt x="17645" y="3363"/>
                                      <a:pt x="17679" y="3363"/>
                                      <a:pt x="17745" y="3320"/>
                                    </a:cubicBezTo>
                                    <a:cubicBezTo>
                                      <a:pt x="17679" y="3449"/>
                                      <a:pt x="17646" y="3535"/>
                                      <a:pt x="17612" y="3665"/>
                                    </a:cubicBezTo>
                                    <a:close/>
                                    <a:moveTo>
                                      <a:pt x="18742" y="2759"/>
                                    </a:moveTo>
                                    <a:cubicBezTo>
                                      <a:pt x="18709" y="2802"/>
                                      <a:pt x="18676" y="2759"/>
                                      <a:pt x="18576" y="2802"/>
                                    </a:cubicBezTo>
                                    <a:cubicBezTo>
                                      <a:pt x="18775" y="2199"/>
                                      <a:pt x="19041" y="1983"/>
                                      <a:pt x="19540" y="1897"/>
                                    </a:cubicBezTo>
                                    <a:cubicBezTo>
                                      <a:pt x="19473" y="2026"/>
                                      <a:pt x="19440" y="2199"/>
                                      <a:pt x="19407" y="2199"/>
                                    </a:cubicBezTo>
                                    <a:cubicBezTo>
                                      <a:pt x="19108" y="2242"/>
                                      <a:pt x="18942" y="2501"/>
                                      <a:pt x="18742" y="2759"/>
                                    </a:cubicBezTo>
                                    <a:close/>
                                    <a:moveTo>
                                      <a:pt x="19473" y="4699"/>
                                    </a:moveTo>
                                    <a:cubicBezTo>
                                      <a:pt x="19407" y="5087"/>
                                      <a:pt x="19307" y="5432"/>
                                      <a:pt x="19074" y="5734"/>
                                    </a:cubicBezTo>
                                    <a:cubicBezTo>
                                      <a:pt x="19041" y="5605"/>
                                      <a:pt x="19008" y="5519"/>
                                      <a:pt x="19041" y="5475"/>
                                    </a:cubicBezTo>
                                    <a:cubicBezTo>
                                      <a:pt x="19141" y="5087"/>
                                      <a:pt x="19207" y="4699"/>
                                      <a:pt x="19307" y="4311"/>
                                    </a:cubicBezTo>
                                    <a:cubicBezTo>
                                      <a:pt x="19473" y="4441"/>
                                      <a:pt x="19506" y="4570"/>
                                      <a:pt x="19473" y="4699"/>
                                    </a:cubicBezTo>
                                    <a:close/>
                                    <a:moveTo>
                                      <a:pt x="19473" y="3708"/>
                                    </a:moveTo>
                                    <a:cubicBezTo>
                                      <a:pt x="19374" y="3535"/>
                                      <a:pt x="19407" y="3406"/>
                                      <a:pt x="19540" y="3320"/>
                                    </a:cubicBezTo>
                                    <a:cubicBezTo>
                                      <a:pt x="19573" y="3277"/>
                                      <a:pt x="19639" y="3363"/>
                                      <a:pt x="19806" y="3406"/>
                                    </a:cubicBezTo>
                                    <a:cubicBezTo>
                                      <a:pt x="19639" y="3578"/>
                                      <a:pt x="19573" y="3622"/>
                                      <a:pt x="19473" y="3708"/>
                                    </a:cubicBezTo>
                                    <a:close/>
                                    <a:moveTo>
                                      <a:pt x="17247" y="5432"/>
                                    </a:moveTo>
                                    <a:cubicBezTo>
                                      <a:pt x="17247" y="5475"/>
                                      <a:pt x="17280" y="5562"/>
                                      <a:pt x="17313" y="5648"/>
                                    </a:cubicBezTo>
                                    <a:cubicBezTo>
                                      <a:pt x="17479" y="5303"/>
                                      <a:pt x="17745" y="5087"/>
                                      <a:pt x="17778" y="4699"/>
                                    </a:cubicBezTo>
                                    <a:cubicBezTo>
                                      <a:pt x="17479" y="4829"/>
                                      <a:pt x="17346" y="5087"/>
                                      <a:pt x="17247" y="5432"/>
                                    </a:cubicBezTo>
                                    <a:close/>
                                    <a:moveTo>
                                      <a:pt x="14622" y="15004"/>
                                    </a:moveTo>
                                    <a:cubicBezTo>
                                      <a:pt x="14389" y="15262"/>
                                      <a:pt x="14156" y="15478"/>
                                      <a:pt x="13924" y="15737"/>
                                    </a:cubicBezTo>
                                    <a:cubicBezTo>
                                      <a:pt x="13691" y="15952"/>
                                      <a:pt x="13458" y="16168"/>
                                      <a:pt x="13292" y="16426"/>
                                    </a:cubicBezTo>
                                    <a:cubicBezTo>
                                      <a:pt x="13026" y="16771"/>
                                      <a:pt x="12727" y="16987"/>
                                      <a:pt x="12428" y="17289"/>
                                    </a:cubicBezTo>
                                    <a:cubicBezTo>
                                      <a:pt x="12096" y="17590"/>
                                      <a:pt x="11697" y="17849"/>
                                      <a:pt x="11332" y="18065"/>
                                    </a:cubicBezTo>
                                    <a:cubicBezTo>
                                      <a:pt x="11166" y="18151"/>
                                      <a:pt x="11166" y="18280"/>
                                      <a:pt x="11199" y="18453"/>
                                    </a:cubicBezTo>
                                    <a:cubicBezTo>
                                      <a:pt x="11365" y="18366"/>
                                      <a:pt x="11531" y="18280"/>
                                      <a:pt x="11664" y="18194"/>
                                    </a:cubicBezTo>
                                    <a:cubicBezTo>
                                      <a:pt x="12096" y="17892"/>
                                      <a:pt x="12528" y="17590"/>
                                      <a:pt x="12927" y="17246"/>
                                    </a:cubicBezTo>
                                    <a:cubicBezTo>
                                      <a:pt x="13093" y="17116"/>
                                      <a:pt x="13259" y="16901"/>
                                      <a:pt x="13392" y="16728"/>
                                    </a:cubicBezTo>
                                    <a:cubicBezTo>
                                      <a:pt x="13525" y="16513"/>
                                      <a:pt x="13758" y="16513"/>
                                      <a:pt x="13857" y="16211"/>
                                    </a:cubicBezTo>
                                    <a:cubicBezTo>
                                      <a:pt x="13957" y="15995"/>
                                      <a:pt x="14190" y="15866"/>
                                      <a:pt x="14356" y="15693"/>
                                    </a:cubicBezTo>
                                    <a:cubicBezTo>
                                      <a:pt x="14389" y="15650"/>
                                      <a:pt x="14389" y="15650"/>
                                      <a:pt x="14422" y="15607"/>
                                    </a:cubicBezTo>
                                    <a:cubicBezTo>
                                      <a:pt x="14622" y="15305"/>
                                      <a:pt x="14854" y="15047"/>
                                      <a:pt x="15087" y="14788"/>
                                    </a:cubicBezTo>
                                    <a:cubicBezTo>
                                      <a:pt x="15253" y="14616"/>
                                      <a:pt x="15386" y="14314"/>
                                      <a:pt x="15552" y="14055"/>
                                    </a:cubicBezTo>
                                    <a:cubicBezTo>
                                      <a:pt x="15519" y="14055"/>
                                      <a:pt x="15486" y="14012"/>
                                      <a:pt x="15452" y="14055"/>
                                    </a:cubicBezTo>
                                    <a:cubicBezTo>
                                      <a:pt x="15186" y="14443"/>
                                      <a:pt x="14921" y="14745"/>
                                      <a:pt x="14622" y="15004"/>
                                    </a:cubicBezTo>
                                    <a:close/>
                                    <a:moveTo>
                                      <a:pt x="12594" y="18798"/>
                                    </a:moveTo>
                                    <a:cubicBezTo>
                                      <a:pt x="12594" y="18841"/>
                                      <a:pt x="12561" y="18884"/>
                                      <a:pt x="12561" y="18884"/>
                                    </a:cubicBezTo>
                                    <a:cubicBezTo>
                                      <a:pt x="12594" y="19013"/>
                                      <a:pt x="12628" y="19186"/>
                                      <a:pt x="12661" y="19272"/>
                                    </a:cubicBezTo>
                                    <a:cubicBezTo>
                                      <a:pt x="12727" y="19401"/>
                                      <a:pt x="12827" y="19358"/>
                                      <a:pt x="12927" y="19272"/>
                                    </a:cubicBezTo>
                                    <a:cubicBezTo>
                                      <a:pt x="13193" y="19056"/>
                                      <a:pt x="13458" y="18798"/>
                                      <a:pt x="13658" y="18453"/>
                                    </a:cubicBezTo>
                                    <a:cubicBezTo>
                                      <a:pt x="13591" y="18366"/>
                                      <a:pt x="13591" y="18323"/>
                                      <a:pt x="13558" y="18323"/>
                                    </a:cubicBezTo>
                                    <a:cubicBezTo>
                                      <a:pt x="13259" y="18237"/>
                                      <a:pt x="12727" y="18496"/>
                                      <a:pt x="12594" y="18798"/>
                                    </a:cubicBezTo>
                                    <a:close/>
                                    <a:moveTo>
                                      <a:pt x="15519" y="7157"/>
                                    </a:moveTo>
                                    <a:cubicBezTo>
                                      <a:pt x="15685" y="7200"/>
                                      <a:pt x="15851" y="7200"/>
                                      <a:pt x="15984" y="7243"/>
                                    </a:cubicBezTo>
                                    <a:cubicBezTo>
                                      <a:pt x="15818" y="7114"/>
                                      <a:pt x="15718" y="6941"/>
                                      <a:pt x="15519" y="7157"/>
                                    </a:cubicBezTo>
                                    <a:close/>
                                    <a:moveTo>
                                      <a:pt x="6114" y="17677"/>
                                    </a:moveTo>
                                    <a:cubicBezTo>
                                      <a:pt x="6314" y="17634"/>
                                      <a:pt x="6546" y="17590"/>
                                      <a:pt x="6713" y="17504"/>
                                    </a:cubicBezTo>
                                    <a:cubicBezTo>
                                      <a:pt x="6912" y="17418"/>
                                      <a:pt x="7145" y="17289"/>
                                      <a:pt x="7344" y="17159"/>
                                    </a:cubicBezTo>
                                    <a:cubicBezTo>
                                      <a:pt x="6945" y="17116"/>
                                      <a:pt x="6015" y="17332"/>
                                      <a:pt x="5815" y="17504"/>
                                    </a:cubicBezTo>
                                    <a:cubicBezTo>
                                      <a:pt x="5982" y="17677"/>
                                      <a:pt x="5982" y="17720"/>
                                      <a:pt x="6114" y="17677"/>
                                    </a:cubicBezTo>
                                    <a:close/>
                                    <a:moveTo>
                                      <a:pt x="11232" y="15521"/>
                                    </a:moveTo>
                                    <a:cubicBezTo>
                                      <a:pt x="11099" y="15866"/>
                                      <a:pt x="10700" y="15737"/>
                                      <a:pt x="10634" y="16125"/>
                                    </a:cubicBezTo>
                                    <a:cubicBezTo>
                                      <a:pt x="10634" y="16168"/>
                                      <a:pt x="10567" y="16168"/>
                                      <a:pt x="10501" y="16168"/>
                                    </a:cubicBezTo>
                                    <a:cubicBezTo>
                                      <a:pt x="10202" y="16125"/>
                                      <a:pt x="10036" y="16383"/>
                                      <a:pt x="9870" y="16642"/>
                                    </a:cubicBezTo>
                                    <a:cubicBezTo>
                                      <a:pt x="9836" y="16685"/>
                                      <a:pt x="9836" y="16771"/>
                                      <a:pt x="9836" y="16901"/>
                                    </a:cubicBezTo>
                                    <a:cubicBezTo>
                                      <a:pt x="10501" y="16556"/>
                                      <a:pt x="11099" y="16125"/>
                                      <a:pt x="11631" y="15478"/>
                                    </a:cubicBezTo>
                                    <a:cubicBezTo>
                                      <a:pt x="11431" y="15392"/>
                                      <a:pt x="11298" y="15348"/>
                                      <a:pt x="11232" y="15521"/>
                                    </a:cubicBezTo>
                                    <a:close/>
                                    <a:moveTo>
                                      <a:pt x="6812" y="18410"/>
                                    </a:moveTo>
                                    <a:cubicBezTo>
                                      <a:pt x="6879" y="18496"/>
                                      <a:pt x="6679" y="18711"/>
                                      <a:pt x="6812" y="18754"/>
                                    </a:cubicBezTo>
                                    <a:cubicBezTo>
                                      <a:pt x="7078" y="18798"/>
                                      <a:pt x="7377" y="19013"/>
                                      <a:pt x="7710" y="18798"/>
                                    </a:cubicBezTo>
                                    <a:cubicBezTo>
                                      <a:pt x="7643" y="18668"/>
                                      <a:pt x="7610" y="18539"/>
                                      <a:pt x="7543" y="18453"/>
                                    </a:cubicBezTo>
                                    <a:cubicBezTo>
                                      <a:pt x="7311" y="18453"/>
                                      <a:pt x="7045" y="18410"/>
                                      <a:pt x="6812" y="18410"/>
                                    </a:cubicBezTo>
                                    <a:close/>
                                    <a:moveTo>
                                      <a:pt x="7543" y="9528"/>
                                    </a:moveTo>
                                    <a:cubicBezTo>
                                      <a:pt x="7842" y="9356"/>
                                      <a:pt x="8142" y="9183"/>
                                      <a:pt x="8441" y="9011"/>
                                    </a:cubicBezTo>
                                    <a:cubicBezTo>
                                      <a:pt x="8407" y="8968"/>
                                      <a:pt x="8407" y="8925"/>
                                      <a:pt x="8374" y="8881"/>
                                    </a:cubicBezTo>
                                    <a:cubicBezTo>
                                      <a:pt x="8108" y="9140"/>
                                      <a:pt x="7743" y="9140"/>
                                      <a:pt x="7543" y="952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797AFB6" id="Shape" o:spid="_x0000_s1026" alt="Title: Graphic Element" style="width:65pt;height: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" path="m11298,8278v-132,215,-432,86,-498,517c11066,8666,11265,8580,11531,8493v-133,-129,-233,-215,-233,-215xm14455,6984v-166,,-265,87,-265,259c14190,7286,14256,7329,14322,7372v34,-172,67,-258,133,-388xm17280,8968v,43,-66,43,-100,86c17180,9054,17180,9097,17214,9183v99,,199,43,299,43c17546,9054,17546,8881,17646,8795v132,-215,232,-431,332,-646c18210,7631,18277,7157,18177,6596v133,-345,366,-689,200,-1164c18277,5475,18210,5519,18144,5562v-33,43,-33,129,-33,215c18078,5820,18044,5950,18011,5950v-166,43,-233,86,-233,301c17778,6381,17646,6596,17679,6683v66,172,,129,-67,172c17546,6898,17513,6941,17446,6984v266,345,399,87,598,-215c18011,6984,18011,7028,18011,7114v-166,646,-532,1207,-731,1854xm12428,7157v34,,34,-173,34,-302c12229,7071,12063,7243,11863,7416v266,215,333,-216,565,-259xm17679,11899v-200,432,-366,906,-598,1337c16948,13495,16848,13753,16715,14012v-133,259,-365,474,-332,862c16383,14917,16283,15004,16250,15047v-166,129,-266,345,-366,560c15685,15995,15486,16383,15253,16771v-166,259,-366,518,-532,776c14688,17590,14688,17720,14688,17806v266,43,299,-259,432,-345c15419,17246,15585,16857,15818,16556v232,-388,432,-819,664,-1208c16682,14917,16914,14486,17081,14055v166,-345,299,-733,465,-1121c17646,12719,17745,12460,17812,12244v66,-129,133,-301,66,-517c17778,11727,17712,11813,17679,11899xm18011,11554v67,-172,100,-344,199,-603c17978,11253,17978,11253,18011,11554xm18244,8623v66,-216,133,-388,199,-561c18244,8278,18244,8278,18244,8623xm9936,8795v332,,432,-43,698,-474c10368,8537,10169,8666,9936,8795xm3157,18496v66,,199,43,266,129c3522,18754,3622,18625,3722,18668v,-86,33,-129,33,-215c3655,18410,3589,18366,3522,18366v-299,-43,-498,-388,-797,-388c2658,17763,2526,17720,2393,17677v-233,-87,-466,-173,-632,-431c1662,17116,1562,17159,1462,17246v67,86,133,215,133,301c1595,17720,1628,17763,1761,17806v266,86,565,259,831,431c2725,18366,2891,18539,3157,18496xm14821,8149v33,-44,,-216,,-302c14721,7933,14622,8019,14555,8105v-100,130,-233,216,-233,432c14555,8580,14655,8278,14821,8149xm14289,8537v,,,,,c14289,8537,14289,8537,14289,8537v,,,,,c14289,8537,14289,8537,14289,8537xm16649,12762v133,-259,398,-431,365,-863c17014,11684,17180,11511,17213,11253v67,-302,266,-518,432,-863c17380,10477,17247,10606,17147,10822v-365,646,-698,1336,-1097,2026c16316,12891,16549,12977,16649,12762xm2359,18798v34,,67,,100,c2559,18884,2725,18970,2758,19056v67,302,200,-86,299,130c3157,19401,3390,19487,3589,19617v100,-43,233,-86,365,-173c3954,19531,3954,19574,3954,19617v200,86,432,86,532,258c4686,20220,4951,20134,5184,20091v133,,266,,366,43c5815,20263,6048,20436,6314,20350v33,,66,43,100,86c6447,20479,6480,20522,6513,20522v366,-129,698,86,1064,129c7610,20565,7610,20479,7643,20307,5749,20048,4021,19487,2359,18366v,216,,302,,432xm9670,8149v-100,86,-232,172,-332,258c9338,8450,9371,8450,9371,8493v133,-86,233,-129,366,-215c9703,8235,9703,8192,9670,8149xm11066,11684v166,-130,399,-216,498,-388c11664,11037,11863,11037,12030,10865v498,-475,996,-906,1495,-1380c13724,9313,13857,9054,14090,8925v100,-44,133,-259,199,-388c14190,8493,14090,8450,13990,8450v-66,130,-133,302,-199,345c13525,8881,13425,9269,13193,9442v-100,86,-167,259,-233,345c12860,9787,12794,9787,12727,9830v-133,86,-232,216,-332,345c12295,10261,12262,10563,12063,10347v,,-33,,-33,43c11930,10692,11697,10778,11498,10865v-33,,-100,43,-100,86c11365,11296,11066,11425,10966,11684v33,,67,,100,xm8640,13236v-33,43,-133,86,-199,86c8108,13408,8108,13408,7975,13883v599,-432,1197,-820,1795,-1208c10169,12374,10634,12115,10933,11641r,43c10933,11684,10933,11684,10933,11684v,,,,,c10933,11554,10933,11468,10966,11253v-166,258,-232,517,-365,560c10302,11899,10069,12158,9770,12201v,86,,130,33,173c9637,12417,9471,12460,9305,12503v,129,33,216,33,259c9072,12891,8806,12891,8640,13236xm6347,12546v-199,86,-233,302,-332,474c6281,12977,6513,12934,6746,12848v199,-86,332,-302,532,-345c7477,12417,7610,12287,7643,11899v-100,87,-166,173,-266,173c7012,12115,6713,12417,6347,12546xm4785,14745v-199,,-399,-129,-565,43c4420,14831,4619,14960,4785,14745xm8241,20695v266,-44,499,-87,765,c9238,20738,9471,20651,9737,20608v66,,99,-129,166,-172c9205,20436,8540,20436,7809,20436v100,259,266,302,432,259xm16017,6726v-33,43,-33,129,-99,258c16482,6726,16715,6165,17047,5648v-66,43,-133,43,-166,86c16649,6208,16316,6467,16017,6726xm10235,20263v-100,,-233,44,-199,259c10335,20479,10634,20436,10966,20350v,-43,,-87,,-130c10700,20263,10468,20220,10235,20263xm17778,4656v,,,,,c17778,4656,17778,4656,17778,4656v,,,,,c17778,4656,17778,4656,17778,4656xm3390,11899v-233,130,-399,259,-599,388c3190,12201,3223,12201,3390,11899xm4220,14788v,,,,,c4187,14788,4187,14788,4220,14788v-33,43,-33,43,,c4220,14831,4220,14788,4220,14788xm20005,v-166,259,-366,517,-499,776c19108,1509,18510,1897,17945,2285v-299,216,-599,388,-931,561c16981,2846,16948,2889,16948,2889v-432,603,-1163,603,-1629,1207c15319,4096,15286,4096,15286,4096v-332,43,-598,431,-930,431c14289,4527,14223,4743,14156,4743v-99,,-199,-44,-299,86c13758,4958,13625,5174,13425,5001v-232,259,-598,43,-764,518c12661,5519,12594,5519,12594,5519v-199,86,-365,215,-564,215c11797,5734,11697,6079,11431,5993v-66,-43,-199,86,-265,172c11033,6381,10833,6424,10667,6467v-100,43,-233,43,-299,129c10169,6812,9803,6640,9703,7028v-232,-173,-432,172,-664,129c9039,7243,9039,7286,9072,7329v-432,173,-897,302,-1329,475c7643,7847,7477,7890,7477,8019v-33,216,-199,,-266,130c7145,8364,7045,8062,6945,8192v-66,86,-199,172,-266,258c6613,8537,6480,8407,6447,8580v-33,172,-166,-43,-266,43c5982,8752,5716,8752,5583,8925v-166,215,-399,129,-565,301c4818,9442,4553,9442,4353,9701v-99,129,-266,43,-399,129c3822,9873,3921,10132,3755,10218v-365,216,-698,517,-1030,776c2459,11210,2226,11468,1961,11598v-466,258,-798,776,-1197,1164c731,12762,764,12848,731,12848v67,43,133,43,199,86c698,13107,498,13279,399,13581v-100,302,-67,690,-366,819c33,14400,,14486,,14486v,388,33,819,66,1207c66,15780,133,15823,133,15909v100,216,233,474,332,690c532,16599,598,16556,631,16556v167,86,-99,258,100,301c798,16857,831,17073,831,17159v,87,-67,216,-100,345c831,17547,930,17547,1030,17590v-33,173,-33,302,-66,388c1063,18151,1329,18065,1296,18410v,86,-66,129,-133,215c1230,18668,1296,18668,1396,18711v,87,,173,,259c1495,19013,1595,19056,1695,19099v-67,87,-133,130,-133,130c1794,19660,1927,20177,2426,20263v,130,,259,,345c2592,20738,2758,20738,2924,20953v133,173,299,302,432,431l4353,21384v-232,-215,-465,-301,-731,-388c3556,20996,3522,20867,3489,20824v-332,-216,-565,-561,-831,-862c2459,19746,2326,19487,2160,19272v-299,-431,-399,-992,-631,-1466c1362,17504,1263,17073,1097,16599v133,86,199,129,265,172c1462,16857,1529,16944,1628,16987v366,172,765,388,1163,388c3057,17418,3290,17590,3589,17590v233,,233,44,465,-129c4087,17547,4087,17590,4121,17677v66,-43,166,-87,299,-130c4386,17461,4353,17375,4287,17332v-399,-216,-765,-431,-1163,-690c2791,16426,2459,16211,2127,16038v-233,-129,-399,-301,-499,-560c1562,15348,1462,15219,1362,15090v532,172,1031,345,1529,517c2891,15607,2924,15564,2991,15521v-299,-302,-632,-431,-1064,-388c2127,14788,2293,14831,2492,14831v598,43,1197,43,1762,43c4287,14874,4287,14831,4320,14831v-266,-215,-565,-302,-864,-474c3157,14184,2825,14141,2492,14184v-332,44,-631,-215,-930,-43c1529,14055,1495,13969,1429,13883v365,,731,,1063,-43c2825,13796,3157,13710,3522,13624v,-129,,-259,,-345c3622,13107,3855,13236,3954,12891v-332,43,-631,86,-963,129c2991,12934,2991,12848,2991,12762v,,-33,-43,-67,-43c2526,12934,2094,12805,1628,12891v34,-43,67,-129,133,-172c1961,12589,2094,12331,2326,12201v200,-129,366,-431,598,-517c3223,11554,3423,11210,3722,11080v299,-129,565,-388,864,-560c4885,10304,5184,10089,5483,9873v33,-43,33,-86,100,-172c5450,9701,5350,9701,5217,9701v33,-44,33,-130,67,-130c5383,9485,5483,9442,5583,9399v133,-43,266,-43,432,-43c6015,9011,6214,9269,6314,9183v66,-43,133,-43,133,-86c6513,8968,6580,8968,6679,9054v34,,67,,67,c6912,8666,7278,8838,7510,8666v266,-173,565,-216,798,-388c8740,7976,9238,7933,9637,7545v66,-43,133,-86,199,-43c10069,7545,10235,7416,10401,7243v67,-86,100,-86,200,-43c10700,7243,10866,7157,10999,7114v,-86,,-130,,-216c11199,6941,11398,6898,11564,6769v299,-216,665,-345,997,-518c12794,6122,13026,5993,13259,5907v67,-44,133,-87,199,-87c13591,5820,13691,5820,13758,5605v33,-86,132,-130,232,-130c14422,5346,14821,5044,15220,4829v166,-86,398,-130,498,-388c15751,4398,15785,4354,15818,4354v332,-43,598,-258,930,-431c16715,3966,16715,4053,16682,4096v-67,86,-133,129,-133,258c16682,4268,16815,4182,16981,4096v-33,-130,-67,-216,-100,-302c17014,3880,17147,3966,17346,4096v-498,517,-963,1035,-1428,1509c15452,6079,14987,6510,14455,7028v200,43,333,,466,-87c14987,6898,15020,6769,15087,6683v133,172,99,-43,133,-130c15319,6467,15452,6381,15552,6252v133,-130,266,-173,366,-389c15984,5734,16217,5691,16350,5648v66,-129,99,-345,166,-388c16815,5131,16981,4829,17180,4613v200,-215,399,-431,598,-647c17945,3794,18011,3578,18244,3492v99,-43,133,-258,266,-388c18510,3234,18510,3406,18476,3492v-299,388,-432,949,-698,1380c17911,5001,18044,5131,18144,5260v332,-216,565,-517,698,-992c18942,4010,19074,3751,19307,3578v-33,302,-66,561,-100,820c19174,4441,19041,4484,19041,4527v33,302,-99,517,-166,776c18809,5648,18775,5993,18709,6338v-33,215,-67,388,-100,603c18576,7157,18543,7329,18609,7588v33,-86,100,-172,133,-302c18775,7372,18842,7502,18875,7588v100,43,266,-129,299,-302c19207,7114,19274,6898,19374,6726v,86,33,172,33,258c19241,8062,19108,9140,18908,10218v-133,690,-365,1336,-598,2026c18244,12460,18144,12675,18078,12891v-34,86,-34,172,-67,259c17778,13495,17745,13969,17479,14271v-133,172,-133,474,-265,603c17081,15047,17014,15176,16948,15392v-67,215,-166,474,-299,603c16482,16168,16416,16383,16383,16599v-33,172,-166,86,-233,172c16017,17030,15884,17289,15751,17504v-33,43,-33,130,-66,173c15286,18022,15054,18582,14588,18884v-99,388,-465,388,-598,690c13957,19660,13857,19660,13758,19703v-133,43,-266,86,-333,302c13392,20134,13193,20220,13093,20263v-166,44,-233,173,-366,259c12428,20738,12129,20867,11830,21083v-133,86,-232,172,-299,301c11365,21471,11099,21384,10966,21600r399,c11498,21557,11631,21471,11797,21428v565,-259,1097,-518,1595,-906c13924,20134,14455,19703,14921,19143v432,-518,830,-1121,1262,-1682c16416,17116,16649,16771,16815,16340v199,-474,498,-862,698,-1336c17712,14486,18111,14055,18144,13408v299,-388,332,-905,498,-1336c18742,11813,18709,11554,18875,11339v166,-259,100,-647,299,-862c19074,10132,19274,9873,19307,9528v67,-431,67,-862,166,-1293c19540,7933,19573,7631,19573,7286v,-129,-33,-302,100,-388c19706,6855,19739,6726,19739,6640v33,-733,67,-1466,133,-2199c19905,4182,19972,3923,20038,3708v100,-345,266,-647,399,-992c20670,2069,20969,1423,21301,819v100,-172,199,-388,266,-560c21567,259,21567,216,21600,172r-1595,l20005,xm631,13408v167,-86,299,-215,466,-301c1063,13495,798,13365,631,13408xm17612,3665v-66,,-99,-43,-133,-43c17446,3622,17446,3578,17413,3535v66,-43,133,-129,199,-172c17645,3363,17679,3363,17745,3320v-66,129,-99,215,-133,345xm18742,2759v-33,43,-66,,-166,43c18775,2199,19041,1983,19540,1897v-67,129,-100,302,-133,302c19108,2242,18942,2501,18742,2759xm19473,4699v-66,388,-166,733,-399,1035c19041,5605,19008,5519,19041,5475v100,-388,166,-776,266,-1164c19473,4441,19506,4570,19473,4699xm19473,3708v-99,-173,-66,-302,67,-388c19573,3277,19639,3363,19806,3406v-167,172,-233,216,-333,302xm17247,5432v,43,33,130,66,216c17479,5303,17745,5087,17778,4699v-299,130,-432,388,-531,733xm14622,15004v-233,258,-466,474,-698,733c13691,15952,13458,16168,13292,16426v-266,345,-565,561,-864,863c12096,17590,11697,17849,11332,18065v-166,86,-166,215,-133,388c11365,18366,11531,18280,11664,18194v432,-302,864,-604,1263,-948c13093,17116,13259,16901,13392,16728v133,-215,366,-215,465,-517c13957,15995,14190,15866,14356,15693v33,-43,33,-43,66,-86c14622,15305,14854,15047,15087,14788v166,-172,299,-474,465,-733c15519,14055,15486,14012,15452,14055v-266,388,-531,690,-830,949xm12594,18798v,43,-33,86,-33,86c12594,19013,12628,19186,12661,19272v66,129,166,86,266,c13193,19056,13458,18798,13658,18453v-67,-87,-67,-130,-100,-130c13259,18237,12727,18496,12594,18798xm15519,7157v166,43,332,43,465,86c15818,7114,15718,6941,15519,7157xm6114,17677v200,-43,432,-87,599,-173c6912,17418,7145,17289,7344,17159v-399,-43,-1329,173,-1529,345c5982,17677,5982,17720,6114,17677xm11232,15521v-133,345,-532,216,-598,604c10634,16168,10567,16168,10501,16168v-299,-43,-465,215,-631,474c9836,16685,9836,16771,9836,16901v665,-345,1263,-776,1795,-1423c11431,15392,11298,15348,11232,15521xm6812,18410v67,86,-133,301,,344c7078,18798,7377,19013,7710,18798v-67,-130,-100,-259,-167,-345c7311,18453,7045,18410,6812,18410xm7543,9528v299,-172,599,-345,898,-517c8407,8968,8407,8925,8374,8881v-266,259,-631,259,-831,647xe" fillcolor="#d0af89 [3205]" stroked="f" strokeweight="1pt">
                      <v:stroke miterlimit="4" joinstyle="miter"/>
                      <v:path arrowok="t" o:extrusionok="f" o:connecttype="custom" o:connectlocs="412751,318136;412751,318136;412751,318136;412751,318136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00" w:type="dxa"/>
          </w:tcPr>
          <w:p w14:paraId="6904EE90" w14:textId="77777777" w:rsidR="00FD351C" w:rsidRDefault="00FD351C"/>
        </w:tc>
      </w:tr>
      <w:tr w:rsidR="0094305D" w14:paraId="315368C0" w14:textId="77777777" w:rsidTr="00B05C43">
        <w:trPr>
          <w:trHeight w:val="147"/>
        </w:trPr>
        <w:tc>
          <w:tcPr>
            <w:tcW w:w="3596" w:type="dxa"/>
            <w:gridSpan w:val="5"/>
          </w:tcPr>
          <w:p w14:paraId="42F55EDC" w14:textId="77777777" w:rsidR="0094305D" w:rsidRDefault="0094305D"/>
        </w:tc>
        <w:tc>
          <w:tcPr>
            <w:tcW w:w="373" w:type="dxa"/>
          </w:tcPr>
          <w:p w14:paraId="5A44EB52" w14:textId="77777777" w:rsidR="0094305D" w:rsidRDefault="0094305D"/>
        </w:tc>
        <w:tc>
          <w:tcPr>
            <w:tcW w:w="6521" w:type="dxa"/>
            <w:gridSpan w:val="10"/>
          </w:tcPr>
          <w:p w14:paraId="21049AFB" w14:textId="77777777" w:rsidR="0094305D" w:rsidRDefault="0094305D"/>
        </w:tc>
        <w:tc>
          <w:tcPr>
            <w:tcW w:w="300" w:type="dxa"/>
          </w:tcPr>
          <w:p w14:paraId="48BA6221" w14:textId="77777777" w:rsidR="0094305D" w:rsidRDefault="0094305D"/>
        </w:tc>
      </w:tr>
      <w:tr w:rsidR="0094305D" w14:paraId="4B8888F8" w14:textId="77777777" w:rsidTr="00F515EB">
        <w:trPr>
          <w:trHeight w:val="175"/>
        </w:trPr>
        <w:tc>
          <w:tcPr>
            <w:tcW w:w="3596" w:type="dxa"/>
            <w:gridSpan w:val="5"/>
          </w:tcPr>
          <w:p w14:paraId="67E662A4" w14:textId="77777777" w:rsidR="0094305D" w:rsidRDefault="0094305D" w:rsidP="0094305D"/>
        </w:tc>
        <w:tc>
          <w:tcPr>
            <w:tcW w:w="373" w:type="dxa"/>
          </w:tcPr>
          <w:p w14:paraId="0C632611" w14:textId="77777777" w:rsidR="0094305D" w:rsidRDefault="0094305D" w:rsidP="0094305D"/>
        </w:tc>
        <w:tc>
          <w:tcPr>
            <w:tcW w:w="2241" w:type="dxa"/>
            <w:gridSpan w:val="4"/>
          </w:tcPr>
          <w:p w14:paraId="52B810A6" w14:textId="77777777" w:rsidR="0094305D" w:rsidRDefault="00700697" w:rsidP="0094305D">
            <w:sdt>
              <w:sdtPr>
                <w:id w:val="-838765766"/>
                <w:placeholder>
                  <w:docPart w:val="836E12F7D161490CB04845F5CC5EC86C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Caesar Salad</w:t>
                </w:r>
              </w:sdtContent>
            </w:sdt>
          </w:p>
          <w:p w14:paraId="7A638C2A" w14:textId="77777777" w:rsidR="0094305D" w:rsidRDefault="00700697" w:rsidP="0094305D">
            <w:sdt>
              <w:sdtPr>
                <w:id w:val="-251283200"/>
                <w:placeholder>
                  <w:docPart w:val="F153257F2B0A4D129D87E5EB36ED2426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Garden Salad</w:t>
                </w:r>
              </w:sdtContent>
            </w:sdt>
            <w:r w:rsidR="0094305D">
              <w:t xml:space="preserve"> </w:t>
            </w:r>
          </w:p>
          <w:p w14:paraId="58051B9F" w14:textId="77777777" w:rsidR="0094305D" w:rsidRDefault="00700697" w:rsidP="0094305D">
            <w:sdt>
              <w:sdtPr>
                <w:id w:val="-2114586781"/>
                <w:placeholder>
                  <w:docPart w:val="1A1A6799B32F46B38FFF7D5E00106624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Spring Salad</w:t>
                </w:r>
              </w:sdtContent>
            </w:sdt>
          </w:p>
          <w:p w14:paraId="5701800C" w14:textId="77777777" w:rsidR="001F5783" w:rsidRDefault="001F5783" w:rsidP="0094305D"/>
        </w:tc>
        <w:tc>
          <w:tcPr>
            <w:tcW w:w="747" w:type="dxa"/>
            <w:gridSpan w:val="2"/>
          </w:tcPr>
          <w:p w14:paraId="6F9A2BAA" w14:textId="77777777" w:rsidR="0094305D" w:rsidRPr="001F5783" w:rsidRDefault="00700697" w:rsidP="0094305D">
            <w:pPr>
              <w:jc w:val="right"/>
              <w:rPr>
                <w:b/>
                <w:color w:val="26385B" w:themeColor="accent1"/>
              </w:rPr>
            </w:pPr>
            <w:sdt>
              <w:sdtPr>
                <w:rPr>
                  <w:b/>
                  <w:color w:val="26385B" w:themeColor="accent1"/>
                </w:rPr>
                <w:id w:val="1902483839"/>
                <w:placeholder>
                  <w:docPart w:val="EC74702B94FF4859B8D3F5C7EF9E48C3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F515EB">
                  <w:t>Price</w:t>
                </w:r>
              </w:sdtContent>
            </w:sdt>
          </w:p>
          <w:p w14:paraId="088A1AC3" w14:textId="77777777" w:rsidR="0094305D" w:rsidRDefault="00700697" w:rsidP="0094305D">
            <w:pPr>
              <w:jc w:val="right"/>
            </w:pPr>
            <w:sdt>
              <w:sdtPr>
                <w:rPr>
                  <w:b/>
                  <w:color w:val="26385B" w:themeColor="accent1"/>
                </w:rPr>
                <w:id w:val="79579265"/>
                <w:placeholder>
                  <w:docPart w:val="62D22FCC6CA847E794C35DDE581E36FE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F515EB">
                  <w:t>Price</w:t>
                </w:r>
              </w:sdtContent>
            </w:sdt>
            <w:r w:rsidR="0094305D" w:rsidRPr="001F5783">
              <w:rPr>
                <w:b/>
                <w:color w:val="26385B" w:themeColor="accent1"/>
              </w:rPr>
              <w:br/>
            </w:r>
            <w:sdt>
              <w:sdtPr>
                <w:rPr>
                  <w:b/>
                  <w:color w:val="26385B" w:themeColor="accent1"/>
                </w:rPr>
                <w:id w:val="-967204127"/>
                <w:placeholder>
                  <w:docPart w:val="C525022A16584555990698EA3DB24588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F515EB">
                  <w:t>Price</w:t>
                </w:r>
              </w:sdtContent>
            </w:sdt>
          </w:p>
        </w:tc>
        <w:tc>
          <w:tcPr>
            <w:tcW w:w="333" w:type="dxa"/>
          </w:tcPr>
          <w:p w14:paraId="35316403" w14:textId="77777777" w:rsidR="0094305D" w:rsidRDefault="0094305D" w:rsidP="0094305D"/>
        </w:tc>
        <w:tc>
          <w:tcPr>
            <w:tcW w:w="2452" w:type="dxa"/>
            <w:gridSpan w:val="2"/>
          </w:tcPr>
          <w:p w14:paraId="42D69145" w14:textId="77777777" w:rsidR="0094305D" w:rsidRDefault="00700697" w:rsidP="0094305D">
            <w:sdt>
              <w:sdtPr>
                <w:id w:val="-1753194512"/>
                <w:placeholder>
                  <w:docPart w:val="CC5CA952B17D4143BB27C7DC6A4A73DD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Minestrone Soup</w:t>
                </w:r>
              </w:sdtContent>
            </w:sdt>
          </w:p>
          <w:p w14:paraId="3C8FD72A" w14:textId="77777777" w:rsidR="0094305D" w:rsidRDefault="00700697" w:rsidP="0094305D">
            <w:sdt>
              <w:sdtPr>
                <w:id w:val="2000232111"/>
                <w:placeholder>
                  <w:docPart w:val="8085FD06188148DA93CEA12010FE8B57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Chicken Noodle Soup</w:t>
                </w:r>
              </w:sdtContent>
            </w:sdt>
            <w:r w:rsidR="0094305D">
              <w:t xml:space="preserve"> </w:t>
            </w:r>
          </w:p>
          <w:p w14:paraId="753E2A97" w14:textId="77777777" w:rsidR="0094305D" w:rsidRDefault="00700697" w:rsidP="0094305D">
            <w:sdt>
              <w:sdtPr>
                <w:id w:val="-289210476"/>
                <w:placeholder>
                  <w:docPart w:val="045BD2D404864B33A93FB7D027CEEC4B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Cream of Corn Soup</w:t>
                </w:r>
              </w:sdtContent>
            </w:sdt>
          </w:p>
        </w:tc>
        <w:tc>
          <w:tcPr>
            <w:tcW w:w="748" w:type="dxa"/>
          </w:tcPr>
          <w:p w14:paraId="6CF4D5DE" w14:textId="77777777" w:rsidR="0094305D" w:rsidRPr="001F5783" w:rsidRDefault="00700697" w:rsidP="00F515EB">
            <w:sdt>
              <w:sdtPr>
                <w:id w:val="726500132"/>
                <w:placeholder>
                  <w:docPart w:val="F37BF1CAEFC84ECC948AAF9E82A84867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</w:p>
          <w:p w14:paraId="07BD9EF6" w14:textId="77777777" w:rsidR="0094305D" w:rsidRDefault="00700697" w:rsidP="00F515EB">
            <w:sdt>
              <w:sdtPr>
                <w:id w:val="468412154"/>
                <w:placeholder>
                  <w:docPart w:val="2BD06C84CC304D75B40326756060AE44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  <w:r w:rsidR="0094305D" w:rsidRPr="001F5783">
              <w:br/>
            </w:r>
            <w:sdt>
              <w:sdtPr>
                <w:id w:val="367727822"/>
                <w:placeholder>
                  <w:docPart w:val="6BB831B8F7CC489CA114CA8CD87EDBE0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</w:p>
        </w:tc>
        <w:tc>
          <w:tcPr>
            <w:tcW w:w="300" w:type="dxa"/>
          </w:tcPr>
          <w:p w14:paraId="1087F9D8" w14:textId="77777777" w:rsidR="0094305D" w:rsidRDefault="0094305D" w:rsidP="0094305D"/>
        </w:tc>
      </w:tr>
      <w:tr w:rsidR="0094305D" w14:paraId="5B228963" w14:textId="77777777" w:rsidTr="00797E91">
        <w:trPr>
          <w:trHeight w:val="217"/>
        </w:trPr>
        <w:tc>
          <w:tcPr>
            <w:tcW w:w="3596" w:type="dxa"/>
            <w:gridSpan w:val="5"/>
          </w:tcPr>
          <w:p w14:paraId="4FFB6018" w14:textId="77777777" w:rsidR="0094305D" w:rsidRDefault="0094305D" w:rsidP="0094305D"/>
        </w:tc>
        <w:tc>
          <w:tcPr>
            <w:tcW w:w="373" w:type="dxa"/>
          </w:tcPr>
          <w:p w14:paraId="79A255ED" w14:textId="77777777" w:rsidR="0094305D" w:rsidRDefault="0094305D" w:rsidP="0094305D"/>
        </w:tc>
        <w:tc>
          <w:tcPr>
            <w:tcW w:w="6521" w:type="dxa"/>
            <w:gridSpan w:val="10"/>
          </w:tcPr>
          <w:p w14:paraId="63C763CD" w14:textId="77777777" w:rsidR="0094305D" w:rsidRDefault="0094305D" w:rsidP="0094305D"/>
        </w:tc>
        <w:tc>
          <w:tcPr>
            <w:tcW w:w="300" w:type="dxa"/>
          </w:tcPr>
          <w:p w14:paraId="734C8F4E" w14:textId="77777777" w:rsidR="0094305D" w:rsidRDefault="0094305D" w:rsidP="0094305D"/>
        </w:tc>
      </w:tr>
      <w:tr w:rsidR="0094305D" w14:paraId="0509EFE0" w14:textId="77777777" w:rsidTr="0094305D">
        <w:trPr>
          <w:trHeight w:val="175"/>
        </w:trPr>
        <w:tc>
          <w:tcPr>
            <w:tcW w:w="3596" w:type="dxa"/>
            <w:gridSpan w:val="5"/>
          </w:tcPr>
          <w:p w14:paraId="56FD8417" w14:textId="77777777" w:rsidR="0094305D" w:rsidRDefault="0094305D" w:rsidP="0094305D"/>
        </w:tc>
        <w:tc>
          <w:tcPr>
            <w:tcW w:w="373" w:type="dxa"/>
          </w:tcPr>
          <w:p w14:paraId="56C13A20" w14:textId="77777777" w:rsidR="0094305D" w:rsidRDefault="0094305D" w:rsidP="0094305D"/>
        </w:tc>
        <w:tc>
          <w:tcPr>
            <w:tcW w:w="1630" w:type="dxa"/>
            <w:gridSpan w:val="2"/>
            <w:shd w:val="clear" w:color="auto" w:fill="26385B" w:themeFill="accent1"/>
          </w:tcPr>
          <w:p w14:paraId="4DDFBA50" w14:textId="77777777" w:rsidR="0094305D" w:rsidRDefault="0094305D" w:rsidP="0094305D">
            <w:pPr>
              <w:pStyle w:val="GraphicAnchor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4BA5E219" wp14:editId="6ED1ED47">
                      <wp:extent cx="862196" cy="633730"/>
                      <wp:effectExtent l="0" t="0" r="1905" b="1270"/>
                      <wp:docPr id="23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2196" cy="6337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65" h="21600" extrusionOk="0">
                                    <a:moveTo>
                                      <a:pt x="12989" y="11687"/>
                                    </a:moveTo>
                                    <a:cubicBezTo>
                                      <a:pt x="12957" y="11774"/>
                                      <a:pt x="12893" y="11817"/>
                                      <a:pt x="12830" y="11861"/>
                                    </a:cubicBezTo>
                                    <a:cubicBezTo>
                                      <a:pt x="12989" y="11817"/>
                                      <a:pt x="13116" y="11687"/>
                                      <a:pt x="13211" y="11514"/>
                                    </a:cubicBezTo>
                                    <a:cubicBezTo>
                                      <a:pt x="13211" y="11514"/>
                                      <a:pt x="13179" y="11471"/>
                                      <a:pt x="13116" y="11428"/>
                                    </a:cubicBezTo>
                                    <a:cubicBezTo>
                                      <a:pt x="13084" y="11514"/>
                                      <a:pt x="13020" y="11601"/>
                                      <a:pt x="12989" y="11687"/>
                                    </a:cubicBezTo>
                                    <a:close/>
                                    <a:moveTo>
                                      <a:pt x="3523" y="16622"/>
                                    </a:moveTo>
                                    <a:cubicBezTo>
                                      <a:pt x="3713" y="16882"/>
                                      <a:pt x="3713" y="16882"/>
                                      <a:pt x="3904" y="16665"/>
                                    </a:cubicBezTo>
                                    <a:cubicBezTo>
                                      <a:pt x="3967" y="16579"/>
                                      <a:pt x="4031" y="16492"/>
                                      <a:pt x="4094" y="16449"/>
                                    </a:cubicBezTo>
                                    <a:cubicBezTo>
                                      <a:pt x="4126" y="16189"/>
                                      <a:pt x="3936" y="16276"/>
                                      <a:pt x="3872" y="16146"/>
                                    </a:cubicBezTo>
                                    <a:cubicBezTo>
                                      <a:pt x="3840" y="16059"/>
                                      <a:pt x="3840" y="15929"/>
                                      <a:pt x="3840" y="15886"/>
                                    </a:cubicBezTo>
                                    <a:cubicBezTo>
                                      <a:pt x="3745" y="15929"/>
                                      <a:pt x="3681" y="15929"/>
                                      <a:pt x="3618" y="15929"/>
                                    </a:cubicBezTo>
                                    <a:cubicBezTo>
                                      <a:pt x="3491" y="15929"/>
                                      <a:pt x="3396" y="15973"/>
                                      <a:pt x="3396" y="16146"/>
                                    </a:cubicBezTo>
                                    <a:cubicBezTo>
                                      <a:pt x="3427" y="16146"/>
                                      <a:pt x="3459" y="16103"/>
                                      <a:pt x="3523" y="16103"/>
                                    </a:cubicBezTo>
                                    <a:cubicBezTo>
                                      <a:pt x="3554" y="16103"/>
                                      <a:pt x="3586" y="16059"/>
                                      <a:pt x="3618" y="16103"/>
                                    </a:cubicBezTo>
                                    <a:cubicBezTo>
                                      <a:pt x="3650" y="16103"/>
                                      <a:pt x="3650" y="16189"/>
                                      <a:pt x="3650" y="16189"/>
                                    </a:cubicBezTo>
                                    <a:cubicBezTo>
                                      <a:pt x="3618" y="16319"/>
                                      <a:pt x="3554" y="16449"/>
                                      <a:pt x="3491" y="16535"/>
                                    </a:cubicBezTo>
                                    <a:cubicBezTo>
                                      <a:pt x="3491" y="16579"/>
                                      <a:pt x="3491" y="16622"/>
                                      <a:pt x="3523" y="16622"/>
                                    </a:cubicBezTo>
                                    <a:close/>
                                    <a:moveTo>
                                      <a:pt x="3141" y="16406"/>
                                    </a:moveTo>
                                    <a:cubicBezTo>
                                      <a:pt x="3110" y="16319"/>
                                      <a:pt x="3046" y="16276"/>
                                      <a:pt x="2983" y="16362"/>
                                    </a:cubicBezTo>
                                    <a:cubicBezTo>
                                      <a:pt x="2919" y="16449"/>
                                      <a:pt x="2919" y="16535"/>
                                      <a:pt x="2983" y="16622"/>
                                    </a:cubicBezTo>
                                    <a:cubicBezTo>
                                      <a:pt x="3046" y="16709"/>
                                      <a:pt x="3110" y="16752"/>
                                      <a:pt x="3205" y="16622"/>
                                    </a:cubicBezTo>
                                    <a:cubicBezTo>
                                      <a:pt x="3269" y="16535"/>
                                      <a:pt x="3205" y="16449"/>
                                      <a:pt x="3141" y="16406"/>
                                    </a:cubicBezTo>
                                    <a:cubicBezTo>
                                      <a:pt x="3364" y="16449"/>
                                      <a:pt x="3364" y="16449"/>
                                      <a:pt x="3364" y="16189"/>
                                    </a:cubicBezTo>
                                    <a:cubicBezTo>
                                      <a:pt x="3332" y="16146"/>
                                      <a:pt x="3300" y="16103"/>
                                      <a:pt x="3269" y="16059"/>
                                    </a:cubicBezTo>
                                    <a:cubicBezTo>
                                      <a:pt x="3173" y="16103"/>
                                      <a:pt x="3110" y="16232"/>
                                      <a:pt x="3141" y="16406"/>
                                    </a:cubicBezTo>
                                    <a:close/>
                                    <a:moveTo>
                                      <a:pt x="3364" y="16189"/>
                                    </a:moveTo>
                                    <a:cubicBezTo>
                                      <a:pt x="3364" y="16189"/>
                                      <a:pt x="3396" y="16189"/>
                                      <a:pt x="3364" y="16189"/>
                                    </a:cubicBezTo>
                                    <a:cubicBezTo>
                                      <a:pt x="3396" y="16189"/>
                                      <a:pt x="3396" y="16189"/>
                                      <a:pt x="3364" y="16189"/>
                                    </a:cubicBezTo>
                                    <a:cubicBezTo>
                                      <a:pt x="3396" y="16146"/>
                                      <a:pt x="3396" y="16146"/>
                                      <a:pt x="3364" y="16189"/>
                                    </a:cubicBezTo>
                                    <a:cubicBezTo>
                                      <a:pt x="3364" y="16189"/>
                                      <a:pt x="3364" y="16189"/>
                                      <a:pt x="3364" y="16189"/>
                                    </a:cubicBezTo>
                                    <a:close/>
                                    <a:moveTo>
                                      <a:pt x="14736" y="6320"/>
                                    </a:moveTo>
                                    <a:cubicBezTo>
                                      <a:pt x="14767" y="6277"/>
                                      <a:pt x="14767" y="6233"/>
                                      <a:pt x="14799" y="6233"/>
                                    </a:cubicBezTo>
                                    <a:cubicBezTo>
                                      <a:pt x="14386" y="6493"/>
                                      <a:pt x="13973" y="6753"/>
                                      <a:pt x="13687" y="7272"/>
                                    </a:cubicBezTo>
                                    <a:cubicBezTo>
                                      <a:pt x="13719" y="7315"/>
                                      <a:pt x="13719" y="7402"/>
                                      <a:pt x="13751" y="7445"/>
                                    </a:cubicBezTo>
                                    <a:cubicBezTo>
                                      <a:pt x="13973" y="7142"/>
                                      <a:pt x="14227" y="6883"/>
                                      <a:pt x="14481" y="6666"/>
                                    </a:cubicBezTo>
                                    <a:cubicBezTo>
                                      <a:pt x="14577" y="6536"/>
                                      <a:pt x="14640" y="6406"/>
                                      <a:pt x="14736" y="6320"/>
                                    </a:cubicBezTo>
                                    <a:close/>
                                    <a:moveTo>
                                      <a:pt x="10987" y="11081"/>
                                    </a:moveTo>
                                    <a:cubicBezTo>
                                      <a:pt x="10987" y="11081"/>
                                      <a:pt x="10987" y="11081"/>
                                      <a:pt x="10987" y="11081"/>
                                    </a:cubicBezTo>
                                    <a:cubicBezTo>
                                      <a:pt x="10987" y="11081"/>
                                      <a:pt x="10987" y="11081"/>
                                      <a:pt x="10987" y="11081"/>
                                    </a:cubicBezTo>
                                    <a:cubicBezTo>
                                      <a:pt x="10987" y="11081"/>
                                      <a:pt x="10987" y="11081"/>
                                      <a:pt x="10987" y="11081"/>
                                    </a:cubicBezTo>
                                    <a:cubicBezTo>
                                      <a:pt x="10987" y="11081"/>
                                      <a:pt x="10987" y="11081"/>
                                      <a:pt x="10987" y="11081"/>
                                    </a:cubicBezTo>
                                    <a:close/>
                                    <a:moveTo>
                                      <a:pt x="13751" y="7402"/>
                                    </a:moveTo>
                                    <a:cubicBezTo>
                                      <a:pt x="13751" y="7402"/>
                                      <a:pt x="13751" y="7402"/>
                                      <a:pt x="13751" y="7402"/>
                                    </a:cubicBezTo>
                                    <a:cubicBezTo>
                                      <a:pt x="13751" y="7402"/>
                                      <a:pt x="13719" y="7402"/>
                                      <a:pt x="13751" y="7402"/>
                                    </a:cubicBezTo>
                                    <a:cubicBezTo>
                                      <a:pt x="13751" y="7402"/>
                                      <a:pt x="13751" y="7402"/>
                                      <a:pt x="13751" y="7402"/>
                                    </a:cubicBezTo>
                                    <a:cubicBezTo>
                                      <a:pt x="13751" y="7402"/>
                                      <a:pt x="13751" y="7402"/>
                                      <a:pt x="13751" y="7402"/>
                                    </a:cubicBezTo>
                                    <a:close/>
                                    <a:moveTo>
                                      <a:pt x="13306" y="8051"/>
                                    </a:moveTo>
                                    <a:cubicBezTo>
                                      <a:pt x="13370" y="7965"/>
                                      <a:pt x="13465" y="7835"/>
                                      <a:pt x="13497" y="7748"/>
                                    </a:cubicBezTo>
                                    <a:cubicBezTo>
                                      <a:pt x="13560" y="7575"/>
                                      <a:pt x="13719" y="7618"/>
                                      <a:pt x="13751" y="7445"/>
                                    </a:cubicBezTo>
                                    <a:cubicBezTo>
                                      <a:pt x="13656" y="7445"/>
                                      <a:pt x="13529" y="7402"/>
                                      <a:pt x="13433" y="7532"/>
                                    </a:cubicBezTo>
                                    <a:cubicBezTo>
                                      <a:pt x="13338" y="7662"/>
                                      <a:pt x="13211" y="7748"/>
                                      <a:pt x="13211" y="7921"/>
                                    </a:cubicBezTo>
                                    <a:cubicBezTo>
                                      <a:pt x="13179" y="8138"/>
                                      <a:pt x="13052" y="8138"/>
                                      <a:pt x="12957" y="8224"/>
                                    </a:cubicBezTo>
                                    <a:cubicBezTo>
                                      <a:pt x="12703" y="8484"/>
                                      <a:pt x="12512" y="8830"/>
                                      <a:pt x="12321" y="9177"/>
                                    </a:cubicBezTo>
                                    <a:cubicBezTo>
                                      <a:pt x="12258" y="9307"/>
                                      <a:pt x="12131" y="9393"/>
                                      <a:pt x="12067" y="9523"/>
                                    </a:cubicBezTo>
                                    <a:cubicBezTo>
                                      <a:pt x="11813" y="9999"/>
                                      <a:pt x="11496" y="10389"/>
                                      <a:pt x="11178" y="10778"/>
                                    </a:cubicBezTo>
                                    <a:cubicBezTo>
                                      <a:pt x="11114" y="10865"/>
                                      <a:pt x="11051" y="10995"/>
                                      <a:pt x="11019" y="11081"/>
                                    </a:cubicBezTo>
                                    <a:cubicBezTo>
                                      <a:pt x="11114" y="11081"/>
                                      <a:pt x="11178" y="11081"/>
                                      <a:pt x="11241" y="10951"/>
                                    </a:cubicBezTo>
                                    <a:cubicBezTo>
                                      <a:pt x="11305" y="10822"/>
                                      <a:pt x="11432" y="10692"/>
                                      <a:pt x="11527" y="10562"/>
                                    </a:cubicBezTo>
                                    <a:cubicBezTo>
                                      <a:pt x="11718" y="10345"/>
                                      <a:pt x="11877" y="10172"/>
                                      <a:pt x="12004" y="9869"/>
                                    </a:cubicBezTo>
                                    <a:cubicBezTo>
                                      <a:pt x="12036" y="9826"/>
                                      <a:pt x="12067" y="9783"/>
                                      <a:pt x="12099" y="9739"/>
                                    </a:cubicBezTo>
                                    <a:cubicBezTo>
                                      <a:pt x="12290" y="9653"/>
                                      <a:pt x="12385" y="9393"/>
                                      <a:pt x="12480" y="9220"/>
                                    </a:cubicBezTo>
                                    <a:cubicBezTo>
                                      <a:pt x="12576" y="9047"/>
                                      <a:pt x="12766" y="8917"/>
                                      <a:pt x="12798" y="8657"/>
                                    </a:cubicBezTo>
                                    <a:cubicBezTo>
                                      <a:pt x="12989" y="8571"/>
                                      <a:pt x="13020" y="8268"/>
                                      <a:pt x="13211" y="8181"/>
                                    </a:cubicBezTo>
                                    <a:cubicBezTo>
                                      <a:pt x="13243" y="8224"/>
                                      <a:pt x="13274" y="8095"/>
                                      <a:pt x="13306" y="8051"/>
                                    </a:cubicBezTo>
                                    <a:close/>
                                    <a:moveTo>
                                      <a:pt x="10733" y="11428"/>
                                    </a:moveTo>
                                    <a:cubicBezTo>
                                      <a:pt x="10733" y="11428"/>
                                      <a:pt x="10733" y="11428"/>
                                      <a:pt x="10733" y="11428"/>
                                    </a:cubicBezTo>
                                    <a:cubicBezTo>
                                      <a:pt x="10765" y="11428"/>
                                      <a:pt x="10765" y="11384"/>
                                      <a:pt x="10733" y="11428"/>
                                    </a:cubicBezTo>
                                    <a:cubicBezTo>
                                      <a:pt x="10765" y="11384"/>
                                      <a:pt x="10733" y="11384"/>
                                      <a:pt x="10733" y="11428"/>
                                    </a:cubicBezTo>
                                    <a:cubicBezTo>
                                      <a:pt x="10733" y="11428"/>
                                      <a:pt x="10733" y="11428"/>
                                      <a:pt x="10733" y="11428"/>
                                    </a:cubicBezTo>
                                    <a:close/>
                                    <a:moveTo>
                                      <a:pt x="6032" y="12034"/>
                                    </a:moveTo>
                                    <a:cubicBezTo>
                                      <a:pt x="5905" y="12207"/>
                                      <a:pt x="5810" y="12380"/>
                                      <a:pt x="5714" y="12596"/>
                                    </a:cubicBezTo>
                                    <a:cubicBezTo>
                                      <a:pt x="5651" y="12726"/>
                                      <a:pt x="5587" y="12856"/>
                                      <a:pt x="5492" y="12943"/>
                                    </a:cubicBezTo>
                                    <a:cubicBezTo>
                                      <a:pt x="5301" y="13116"/>
                                      <a:pt x="5270" y="13376"/>
                                      <a:pt x="5206" y="13635"/>
                                    </a:cubicBezTo>
                                    <a:cubicBezTo>
                                      <a:pt x="5365" y="13505"/>
                                      <a:pt x="5524" y="13332"/>
                                      <a:pt x="5619" y="13159"/>
                                    </a:cubicBezTo>
                                    <a:cubicBezTo>
                                      <a:pt x="5841" y="12813"/>
                                      <a:pt x="6032" y="12423"/>
                                      <a:pt x="6286" y="12077"/>
                                    </a:cubicBezTo>
                                    <a:cubicBezTo>
                                      <a:pt x="6286" y="12077"/>
                                      <a:pt x="6286" y="12034"/>
                                      <a:pt x="6254" y="11990"/>
                                    </a:cubicBezTo>
                                    <a:cubicBezTo>
                                      <a:pt x="6223" y="11904"/>
                                      <a:pt x="6127" y="11904"/>
                                      <a:pt x="6032" y="12034"/>
                                    </a:cubicBezTo>
                                    <a:close/>
                                    <a:moveTo>
                                      <a:pt x="9240" y="5324"/>
                                    </a:moveTo>
                                    <a:cubicBezTo>
                                      <a:pt x="9336" y="5281"/>
                                      <a:pt x="9367" y="5194"/>
                                      <a:pt x="9336" y="4978"/>
                                    </a:cubicBezTo>
                                    <a:cubicBezTo>
                                      <a:pt x="8732" y="5281"/>
                                      <a:pt x="8160" y="5627"/>
                                      <a:pt x="7589" y="5930"/>
                                    </a:cubicBezTo>
                                    <a:cubicBezTo>
                                      <a:pt x="7652" y="6017"/>
                                      <a:pt x="7716" y="6017"/>
                                      <a:pt x="7779" y="6017"/>
                                    </a:cubicBezTo>
                                    <a:cubicBezTo>
                                      <a:pt x="8033" y="5930"/>
                                      <a:pt x="8256" y="5800"/>
                                      <a:pt x="8510" y="5714"/>
                                    </a:cubicBezTo>
                                    <a:cubicBezTo>
                                      <a:pt x="8764" y="5584"/>
                                      <a:pt x="9018" y="5454"/>
                                      <a:pt x="9240" y="5324"/>
                                    </a:cubicBezTo>
                                    <a:close/>
                                    <a:moveTo>
                                      <a:pt x="7398" y="14371"/>
                                    </a:moveTo>
                                    <a:cubicBezTo>
                                      <a:pt x="7334" y="14544"/>
                                      <a:pt x="7176" y="14414"/>
                                      <a:pt x="7112" y="14544"/>
                                    </a:cubicBezTo>
                                    <a:cubicBezTo>
                                      <a:pt x="7080" y="14588"/>
                                      <a:pt x="7080" y="14631"/>
                                      <a:pt x="7049" y="14631"/>
                                    </a:cubicBezTo>
                                    <a:cubicBezTo>
                                      <a:pt x="6921" y="14847"/>
                                      <a:pt x="6763" y="15064"/>
                                      <a:pt x="6636" y="15280"/>
                                    </a:cubicBezTo>
                                    <a:cubicBezTo>
                                      <a:pt x="6699" y="15323"/>
                                      <a:pt x="6763" y="15410"/>
                                      <a:pt x="6826" y="15453"/>
                                    </a:cubicBezTo>
                                    <a:cubicBezTo>
                                      <a:pt x="7049" y="15150"/>
                                      <a:pt x="7271" y="14847"/>
                                      <a:pt x="7525" y="14544"/>
                                    </a:cubicBezTo>
                                    <a:cubicBezTo>
                                      <a:pt x="7620" y="14414"/>
                                      <a:pt x="7747" y="14285"/>
                                      <a:pt x="7747" y="14068"/>
                                    </a:cubicBezTo>
                                    <a:cubicBezTo>
                                      <a:pt x="7684" y="14068"/>
                                      <a:pt x="7652" y="14068"/>
                                      <a:pt x="7652" y="14111"/>
                                    </a:cubicBezTo>
                                    <a:cubicBezTo>
                                      <a:pt x="7557" y="14198"/>
                                      <a:pt x="7461" y="14241"/>
                                      <a:pt x="7398" y="14371"/>
                                    </a:cubicBezTo>
                                    <a:close/>
                                    <a:moveTo>
                                      <a:pt x="7652" y="6753"/>
                                    </a:moveTo>
                                    <a:cubicBezTo>
                                      <a:pt x="7652" y="6796"/>
                                      <a:pt x="7684" y="6839"/>
                                      <a:pt x="7684" y="6839"/>
                                    </a:cubicBezTo>
                                    <a:cubicBezTo>
                                      <a:pt x="7747" y="6839"/>
                                      <a:pt x="7779" y="6839"/>
                                      <a:pt x="7843" y="6839"/>
                                    </a:cubicBezTo>
                                    <a:cubicBezTo>
                                      <a:pt x="7843" y="6796"/>
                                      <a:pt x="7843" y="6753"/>
                                      <a:pt x="7874" y="6753"/>
                                    </a:cubicBezTo>
                                    <a:cubicBezTo>
                                      <a:pt x="7811" y="6709"/>
                                      <a:pt x="7779" y="6709"/>
                                      <a:pt x="7716" y="6666"/>
                                    </a:cubicBezTo>
                                    <a:cubicBezTo>
                                      <a:pt x="7684" y="6666"/>
                                      <a:pt x="7652" y="6709"/>
                                      <a:pt x="7652" y="6753"/>
                                    </a:cubicBezTo>
                                    <a:close/>
                                    <a:moveTo>
                                      <a:pt x="8256" y="9653"/>
                                    </a:moveTo>
                                    <a:cubicBezTo>
                                      <a:pt x="8319" y="9566"/>
                                      <a:pt x="8351" y="9436"/>
                                      <a:pt x="8414" y="9393"/>
                                    </a:cubicBezTo>
                                    <a:cubicBezTo>
                                      <a:pt x="8510" y="9350"/>
                                      <a:pt x="8573" y="9307"/>
                                      <a:pt x="8637" y="9263"/>
                                    </a:cubicBezTo>
                                    <a:cubicBezTo>
                                      <a:pt x="8764" y="9133"/>
                                      <a:pt x="8859" y="8960"/>
                                      <a:pt x="8986" y="8874"/>
                                    </a:cubicBezTo>
                                    <a:cubicBezTo>
                                      <a:pt x="9177" y="8787"/>
                                      <a:pt x="9336" y="8657"/>
                                      <a:pt x="9494" y="8527"/>
                                    </a:cubicBezTo>
                                    <a:cubicBezTo>
                                      <a:pt x="9812" y="8224"/>
                                      <a:pt x="10161" y="8008"/>
                                      <a:pt x="10511" y="7748"/>
                                    </a:cubicBezTo>
                                    <a:cubicBezTo>
                                      <a:pt x="10670" y="7618"/>
                                      <a:pt x="10860" y="7489"/>
                                      <a:pt x="11019" y="7359"/>
                                    </a:cubicBezTo>
                                    <a:cubicBezTo>
                                      <a:pt x="11305" y="7142"/>
                                      <a:pt x="11591" y="6926"/>
                                      <a:pt x="11877" y="6709"/>
                                    </a:cubicBezTo>
                                    <a:cubicBezTo>
                                      <a:pt x="12036" y="6580"/>
                                      <a:pt x="12226" y="6493"/>
                                      <a:pt x="12321" y="6147"/>
                                    </a:cubicBezTo>
                                    <a:cubicBezTo>
                                      <a:pt x="12194" y="6147"/>
                                      <a:pt x="12067" y="6060"/>
                                      <a:pt x="12004" y="6147"/>
                                    </a:cubicBezTo>
                                    <a:cubicBezTo>
                                      <a:pt x="11750" y="6363"/>
                                      <a:pt x="11527" y="6536"/>
                                      <a:pt x="11273" y="6753"/>
                                    </a:cubicBezTo>
                                    <a:cubicBezTo>
                                      <a:pt x="11051" y="6926"/>
                                      <a:pt x="10860" y="7142"/>
                                      <a:pt x="10638" y="7272"/>
                                    </a:cubicBezTo>
                                    <a:cubicBezTo>
                                      <a:pt x="10384" y="7402"/>
                                      <a:pt x="10130" y="7575"/>
                                      <a:pt x="9939" y="7835"/>
                                    </a:cubicBezTo>
                                    <a:cubicBezTo>
                                      <a:pt x="9812" y="7965"/>
                                      <a:pt x="9621" y="7921"/>
                                      <a:pt x="9558" y="8181"/>
                                    </a:cubicBezTo>
                                    <a:cubicBezTo>
                                      <a:pt x="9272" y="8224"/>
                                      <a:pt x="9113" y="8484"/>
                                      <a:pt x="8891" y="8657"/>
                                    </a:cubicBezTo>
                                    <a:cubicBezTo>
                                      <a:pt x="8637" y="8874"/>
                                      <a:pt x="8351" y="9090"/>
                                      <a:pt x="8192" y="9436"/>
                                    </a:cubicBezTo>
                                    <a:cubicBezTo>
                                      <a:pt x="8160" y="9480"/>
                                      <a:pt x="8097" y="9523"/>
                                      <a:pt x="8033" y="9566"/>
                                    </a:cubicBezTo>
                                    <a:cubicBezTo>
                                      <a:pt x="7970" y="9610"/>
                                      <a:pt x="7874" y="9653"/>
                                      <a:pt x="7843" y="9653"/>
                                    </a:cubicBezTo>
                                    <a:cubicBezTo>
                                      <a:pt x="7811" y="9783"/>
                                      <a:pt x="7811" y="9913"/>
                                      <a:pt x="7779" y="9999"/>
                                    </a:cubicBezTo>
                                    <a:cubicBezTo>
                                      <a:pt x="7716" y="9956"/>
                                      <a:pt x="7684" y="9956"/>
                                      <a:pt x="7620" y="9913"/>
                                    </a:cubicBezTo>
                                    <a:cubicBezTo>
                                      <a:pt x="7557" y="9999"/>
                                      <a:pt x="7557" y="10216"/>
                                      <a:pt x="7398" y="10172"/>
                                    </a:cubicBezTo>
                                    <a:cubicBezTo>
                                      <a:pt x="7398" y="10432"/>
                                      <a:pt x="7239" y="10389"/>
                                      <a:pt x="7144" y="10475"/>
                                    </a:cubicBezTo>
                                    <a:cubicBezTo>
                                      <a:pt x="7112" y="10692"/>
                                      <a:pt x="7017" y="10865"/>
                                      <a:pt x="6858" y="10995"/>
                                    </a:cubicBezTo>
                                    <a:cubicBezTo>
                                      <a:pt x="6699" y="11125"/>
                                      <a:pt x="6540" y="11255"/>
                                      <a:pt x="6477" y="11514"/>
                                    </a:cubicBezTo>
                                    <a:cubicBezTo>
                                      <a:pt x="6477" y="11558"/>
                                      <a:pt x="6381" y="11558"/>
                                      <a:pt x="6318" y="11601"/>
                                    </a:cubicBezTo>
                                    <a:cubicBezTo>
                                      <a:pt x="6350" y="11731"/>
                                      <a:pt x="6350" y="11817"/>
                                      <a:pt x="6381" y="11947"/>
                                    </a:cubicBezTo>
                                    <a:cubicBezTo>
                                      <a:pt x="6477" y="11861"/>
                                      <a:pt x="6572" y="11817"/>
                                      <a:pt x="6667" y="11687"/>
                                    </a:cubicBezTo>
                                    <a:cubicBezTo>
                                      <a:pt x="7049" y="11211"/>
                                      <a:pt x="7430" y="10692"/>
                                      <a:pt x="7811" y="10259"/>
                                    </a:cubicBezTo>
                                    <a:cubicBezTo>
                                      <a:pt x="7906" y="10042"/>
                                      <a:pt x="8097" y="9913"/>
                                      <a:pt x="8256" y="9653"/>
                                    </a:cubicBezTo>
                                    <a:close/>
                                    <a:moveTo>
                                      <a:pt x="3141" y="13159"/>
                                    </a:moveTo>
                                    <a:cubicBezTo>
                                      <a:pt x="3237" y="13029"/>
                                      <a:pt x="3300" y="12726"/>
                                      <a:pt x="3554" y="12813"/>
                                    </a:cubicBezTo>
                                    <a:cubicBezTo>
                                      <a:pt x="3586" y="12813"/>
                                      <a:pt x="3681" y="12770"/>
                                      <a:pt x="3713" y="12683"/>
                                    </a:cubicBezTo>
                                    <a:cubicBezTo>
                                      <a:pt x="3872" y="12380"/>
                                      <a:pt x="4031" y="12077"/>
                                      <a:pt x="4190" y="11774"/>
                                    </a:cubicBezTo>
                                    <a:cubicBezTo>
                                      <a:pt x="4253" y="11644"/>
                                      <a:pt x="4253" y="11471"/>
                                      <a:pt x="4190" y="11255"/>
                                    </a:cubicBezTo>
                                    <a:cubicBezTo>
                                      <a:pt x="3840" y="11514"/>
                                      <a:pt x="3681" y="11904"/>
                                      <a:pt x="3459" y="12250"/>
                                    </a:cubicBezTo>
                                    <a:cubicBezTo>
                                      <a:pt x="3427" y="12120"/>
                                      <a:pt x="3396" y="12077"/>
                                      <a:pt x="3364" y="11990"/>
                                    </a:cubicBezTo>
                                    <a:cubicBezTo>
                                      <a:pt x="3332" y="12034"/>
                                      <a:pt x="3300" y="12034"/>
                                      <a:pt x="3269" y="12034"/>
                                    </a:cubicBezTo>
                                    <a:cubicBezTo>
                                      <a:pt x="3014" y="12293"/>
                                      <a:pt x="2919" y="12683"/>
                                      <a:pt x="2792" y="13073"/>
                                    </a:cubicBezTo>
                                    <a:cubicBezTo>
                                      <a:pt x="2760" y="13202"/>
                                      <a:pt x="2760" y="13332"/>
                                      <a:pt x="2887" y="13419"/>
                                    </a:cubicBezTo>
                                    <a:cubicBezTo>
                                      <a:pt x="3046" y="13332"/>
                                      <a:pt x="3046" y="13332"/>
                                      <a:pt x="3141" y="13159"/>
                                    </a:cubicBezTo>
                                    <a:close/>
                                    <a:moveTo>
                                      <a:pt x="4571" y="16665"/>
                                    </a:moveTo>
                                    <a:cubicBezTo>
                                      <a:pt x="4285" y="16752"/>
                                      <a:pt x="4126" y="17055"/>
                                      <a:pt x="3904" y="17271"/>
                                    </a:cubicBezTo>
                                    <a:cubicBezTo>
                                      <a:pt x="3872" y="17315"/>
                                      <a:pt x="3840" y="17401"/>
                                      <a:pt x="3777" y="17488"/>
                                    </a:cubicBezTo>
                                    <a:cubicBezTo>
                                      <a:pt x="4190" y="17401"/>
                                      <a:pt x="4380" y="17012"/>
                                      <a:pt x="4730" y="16752"/>
                                    </a:cubicBezTo>
                                    <a:cubicBezTo>
                                      <a:pt x="4634" y="16709"/>
                                      <a:pt x="4603" y="16665"/>
                                      <a:pt x="4571" y="16665"/>
                                    </a:cubicBezTo>
                                    <a:close/>
                                    <a:moveTo>
                                      <a:pt x="2792" y="16362"/>
                                    </a:moveTo>
                                    <a:cubicBezTo>
                                      <a:pt x="2951" y="16146"/>
                                      <a:pt x="3141" y="15713"/>
                                      <a:pt x="3141" y="15540"/>
                                    </a:cubicBezTo>
                                    <a:cubicBezTo>
                                      <a:pt x="3141" y="15497"/>
                                      <a:pt x="3110" y="15453"/>
                                      <a:pt x="3078" y="15410"/>
                                    </a:cubicBezTo>
                                    <a:cubicBezTo>
                                      <a:pt x="2824" y="15756"/>
                                      <a:pt x="2760" y="15973"/>
                                      <a:pt x="2792" y="16362"/>
                                    </a:cubicBezTo>
                                    <a:close/>
                                    <a:moveTo>
                                      <a:pt x="10511" y="11731"/>
                                    </a:moveTo>
                                    <a:cubicBezTo>
                                      <a:pt x="10701" y="11731"/>
                                      <a:pt x="10733" y="11687"/>
                                      <a:pt x="10765" y="11428"/>
                                    </a:cubicBezTo>
                                    <a:cubicBezTo>
                                      <a:pt x="10606" y="11428"/>
                                      <a:pt x="10511" y="11558"/>
                                      <a:pt x="10511" y="11731"/>
                                    </a:cubicBezTo>
                                    <a:close/>
                                    <a:moveTo>
                                      <a:pt x="6318" y="11904"/>
                                    </a:moveTo>
                                    <a:cubicBezTo>
                                      <a:pt x="6318" y="11947"/>
                                      <a:pt x="6318" y="11947"/>
                                      <a:pt x="6318" y="11904"/>
                                    </a:cubicBezTo>
                                    <a:cubicBezTo>
                                      <a:pt x="6318" y="11904"/>
                                      <a:pt x="6318" y="11904"/>
                                      <a:pt x="6318" y="11904"/>
                                    </a:cubicBezTo>
                                    <a:cubicBezTo>
                                      <a:pt x="6318" y="11904"/>
                                      <a:pt x="6318" y="11904"/>
                                      <a:pt x="6318" y="11904"/>
                                    </a:cubicBezTo>
                                    <a:cubicBezTo>
                                      <a:pt x="6318" y="11904"/>
                                      <a:pt x="6318" y="11904"/>
                                      <a:pt x="6318" y="11904"/>
                                    </a:cubicBezTo>
                                    <a:close/>
                                    <a:moveTo>
                                      <a:pt x="15307" y="9393"/>
                                    </a:moveTo>
                                    <a:cubicBezTo>
                                      <a:pt x="15498" y="9480"/>
                                      <a:pt x="15466" y="9307"/>
                                      <a:pt x="15466" y="9177"/>
                                    </a:cubicBezTo>
                                    <a:cubicBezTo>
                                      <a:pt x="15371" y="9177"/>
                                      <a:pt x="15339" y="9263"/>
                                      <a:pt x="15307" y="9393"/>
                                    </a:cubicBezTo>
                                    <a:close/>
                                    <a:moveTo>
                                      <a:pt x="16324" y="8484"/>
                                    </a:moveTo>
                                    <a:cubicBezTo>
                                      <a:pt x="16260" y="8571"/>
                                      <a:pt x="16229" y="8614"/>
                                      <a:pt x="16229" y="8657"/>
                                    </a:cubicBezTo>
                                    <a:cubicBezTo>
                                      <a:pt x="16133" y="8917"/>
                                      <a:pt x="16038" y="9220"/>
                                      <a:pt x="15974" y="9480"/>
                                    </a:cubicBezTo>
                                    <a:cubicBezTo>
                                      <a:pt x="15911" y="9739"/>
                                      <a:pt x="15847" y="10042"/>
                                      <a:pt x="15752" y="10302"/>
                                    </a:cubicBezTo>
                                    <a:cubicBezTo>
                                      <a:pt x="15561" y="10822"/>
                                      <a:pt x="15371" y="11298"/>
                                      <a:pt x="15180" y="11817"/>
                                    </a:cubicBezTo>
                                    <a:cubicBezTo>
                                      <a:pt x="15085" y="12077"/>
                                      <a:pt x="14863" y="12293"/>
                                      <a:pt x="14863" y="12596"/>
                                    </a:cubicBezTo>
                                    <a:cubicBezTo>
                                      <a:pt x="14736" y="12640"/>
                                      <a:pt x="14799" y="12856"/>
                                      <a:pt x="14704" y="12943"/>
                                    </a:cubicBezTo>
                                    <a:cubicBezTo>
                                      <a:pt x="14609" y="13029"/>
                                      <a:pt x="14577" y="13202"/>
                                      <a:pt x="14513" y="13332"/>
                                    </a:cubicBezTo>
                                    <a:cubicBezTo>
                                      <a:pt x="14481" y="13419"/>
                                      <a:pt x="14481" y="13549"/>
                                      <a:pt x="14450" y="13635"/>
                                    </a:cubicBezTo>
                                    <a:cubicBezTo>
                                      <a:pt x="14545" y="13635"/>
                                      <a:pt x="14609" y="13592"/>
                                      <a:pt x="14640" y="13505"/>
                                    </a:cubicBezTo>
                                    <a:cubicBezTo>
                                      <a:pt x="14672" y="13376"/>
                                      <a:pt x="14736" y="13289"/>
                                      <a:pt x="14767" y="13202"/>
                                    </a:cubicBezTo>
                                    <a:cubicBezTo>
                                      <a:pt x="14958" y="12856"/>
                                      <a:pt x="15085" y="12423"/>
                                      <a:pt x="15307" y="12077"/>
                                    </a:cubicBezTo>
                                    <a:cubicBezTo>
                                      <a:pt x="15339" y="12034"/>
                                      <a:pt x="15371" y="11947"/>
                                      <a:pt x="15403" y="11861"/>
                                    </a:cubicBezTo>
                                    <a:cubicBezTo>
                                      <a:pt x="15498" y="11601"/>
                                      <a:pt x="15561" y="11341"/>
                                      <a:pt x="15657" y="11081"/>
                                    </a:cubicBezTo>
                                    <a:cubicBezTo>
                                      <a:pt x="15752" y="10822"/>
                                      <a:pt x="15879" y="10605"/>
                                      <a:pt x="15943" y="10345"/>
                                    </a:cubicBezTo>
                                    <a:cubicBezTo>
                                      <a:pt x="16101" y="9826"/>
                                      <a:pt x="16229" y="9263"/>
                                      <a:pt x="16356" y="8744"/>
                                    </a:cubicBezTo>
                                    <a:cubicBezTo>
                                      <a:pt x="16387" y="8657"/>
                                      <a:pt x="16356" y="8571"/>
                                      <a:pt x="16324" y="8484"/>
                                    </a:cubicBezTo>
                                    <a:close/>
                                    <a:moveTo>
                                      <a:pt x="14418" y="13635"/>
                                    </a:moveTo>
                                    <a:cubicBezTo>
                                      <a:pt x="14418" y="13635"/>
                                      <a:pt x="14418" y="13635"/>
                                      <a:pt x="14418" y="13635"/>
                                    </a:cubicBezTo>
                                    <a:cubicBezTo>
                                      <a:pt x="14418" y="13635"/>
                                      <a:pt x="14418" y="13635"/>
                                      <a:pt x="14418" y="13635"/>
                                    </a:cubicBezTo>
                                    <a:cubicBezTo>
                                      <a:pt x="14418" y="13635"/>
                                      <a:pt x="14418" y="13635"/>
                                      <a:pt x="14418" y="13635"/>
                                    </a:cubicBezTo>
                                    <a:cubicBezTo>
                                      <a:pt x="14418" y="13635"/>
                                      <a:pt x="14418" y="13635"/>
                                      <a:pt x="14418" y="13635"/>
                                    </a:cubicBezTo>
                                    <a:close/>
                                    <a:moveTo>
                                      <a:pt x="14005" y="14241"/>
                                    </a:moveTo>
                                    <a:cubicBezTo>
                                      <a:pt x="13878" y="14458"/>
                                      <a:pt x="13687" y="14631"/>
                                      <a:pt x="13656" y="14934"/>
                                    </a:cubicBezTo>
                                    <a:cubicBezTo>
                                      <a:pt x="13719" y="14891"/>
                                      <a:pt x="13783" y="14847"/>
                                      <a:pt x="13814" y="14804"/>
                                    </a:cubicBezTo>
                                    <a:cubicBezTo>
                                      <a:pt x="13910" y="14674"/>
                                      <a:pt x="14005" y="14544"/>
                                      <a:pt x="14069" y="14414"/>
                                    </a:cubicBezTo>
                                    <a:cubicBezTo>
                                      <a:pt x="14196" y="14198"/>
                                      <a:pt x="14291" y="14025"/>
                                      <a:pt x="14418" y="13808"/>
                                    </a:cubicBezTo>
                                    <a:cubicBezTo>
                                      <a:pt x="14450" y="13765"/>
                                      <a:pt x="14418" y="13722"/>
                                      <a:pt x="14418" y="13635"/>
                                    </a:cubicBezTo>
                                    <a:cubicBezTo>
                                      <a:pt x="14386" y="13635"/>
                                      <a:pt x="14354" y="13592"/>
                                      <a:pt x="14354" y="13592"/>
                                    </a:cubicBezTo>
                                    <a:cubicBezTo>
                                      <a:pt x="14227" y="13808"/>
                                      <a:pt x="14132" y="14025"/>
                                      <a:pt x="14005" y="14241"/>
                                    </a:cubicBezTo>
                                    <a:close/>
                                    <a:moveTo>
                                      <a:pt x="16197" y="12510"/>
                                    </a:moveTo>
                                    <a:cubicBezTo>
                                      <a:pt x="16292" y="12423"/>
                                      <a:pt x="16292" y="12293"/>
                                      <a:pt x="16260" y="12034"/>
                                    </a:cubicBezTo>
                                    <a:cubicBezTo>
                                      <a:pt x="16165" y="12207"/>
                                      <a:pt x="16165" y="12337"/>
                                      <a:pt x="16197" y="12510"/>
                                    </a:cubicBezTo>
                                    <a:close/>
                                    <a:moveTo>
                                      <a:pt x="17976" y="1385"/>
                                    </a:moveTo>
                                    <a:cubicBezTo>
                                      <a:pt x="17912" y="1428"/>
                                      <a:pt x="17912" y="1558"/>
                                      <a:pt x="18007" y="1688"/>
                                    </a:cubicBezTo>
                                    <a:cubicBezTo>
                                      <a:pt x="18198" y="1428"/>
                                      <a:pt x="18389" y="1169"/>
                                      <a:pt x="18579" y="909"/>
                                    </a:cubicBezTo>
                                    <a:cubicBezTo>
                                      <a:pt x="18643" y="822"/>
                                      <a:pt x="18738" y="736"/>
                                      <a:pt x="18801" y="649"/>
                                    </a:cubicBezTo>
                                    <a:cubicBezTo>
                                      <a:pt x="18865" y="563"/>
                                      <a:pt x="18960" y="519"/>
                                      <a:pt x="19024" y="433"/>
                                    </a:cubicBezTo>
                                    <a:cubicBezTo>
                                      <a:pt x="19056" y="390"/>
                                      <a:pt x="19087" y="303"/>
                                      <a:pt x="19119" y="303"/>
                                    </a:cubicBezTo>
                                    <a:cubicBezTo>
                                      <a:pt x="19278" y="303"/>
                                      <a:pt x="19341" y="173"/>
                                      <a:pt x="19437" y="43"/>
                                    </a:cubicBezTo>
                                    <a:lnTo>
                                      <a:pt x="18833" y="43"/>
                                    </a:lnTo>
                                    <a:cubicBezTo>
                                      <a:pt x="18833" y="87"/>
                                      <a:pt x="18801" y="87"/>
                                      <a:pt x="18801" y="130"/>
                                    </a:cubicBezTo>
                                    <a:cubicBezTo>
                                      <a:pt x="18611" y="130"/>
                                      <a:pt x="18643" y="433"/>
                                      <a:pt x="18516" y="519"/>
                                    </a:cubicBezTo>
                                    <a:cubicBezTo>
                                      <a:pt x="18357" y="649"/>
                                      <a:pt x="18230" y="866"/>
                                      <a:pt x="18134" y="1082"/>
                                    </a:cubicBezTo>
                                    <a:cubicBezTo>
                                      <a:pt x="18071" y="1212"/>
                                      <a:pt x="18039" y="1299"/>
                                      <a:pt x="17976" y="1385"/>
                                    </a:cubicBezTo>
                                    <a:close/>
                                    <a:moveTo>
                                      <a:pt x="16038" y="13289"/>
                                    </a:moveTo>
                                    <a:cubicBezTo>
                                      <a:pt x="16070" y="13116"/>
                                      <a:pt x="16229" y="12986"/>
                                      <a:pt x="16101" y="12770"/>
                                    </a:cubicBezTo>
                                    <a:cubicBezTo>
                                      <a:pt x="16038" y="12899"/>
                                      <a:pt x="16006" y="12986"/>
                                      <a:pt x="15974" y="13116"/>
                                    </a:cubicBezTo>
                                    <a:cubicBezTo>
                                      <a:pt x="15943" y="13159"/>
                                      <a:pt x="16006" y="13246"/>
                                      <a:pt x="16038" y="13289"/>
                                    </a:cubicBezTo>
                                    <a:close/>
                                    <a:moveTo>
                                      <a:pt x="15943" y="5627"/>
                                    </a:moveTo>
                                    <a:cubicBezTo>
                                      <a:pt x="16038" y="5757"/>
                                      <a:pt x="15879" y="5844"/>
                                      <a:pt x="15879" y="5887"/>
                                    </a:cubicBezTo>
                                    <a:cubicBezTo>
                                      <a:pt x="15911" y="6060"/>
                                      <a:pt x="15784" y="6060"/>
                                      <a:pt x="15752" y="6103"/>
                                    </a:cubicBezTo>
                                    <a:cubicBezTo>
                                      <a:pt x="15720" y="6190"/>
                                      <a:pt x="15720" y="6320"/>
                                      <a:pt x="15689" y="6450"/>
                                    </a:cubicBezTo>
                                    <a:cubicBezTo>
                                      <a:pt x="15466" y="6450"/>
                                      <a:pt x="15466" y="6839"/>
                                      <a:pt x="15339" y="7012"/>
                                    </a:cubicBezTo>
                                    <a:cubicBezTo>
                                      <a:pt x="15212" y="7186"/>
                                      <a:pt x="15053" y="7445"/>
                                      <a:pt x="15085" y="7748"/>
                                    </a:cubicBezTo>
                                    <a:cubicBezTo>
                                      <a:pt x="15021" y="7835"/>
                                      <a:pt x="14958" y="7921"/>
                                      <a:pt x="14894" y="8051"/>
                                    </a:cubicBezTo>
                                    <a:cubicBezTo>
                                      <a:pt x="14831" y="8138"/>
                                      <a:pt x="14704" y="8268"/>
                                      <a:pt x="14736" y="8311"/>
                                    </a:cubicBezTo>
                                    <a:cubicBezTo>
                                      <a:pt x="14799" y="8571"/>
                                      <a:pt x="14577" y="8484"/>
                                      <a:pt x="14577" y="8614"/>
                                    </a:cubicBezTo>
                                    <a:cubicBezTo>
                                      <a:pt x="14577" y="8657"/>
                                      <a:pt x="14577" y="8701"/>
                                      <a:pt x="14545" y="8787"/>
                                    </a:cubicBezTo>
                                    <a:cubicBezTo>
                                      <a:pt x="14545" y="8830"/>
                                      <a:pt x="14545" y="8917"/>
                                      <a:pt x="14513" y="8960"/>
                                    </a:cubicBezTo>
                                    <a:cubicBezTo>
                                      <a:pt x="14418" y="9090"/>
                                      <a:pt x="14323" y="9263"/>
                                      <a:pt x="14227" y="9393"/>
                                    </a:cubicBezTo>
                                    <a:cubicBezTo>
                                      <a:pt x="14132" y="9523"/>
                                      <a:pt x="14005" y="9653"/>
                                      <a:pt x="14037" y="9869"/>
                                    </a:cubicBezTo>
                                    <a:cubicBezTo>
                                      <a:pt x="14037" y="9913"/>
                                      <a:pt x="14005" y="9956"/>
                                      <a:pt x="13973" y="9999"/>
                                    </a:cubicBezTo>
                                    <a:cubicBezTo>
                                      <a:pt x="13783" y="10086"/>
                                      <a:pt x="13751" y="10302"/>
                                      <a:pt x="13751" y="10562"/>
                                    </a:cubicBezTo>
                                    <a:cubicBezTo>
                                      <a:pt x="13687" y="10605"/>
                                      <a:pt x="13624" y="10605"/>
                                      <a:pt x="13560" y="10649"/>
                                    </a:cubicBezTo>
                                    <a:cubicBezTo>
                                      <a:pt x="13592" y="10735"/>
                                      <a:pt x="13592" y="10778"/>
                                      <a:pt x="13624" y="10822"/>
                                    </a:cubicBezTo>
                                    <a:cubicBezTo>
                                      <a:pt x="13433" y="10908"/>
                                      <a:pt x="13401" y="11168"/>
                                      <a:pt x="13274" y="11298"/>
                                    </a:cubicBezTo>
                                    <a:cubicBezTo>
                                      <a:pt x="13274" y="11298"/>
                                      <a:pt x="13306" y="11384"/>
                                      <a:pt x="13338" y="11428"/>
                                    </a:cubicBezTo>
                                    <a:cubicBezTo>
                                      <a:pt x="13433" y="11384"/>
                                      <a:pt x="13401" y="11125"/>
                                      <a:pt x="13529" y="11255"/>
                                    </a:cubicBezTo>
                                    <a:cubicBezTo>
                                      <a:pt x="13592" y="11125"/>
                                      <a:pt x="13656" y="10952"/>
                                      <a:pt x="13719" y="10822"/>
                                    </a:cubicBezTo>
                                    <a:cubicBezTo>
                                      <a:pt x="13973" y="10432"/>
                                      <a:pt x="14196" y="10042"/>
                                      <a:pt x="14418" y="9610"/>
                                    </a:cubicBezTo>
                                    <a:cubicBezTo>
                                      <a:pt x="14481" y="9480"/>
                                      <a:pt x="14545" y="9436"/>
                                      <a:pt x="14577" y="9263"/>
                                    </a:cubicBezTo>
                                    <a:cubicBezTo>
                                      <a:pt x="14577" y="9177"/>
                                      <a:pt x="14640" y="9133"/>
                                      <a:pt x="14704" y="9090"/>
                                    </a:cubicBezTo>
                                    <a:cubicBezTo>
                                      <a:pt x="14736" y="9004"/>
                                      <a:pt x="14799" y="8960"/>
                                      <a:pt x="14831" y="8874"/>
                                    </a:cubicBezTo>
                                    <a:cubicBezTo>
                                      <a:pt x="15117" y="8181"/>
                                      <a:pt x="15466" y="7575"/>
                                      <a:pt x="15720" y="6883"/>
                                    </a:cubicBezTo>
                                    <a:cubicBezTo>
                                      <a:pt x="15784" y="6709"/>
                                      <a:pt x="15879" y="6580"/>
                                      <a:pt x="15943" y="6406"/>
                                    </a:cubicBezTo>
                                    <a:cubicBezTo>
                                      <a:pt x="16038" y="6190"/>
                                      <a:pt x="16165" y="5974"/>
                                      <a:pt x="16229" y="5714"/>
                                    </a:cubicBezTo>
                                    <a:cubicBezTo>
                                      <a:pt x="16324" y="5454"/>
                                      <a:pt x="16419" y="5194"/>
                                      <a:pt x="16483" y="4935"/>
                                    </a:cubicBezTo>
                                    <a:cubicBezTo>
                                      <a:pt x="16483" y="4891"/>
                                      <a:pt x="16451" y="4805"/>
                                      <a:pt x="16419" y="4718"/>
                                    </a:cubicBezTo>
                                    <a:cubicBezTo>
                                      <a:pt x="16387" y="4718"/>
                                      <a:pt x="16387" y="4718"/>
                                      <a:pt x="16356" y="4718"/>
                                    </a:cubicBezTo>
                                    <a:cubicBezTo>
                                      <a:pt x="16165" y="4978"/>
                                      <a:pt x="16197" y="5411"/>
                                      <a:pt x="15943" y="5627"/>
                                    </a:cubicBezTo>
                                    <a:close/>
                                    <a:moveTo>
                                      <a:pt x="16864" y="8484"/>
                                    </a:moveTo>
                                    <a:cubicBezTo>
                                      <a:pt x="16864" y="8571"/>
                                      <a:pt x="16864" y="8657"/>
                                      <a:pt x="16864" y="8744"/>
                                    </a:cubicBezTo>
                                    <a:cubicBezTo>
                                      <a:pt x="16896" y="8744"/>
                                      <a:pt x="16896" y="8744"/>
                                      <a:pt x="16927" y="8744"/>
                                    </a:cubicBezTo>
                                    <a:cubicBezTo>
                                      <a:pt x="16927" y="8701"/>
                                      <a:pt x="16959" y="8657"/>
                                      <a:pt x="16959" y="8614"/>
                                    </a:cubicBezTo>
                                    <a:cubicBezTo>
                                      <a:pt x="16959" y="8571"/>
                                      <a:pt x="16927" y="8527"/>
                                      <a:pt x="16896" y="8484"/>
                                    </a:cubicBezTo>
                                    <a:cubicBezTo>
                                      <a:pt x="16896" y="8441"/>
                                      <a:pt x="16896" y="8484"/>
                                      <a:pt x="16864" y="8484"/>
                                    </a:cubicBezTo>
                                    <a:close/>
                                    <a:moveTo>
                                      <a:pt x="16419" y="4675"/>
                                    </a:moveTo>
                                    <a:cubicBezTo>
                                      <a:pt x="16419" y="4675"/>
                                      <a:pt x="16419" y="4675"/>
                                      <a:pt x="16419" y="4675"/>
                                    </a:cubicBezTo>
                                    <a:cubicBezTo>
                                      <a:pt x="16419" y="4675"/>
                                      <a:pt x="16419" y="4675"/>
                                      <a:pt x="16419" y="4675"/>
                                    </a:cubicBezTo>
                                    <a:cubicBezTo>
                                      <a:pt x="16419" y="4675"/>
                                      <a:pt x="16419" y="4675"/>
                                      <a:pt x="16419" y="4675"/>
                                    </a:cubicBezTo>
                                    <a:cubicBezTo>
                                      <a:pt x="16419" y="4675"/>
                                      <a:pt x="16419" y="4675"/>
                                      <a:pt x="16419" y="4675"/>
                                    </a:cubicBezTo>
                                    <a:close/>
                                    <a:moveTo>
                                      <a:pt x="15498" y="9220"/>
                                    </a:moveTo>
                                    <a:cubicBezTo>
                                      <a:pt x="15498" y="9220"/>
                                      <a:pt x="15498" y="9220"/>
                                      <a:pt x="15498" y="9220"/>
                                    </a:cubicBezTo>
                                    <a:cubicBezTo>
                                      <a:pt x="15498" y="9177"/>
                                      <a:pt x="15498" y="9177"/>
                                      <a:pt x="15498" y="9220"/>
                                    </a:cubicBezTo>
                                    <a:cubicBezTo>
                                      <a:pt x="15498" y="9177"/>
                                      <a:pt x="15498" y="9177"/>
                                      <a:pt x="15498" y="9220"/>
                                    </a:cubicBezTo>
                                    <a:cubicBezTo>
                                      <a:pt x="15498" y="9177"/>
                                      <a:pt x="15498" y="9220"/>
                                      <a:pt x="15498" y="9220"/>
                                    </a:cubicBezTo>
                                    <a:close/>
                                    <a:moveTo>
                                      <a:pt x="10987" y="11255"/>
                                    </a:moveTo>
                                    <a:cubicBezTo>
                                      <a:pt x="11051" y="11211"/>
                                      <a:pt x="11019" y="11125"/>
                                      <a:pt x="10987" y="11081"/>
                                    </a:cubicBezTo>
                                    <a:cubicBezTo>
                                      <a:pt x="10924" y="11168"/>
                                      <a:pt x="10829" y="11298"/>
                                      <a:pt x="10765" y="11384"/>
                                    </a:cubicBezTo>
                                    <a:cubicBezTo>
                                      <a:pt x="10829" y="11341"/>
                                      <a:pt x="10924" y="11298"/>
                                      <a:pt x="10987" y="11255"/>
                                    </a:cubicBezTo>
                                    <a:close/>
                                    <a:moveTo>
                                      <a:pt x="14767" y="10908"/>
                                    </a:moveTo>
                                    <a:cubicBezTo>
                                      <a:pt x="14767" y="10908"/>
                                      <a:pt x="14736" y="10865"/>
                                      <a:pt x="14704" y="10822"/>
                                    </a:cubicBezTo>
                                    <a:cubicBezTo>
                                      <a:pt x="14609" y="11038"/>
                                      <a:pt x="14513" y="11211"/>
                                      <a:pt x="14386" y="11428"/>
                                    </a:cubicBezTo>
                                    <a:cubicBezTo>
                                      <a:pt x="14577" y="11341"/>
                                      <a:pt x="14640" y="11081"/>
                                      <a:pt x="14767" y="10908"/>
                                    </a:cubicBezTo>
                                    <a:close/>
                                    <a:moveTo>
                                      <a:pt x="16387" y="8051"/>
                                    </a:moveTo>
                                    <a:cubicBezTo>
                                      <a:pt x="16356" y="8224"/>
                                      <a:pt x="16324" y="8311"/>
                                      <a:pt x="16292" y="8441"/>
                                    </a:cubicBezTo>
                                    <a:cubicBezTo>
                                      <a:pt x="16483" y="8354"/>
                                      <a:pt x="16483" y="8268"/>
                                      <a:pt x="16387" y="8051"/>
                                    </a:cubicBezTo>
                                    <a:close/>
                                    <a:moveTo>
                                      <a:pt x="10352" y="11861"/>
                                    </a:moveTo>
                                    <a:cubicBezTo>
                                      <a:pt x="10289" y="12077"/>
                                      <a:pt x="10161" y="12164"/>
                                      <a:pt x="10034" y="12293"/>
                                    </a:cubicBezTo>
                                    <a:cubicBezTo>
                                      <a:pt x="9907" y="12380"/>
                                      <a:pt x="9844" y="12553"/>
                                      <a:pt x="9780" y="12683"/>
                                    </a:cubicBezTo>
                                    <a:cubicBezTo>
                                      <a:pt x="10034" y="12467"/>
                                      <a:pt x="10289" y="12207"/>
                                      <a:pt x="10479" y="11861"/>
                                    </a:cubicBezTo>
                                    <a:cubicBezTo>
                                      <a:pt x="10479" y="11817"/>
                                      <a:pt x="10479" y="11774"/>
                                      <a:pt x="10479" y="11774"/>
                                    </a:cubicBezTo>
                                    <a:cubicBezTo>
                                      <a:pt x="10447" y="11774"/>
                                      <a:pt x="10384" y="11774"/>
                                      <a:pt x="10352" y="11861"/>
                                    </a:cubicBezTo>
                                    <a:close/>
                                    <a:moveTo>
                                      <a:pt x="15149" y="9869"/>
                                    </a:moveTo>
                                    <a:cubicBezTo>
                                      <a:pt x="15244" y="9783"/>
                                      <a:pt x="15307" y="9739"/>
                                      <a:pt x="15403" y="9653"/>
                                    </a:cubicBezTo>
                                    <a:cubicBezTo>
                                      <a:pt x="15212" y="9523"/>
                                      <a:pt x="15212" y="9523"/>
                                      <a:pt x="15149" y="9869"/>
                                    </a:cubicBezTo>
                                    <a:close/>
                                    <a:moveTo>
                                      <a:pt x="15689" y="8441"/>
                                    </a:moveTo>
                                    <a:cubicBezTo>
                                      <a:pt x="15530" y="8614"/>
                                      <a:pt x="15593" y="8874"/>
                                      <a:pt x="15498" y="9047"/>
                                    </a:cubicBezTo>
                                    <a:cubicBezTo>
                                      <a:pt x="15466" y="9090"/>
                                      <a:pt x="15498" y="9133"/>
                                      <a:pt x="15498" y="9177"/>
                                    </a:cubicBezTo>
                                    <a:cubicBezTo>
                                      <a:pt x="15625" y="8960"/>
                                      <a:pt x="15784" y="8787"/>
                                      <a:pt x="15689" y="8441"/>
                                    </a:cubicBezTo>
                                    <a:close/>
                                    <a:moveTo>
                                      <a:pt x="7430" y="6883"/>
                                    </a:moveTo>
                                    <a:cubicBezTo>
                                      <a:pt x="7176" y="7099"/>
                                      <a:pt x="6890" y="7229"/>
                                      <a:pt x="6667" y="7575"/>
                                    </a:cubicBezTo>
                                    <a:cubicBezTo>
                                      <a:pt x="6731" y="7575"/>
                                      <a:pt x="6794" y="7618"/>
                                      <a:pt x="6858" y="7575"/>
                                    </a:cubicBezTo>
                                    <a:cubicBezTo>
                                      <a:pt x="6921" y="7532"/>
                                      <a:pt x="6953" y="7445"/>
                                      <a:pt x="7017" y="7402"/>
                                    </a:cubicBezTo>
                                    <a:cubicBezTo>
                                      <a:pt x="7207" y="7229"/>
                                      <a:pt x="7398" y="7099"/>
                                      <a:pt x="7652" y="6926"/>
                                    </a:cubicBezTo>
                                    <a:cubicBezTo>
                                      <a:pt x="7525" y="6883"/>
                                      <a:pt x="7461" y="6839"/>
                                      <a:pt x="7430" y="6883"/>
                                    </a:cubicBezTo>
                                    <a:close/>
                                    <a:moveTo>
                                      <a:pt x="10479" y="11774"/>
                                    </a:moveTo>
                                    <a:cubicBezTo>
                                      <a:pt x="10479" y="11774"/>
                                      <a:pt x="10479" y="11774"/>
                                      <a:pt x="10479" y="11774"/>
                                    </a:cubicBezTo>
                                    <a:lnTo>
                                      <a:pt x="10479" y="11774"/>
                                    </a:lnTo>
                                    <a:cubicBezTo>
                                      <a:pt x="10511" y="11731"/>
                                      <a:pt x="10511" y="11731"/>
                                      <a:pt x="10479" y="11774"/>
                                    </a:cubicBezTo>
                                    <a:cubicBezTo>
                                      <a:pt x="10479" y="11731"/>
                                      <a:pt x="10479" y="11731"/>
                                      <a:pt x="10479" y="11774"/>
                                    </a:cubicBezTo>
                                    <a:cubicBezTo>
                                      <a:pt x="10479" y="11731"/>
                                      <a:pt x="10479" y="11731"/>
                                      <a:pt x="10479" y="11774"/>
                                    </a:cubicBezTo>
                                    <a:close/>
                                    <a:moveTo>
                                      <a:pt x="17658" y="4805"/>
                                    </a:moveTo>
                                    <a:cubicBezTo>
                                      <a:pt x="17721" y="4588"/>
                                      <a:pt x="17976" y="4459"/>
                                      <a:pt x="17944" y="4112"/>
                                    </a:cubicBezTo>
                                    <a:cubicBezTo>
                                      <a:pt x="17753" y="4199"/>
                                      <a:pt x="17626" y="4242"/>
                                      <a:pt x="17594" y="4502"/>
                                    </a:cubicBezTo>
                                    <a:cubicBezTo>
                                      <a:pt x="17594" y="4632"/>
                                      <a:pt x="17499" y="4675"/>
                                      <a:pt x="17436" y="4675"/>
                                    </a:cubicBezTo>
                                    <a:cubicBezTo>
                                      <a:pt x="17309" y="4415"/>
                                      <a:pt x="17404" y="4199"/>
                                      <a:pt x="17499" y="3982"/>
                                    </a:cubicBezTo>
                                    <a:cubicBezTo>
                                      <a:pt x="17563" y="3852"/>
                                      <a:pt x="17594" y="3723"/>
                                      <a:pt x="17658" y="3593"/>
                                    </a:cubicBezTo>
                                    <a:cubicBezTo>
                                      <a:pt x="17626" y="3549"/>
                                      <a:pt x="17594" y="3506"/>
                                      <a:pt x="17563" y="3463"/>
                                    </a:cubicBezTo>
                                    <a:cubicBezTo>
                                      <a:pt x="17467" y="3593"/>
                                      <a:pt x="17404" y="3679"/>
                                      <a:pt x="17309" y="3809"/>
                                    </a:cubicBezTo>
                                    <a:cubicBezTo>
                                      <a:pt x="17277" y="3549"/>
                                      <a:pt x="17245" y="3463"/>
                                      <a:pt x="17150" y="3506"/>
                                    </a:cubicBezTo>
                                    <a:cubicBezTo>
                                      <a:pt x="16991" y="3593"/>
                                      <a:pt x="16896" y="3420"/>
                                      <a:pt x="16800" y="3463"/>
                                    </a:cubicBezTo>
                                    <a:cubicBezTo>
                                      <a:pt x="16769" y="3333"/>
                                      <a:pt x="16769" y="3246"/>
                                      <a:pt x="16737" y="3160"/>
                                    </a:cubicBezTo>
                                    <a:cubicBezTo>
                                      <a:pt x="16451" y="3376"/>
                                      <a:pt x="16387" y="3679"/>
                                      <a:pt x="16324" y="4026"/>
                                    </a:cubicBezTo>
                                    <a:cubicBezTo>
                                      <a:pt x="16451" y="3896"/>
                                      <a:pt x="16546" y="3679"/>
                                      <a:pt x="16737" y="3852"/>
                                    </a:cubicBezTo>
                                    <a:cubicBezTo>
                                      <a:pt x="16673" y="4069"/>
                                      <a:pt x="16578" y="4285"/>
                                      <a:pt x="16451" y="4415"/>
                                    </a:cubicBezTo>
                                    <a:cubicBezTo>
                                      <a:pt x="16387" y="4502"/>
                                      <a:pt x="16387" y="4545"/>
                                      <a:pt x="16419" y="4632"/>
                                    </a:cubicBezTo>
                                    <a:cubicBezTo>
                                      <a:pt x="16514" y="4675"/>
                                      <a:pt x="16610" y="4588"/>
                                      <a:pt x="16673" y="4502"/>
                                    </a:cubicBezTo>
                                    <a:cubicBezTo>
                                      <a:pt x="16769" y="4372"/>
                                      <a:pt x="16864" y="4242"/>
                                      <a:pt x="17023" y="4242"/>
                                    </a:cubicBezTo>
                                    <a:cubicBezTo>
                                      <a:pt x="16991" y="4372"/>
                                      <a:pt x="16959" y="4502"/>
                                      <a:pt x="16927" y="4588"/>
                                    </a:cubicBezTo>
                                    <a:cubicBezTo>
                                      <a:pt x="16927" y="4588"/>
                                      <a:pt x="16959" y="4632"/>
                                      <a:pt x="16959" y="4675"/>
                                    </a:cubicBezTo>
                                    <a:cubicBezTo>
                                      <a:pt x="17023" y="4632"/>
                                      <a:pt x="17118" y="4588"/>
                                      <a:pt x="17245" y="4502"/>
                                    </a:cubicBezTo>
                                    <a:cubicBezTo>
                                      <a:pt x="17150" y="4675"/>
                                      <a:pt x="17118" y="4718"/>
                                      <a:pt x="17086" y="4805"/>
                                    </a:cubicBezTo>
                                    <a:cubicBezTo>
                                      <a:pt x="17054" y="4891"/>
                                      <a:pt x="17023" y="4978"/>
                                      <a:pt x="16991" y="5108"/>
                                    </a:cubicBezTo>
                                    <a:cubicBezTo>
                                      <a:pt x="17086" y="5065"/>
                                      <a:pt x="17150" y="5065"/>
                                      <a:pt x="17213" y="5021"/>
                                    </a:cubicBezTo>
                                    <a:lnTo>
                                      <a:pt x="17213" y="5454"/>
                                    </a:lnTo>
                                    <a:cubicBezTo>
                                      <a:pt x="17404" y="5194"/>
                                      <a:pt x="17563" y="5065"/>
                                      <a:pt x="17658" y="4805"/>
                                    </a:cubicBezTo>
                                    <a:close/>
                                    <a:moveTo>
                                      <a:pt x="16483" y="2294"/>
                                    </a:moveTo>
                                    <a:cubicBezTo>
                                      <a:pt x="16292" y="2381"/>
                                      <a:pt x="16165" y="2554"/>
                                      <a:pt x="16070" y="2770"/>
                                    </a:cubicBezTo>
                                    <a:cubicBezTo>
                                      <a:pt x="16133" y="2770"/>
                                      <a:pt x="16197" y="2814"/>
                                      <a:pt x="16292" y="2814"/>
                                    </a:cubicBezTo>
                                    <a:cubicBezTo>
                                      <a:pt x="16101" y="3073"/>
                                      <a:pt x="15847" y="3160"/>
                                      <a:pt x="15752" y="3549"/>
                                    </a:cubicBezTo>
                                    <a:cubicBezTo>
                                      <a:pt x="15847" y="3549"/>
                                      <a:pt x="15943" y="3549"/>
                                      <a:pt x="15943" y="3506"/>
                                    </a:cubicBezTo>
                                    <a:cubicBezTo>
                                      <a:pt x="16038" y="3376"/>
                                      <a:pt x="16101" y="3246"/>
                                      <a:pt x="16260" y="3203"/>
                                    </a:cubicBezTo>
                                    <a:cubicBezTo>
                                      <a:pt x="16324" y="2943"/>
                                      <a:pt x="16514" y="2943"/>
                                      <a:pt x="16641" y="2770"/>
                                    </a:cubicBezTo>
                                    <a:cubicBezTo>
                                      <a:pt x="16641" y="2770"/>
                                      <a:pt x="16641" y="2727"/>
                                      <a:pt x="16673" y="2727"/>
                                    </a:cubicBezTo>
                                    <a:cubicBezTo>
                                      <a:pt x="16641" y="2684"/>
                                      <a:pt x="16610" y="2640"/>
                                      <a:pt x="16546" y="2554"/>
                                    </a:cubicBezTo>
                                    <a:cubicBezTo>
                                      <a:pt x="16641" y="2467"/>
                                      <a:pt x="16705" y="2424"/>
                                      <a:pt x="16737" y="2381"/>
                                    </a:cubicBezTo>
                                    <a:cubicBezTo>
                                      <a:pt x="16673" y="2164"/>
                                      <a:pt x="16578" y="2251"/>
                                      <a:pt x="16483" y="2294"/>
                                    </a:cubicBezTo>
                                    <a:close/>
                                    <a:moveTo>
                                      <a:pt x="16006" y="2164"/>
                                    </a:moveTo>
                                    <a:cubicBezTo>
                                      <a:pt x="15784" y="2251"/>
                                      <a:pt x="15625" y="2511"/>
                                      <a:pt x="15403" y="2770"/>
                                    </a:cubicBezTo>
                                    <a:cubicBezTo>
                                      <a:pt x="15784" y="2943"/>
                                      <a:pt x="15911" y="2511"/>
                                      <a:pt x="16133" y="2381"/>
                                    </a:cubicBezTo>
                                    <a:cubicBezTo>
                                      <a:pt x="16260" y="2294"/>
                                      <a:pt x="16419" y="2121"/>
                                      <a:pt x="16483" y="1861"/>
                                    </a:cubicBezTo>
                                    <a:cubicBezTo>
                                      <a:pt x="16229" y="1775"/>
                                      <a:pt x="16197" y="2121"/>
                                      <a:pt x="16006" y="2164"/>
                                    </a:cubicBezTo>
                                    <a:close/>
                                    <a:moveTo>
                                      <a:pt x="10098" y="4112"/>
                                    </a:moveTo>
                                    <a:cubicBezTo>
                                      <a:pt x="10352" y="4285"/>
                                      <a:pt x="10511" y="4069"/>
                                      <a:pt x="10670" y="3982"/>
                                    </a:cubicBezTo>
                                    <a:cubicBezTo>
                                      <a:pt x="10479" y="3896"/>
                                      <a:pt x="10320" y="4112"/>
                                      <a:pt x="10098" y="4112"/>
                                    </a:cubicBezTo>
                                    <a:close/>
                                    <a:moveTo>
                                      <a:pt x="13560" y="3723"/>
                                    </a:moveTo>
                                    <a:cubicBezTo>
                                      <a:pt x="13783" y="3549"/>
                                      <a:pt x="14005" y="3549"/>
                                      <a:pt x="14196" y="3290"/>
                                    </a:cubicBezTo>
                                    <a:cubicBezTo>
                                      <a:pt x="13878" y="3290"/>
                                      <a:pt x="13687" y="3420"/>
                                      <a:pt x="13560" y="3723"/>
                                    </a:cubicBezTo>
                                    <a:close/>
                                    <a:moveTo>
                                      <a:pt x="13306" y="6233"/>
                                    </a:moveTo>
                                    <a:cubicBezTo>
                                      <a:pt x="13052" y="6277"/>
                                      <a:pt x="12957" y="6363"/>
                                      <a:pt x="12957" y="6623"/>
                                    </a:cubicBezTo>
                                    <a:cubicBezTo>
                                      <a:pt x="13147" y="6623"/>
                                      <a:pt x="13243" y="6450"/>
                                      <a:pt x="13306" y="6233"/>
                                    </a:cubicBezTo>
                                    <a:close/>
                                    <a:moveTo>
                                      <a:pt x="13687" y="5887"/>
                                    </a:moveTo>
                                    <a:cubicBezTo>
                                      <a:pt x="13497" y="5757"/>
                                      <a:pt x="13465" y="6147"/>
                                      <a:pt x="13274" y="6103"/>
                                    </a:cubicBezTo>
                                    <a:cubicBezTo>
                                      <a:pt x="13274" y="6103"/>
                                      <a:pt x="13274" y="6147"/>
                                      <a:pt x="13274" y="6147"/>
                                    </a:cubicBezTo>
                                    <a:cubicBezTo>
                                      <a:pt x="13274" y="6190"/>
                                      <a:pt x="13274" y="6190"/>
                                      <a:pt x="13306" y="6233"/>
                                    </a:cubicBezTo>
                                    <a:cubicBezTo>
                                      <a:pt x="13338" y="6277"/>
                                      <a:pt x="13401" y="6277"/>
                                      <a:pt x="13401" y="6277"/>
                                    </a:cubicBezTo>
                                    <a:cubicBezTo>
                                      <a:pt x="13529" y="6147"/>
                                      <a:pt x="13624" y="6017"/>
                                      <a:pt x="13687" y="5887"/>
                                    </a:cubicBezTo>
                                    <a:close/>
                                    <a:moveTo>
                                      <a:pt x="14545" y="3160"/>
                                    </a:moveTo>
                                    <a:cubicBezTo>
                                      <a:pt x="14640" y="3117"/>
                                      <a:pt x="14767" y="3203"/>
                                      <a:pt x="14894" y="2943"/>
                                    </a:cubicBezTo>
                                    <a:cubicBezTo>
                                      <a:pt x="14736" y="2987"/>
                                      <a:pt x="14640" y="3030"/>
                                      <a:pt x="14545" y="3073"/>
                                    </a:cubicBezTo>
                                    <a:cubicBezTo>
                                      <a:pt x="14513" y="3117"/>
                                      <a:pt x="14545" y="3160"/>
                                      <a:pt x="14545" y="3160"/>
                                    </a:cubicBezTo>
                                    <a:close/>
                                    <a:moveTo>
                                      <a:pt x="13084" y="3073"/>
                                    </a:moveTo>
                                    <a:cubicBezTo>
                                      <a:pt x="13211" y="3073"/>
                                      <a:pt x="13338" y="3030"/>
                                      <a:pt x="13465" y="3030"/>
                                    </a:cubicBezTo>
                                    <a:cubicBezTo>
                                      <a:pt x="13338" y="2900"/>
                                      <a:pt x="13211" y="2900"/>
                                      <a:pt x="13084" y="3073"/>
                                    </a:cubicBezTo>
                                    <a:close/>
                                    <a:moveTo>
                                      <a:pt x="13306" y="6233"/>
                                    </a:moveTo>
                                    <a:cubicBezTo>
                                      <a:pt x="13306" y="6233"/>
                                      <a:pt x="13306" y="6233"/>
                                      <a:pt x="13306" y="6233"/>
                                    </a:cubicBezTo>
                                    <a:cubicBezTo>
                                      <a:pt x="13306" y="6233"/>
                                      <a:pt x="13306" y="6233"/>
                                      <a:pt x="13306" y="6233"/>
                                    </a:cubicBezTo>
                                    <a:cubicBezTo>
                                      <a:pt x="13306" y="6233"/>
                                      <a:pt x="13306" y="6233"/>
                                      <a:pt x="13306" y="6233"/>
                                    </a:cubicBezTo>
                                    <a:cubicBezTo>
                                      <a:pt x="13306" y="6233"/>
                                      <a:pt x="13306" y="6233"/>
                                      <a:pt x="13306" y="6233"/>
                                    </a:cubicBezTo>
                                    <a:close/>
                                    <a:moveTo>
                                      <a:pt x="2189" y="6320"/>
                                    </a:moveTo>
                                    <a:cubicBezTo>
                                      <a:pt x="2379" y="6233"/>
                                      <a:pt x="2443" y="6017"/>
                                      <a:pt x="2474" y="5757"/>
                                    </a:cubicBezTo>
                                    <a:cubicBezTo>
                                      <a:pt x="2284" y="5887"/>
                                      <a:pt x="2220" y="6103"/>
                                      <a:pt x="2189" y="6320"/>
                                    </a:cubicBezTo>
                                    <a:close/>
                                    <a:moveTo>
                                      <a:pt x="14132" y="17748"/>
                                    </a:moveTo>
                                    <a:cubicBezTo>
                                      <a:pt x="14386" y="17401"/>
                                      <a:pt x="14640" y="17012"/>
                                      <a:pt x="14831" y="16622"/>
                                    </a:cubicBezTo>
                                    <a:cubicBezTo>
                                      <a:pt x="14926" y="16449"/>
                                      <a:pt x="14926" y="16189"/>
                                      <a:pt x="15085" y="16146"/>
                                    </a:cubicBezTo>
                                    <a:cubicBezTo>
                                      <a:pt x="15085" y="15800"/>
                                      <a:pt x="15434" y="15713"/>
                                      <a:pt x="15339" y="15367"/>
                                    </a:cubicBezTo>
                                    <a:cubicBezTo>
                                      <a:pt x="15498" y="15367"/>
                                      <a:pt x="15403" y="15194"/>
                                      <a:pt x="15434" y="15107"/>
                                    </a:cubicBezTo>
                                    <a:cubicBezTo>
                                      <a:pt x="15498" y="15020"/>
                                      <a:pt x="15561" y="14934"/>
                                      <a:pt x="15593" y="14804"/>
                                    </a:cubicBezTo>
                                    <a:cubicBezTo>
                                      <a:pt x="15657" y="14674"/>
                                      <a:pt x="15657" y="14544"/>
                                      <a:pt x="15720" y="14414"/>
                                    </a:cubicBezTo>
                                    <a:cubicBezTo>
                                      <a:pt x="15752" y="14285"/>
                                      <a:pt x="15784" y="14155"/>
                                      <a:pt x="15816" y="14068"/>
                                    </a:cubicBezTo>
                                    <a:cubicBezTo>
                                      <a:pt x="15879" y="13852"/>
                                      <a:pt x="15974" y="13635"/>
                                      <a:pt x="16038" y="13419"/>
                                    </a:cubicBezTo>
                                    <a:cubicBezTo>
                                      <a:pt x="15911" y="13376"/>
                                      <a:pt x="15879" y="13419"/>
                                      <a:pt x="15847" y="13505"/>
                                    </a:cubicBezTo>
                                    <a:cubicBezTo>
                                      <a:pt x="15752" y="13938"/>
                                      <a:pt x="15593" y="14285"/>
                                      <a:pt x="15466" y="14674"/>
                                    </a:cubicBezTo>
                                    <a:cubicBezTo>
                                      <a:pt x="15307" y="15150"/>
                                      <a:pt x="15085" y="15583"/>
                                      <a:pt x="14894" y="16016"/>
                                    </a:cubicBezTo>
                                    <a:cubicBezTo>
                                      <a:pt x="14640" y="16535"/>
                                      <a:pt x="14386" y="17012"/>
                                      <a:pt x="14069" y="17444"/>
                                    </a:cubicBezTo>
                                    <a:cubicBezTo>
                                      <a:pt x="13814" y="17834"/>
                                      <a:pt x="13560" y="18224"/>
                                      <a:pt x="13243" y="18570"/>
                                    </a:cubicBezTo>
                                    <a:cubicBezTo>
                                      <a:pt x="12893" y="18916"/>
                                      <a:pt x="12544" y="19306"/>
                                      <a:pt x="12163" y="19609"/>
                                    </a:cubicBezTo>
                                    <a:cubicBezTo>
                                      <a:pt x="11909" y="19782"/>
                                      <a:pt x="11686" y="19955"/>
                                      <a:pt x="11432" y="20128"/>
                                    </a:cubicBezTo>
                                    <a:cubicBezTo>
                                      <a:pt x="11369" y="20172"/>
                                      <a:pt x="11273" y="20172"/>
                                      <a:pt x="11210" y="20215"/>
                                    </a:cubicBezTo>
                                    <a:cubicBezTo>
                                      <a:pt x="10987" y="20475"/>
                                      <a:pt x="10638" y="20475"/>
                                      <a:pt x="10416" y="20734"/>
                                    </a:cubicBezTo>
                                    <a:cubicBezTo>
                                      <a:pt x="10161" y="20648"/>
                                      <a:pt x="9971" y="20907"/>
                                      <a:pt x="9717" y="20951"/>
                                    </a:cubicBezTo>
                                    <a:cubicBezTo>
                                      <a:pt x="9367" y="21037"/>
                                      <a:pt x="9018" y="21124"/>
                                      <a:pt x="8669" y="21167"/>
                                    </a:cubicBezTo>
                                    <a:cubicBezTo>
                                      <a:pt x="8446" y="21210"/>
                                      <a:pt x="8256" y="21254"/>
                                      <a:pt x="8001" y="21254"/>
                                    </a:cubicBezTo>
                                    <a:cubicBezTo>
                                      <a:pt x="8033" y="21340"/>
                                      <a:pt x="8065" y="21340"/>
                                      <a:pt x="8065" y="21340"/>
                                    </a:cubicBezTo>
                                    <a:cubicBezTo>
                                      <a:pt x="8224" y="21340"/>
                                      <a:pt x="8351" y="21384"/>
                                      <a:pt x="8510" y="21384"/>
                                    </a:cubicBezTo>
                                    <a:cubicBezTo>
                                      <a:pt x="9081" y="21427"/>
                                      <a:pt x="9463" y="21297"/>
                                      <a:pt x="10193" y="20951"/>
                                    </a:cubicBezTo>
                                    <a:cubicBezTo>
                                      <a:pt x="10574" y="20778"/>
                                      <a:pt x="10987" y="20648"/>
                                      <a:pt x="11337" y="20388"/>
                                    </a:cubicBezTo>
                                    <a:cubicBezTo>
                                      <a:pt x="11813" y="20042"/>
                                      <a:pt x="12321" y="19739"/>
                                      <a:pt x="12766" y="19219"/>
                                    </a:cubicBezTo>
                                    <a:cubicBezTo>
                                      <a:pt x="12957" y="19003"/>
                                      <a:pt x="13147" y="18873"/>
                                      <a:pt x="13338" y="18657"/>
                                    </a:cubicBezTo>
                                    <a:cubicBezTo>
                                      <a:pt x="13624" y="18397"/>
                                      <a:pt x="13878" y="18094"/>
                                      <a:pt x="14132" y="17748"/>
                                    </a:cubicBezTo>
                                    <a:close/>
                                    <a:moveTo>
                                      <a:pt x="2284" y="14804"/>
                                    </a:moveTo>
                                    <a:cubicBezTo>
                                      <a:pt x="2061" y="15107"/>
                                      <a:pt x="1998" y="15453"/>
                                      <a:pt x="1934" y="15843"/>
                                    </a:cubicBezTo>
                                    <a:cubicBezTo>
                                      <a:pt x="2061" y="15929"/>
                                      <a:pt x="2157" y="16016"/>
                                      <a:pt x="2252" y="16103"/>
                                    </a:cubicBezTo>
                                    <a:cubicBezTo>
                                      <a:pt x="2506" y="15756"/>
                                      <a:pt x="2665" y="15410"/>
                                      <a:pt x="2697" y="14891"/>
                                    </a:cubicBezTo>
                                    <a:cubicBezTo>
                                      <a:pt x="2601" y="14977"/>
                                      <a:pt x="2570" y="15020"/>
                                      <a:pt x="2538" y="15064"/>
                                    </a:cubicBezTo>
                                    <a:cubicBezTo>
                                      <a:pt x="2443" y="15237"/>
                                      <a:pt x="2379" y="15410"/>
                                      <a:pt x="2284" y="15583"/>
                                    </a:cubicBezTo>
                                    <a:cubicBezTo>
                                      <a:pt x="2252" y="15453"/>
                                      <a:pt x="2252" y="15367"/>
                                      <a:pt x="2220" y="15237"/>
                                    </a:cubicBezTo>
                                    <a:cubicBezTo>
                                      <a:pt x="2252" y="15107"/>
                                      <a:pt x="2443" y="15020"/>
                                      <a:pt x="2284" y="14804"/>
                                    </a:cubicBezTo>
                                    <a:close/>
                                    <a:moveTo>
                                      <a:pt x="2252" y="15583"/>
                                    </a:moveTo>
                                    <a:cubicBezTo>
                                      <a:pt x="2220" y="15670"/>
                                      <a:pt x="2220" y="15800"/>
                                      <a:pt x="2189" y="15929"/>
                                    </a:cubicBezTo>
                                    <a:cubicBezTo>
                                      <a:pt x="2093" y="15843"/>
                                      <a:pt x="2030" y="15756"/>
                                      <a:pt x="2093" y="15670"/>
                                    </a:cubicBezTo>
                                    <a:cubicBezTo>
                                      <a:pt x="2093" y="15583"/>
                                      <a:pt x="2189" y="15583"/>
                                      <a:pt x="2252" y="15583"/>
                                    </a:cubicBezTo>
                                    <a:close/>
                                    <a:moveTo>
                                      <a:pt x="13465" y="3636"/>
                                    </a:moveTo>
                                    <a:cubicBezTo>
                                      <a:pt x="13274" y="3636"/>
                                      <a:pt x="13147" y="3679"/>
                                      <a:pt x="12989" y="3853"/>
                                    </a:cubicBezTo>
                                    <a:cubicBezTo>
                                      <a:pt x="13179" y="3853"/>
                                      <a:pt x="13338" y="3896"/>
                                      <a:pt x="13465" y="3636"/>
                                    </a:cubicBezTo>
                                    <a:close/>
                                    <a:moveTo>
                                      <a:pt x="21279" y="1385"/>
                                    </a:moveTo>
                                    <a:cubicBezTo>
                                      <a:pt x="20961" y="1428"/>
                                      <a:pt x="20612" y="1472"/>
                                      <a:pt x="20294" y="1515"/>
                                    </a:cubicBezTo>
                                    <a:cubicBezTo>
                                      <a:pt x="20072" y="1558"/>
                                      <a:pt x="19818" y="1602"/>
                                      <a:pt x="19596" y="1688"/>
                                    </a:cubicBezTo>
                                    <a:cubicBezTo>
                                      <a:pt x="19469" y="1731"/>
                                      <a:pt x="19373" y="1818"/>
                                      <a:pt x="19246" y="1775"/>
                                    </a:cubicBezTo>
                                    <a:cubicBezTo>
                                      <a:pt x="19151" y="1731"/>
                                      <a:pt x="18992" y="1775"/>
                                      <a:pt x="18929" y="1948"/>
                                    </a:cubicBezTo>
                                    <a:cubicBezTo>
                                      <a:pt x="18929" y="1948"/>
                                      <a:pt x="18897" y="1948"/>
                                      <a:pt x="18865" y="1948"/>
                                    </a:cubicBezTo>
                                    <a:cubicBezTo>
                                      <a:pt x="18865" y="1905"/>
                                      <a:pt x="18833" y="1818"/>
                                      <a:pt x="18801" y="1775"/>
                                    </a:cubicBezTo>
                                    <a:cubicBezTo>
                                      <a:pt x="18960" y="1428"/>
                                      <a:pt x="19278" y="1299"/>
                                      <a:pt x="19469" y="996"/>
                                    </a:cubicBezTo>
                                    <a:cubicBezTo>
                                      <a:pt x="19627" y="693"/>
                                      <a:pt x="19881" y="519"/>
                                      <a:pt x="20072" y="260"/>
                                    </a:cubicBezTo>
                                    <a:cubicBezTo>
                                      <a:pt x="20104" y="216"/>
                                      <a:pt x="20167" y="130"/>
                                      <a:pt x="20199" y="87"/>
                                    </a:cubicBezTo>
                                    <a:lnTo>
                                      <a:pt x="19850" y="87"/>
                                    </a:lnTo>
                                    <a:cubicBezTo>
                                      <a:pt x="19469" y="606"/>
                                      <a:pt x="19087" y="1082"/>
                                      <a:pt x="18643" y="1515"/>
                                    </a:cubicBezTo>
                                    <a:cubicBezTo>
                                      <a:pt x="18516" y="1645"/>
                                      <a:pt x="18420" y="1818"/>
                                      <a:pt x="18325" y="1948"/>
                                    </a:cubicBezTo>
                                    <a:cubicBezTo>
                                      <a:pt x="18261" y="2034"/>
                                      <a:pt x="18198" y="2121"/>
                                      <a:pt x="18134" y="2208"/>
                                    </a:cubicBezTo>
                                    <a:cubicBezTo>
                                      <a:pt x="18134" y="2208"/>
                                      <a:pt x="18134" y="2251"/>
                                      <a:pt x="18134" y="2294"/>
                                    </a:cubicBezTo>
                                    <a:cubicBezTo>
                                      <a:pt x="18134" y="2337"/>
                                      <a:pt x="18166" y="2337"/>
                                      <a:pt x="18198" y="2381"/>
                                    </a:cubicBezTo>
                                    <a:cubicBezTo>
                                      <a:pt x="18325" y="2251"/>
                                      <a:pt x="18452" y="2164"/>
                                      <a:pt x="18579" y="2034"/>
                                    </a:cubicBezTo>
                                    <a:cubicBezTo>
                                      <a:pt x="18833" y="2251"/>
                                      <a:pt x="19087" y="2121"/>
                                      <a:pt x="19373" y="1991"/>
                                    </a:cubicBezTo>
                                    <a:cubicBezTo>
                                      <a:pt x="19405" y="1991"/>
                                      <a:pt x="19437" y="1948"/>
                                      <a:pt x="19437" y="1948"/>
                                    </a:cubicBezTo>
                                    <a:cubicBezTo>
                                      <a:pt x="19596" y="2078"/>
                                      <a:pt x="19723" y="1948"/>
                                      <a:pt x="19850" y="1905"/>
                                    </a:cubicBezTo>
                                    <a:cubicBezTo>
                                      <a:pt x="20072" y="1861"/>
                                      <a:pt x="20263" y="1818"/>
                                      <a:pt x="20517" y="1775"/>
                                    </a:cubicBezTo>
                                    <a:cubicBezTo>
                                      <a:pt x="20421" y="1991"/>
                                      <a:pt x="20294" y="2164"/>
                                      <a:pt x="20136" y="2251"/>
                                    </a:cubicBezTo>
                                    <a:cubicBezTo>
                                      <a:pt x="19691" y="2467"/>
                                      <a:pt x="19278" y="2857"/>
                                      <a:pt x="18865" y="3203"/>
                                    </a:cubicBezTo>
                                    <a:cubicBezTo>
                                      <a:pt x="18770" y="3463"/>
                                      <a:pt x="18516" y="3506"/>
                                      <a:pt x="18389" y="3723"/>
                                    </a:cubicBezTo>
                                    <a:cubicBezTo>
                                      <a:pt x="18293" y="3852"/>
                                      <a:pt x="18261" y="4026"/>
                                      <a:pt x="18103" y="3982"/>
                                    </a:cubicBezTo>
                                    <a:cubicBezTo>
                                      <a:pt x="18103" y="4199"/>
                                      <a:pt x="18134" y="4372"/>
                                      <a:pt x="18039" y="4545"/>
                                    </a:cubicBezTo>
                                    <a:cubicBezTo>
                                      <a:pt x="17944" y="4675"/>
                                      <a:pt x="17849" y="4848"/>
                                      <a:pt x="17849" y="4978"/>
                                    </a:cubicBezTo>
                                    <a:cubicBezTo>
                                      <a:pt x="17817" y="5151"/>
                                      <a:pt x="17817" y="5281"/>
                                      <a:pt x="17785" y="5454"/>
                                    </a:cubicBezTo>
                                    <a:cubicBezTo>
                                      <a:pt x="17721" y="5714"/>
                                      <a:pt x="17658" y="5930"/>
                                      <a:pt x="17563" y="6233"/>
                                    </a:cubicBezTo>
                                    <a:cubicBezTo>
                                      <a:pt x="17531" y="6190"/>
                                      <a:pt x="17531" y="6147"/>
                                      <a:pt x="17499" y="6103"/>
                                    </a:cubicBezTo>
                                    <a:cubicBezTo>
                                      <a:pt x="17467" y="6103"/>
                                      <a:pt x="17436" y="6147"/>
                                      <a:pt x="17436" y="6147"/>
                                    </a:cubicBezTo>
                                    <a:cubicBezTo>
                                      <a:pt x="17467" y="6580"/>
                                      <a:pt x="17213" y="6926"/>
                                      <a:pt x="17245" y="7402"/>
                                    </a:cubicBezTo>
                                    <a:cubicBezTo>
                                      <a:pt x="17467" y="7272"/>
                                      <a:pt x="17404" y="6969"/>
                                      <a:pt x="17563" y="6796"/>
                                    </a:cubicBezTo>
                                    <a:cubicBezTo>
                                      <a:pt x="17563" y="6883"/>
                                      <a:pt x="17563" y="6969"/>
                                      <a:pt x="17531" y="7056"/>
                                    </a:cubicBezTo>
                                    <a:cubicBezTo>
                                      <a:pt x="17467" y="7359"/>
                                      <a:pt x="17467" y="7618"/>
                                      <a:pt x="17436" y="7921"/>
                                    </a:cubicBezTo>
                                    <a:cubicBezTo>
                                      <a:pt x="17436" y="8224"/>
                                      <a:pt x="17499" y="8614"/>
                                      <a:pt x="17309" y="8874"/>
                                    </a:cubicBezTo>
                                    <a:cubicBezTo>
                                      <a:pt x="17277" y="8917"/>
                                      <a:pt x="17277" y="9004"/>
                                      <a:pt x="17277" y="9047"/>
                                    </a:cubicBezTo>
                                    <a:cubicBezTo>
                                      <a:pt x="17309" y="9610"/>
                                      <a:pt x="17150" y="10086"/>
                                      <a:pt x="17150" y="10649"/>
                                    </a:cubicBezTo>
                                    <a:cubicBezTo>
                                      <a:pt x="17150" y="11168"/>
                                      <a:pt x="16991" y="11644"/>
                                      <a:pt x="17023" y="12164"/>
                                    </a:cubicBezTo>
                                    <a:cubicBezTo>
                                      <a:pt x="17023" y="12164"/>
                                      <a:pt x="17023" y="12207"/>
                                      <a:pt x="17023" y="12207"/>
                                    </a:cubicBezTo>
                                    <a:cubicBezTo>
                                      <a:pt x="16959" y="12640"/>
                                      <a:pt x="16864" y="13073"/>
                                      <a:pt x="16800" y="13505"/>
                                    </a:cubicBezTo>
                                    <a:cubicBezTo>
                                      <a:pt x="16800" y="13549"/>
                                      <a:pt x="16800" y="13635"/>
                                      <a:pt x="16800" y="13722"/>
                                    </a:cubicBezTo>
                                    <a:cubicBezTo>
                                      <a:pt x="16800" y="13808"/>
                                      <a:pt x="16800" y="13895"/>
                                      <a:pt x="16800" y="13982"/>
                                    </a:cubicBezTo>
                                    <a:cubicBezTo>
                                      <a:pt x="16673" y="14328"/>
                                      <a:pt x="16673" y="14717"/>
                                      <a:pt x="16578" y="15107"/>
                                    </a:cubicBezTo>
                                    <a:cubicBezTo>
                                      <a:pt x="16514" y="15367"/>
                                      <a:pt x="16387" y="15583"/>
                                      <a:pt x="16451" y="15843"/>
                                    </a:cubicBezTo>
                                    <a:cubicBezTo>
                                      <a:pt x="16451" y="15886"/>
                                      <a:pt x="16451" y="15929"/>
                                      <a:pt x="16419" y="15973"/>
                                    </a:cubicBezTo>
                                    <a:cubicBezTo>
                                      <a:pt x="16260" y="16319"/>
                                      <a:pt x="16197" y="16752"/>
                                      <a:pt x="16070" y="17142"/>
                                    </a:cubicBezTo>
                                    <a:cubicBezTo>
                                      <a:pt x="15974" y="17445"/>
                                      <a:pt x="15752" y="17704"/>
                                      <a:pt x="15688" y="18051"/>
                                    </a:cubicBezTo>
                                    <a:cubicBezTo>
                                      <a:pt x="15657" y="18224"/>
                                      <a:pt x="15530" y="18354"/>
                                      <a:pt x="15434" y="18483"/>
                                    </a:cubicBezTo>
                                    <a:cubicBezTo>
                                      <a:pt x="15307" y="18700"/>
                                      <a:pt x="15180" y="18916"/>
                                      <a:pt x="15085" y="19176"/>
                                    </a:cubicBezTo>
                                    <a:cubicBezTo>
                                      <a:pt x="15021" y="19349"/>
                                      <a:pt x="14863" y="19479"/>
                                      <a:pt x="14736" y="19609"/>
                                    </a:cubicBezTo>
                                    <a:cubicBezTo>
                                      <a:pt x="14640" y="19695"/>
                                      <a:pt x="14577" y="19739"/>
                                      <a:pt x="14545" y="19912"/>
                                    </a:cubicBezTo>
                                    <a:cubicBezTo>
                                      <a:pt x="14545" y="19998"/>
                                      <a:pt x="14450" y="20085"/>
                                      <a:pt x="14418" y="20085"/>
                                    </a:cubicBezTo>
                                    <a:cubicBezTo>
                                      <a:pt x="14291" y="20042"/>
                                      <a:pt x="14291" y="20172"/>
                                      <a:pt x="14227" y="20301"/>
                                    </a:cubicBezTo>
                                    <a:cubicBezTo>
                                      <a:pt x="14196" y="20388"/>
                                      <a:pt x="14037" y="20345"/>
                                      <a:pt x="14037" y="20518"/>
                                    </a:cubicBezTo>
                                    <a:cubicBezTo>
                                      <a:pt x="14037" y="20561"/>
                                      <a:pt x="13973" y="20604"/>
                                      <a:pt x="13973" y="20604"/>
                                    </a:cubicBezTo>
                                    <a:cubicBezTo>
                                      <a:pt x="13751" y="20518"/>
                                      <a:pt x="13687" y="20864"/>
                                      <a:pt x="13497" y="20864"/>
                                    </a:cubicBezTo>
                                    <a:cubicBezTo>
                                      <a:pt x="13465" y="21081"/>
                                      <a:pt x="13306" y="21037"/>
                                      <a:pt x="13211" y="21124"/>
                                    </a:cubicBezTo>
                                    <a:cubicBezTo>
                                      <a:pt x="13084" y="21210"/>
                                      <a:pt x="12957" y="21340"/>
                                      <a:pt x="12861" y="21513"/>
                                    </a:cubicBezTo>
                                    <a:lnTo>
                                      <a:pt x="13401" y="21513"/>
                                    </a:lnTo>
                                    <a:cubicBezTo>
                                      <a:pt x="13687" y="21297"/>
                                      <a:pt x="13973" y="21037"/>
                                      <a:pt x="14259" y="20778"/>
                                    </a:cubicBezTo>
                                    <a:cubicBezTo>
                                      <a:pt x="14577" y="20475"/>
                                      <a:pt x="14767" y="20085"/>
                                      <a:pt x="15085" y="19825"/>
                                    </a:cubicBezTo>
                                    <a:cubicBezTo>
                                      <a:pt x="15212" y="19436"/>
                                      <a:pt x="15530" y="19263"/>
                                      <a:pt x="15657" y="18873"/>
                                    </a:cubicBezTo>
                                    <a:cubicBezTo>
                                      <a:pt x="15688" y="18786"/>
                                      <a:pt x="15816" y="18743"/>
                                      <a:pt x="15816" y="18657"/>
                                    </a:cubicBezTo>
                                    <a:cubicBezTo>
                                      <a:pt x="15847" y="18440"/>
                                      <a:pt x="16038" y="18354"/>
                                      <a:pt x="16038" y="18180"/>
                                    </a:cubicBezTo>
                                    <a:cubicBezTo>
                                      <a:pt x="16038" y="17921"/>
                                      <a:pt x="16228" y="17877"/>
                                      <a:pt x="16260" y="17704"/>
                                    </a:cubicBezTo>
                                    <a:cubicBezTo>
                                      <a:pt x="16228" y="17661"/>
                                      <a:pt x="16228" y="17618"/>
                                      <a:pt x="16228" y="17618"/>
                                    </a:cubicBezTo>
                                    <a:cubicBezTo>
                                      <a:pt x="16356" y="17315"/>
                                      <a:pt x="16451" y="17098"/>
                                      <a:pt x="16546" y="16838"/>
                                    </a:cubicBezTo>
                                    <a:cubicBezTo>
                                      <a:pt x="16610" y="16579"/>
                                      <a:pt x="16673" y="16319"/>
                                      <a:pt x="16737" y="16059"/>
                                    </a:cubicBezTo>
                                    <a:cubicBezTo>
                                      <a:pt x="16768" y="15886"/>
                                      <a:pt x="16864" y="15713"/>
                                      <a:pt x="16864" y="15540"/>
                                    </a:cubicBezTo>
                                    <a:cubicBezTo>
                                      <a:pt x="16896" y="15323"/>
                                      <a:pt x="16832" y="15020"/>
                                      <a:pt x="17023" y="14847"/>
                                    </a:cubicBezTo>
                                    <a:cubicBezTo>
                                      <a:pt x="17023" y="14847"/>
                                      <a:pt x="17054" y="14804"/>
                                      <a:pt x="17054" y="14761"/>
                                    </a:cubicBezTo>
                                    <a:cubicBezTo>
                                      <a:pt x="16991" y="14501"/>
                                      <a:pt x="17086" y="14241"/>
                                      <a:pt x="17118" y="13938"/>
                                    </a:cubicBezTo>
                                    <a:cubicBezTo>
                                      <a:pt x="17150" y="13592"/>
                                      <a:pt x="17181" y="13246"/>
                                      <a:pt x="17309" y="12943"/>
                                    </a:cubicBezTo>
                                    <a:cubicBezTo>
                                      <a:pt x="17372" y="12726"/>
                                      <a:pt x="17372" y="12553"/>
                                      <a:pt x="17309" y="12380"/>
                                    </a:cubicBezTo>
                                    <a:cubicBezTo>
                                      <a:pt x="17372" y="12120"/>
                                      <a:pt x="17436" y="11861"/>
                                      <a:pt x="17499" y="11644"/>
                                    </a:cubicBezTo>
                                    <a:cubicBezTo>
                                      <a:pt x="17467" y="11601"/>
                                      <a:pt x="17436" y="11558"/>
                                      <a:pt x="17404" y="11558"/>
                                    </a:cubicBezTo>
                                    <a:cubicBezTo>
                                      <a:pt x="17499" y="11341"/>
                                      <a:pt x="17531" y="11125"/>
                                      <a:pt x="17499" y="10865"/>
                                    </a:cubicBezTo>
                                    <a:cubicBezTo>
                                      <a:pt x="17499" y="10822"/>
                                      <a:pt x="17499" y="10692"/>
                                      <a:pt x="17499" y="10692"/>
                                    </a:cubicBezTo>
                                    <a:cubicBezTo>
                                      <a:pt x="17626" y="10605"/>
                                      <a:pt x="17594" y="10475"/>
                                      <a:pt x="17594" y="10302"/>
                                    </a:cubicBezTo>
                                    <a:cubicBezTo>
                                      <a:pt x="17594" y="10086"/>
                                      <a:pt x="17594" y="9913"/>
                                      <a:pt x="17658" y="9696"/>
                                    </a:cubicBezTo>
                                    <a:cubicBezTo>
                                      <a:pt x="17690" y="9523"/>
                                      <a:pt x="17753" y="9350"/>
                                      <a:pt x="17690" y="9177"/>
                                    </a:cubicBezTo>
                                    <a:cubicBezTo>
                                      <a:pt x="17626" y="8960"/>
                                      <a:pt x="17721" y="8830"/>
                                      <a:pt x="17721" y="8657"/>
                                    </a:cubicBezTo>
                                    <a:cubicBezTo>
                                      <a:pt x="17721" y="8614"/>
                                      <a:pt x="17753" y="8527"/>
                                      <a:pt x="17753" y="8527"/>
                                    </a:cubicBezTo>
                                    <a:cubicBezTo>
                                      <a:pt x="17658" y="8441"/>
                                      <a:pt x="17690" y="8398"/>
                                      <a:pt x="17753" y="8311"/>
                                    </a:cubicBezTo>
                                    <a:cubicBezTo>
                                      <a:pt x="17785" y="8268"/>
                                      <a:pt x="17785" y="8181"/>
                                      <a:pt x="17785" y="8095"/>
                                    </a:cubicBezTo>
                                    <a:cubicBezTo>
                                      <a:pt x="17817" y="7965"/>
                                      <a:pt x="17817" y="7792"/>
                                      <a:pt x="17849" y="7662"/>
                                    </a:cubicBezTo>
                                    <a:cubicBezTo>
                                      <a:pt x="17912" y="7359"/>
                                      <a:pt x="17785" y="7056"/>
                                      <a:pt x="17944" y="6796"/>
                                    </a:cubicBezTo>
                                    <a:cubicBezTo>
                                      <a:pt x="17817" y="6623"/>
                                      <a:pt x="17912" y="6493"/>
                                      <a:pt x="17976" y="6363"/>
                                    </a:cubicBezTo>
                                    <a:cubicBezTo>
                                      <a:pt x="18007" y="6277"/>
                                      <a:pt x="18007" y="6190"/>
                                      <a:pt x="18039" y="6103"/>
                                    </a:cubicBezTo>
                                    <a:cubicBezTo>
                                      <a:pt x="18071" y="5930"/>
                                      <a:pt x="17976" y="5757"/>
                                      <a:pt x="18103" y="5627"/>
                                    </a:cubicBezTo>
                                    <a:cubicBezTo>
                                      <a:pt x="18198" y="5497"/>
                                      <a:pt x="18071" y="5324"/>
                                      <a:pt x="18198" y="5194"/>
                                    </a:cubicBezTo>
                                    <a:cubicBezTo>
                                      <a:pt x="18261" y="5108"/>
                                      <a:pt x="18261" y="4891"/>
                                      <a:pt x="18325" y="4762"/>
                                    </a:cubicBezTo>
                                    <a:cubicBezTo>
                                      <a:pt x="18325" y="4718"/>
                                      <a:pt x="18325" y="4675"/>
                                      <a:pt x="18357" y="4632"/>
                                    </a:cubicBezTo>
                                    <a:cubicBezTo>
                                      <a:pt x="18420" y="4502"/>
                                      <a:pt x="18516" y="4415"/>
                                      <a:pt x="18547" y="4285"/>
                                    </a:cubicBezTo>
                                    <a:cubicBezTo>
                                      <a:pt x="18579" y="4242"/>
                                      <a:pt x="18516" y="4069"/>
                                      <a:pt x="18547" y="4069"/>
                                    </a:cubicBezTo>
                                    <a:cubicBezTo>
                                      <a:pt x="18706" y="4026"/>
                                      <a:pt x="18643" y="3809"/>
                                      <a:pt x="18738" y="3679"/>
                                    </a:cubicBezTo>
                                    <a:cubicBezTo>
                                      <a:pt x="18833" y="3593"/>
                                      <a:pt x="18960" y="3506"/>
                                      <a:pt x="19056" y="3463"/>
                                    </a:cubicBezTo>
                                    <a:cubicBezTo>
                                      <a:pt x="19373" y="3246"/>
                                      <a:pt x="19691" y="2987"/>
                                      <a:pt x="20009" y="2727"/>
                                    </a:cubicBezTo>
                                    <a:cubicBezTo>
                                      <a:pt x="20199" y="2597"/>
                                      <a:pt x="20358" y="2424"/>
                                      <a:pt x="20517" y="2294"/>
                                    </a:cubicBezTo>
                                    <a:cubicBezTo>
                                      <a:pt x="20676" y="2164"/>
                                      <a:pt x="20866" y="2121"/>
                                      <a:pt x="21057" y="1991"/>
                                    </a:cubicBezTo>
                                    <a:cubicBezTo>
                                      <a:pt x="21247" y="1861"/>
                                      <a:pt x="21406" y="1731"/>
                                      <a:pt x="21565" y="1602"/>
                                    </a:cubicBezTo>
                                    <a:cubicBezTo>
                                      <a:pt x="21501" y="1428"/>
                                      <a:pt x="21438" y="1342"/>
                                      <a:pt x="21279" y="1385"/>
                                    </a:cubicBezTo>
                                    <a:close/>
                                    <a:moveTo>
                                      <a:pt x="17658" y="1645"/>
                                    </a:moveTo>
                                    <a:cubicBezTo>
                                      <a:pt x="17594" y="1645"/>
                                      <a:pt x="17531" y="1558"/>
                                      <a:pt x="17531" y="1602"/>
                                    </a:cubicBezTo>
                                    <a:cubicBezTo>
                                      <a:pt x="17372" y="1818"/>
                                      <a:pt x="17181" y="1991"/>
                                      <a:pt x="17086" y="2294"/>
                                    </a:cubicBezTo>
                                    <a:cubicBezTo>
                                      <a:pt x="17245" y="2251"/>
                                      <a:pt x="17277" y="2251"/>
                                      <a:pt x="17658" y="1645"/>
                                    </a:cubicBezTo>
                                    <a:close/>
                                    <a:moveTo>
                                      <a:pt x="727" y="18007"/>
                                    </a:moveTo>
                                    <a:cubicBezTo>
                                      <a:pt x="823" y="17921"/>
                                      <a:pt x="1236" y="17704"/>
                                      <a:pt x="1363" y="17704"/>
                                    </a:cubicBezTo>
                                    <a:cubicBezTo>
                                      <a:pt x="1553" y="17661"/>
                                      <a:pt x="1585" y="17574"/>
                                      <a:pt x="1585" y="17271"/>
                                    </a:cubicBezTo>
                                    <a:cubicBezTo>
                                      <a:pt x="1045" y="17271"/>
                                      <a:pt x="600" y="17704"/>
                                      <a:pt x="124" y="18180"/>
                                    </a:cubicBezTo>
                                    <a:cubicBezTo>
                                      <a:pt x="283" y="18180"/>
                                      <a:pt x="378" y="18137"/>
                                      <a:pt x="441" y="18137"/>
                                    </a:cubicBezTo>
                                    <a:cubicBezTo>
                                      <a:pt x="569" y="18137"/>
                                      <a:pt x="632" y="18094"/>
                                      <a:pt x="727" y="18007"/>
                                    </a:cubicBezTo>
                                    <a:close/>
                                    <a:moveTo>
                                      <a:pt x="16927" y="1342"/>
                                    </a:moveTo>
                                    <a:cubicBezTo>
                                      <a:pt x="17118" y="1082"/>
                                      <a:pt x="17340" y="822"/>
                                      <a:pt x="17563" y="606"/>
                                    </a:cubicBezTo>
                                    <a:cubicBezTo>
                                      <a:pt x="17721" y="433"/>
                                      <a:pt x="17880" y="260"/>
                                      <a:pt x="18007" y="43"/>
                                    </a:cubicBezTo>
                                    <a:lnTo>
                                      <a:pt x="17690" y="43"/>
                                    </a:lnTo>
                                    <a:cubicBezTo>
                                      <a:pt x="17594" y="173"/>
                                      <a:pt x="17531" y="260"/>
                                      <a:pt x="17436" y="390"/>
                                    </a:cubicBezTo>
                                    <a:cubicBezTo>
                                      <a:pt x="17372" y="476"/>
                                      <a:pt x="17309" y="606"/>
                                      <a:pt x="17181" y="563"/>
                                    </a:cubicBezTo>
                                    <a:cubicBezTo>
                                      <a:pt x="17181" y="476"/>
                                      <a:pt x="17181" y="433"/>
                                      <a:pt x="17181" y="390"/>
                                    </a:cubicBezTo>
                                    <a:cubicBezTo>
                                      <a:pt x="17245" y="260"/>
                                      <a:pt x="17277" y="173"/>
                                      <a:pt x="17309" y="43"/>
                                    </a:cubicBezTo>
                                    <a:lnTo>
                                      <a:pt x="17086" y="43"/>
                                    </a:lnTo>
                                    <a:cubicBezTo>
                                      <a:pt x="16959" y="433"/>
                                      <a:pt x="16832" y="866"/>
                                      <a:pt x="16705" y="1255"/>
                                    </a:cubicBezTo>
                                    <a:cubicBezTo>
                                      <a:pt x="16673" y="1342"/>
                                      <a:pt x="16578" y="1428"/>
                                      <a:pt x="16514" y="1515"/>
                                    </a:cubicBezTo>
                                    <a:cubicBezTo>
                                      <a:pt x="16673" y="1558"/>
                                      <a:pt x="16800" y="1515"/>
                                      <a:pt x="16927" y="1342"/>
                                    </a:cubicBezTo>
                                    <a:close/>
                                    <a:moveTo>
                                      <a:pt x="8541" y="20648"/>
                                    </a:moveTo>
                                    <a:cubicBezTo>
                                      <a:pt x="8732" y="20561"/>
                                      <a:pt x="8923" y="20431"/>
                                      <a:pt x="9113" y="20388"/>
                                    </a:cubicBezTo>
                                    <a:cubicBezTo>
                                      <a:pt x="9336" y="20388"/>
                                      <a:pt x="9463" y="20172"/>
                                      <a:pt x="9685" y="20172"/>
                                    </a:cubicBezTo>
                                    <a:cubicBezTo>
                                      <a:pt x="9780" y="20172"/>
                                      <a:pt x="9876" y="20042"/>
                                      <a:pt x="9939" y="19998"/>
                                    </a:cubicBezTo>
                                    <a:cubicBezTo>
                                      <a:pt x="10193" y="19869"/>
                                      <a:pt x="10416" y="19739"/>
                                      <a:pt x="10670" y="19609"/>
                                    </a:cubicBezTo>
                                    <a:cubicBezTo>
                                      <a:pt x="10829" y="19522"/>
                                      <a:pt x="10956" y="19392"/>
                                      <a:pt x="11083" y="19263"/>
                                    </a:cubicBezTo>
                                    <a:cubicBezTo>
                                      <a:pt x="11305" y="19003"/>
                                      <a:pt x="11559" y="18830"/>
                                      <a:pt x="11781" y="18613"/>
                                    </a:cubicBezTo>
                                    <a:cubicBezTo>
                                      <a:pt x="12067" y="18354"/>
                                      <a:pt x="12258" y="18224"/>
                                      <a:pt x="12512" y="17834"/>
                                    </a:cubicBezTo>
                                    <a:cubicBezTo>
                                      <a:pt x="12385" y="17661"/>
                                      <a:pt x="12290" y="17791"/>
                                      <a:pt x="12226" y="17877"/>
                                    </a:cubicBezTo>
                                    <a:cubicBezTo>
                                      <a:pt x="11877" y="18180"/>
                                      <a:pt x="11496" y="18440"/>
                                      <a:pt x="11178" y="18786"/>
                                    </a:cubicBezTo>
                                    <a:cubicBezTo>
                                      <a:pt x="10733" y="19219"/>
                                      <a:pt x="10193" y="19436"/>
                                      <a:pt x="9717" y="19739"/>
                                    </a:cubicBezTo>
                                    <a:cubicBezTo>
                                      <a:pt x="9431" y="19955"/>
                                      <a:pt x="9081" y="20042"/>
                                      <a:pt x="8796" y="20215"/>
                                    </a:cubicBezTo>
                                    <a:cubicBezTo>
                                      <a:pt x="8637" y="20085"/>
                                      <a:pt x="8510" y="20345"/>
                                      <a:pt x="8383" y="20345"/>
                                    </a:cubicBezTo>
                                    <a:cubicBezTo>
                                      <a:pt x="8256" y="20345"/>
                                      <a:pt x="8097" y="20475"/>
                                      <a:pt x="7970" y="20475"/>
                                    </a:cubicBezTo>
                                    <a:cubicBezTo>
                                      <a:pt x="7652" y="20475"/>
                                      <a:pt x="7334" y="20648"/>
                                      <a:pt x="6985" y="20604"/>
                                    </a:cubicBezTo>
                                    <a:cubicBezTo>
                                      <a:pt x="6763" y="20561"/>
                                      <a:pt x="6540" y="20604"/>
                                      <a:pt x="6350" y="20604"/>
                                    </a:cubicBezTo>
                                    <a:cubicBezTo>
                                      <a:pt x="6223" y="20604"/>
                                      <a:pt x="6096" y="20604"/>
                                      <a:pt x="5969" y="20561"/>
                                    </a:cubicBezTo>
                                    <a:cubicBezTo>
                                      <a:pt x="5873" y="20518"/>
                                      <a:pt x="5778" y="20518"/>
                                      <a:pt x="5683" y="20561"/>
                                    </a:cubicBezTo>
                                    <a:cubicBezTo>
                                      <a:pt x="5556" y="20561"/>
                                      <a:pt x="5397" y="20475"/>
                                      <a:pt x="5270" y="20388"/>
                                    </a:cubicBezTo>
                                    <a:cubicBezTo>
                                      <a:pt x="5174" y="20301"/>
                                      <a:pt x="5079" y="20215"/>
                                      <a:pt x="4952" y="20301"/>
                                    </a:cubicBezTo>
                                    <a:cubicBezTo>
                                      <a:pt x="4920" y="20345"/>
                                      <a:pt x="4825" y="20301"/>
                                      <a:pt x="4761" y="20258"/>
                                    </a:cubicBezTo>
                                    <a:cubicBezTo>
                                      <a:pt x="4507" y="20128"/>
                                      <a:pt x="4285" y="19998"/>
                                      <a:pt x="4031" y="19869"/>
                                    </a:cubicBezTo>
                                    <a:cubicBezTo>
                                      <a:pt x="3618" y="19609"/>
                                      <a:pt x="3269" y="19176"/>
                                      <a:pt x="2951" y="18743"/>
                                    </a:cubicBezTo>
                                    <a:cubicBezTo>
                                      <a:pt x="2506" y="18180"/>
                                      <a:pt x="2125" y="17488"/>
                                      <a:pt x="1807" y="16752"/>
                                    </a:cubicBezTo>
                                    <a:cubicBezTo>
                                      <a:pt x="1744" y="16665"/>
                                      <a:pt x="1744" y="16535"/>
                                      <a:pt x="1680" y="16406"/>
                                    </a:cubicBezTo>
                                    <a:cubicBezTo>
                                      <a:pt x="1617" y="16406"/>
                                      <a:pt x="1585" y="16449"/>
                                      <a:pt x="1521" y="16449"/>
                                    </a:cubicBezTo>
                                    <a:cubicBezTo>
                                      <a:pt x="1553" y="16362"/>
                                      <a:pt x="1585" y="16232"/>
                                      <a:pt x="1585" y="16146"/>
                                    </a:cubicBezTo>
                                    <a:cubicBezTo>
                                      <a:pt x="1585" y="16059"/>
                                      <a:pt x="1521" y="15973"/>
                                      <a:pt x="1458" y="15843"/>
                                    </a:cubicBezTo>
                                    <a:cubicBezTo>
                                      <a:pt x="1490" y="15756"/>
                                      <a:pt x="1585" y="15583"/>
                                      <a:pt x="1585" y="15583"/>
                                    </a:cubicBezTo>
                                    <a:cubicBezTo>
                                      <a:pt x="1458" y="15410"/>
                                      <a:pt x="1649" y="15237"/>
                                      <a:pt x="1521" y="15064"/>
                                    </a:cubicBezTo>
                                    <a:cubicBezTo>
                                      <a:pt x="1394" y="14891"/>
                                      <a:pt x="1553" y="14717"/>
                                      <a:pt x="1680" y="14544"/>
                                    </a:cubicBezTo>
                                    <a:cubicBezTo>
                                      <a:pt x="1649" y="14501"/>
                                      <a:pt x="1585" y="14458"/>
                                      <a:pt x="1617" y="14414"/>
                                    </a:cubicBezTo>
                                    <a:cubicBezTo>
                                      <a:pt x="1649" y="14198"/>
                                      <a:pt x="1680" y="13982"/>
                                      <a:pt x="1744" y="13808"/>
                                    </a:cubicBezTo>
                                    <a:cubicBezTo>
                                      <a:pt x="1871" y="13549"/>
                                      <a:pt x="1966" y="13246"/>
                                      <a:pt x="1998" y="12943"/>
                                    </a:cubicBezTo>
                                    <a:cubicBezTo>
                                      <a:pt x="2030" y="12683"/>
                                      <a:pt x="2157" y="12467"/>
                                      <a:pt x="2316" y="12293"/>
                                    </a:cubicBezTo>
                                    <a:cubicBezTo>
                                      <a:pt x="2252" y="12034"/>
                                      <a:pt x="2379" y="11774"/>
                                      <a:pt x="2506" y="11558"/>
                                    </a:cubicBezTo>
                                    <a:cubicBezTo>
                                      <a:pt x="2601" y="11341"/>
                                      <a:pt x="2633" y="11038"/>
                                      <a:pt x="2824" y="10908"/>
                                    </a:cubicBezTo>
                                    <a:cubicBezTo>
                                      <a:pt x="2824" y="10649"/>
                                      <a:pt x="3014" y="10605"/>
                                      <a:pt x="3110" y="10432"/>
                                    </a:cubicBezTo>
                                    <a:cubicBezTo>
                                      <a:pt x="3173" y="10259"/>
                                      <a:pt x="3300" y="10043"/>
                                      <a:pt x="3364" y="9869"/>
                                    </a:cubicBezTo>
                                    <a:cubicBezTo>
                                      <a:pt x="3459" y="9696"/>
                                      <a:pt x="3554" y="9523"/>
                                      <a:pt x="3618" y="9350"/>
                                    </a:cubicBezTo>
                                    <a:cubicBezTo>
                                      <a:pt x="3681" y="9220"/>
                                      <a:pt x="3840" y="9133"/>
                                      <a:pt x="3809" y="8917"/>
                                    </a:cubicBezTo>
                                    <a:cubicBezTo>
                                      <a:pt x="3809" y="8917"/>
                                      <a:pt x="3840" y="8874"/>
                                      <a:pt x="3840" y="8874"/>
                                    </a:cubicBezTo>
                                    <a:cubicBezTo>
                                      <a:pt x="3999" y="8874"/>
                                      <a:pt x="3967" y="8614"/>
                                      <a:pt x="4094" y="8527"/>
                                    </a:cubicBezTo>
                                    <a:cubicBezTo>
                                      <a:pt x="4221" y="8441"/>
                                      <a:pt x="4253" y="8224"/>
                                      <a:pt x="4349" y="8095"/>
                                    </a:cubicBezTo>
                                    <a:cubicBezTo>
                                      <a:pt x="4380" y="8051"/>
                                      <a:pt x="4444" y="8008"/>
                                      <a:pt x="4476" y="8008"/>
                                    </a:cubicBezTo>
                                    <a:cubicBezTo>
                                      <a:pt x="4571" y="7921"/>
                                      <a:pt x="4666" y="7835"/>
                                      <a:pt x="4571" y="7575"/>
                                    </a:cubicBezTo>
                                    <a:cubicBezTo>
                                      <a:pt x="4412" y="7792"/>
                                      <a:pt x="4221" y="7878"/>
                                      <a:pt x="4126" y="8181"/>
                                    </a:cubicBezTo>
                                    <a:cubicBezTo>
                                      <a:pt x="4126" y="8224"/>
                                      <a:pt x="4094" y="8224"/>
                                      <a:pt x="4063" y="8224"/>
                                    </a:cubicBezTo>
                                    <a:cubicBezTo>
                                      <a:pt x="3936" y="8354"/>
                                      <a:pt x="3777" y="8354"/>
                                      <a:pt x="3745" y="8614"/>
                                    </a:cubicBezTo>
                                    <a:cubicBezTo>
                                      <a:pt x="3745" y="8657"/>
                                      <a:pt x="3681" y="8657"/>
                                      <a:pt x="3650" y="8701"/>
                                    </a:cubicBezTo>
                                    <a:cubicBezTo>
                                      <a:pt x="3554" y="8874"/>
                                      <a:pt x="3459" y="9004"/>
                                      <a:pt x="3364" y="9177"/>
                                    </a:cubicBezTo>
                                    <a:cubicBezTo>
                                      <a:pt x="3332" y="9220"/>
                                      <a:pt x="3300" y="9307"/>
                                      <a:pt x="3237" y="9350"/>
                                    </a:cubicBezTo>
                                    <a:cubicBezTo>
                                      <a:pt x="3078" y="9523"/>
                                      <a:pt x="2951" y="9696"/>
                                      <a:pt x="2887" y="9956"/>
                                    </a:cubicBezTo>
                                    <a:cubicBezTo>
                                      <a:pt x="2856" y="10086"/>
                                      <a:pt x="2792" y="10216"/>
                                      <a:pt x="2697" y="10302"/>
                                    </a:cubicBezTo>
                                    <a:cubicBezTo>
                                      <a:pt x="2601" y="10389"/>
                                      <a:pt x="2506" y="10562"/>
                                      <a:pt x="2474" y="10735"/>
                                    </a:cubicBezTo>
                                    <a:cubicBezTo>
                                      <a:pt x="2411" y="10952"/>
                                      <a:pt x="2284" y="11125"/>
                                      <a:pt x="2220" y="11341"/>
                                    </a:cubicBezTo>
                                    <a:cubicBezTo>
                                      <a:pt x="2157" y="11558"/>
                                      <a:pt x="2030" y="11774"/>
                                      <a:pt x="1934" y="11990"/>
                                    </a:cubicBezTo>
                                    <a:cubicBezTo>
                                      <a:pt x="1839" y="12207"/>
                                      <a:pt x="1776" y="12423"/>
                                      <a:pt x="1712" y="12683"/>
                                    </a:cubicBezTo>
                                    <a:cubicBezTo>
                                      <a:pt x="1553" y="13159"/>
                                      <a:pt x="1458" y="13635"/>
                                      <a:pt x="1331" y="14155"/>
                                    </a:cubicBezTo>
                                    <a:cubicBezTo>
                                      <a:pt x="1299" y="14068"/>
                                      <a:pt x="1236" y="14025"/>
                                      <a:pt x="1236" y="13982"/>
                                    </a:cubicBezTo>
                                    <a:cubicBezTo>
                                      <a:pt x="1204" y="13592"/>
                                      <a:pt x="1204" y="13246"/>
                                      <a:pt x="1267" y="12856"/>
                                    </a:cubicBezTo>
                                    <a:cubicBezTo>
                                      <a:pt x="1299" y="12683"/>
                                      <a:pt x="1331" y="12467"/>
                                      <a:pt x="1363" y="12293"/>
                                    </a:cubicBezTo>
                                    <a:cubicBezTo>
                                      <a:pt x="1394" y="11947"/>
                                      <a:pt x="1521" y="11601"/>
                                      <a:pt x="1553" y="11255"/>
                                    </a:cubicBezTo>
                                    <a:cubicBezTo>
                                      <a:pt x="1585" y="10995"/>
                                      <a:pt x="1776" y="10735"/>
                                      <a:pt x="1807" y="10475"/>
                                    </a:cubicBezTo>
                                    <a:cubicBezTo>
                                      <a:pt x="1839" y="10216"/>
                                      <a:pt x="1966" y="10042"/>
                                      <a:pt x="1998" y="9783"/>
                                    </a:cubicBezTo>
                                    <a:cubicBezTo>
                                      <a:pt x="2061" y="9480"/>
                                      <a:pt x="2189" y="9177"/>
                                      <a:pt x="2284" y="8917"/>
                                    </a:cubicBezTo>
                                    <a:cubicBezTo>
                                      <a:pt x="2316" y="8787"/>
                                      <a:pt x="2379" y="8614"/>
                                      <a:pt x="2411" y="8484"/>
                                    </a:cubicBezTo>
                                    <a:cubicBezTo>
                                      <a:pt x="2443" y="8441"/>
                                      <a:pt x="2443" y="8354"/>
                                      <a:pt x="2474" y="8311"/>
                                    </a:cubicBezTo>
                                    <a:cubicBezTo>
                                      <a:pt x="2570" y="8224"/>
                                      <a:pt x="2633" y="8095"/>
                                      <a:pt x="2633" y="7921"/>
                                    </a:cubicBezTo>
                                    <a:cubicBezTo>
                                      <a:pt x="2633" y="7878"/>
                                      <a:pt x="2665" y="7835"/>
                                      <a:pt x="2697" y="7748"/>
                                    </a:cubicBezTo>
                                    <a:cubicBezTo>
                                      <a:pt x="2760" y="7662"/>
                                      <a:pt x="2792" y="7532"/>
                                      <a:pt x="2856" y="7445"/>
                                    </a:cubicBezTo>
                                    <a:cubicBezTo>
                                      <a:pt x="2983" y="7315"/>
                                      <a:pt x="2856" y="7142"/>
                                      <a:pt x="2983" y="7012"/>
                                    </a:cubicBezTo>
                                    <a:cubicBezTo>
                                      <a:pt x="3046" y="6926"/>
                                      <a:pt x="3078" y="6753"/>
                                      <a:pt x="3141" y="6666"/>
                                    </a:cubicBezTo>
                                    <a:cubicBezTo>
                                      <a:pt x="3205" y="6536"/>
                                      <a:pt x="3269" y="6406"/>
                                      <a:pt x="3332" y="6233"/>
                                    </a:cubicBezTo>
                                    <a:cubicBezTo>
                                      <a:pt x="3364" y="6190"/>
                                      <a:pt x="3364" y="6147"/>
                                      <a:pt x="3364" y="6017"/>
                                    </a:cubicBezTo>
                                    <a:cubicBezTo>
                                      <a:pt x="3269" y="6060"/>
                                      <a:pt x="3237" y="6103"/>
                                      <a:pt x="3205" y="6147"/>
                                    </a:cubicBezTo>
                                    <a:cubicBezTo>
                                      <a:pt x="2983" y="6406"/>
                                      <a:pt x="2792" y="6709"/>
                                      <a:pt x="2665" y="7099"/>
                                    </a:cubicBezTo>
                                    <a:cubicBezTo>
                                      <a:pt x="2633" y="7229"/>
                                      <a:pt x="2570" y="7402"/>
                                      <a:pt x="2443" y="7445"/>
                                    </a:cubicBezTo>
                                    <a:cubicBezTo>
                                      <a:pt x="2379" y="7489"/>
                                      <a:pt x="2379" y="7662"/>
                                      <a:pt x="2252" y="7705"/>
                                    </a:cubicBezTo>
                                    <a:cubicBezTo>
                                      <a:pt x="2316" y="7748"/>
                                      <a:pt x="2347" y="7792"/>
                                      <a:pt x="2379" y="7792"/>
                                    </a:cubicBezTo>
                                    <a:cubicBezTo>
                                      <a:pt x="2316" y="7921"/>
                                      <a:pt x="2125" y="7878"/>
                                      <a:pt x="2220" y="8095"/>
                                    </a:cubicBezTo>
                                    <a:cubicBezTo>
                                      <a:pt x="1934" y="8181"/>
                                      <a:pt x="2030" y="8614"/>
                                      <a:pt x="1839" y="8787"/>
                                    </a:cubicBezTo>
                                    <a:cubicBezTo>
                                      <a:pt x="1839" y="8787"/>
                                      <a:pt x="1839" y="8830"/>
                                      <a:pt x="1807" y="8874"/>
                                    </a:cubicBezTo>
                                    <a:cubicBezTo>
                                      <a:pt x="1712" y="9047"/>
                                      <a:pt x="1776" y="9263"/>
                                      <a:pt x="1712" y="9436"/>
                                    </a:cubicBezTo>
                                    <a:cubicBezTo>
                                      <a:pt x="1617" y="9610"/>
                                      <a:pt x="1521" y="9826"/>
                                      <a:pt x="1458" y="9999"/>
                                    </a:cubicBezTo>
                                    <a:cubicBezTo>
                                      <a:pt x="1426" y="10086"/>
                                      <a:pt x="1299" y="10216"/>
                                      <a:pt x="1458" y="10302"/>
                                    </a:cubicBezTo>
                                    <a:cubicBezTo>
                                      <a:pt x="1458" y="10302"/>
                                      <a:pt x="1458" y="10389"/>
                                      <a:pt x="1426" y="10432"/>
                                    </a:cubicBezTo>
                                    <a:cubicBezTo>
                                      <a:pt x="1363" y="10562"/>
                                      <a:pt x="1236" y="10692"/>
                                      <a:pt x="1267" y="10778"/>
                                    </a:cubicBezTo>
                                    <a:cubicBezTo>
                                      <a:pt x="1299" y="10995"/>
                                      <a:pt x="1172" y="10995"/>
                                      <a:pt x="1109" y="11125"/>
                                    </a:cubicBezTo>
                                    <a:cubicBezTo>
                                      <a:pt x="1140" y="11168"/>
                                      <a:pt x="1172" y="11211"/>
                                      <a:pt x="1204" y="11255"/>
                                    </a:cubicBezTo>
                                    <a:cubicBezTo>
                                      <a:pt x="1109" y="11341"/>
                                      <a:pt x="1013" y="11384"/>
                                      <a:pt x="1077" y="11601"/>
                                    </a:cubicBezTo>
                                    <a:cubicBezTo>
                                      <a:pt x="1109" y="11687"/>
                                      <a:pt x="1013" y="11861"/>
                                      <a:pt x="981" y="11990"/>
                                    </a:cubicBezTo>
                                    <a:cubicBezTo>
                                      <a:pt x="918" y="12120"/>
                                      <a:pt x="918" y="12293"/>
                                      <a:pt x="981" y="12423"/>
                                    </a:cubicBezTo>
                                    <a:cubicBezTo>
                                      <a:pt x="918" y="12467"/>
                                      <a:pt x="759" y="12423"/>
                                      <a:pt x="854" y="12596"/>
                                    </a:cubicBezTo>
                                    <a:cubicBezTo>
                                      <a:pt x="918" y="12770"/>
                                      <a:pt x="886" y="12899"/>
                                      <a:pt x="886" y="13116"/>
                                    </a:cubicBezTo>
                                    <a:cubicBezTo>
                                      <a:pt x="759" y="12899"/>
                                      <a:pt x="664" y="12770"/>
                                      <a:pt x="696" y="12553"/>
                                    </a:cubicBezTo>
                                    <a:cubicBezTo>
                                      <a:pt x="696" y="12510"/>
                                      <a:pt x="696" y="12423"/>
                                      <a:pt x="664" y="12380"/>
                                    </a:cubicBezTo>
                                    <a:cubicBezTo>
                                      <a:pt x="473" y="12250"/>
                                      <a:pt x="600" y="11990"/>
                                      <a:pt x="473" y="11817"/>
                                    </a:cubicBezTo>
                                    <a:cubicBezTo>
                                      <a:pt x="441" y="11774"/>
                                      <a:pt x="473" y="11601"/>
                                      <a:pt x="441" y="11514"/>
                                    </a:cubicBezTo>
                                    <a:cubicBezTo>
                                      <a:pt x="410" y="11428"/>
                                      <a:pt x="378" y="11341"/>
                                      <a:pt x="410" y="11211"/>
                                    </a:cubicBezTo>
                                    <a:cubicBezTo>
                                      <a:pt x="441" y="10995"/>
                                      <a:pt x="314" y="10822"/>
                                      <a:pt x="410" y="10605"/>
                                    </a:cubicBezTo>
                                    <a:cubicBezTo>
                                      <a:pt x="410" y="10562"/>
                                      <a:pt x="346" y="10475"/>
                                      <a:pt x="346" y="10432"/>
                                    </a:cubicBezTo>
                                    <a:cubicBezTo>
                                      <a:pt x="378" y="10259"/>
                                      <a:pt x="473" y="10129"/>
                                      <a:pt x="441" y="9999"/>
                                    </a:cubicBezTo>
                                    <a:cubicBezTo>
                                      <a:pt x="378" y="9653"/>
                                      <a:pt x="441" y="9350"/>
                                      <a:pt x="505" y="9090"/>
                                    </a:cubicBezTo>
                                    <a:cubicBezTo>
                                      <a:pt x="537" y="8917"/>
                                      <a:pt x="441" y="8701"/>
                                      <a:pt x="600" y="8571"/>
                                    </a:cubicBezTo>
                                    <a:cubicBezTo>
                                      <a:pt x="473" y="8354"/>
                                      <a:pt x="696" y="8311"/>
                                      <a:pt x="696" y="8138"/>
                                    </a:cubicBezTo>
                                    <a:cubicBezTo>
                                      <a:pt x="696" y="7965"/>
                                      <a:pt x="632" y="7705"/>
                                      <a:pt x="823" y="7618"/>
                                    </a:cubicBezTo>
                                    <a:cubicBezTo>
                                      <a:pt x="727" y="7402"/>
                                      <a:pt x="981" y="7315"/>
                                      <a:pt x="918" y="7099"/>
                                    </a:cubicBezTo>
                                    <a:cubicBezTo>
                                      <a:pt x="918" y="7056"/>
                                      <a:pt x="1013" y="6969"/>
                                      <a:pt x="1077" y="6883"/>
                                    </a:cubicBezTo>
                                    <a:cubicBezTo>
                                      <a:pt x="1077" y="6796"/>
                                      <a:pt x="1045" y="6709"/>
                                      <a:pt x="1045" y="6623"/>
                                    </a:cubicBezTo>
                                    <a:cubicBezTo>
                                      <a:pt x="1267" y="6536"/>
                                      <a:pt x="1204" y="6190"/>
                                      <a:pt x="1331" y="6103"/>
                                    </a:cubicBezTo>
                                    <a:cubicBezTo>
                                      <a:pt x="1490" y="5974"/>
                                      <a:pt x="1458" y="5627"/>
                                      <a:pt x="1649" y="5627"/>
                                    </a:cubicBezTo>
                                    <a:cubicBezTo>
                                      <a:pt x="1617" y="5584"/>
                                      <a:pt x="1617" y="5497"/>
                                      <a:pt x="1585" y="5411"/>
                                    </a:cubicBezTo>
                                    <a:cubicBezTo>
                                      <a:pt x="1649" y="5411"/>
                                      <a:pt x="1712" y="5454"/>
                                      <a:pt x="1776" y="5454"/>
                                    </a:cubicBezTo>
                                    <a:cubicBezTo>
                                      <a:pt x="1807" y="5368"/>
                                      <a:pt x="1839" y="5281"/>
                                      <a:pt x="1839" y="5194"/>
                                    </a:cubicBezTo>
                                    <a:cubicBezTo>
                                      <a:pt x="1839" y="5151"/>
                                      <a:pt x="1839" y="5065"/>
                                      <a:pt x="1871" y="5021"/>
                                    </a:cubicBezTo>
                                    <a:cubicBezTo>
                                      <a:pt x="1934" y="4935"/>
                                      <a:pt x="1998" y="4891"/>
                                      <a:pt x="2061" y="4848"/>
                                    </a:cubicBezTo>
                                    <a:cubicBezTo>
                                      <a:pt x="1966" y="4718"/>
                                      <a:pt x="2093" y="4675"/>
                                      <a:pt x="2093" y="4588"/>
                                    </a:cubicBezTo>
                                    <a:cubicBezTo>
                                      <a:pt x="2125" y="4502"/>
                                      <a:pt x="2157" y="4372"/>
                                      <a:pt x="2220" y="4285"/>
                                    </a:cubicBezTo>
                                    <a:cubicBezTo>
                                      <a:pt x="2252" y="4199"/>
                                      <a:pt x="2284" y="4156"/>
                                      <a:pt x="2379" y="4112"/>
                                    </a:cubicBezTo>
                                    <a:cubicBezTo>
                                      <a:pt x="2347" y="4199"/>
                                      <a:pt x="2347" y="4329"/>
                                      <a:pt x="2316" y="4415"/>
                                    </a:cubicBezTo>
                                    <a:cubicBezTo>
                                      <a:pt x="2506" y="4329"/>
                                      <a:pt x="2538" y="4112"/>
                                      <a:pt x="2538" y="3896"/>
                                    </a:cubicBezTo>
                                    <a:cubicBezTo>
                                      <a:pt x="2633" y="3896"/>
                                      <a:pt x="2729" y="3853"/>
                                      <a:pt x="2824" y="3853"/>
                                    </a:cubicBezTo>
                                    <a:cubicBezTo>
                                      <a:pt x="2792" y="3766"/>
                                      <a:pt x="2760" y="3679"/>
                                      <a:pt x="2729" y="3593"/>
                                    </a:cubicBezTo>
                                    <a:lnTo>
                                      <a:pt x="2919" y="3593"/>
                                    </a:lnTo>
                                    <a:cubicBezTo>
                                      <a:pt x="2919" y="3506"/>
                                      <a:pt x="2919" y="3376"/>
                                      <a:pt x="2951" y="3247"/>
                                    </a:cubicBezTo>
                                    <a:cubicBezTo>
                                      <a:pt x="3078" y="3247"/>
                                      <a:pt x="3173" y="3203"/>
                                      <a:pt x="3300" y="3203"/>
                                    </a:cubicBezTo>
                                    <a:cubicBezTo>
                                      <a:pt x="3364" y="3073"/>
                                      <a:pt x="3300" y="2727"/>
                                      <a:pt x="3554" y="2857"/>
                                    </a:cubicBezTo>
                                    <a:cubicBezTo>
                                      <a:pt x="3650" y="2554"/>
                                      <a:pt x="3967" y="2770"/>
                                      <a:pt x="4031" y="2381"/>
                                    </a:cubicBezTo>
                                    <a:cubicBezTo>
                                      <a:pt x="4031" y="2337"/>
                                      <a:pt x="4094" y="2337"/>
                                      <a:pt x="4126" y="2294"/>
                                    </a:cubicBezTo>
                                    <a:cubicBezTo>
                                      <a:pt x="4221" y="2208"/>
                                      <a:pt x="4317" y="2164"/>
                                      <a:pt x="4412" y="2078"/>
                                    </a:cubicBezTo>
                                    <a:cubicBezTo>
                                      <a:pt x="4507" y="1991"/>
                                      <a:pt x="4571" y="1818"/>
                                      <a:pt x="4730" y="1818"/>
                                    </a:cubicBezTo>
                                    <a:cubicBezTo>
                                      <a:pt x="4761" y="1818"/>
                                      <a:pt x="4761" y="1731"/>
                                      <a:pt x="4793" y="1688"/>
                                    </a:cubicBezTo>
                                    <a:cubicBezTo>
                                      <a:pt x="4825" y="1645"/>
                                      <a:pt x="4889" y="1602"/>
                                      <a:pt x="4889" y="1602"/>
                                    </a:cubicBezTo>
                                    <a:cubicBezTo>
                                      <a:pt x="4984" y="1645"/>
                                      <a:pt x="5016" y="1602"/>
                                      <a:pt x="5047" y="1472"/>
                                    </a:cubicBezTo>
                                    <a:cubicBezTo>
                                      <a:pt x="5047" y="1472"/>
                                      <a:pt x="5047" y="1428"/>
                                      <a:pt x="5079" y="1428"/>
                                    </a:cubicBezTo>
                                    <a:cubicBezTo>
                                      <a:pt x="5301" y="1428"/>
                                      <a:pt x="5460" y="1212"/>
                                      <a:pt x="5651" y="1125"/>
                                    </a:cubicBezTo>
                                    <a:cubicBezTo>
                                      <a:pt x="5810" y="1039"/>
                                      <a:pt x="5969" y="996"/>
                                      <a:pt x="6127" y="909"/>
                                    </a:cubicBezTo>
                                    <a:cubicBezTo>
                                      <a:pt x="6159" y="909"/>
                                      <a:pt x="6159" y="779"/>
                                      <a:pt x="6223" y="693"/>
                                    </a:cubicBezTo>
                                    <a:cubicBezTo>
                                      <a:pt x="6445" y="822"/>
                                      <a:pt x="6636" y="563"/>
                                      <a:pt x="6858" y="519"/>
                                    </a:cubicBezTo>
                                    <a:cubicBezTo>
                                      <a:pt x="6921" y="519"/>
                                      <a:pt x="6953" y="433"/>
                                      <a:pt x="7017" y="433"/>
                                    </a:cubicBezTo>
                                    <a:cubicBezTo>
                                      <a:pt x="7271" y="346"/>
                                      <a:pt x="7557" y="303"/>
                                      <a:pt x="7811" y="260"/>
                                    </a:cubicBezTo>
                                    <a:cubicBezTo>
                                      <a:pt x="8224" y="173"/>
                                      <a:pt x="8637" y="87"/>
                                      <a:pt x="9081" y="43"/>
                                    </a:cubicBezTo>
                                    <a:cubicBezTo>
                                      <a:pt x="9272" y="43"/>
                                      <a:pt x="9463" y="130"/>
                                      <a:pt x="9621" y="87"/>
                                    </a:cubicBezTo>
                                    <a:cubicBezTo>
                                      <a:pt x="9907" y="0"/>
                                      <a:pt x="10193" y="130"/>
                                      <a:pt x="10447" y="130"/>
                                    </a:cubicBezTo>
                                    <a:cubicBezTo>
                                      <a:pt x="10829" y="130"/>
                                      <a:pt x="11241" y="260"/>
                                      <a:pt x="11654" y="303"/>
                                    </a:cubicBezTo>
                                    <a:cubicBezTo>
                                      <a:pt x="11718" y="303"/>
                                      <a:pt x="11813" y="346"/>
                                      <a:pt x="11877" y="346"/>
                                    </a:cubicBezTo>
                                    <a:cubicBezTo>
                                      <a:pt x="12321" y="303"/>
                                      <a:pt x="12703" y="476"/>
                                      <a:pt x="13116" y="563"/>
                                    </a:cubicBezTo>
                                    <a:cubicBezTo>
                                      <a:pt x="13433" y="606"/>
                                      <a:pt x="13719" y="649"/>
                                      <a:pt x="14037" y="736"/>
                                    </a:cubicBezTo>
                                    <a:cubicBezTo>
                                      <a:pt x="14259" y="779"/>
                                      <a:pt x="14481" y="779"/>
                                      <a:pt x="14704" y="822"/>
                                    </a:cubicBezTo>
                                    <a:cubicBezTo>
                                      <a:pt x="14831" y="822"/>
                                      <a:pt x="14958" y="779"/>
                                      <a:pt x="15117" y="779"/>
                                    </a:cubicBezTo>
                                    <a:cubicBezTo>
                                      <a:pt x="15180" y="779"/>
                                      <a:pt x="15212" y="822"/>
                                      <a:pt x="15339" y="866"/>
                                    </a:cubicBezTo>
                                    <a:cubicBezTo>
                                      <a:pt x="14894" y="1082"/>
                                      <a:pt x="14481" y="1212"/>
                                      <a:pt x="14100" y="1515"/>
                                    </a:cubicBezTo>
                                    <a:cubicBezTo>
                                      <a:pt x="14196" y="1515"/>
                                      <a:pt x="14291" y="1602"/>
                                      <a:pt x="14386" y="1558"/>
                                    </a:cubicBezTo>
                                    <a:cubicBezTo>
                                      <a:pt x="14609" y="1472"/>
                                      <a:pt x="14831" y="1472"/>
                                      <a:pt x="15021" y="1299"/>
                                    </a:cubicBezTo>
                                    <a:cubicBezTo>
                                      <a:pt x="15085" y="1255"/>
                                      <a:pt x="15180" y="1255"/>
                                      <a:pt x="15244" y="1212"/>
                                    </a:cubicBezTo>
                                    <a:cubicBezTo>
                                      <a:pt x="15498" y="1082"/>
                                      <a:pt x="15720" y="996"/>
                                      <a:pt x="15974" y="866"/>
                                    </a:cubicBezTo>
                                    <a:cubicBezTo>
                                      <a:pt x="16165" y="779"/>
                                      <a:pt x="16260" y="563"/>
                                      <a:pt x="16324" y="346"/>
                                    </a:cubicBezTo>
                                    <a:cubicBezTo>
                                      <a:pt x="16292" y="346"/>
                                      <a:pt x="16229" y="303"/>
                                      <a:pt x="16165" y="303"/>
                                    </a:cubicBezTo>
                                    <a:cubicBezTo>
                                      <a:pt x="16197" y="130"/>
                                      <a:pt x="16324" y="216"/>
                                      <a:pt x="16387" y="130"/>
                                    </a:cubicBezTo>
                                    <a:cubicBezTo>
                                      <a:pt x="16419" y="87"/>
                                      <a:pt x="16419" y="43"/>
                                      <a:pt x="16451" y="0"/>
                                    </a:cubicBezTo>
                                    <a:lnTo>
                                      <a:pt x="15943" y="0"/>
                                    </a:lnTo>
                                    <a:cubicBezTo>
                                      <a:pt x="15879" y="43"/>
                                      <a:pt x="15784" y="87"/>
                                      <a:pt x="15816" y="216"/>
                                    </a:cubicBezTo>
                                    <a:cubicBezTo>
                                      <a:pt x="15816" y="216"/>
                                      <a:pt x="15784" y="303"/>
                                      <a:pt x="15752" y="303"/>
                                    </a:cubicBezTo>
                                    <a:cubicBezTo>
                                      <a:pt x="15561" y="346"/>
                                      <a:pt x="15371" y="433"/>
                                      <a:pt x="15212" y="390"/>
                                    </a:cubicBezTo>
                                    <a:cubicBezTo>
                                      <a:pt x="15053" y="346"/>
                                      <a:pt x="14958" y="519"/>
                                      <a:pt x="14831" y="476"/>
                                    </a:cubicBezTo>
                                    <a:cubicBezTo>
                                      <a:pt x="14704" y="433"/>
                                      <a:pt x="14545" y="390"/>
                                      <a:pt x="14418" y="346"/>
                                    </a:cubicBezTo>
                                    <a:cubicBezTo>
                                      <a:pt x="14418" y="346"/>
                                      <a:pt x="14386" y="346"/>
                                      <a:pt x="14386" y="346"/>
                                    </a:cubicBezTo>
                                    <a:cubicBezTo>
                                      <a:pt x="14100" y="433"/>
                                      <a:pt x="13846" y="216"/>
                                      <a:pt x="13560" y="346"/>
                                    </a:cubicBezTo>
                                    <a:cubicBezTo>
                                      <a:pt x="13211" y="173"/>
                                      <a:pt x="12861" y="173"/>
                                      <a:pt x="12480" y="173"/>
                                    </a:cubicBezTo>
                                    <a:cubicBezTo>
                                      <a:pt x="12417" y="173"/>
                                      <a:pt x="12353" y="130"/>
                                      <a:pt x="12258" y="130"/>
                                    </a:cubicBezTo>
                                    <a:cubicBezTo>
                                      <a:pt x="12131" y="87"/>
                                      <a:pt x="12004" y="87"/>
                                      <a:pt x="11877" y="43"/>
                                    </a:cubicBezTo>
                                    <a:lnTo>
                                      <a:pt x="7239" y="43"/>
                                    </a:lnTo>
                                    <a:cubicBezTo>
                                      <a:pt x="7176" y="87"/>
                                      <a:pt x="7080" y="130"/>
                                      <a:pt x="6985" y="43"/>
                                    </a:cubicBezTo>
                                    <a:cubicBezTo>
                                      <a:pt x="6985" y="43"/>
                                      <a:pt x="6921" y="87"/>
                                      <a:pt x="6921" y="130"/>
                                    </a:cubicBezTo>
                                    <a:cubicBezTo>
                                      <a:pt x="6890" y="216"/>
                                      <a:pt x="6858" y="216"/>
                                      <a:pt x="6763" y="216"/>
                                    </a:cubicBezTo>
                                    <a:cubicBezTo>
                                      <a:pt x="6540" y="260"/>
                                      <a:pt x="6318" y="260"/>
                                      <a:pt x="6159" y="390"/>
                                    </a:cubicBezTo>
                                    <a:cubicBezTo>
                                      <a:pt x="5937" y="563"/>
                                      <a:pt x="5683" y="649"/>
                                      <a:pt x="5492" y="822"/>
                                    </a:cubicBezTo>
                                    <a:cubicBezTo>
                                      <a:pt x="5206" y="1039"/>
                                      <a:pt x="4889" y="1169"/>
                                      <a:pt x="4634" y="1428"/>
                                    </a:cubicBezTo>
                                    <a:cubicBezTo>
                                      <a:pt x="4507" y="1558"/>
                                      <a:pt x="4349" y="1731"/>
                                      <a:pt x="4190" y="1775"/>
                                    </a:cubicBezTo>
                                    <a:cubicBezTo>
                                      <a:pt x="3999" y="1861"/>
                                      <a:pt x="3872" y="1991"/>
                                      <a:pt x="3713" y="2121"/>
                                    </a:cubicBezTo>
                                    <a:cubicBezTo>
                                      <a:pt x="3586" y="2251"/>
                                      <a:pt x="3459" y="2424"/>
                                      <a:pt x="3332" y="2511"/>
                                    </a:cubicBezTo>
                                    <a:cubicBezTo>
                                      <a:pt x="2919" y="2727"/>
                                      <a:pt x="2729" y="3290"/>
                                      <a:pt x="2347" y="3549"/>
                                    </a:cubicBezTo>
                                    <a:cubicBezTo>
                                      <a:pt x="2252" y="3809"/>
                                      <a:pt x="2061" y="3939"/>
                                      <a:pt x="1934" y="4112"/>
                                    </a:cubicBezTo>
                                    <a:cubicBezTo>
                                      <a:pt x="1585" y="4675"/>
                                      <a:pt x="1236" y="5238"/>
                                      <a:pt x="981" y="5930"/>
                                    </a:cubicBezTo>
                                    <a:cubicBezTo>
                                      <a:pt x="823" y="6450"/>
                                      <a:pt x="569" y="6883"/>
                                      <a:pt x="441" y="7445"/>
                                    </a:cubicBezTo>
                                    <a:cubicBezTo>
                                      <a:pt x="378" y="7878"/>
                                      <a:pt x="251" y="8268"/>
                                      <a:pt x="156" y="8701"/>
                                    </a:cubicBezTo>
                                    <a:cubicBezTo>
                                      <a:pt x="92" y="9004"/>
                                      <a:pt x="60" y="9307"/>
                                      <a:pt x="60" y="9610"/>
                                    </a:cubicBezTo>
                                    <a:cubicBezTo>
                                      <a:pt x="60" y="9696"/>
                                      <a:pt x="60" y="9783"/>
                                      <a:pt x="60" y="9869"/>
                                    </a:cubicBezTo>
                                    <a:cubicBezTo>
                                      <a:pt x="-35" y="10345"/>
                                      <a:pt x="-3" y="10865"/>
                                      <a:pt x="60" y="11341"/>
                                    </a:cubicBezTo>
                                    <a:cubicBezTo>
                                      <a:pt x="60" y="11471"/>
                                      <a:pt x="92" y="11644"/>
                                      <a:pt x="124" y="11774"/>
                                    </a:cubicBezTo>
                                    <a:cubicBezTo>
                                      <a:pt x="124" y="11861"/>
                                      <a:pt x="156" y="11904"/>
                                      <a:pt x="156" y="11990"/>
                                    </a:cubicBezTo>
                                    <a:cubicBezTo>
                                      <a:pt x="187" y="12077"/>
                                      <a:pt x="219" y="12207"/>
                                      <a:pt x="219" y="12293"/>
                                    </a:cubicBezTo>
                                    <a:cubicBezTo>
                                      <a:pt x="251" y="12380"/>
                                      <a:pt x="251" y="12510"/>
                                      <a:pt x="283" y="12596"/>
                                    </a:cubicBezTo>
                                    <a:cubicBezTo>
                                      <a:pt x="314" y="12770"/>
                                      <a:pt x="346" y="12943"/>
                                      <a:pt x="473" y="13073"/>
                                    </a:cubicBezTo>
                                    <a:cubicBezTo>
                                      <a:pt x="569" y="13202"/>
                                      <a:pt x="505" y="13462"/>
                                      <a:pt x="696" y="13549"/>
                                    </a:cubicBezTo>
                                    <a:cubicBezTo>
                                      <a:pt x="696" y="13895"/>
                                      <a:pt x="918" y="14068"/>
                                      <a:pt x="981" y="14371"/>
                                    </a:cubicBezTo>
                                    <a:cubicBezTo>
                                      <a:pt x="854" y="14588"/>
                                      <a:pt x="854" y="14588"/>
                                      <a:pt x="918" y="14847"/>
                                    </a:cubicBezTo>
                                    <a:cubicBezTo>
                                      <a:pt x="950" y="14934"/>
                                      <a:pt x="950" y="15107"/>
                                      <a:pt x="1013" y="15150"/>
                                    </a:cubicBezTo>
                                    <a:cubicBezTo>
                                      <a:pt x="1236" y="15367"/>
                                      <a:pt x="1109" y="15756"/>
                                      <a:pt x="1236" y="16016"/>
                                    </a:cubicBezTo>
                                    <a:cubicBezTo>
                                      <a:pt x="1172" y="16492"/>
                                      <a:pt x="1363" y="16795"/>
                                      <a:pt x="1585" y="17055"/>
                                    </a:cubicBezTo>
                                    <a:cubicBezTo>
                                      <a:pt x="1585" y="17055"/>
                                      <a:pt x="1617" y="17098"/>
                                      <a:pt x="1617" y="17141"/>
                                    </a:cubicBezTo>
                                    <a:cubicBezTo>
                                      <a:pt x="1585" y="17185"/>
                                      <a:pt x="1585" y="17228"/>
                                      <a:pt x="1553" y="17315"/>
                                    </a:cubicBezTo>
                                    <a:cubicBezTo>
                                      <a:pt x="1617" y="17358"/>
                                      <a:pt x="1680" y="17444"/>
                                      <a:pt x="1744" y="17488"/>
                                    </a:cubicBezTo>
                                    <a:cubicBezTo>
                                      <a:pt x="1712" y="17661"/>
                                      <a:pt x="1680" y="17747"/>
                                      <a:pt x="1521" y="17791"/>
                                    </a:cubicBezTo>
                                    <a:cubicBezTo>
                                      <a:pt x="1426" y="17834"/>
                                      <a:pt x="1299" y="17877"/>
                                      <a:pt x="1236" y="18051"/>
                                    </a:cubicBezTo>
                                    <a:cubicBezTo>
                                      <a:pt x="1236" y="18094"/>
                                      <a:pt x="1172" y="18094"/>
                                      <a:pt x="1140" y="18094"/>
                                    </a:cubicBezTo>
                                    <a:cubicBezTo>
                                      <a:pt x="950" y="18137"/>
                                      <a:pt x="823" y="18224"/>
                                      <a:pt x="696" y="18483"/>
                                    </a:cubicBezTo>
                                    <a:cubicBezTo>
                                      <a:pt x="918" y="18613"/>
                                      <a:pt x="1109" y="18354"/>
                                      <a:pt x="1331" y="18354"/>
                                    </a:cubicBezTo>
                                    <a:cubicBezTo>
                                      <a:pt x="1236" y="18483"/>
                                      <a:pt x="1140" y="18570"/>
                                      <a:pt x="1045" y="18700"/>
                                    </a:cubicBezTo>
                                    <a:cubicBezTo>
                                      <a:pt x="1172" y="18873"/>
                                      <a:pt x="1267" y="18786"/>
                                      <a:pt x="1299" y="18700"/>
                                    </a:cubicBezTo>
                                    <a:cubicBezTo>
                                      <a:pt x="1331" y="18570"/>
                                      <a:pt x="1363" y="18613"/>
                                      <a:pt x="1426" y="18613"/>
                                    </a:cubicBezTo>
                                    <a:cubicBezTo>
                                      <a:pt x="1458" y="18613"/>
                                      <a:pt x="1490" y="18613"/>
                                      <a:pt x="1521" y="18613"/>
                                    </a:cubicBezTo>
                                    <a:cubicBezTo>
                                      <a:pt x="1712" y="18397"/>
                                      <a:pt x="1712" y="18397"/>
                                      <a:pt x="1903" y="18397"/>
                                    </a:cubicBezTo>
                                    <a:cubicBezTo>
                                      <a:pt x="1903" y="18354"/>
                                      <a:pt x="1871" y="18267"/>
                                      <a:pt x="1871" y="18137"/>
                                    </a:cubicBezTo>
                                    <a:cubicBezTo>
                                      <a:pt x="1998" y="18267"/>
                                      <a:pt x="2093" y="18267"/>
                                      <a:pt x="2189" y="18440"/>
                                    </a:cubicBezTo>
                                    <a:cubicBezTo>
                                      <a:pt x="2284" y="18570"/>
                                      <a:pt x="2347" y="18743"/>
                                      <a:pt x="2474" y="18873"/>
                                    </a:cubicBezTo>
                                    <a:cubicBezTo>
                                      <a:pt x="2601" y="18960"/>
                                      <a:pt x="2665" y="19176"/>
                                      <a:pt x="2760" y="19349"/>
                                    </a:cubicBezTo>
                                    <a:cubicBezTo>
                                      <a:pt x="2411" y="19392"/>
                                      <a:pt x="2379" y="19869"/>
                                      <a:pt x="2093" y="19955"/>
                                    </a:cubicBezTo>
                                    <a:cubicBezTo>
                                      <a:pt x="2220" y="19739"/>
                                      <a:pt x="2316" y="19479"/>
                                      <a:pt x="2443" y="19263"/>
                                    </a:cubicBezTo>
                                    <a:cubicBezTo>
                                      <a:pt x="2443" y="19263"/>
                                      <a:pt x="2411" y="19219"/>
                                      <a:pt x="2411" y="19219"/>
                                    </a:cubicBezTo>
                                    <a:cubicBezTo>
                                      <a:pt x="2316" y="19263"/>
                                      <a:pt x="2252" y="19306"/>
                                      <a:pt x="2157" y="19349"/>
                                    </a:cubicBezTo>
                                    <a:cubicBezTo>
                                      <a:pt x="2157" y="19349"/>
                                      <a:pt x="2125" y="19306"/>
                                      <a:pt x="2125" y="19306"/>
                                    </a:cubicBezTo>
                                    <a:cubicBezTo>
                                      <a:pt x="2157" y="19219"/>
                                      <a:pt x="2220" y="19133"/>
                                      <a:pt x="2252" y="19046"/>
                                    </a:cubicBezTo>
                                    <a:cubicBezTo>
                                      <a:pt x="2030" y="19003"/>
                                      <a:pt x="2030" y="19003"/>
                                      <a:pt x="1839" y="19176"/>
                                    </a:cubicBezTo>
                                    <a:cubicBezTo>
                                      <a:pt x="1807" y="19046"/>
                                      <a:pt x="1744" y="18960"/>
                                      <a:pt x="1712" y="18830"/>
                                    </a:cubicBezTo>
                                    <a:cubicBezTo>
                                      <a:pt x="1744" y="18786"/>
                                      <a:pt x="1776" y="18743"/>
                                      <a:pt x="1839" y="18657"/>
                                    </a:cubicBezTo>
                                    <a:cubicBezTo>
                                      <a:pt x="1712" y="18657"/>
                                      <a:pt x="1617" y="18657"/>
                                      <a:pt x="1617" y="18700"/>
                                    </a:cubicBezTo>
                                    <a:cubicBezTo>
                                      <a:pt x="1553" y="18960"/>
                                      <a:pt x="1363" y="19003"/>
                                      <a:pt x="1236" y="19176"/>
                                    </a:cubicBezTo>
                                    <a:cubicBezTo>
                                      <a:pt x="1109" y="19349"/>
                                      <a:pt x="981" y="19522"/>
                                      <a:pt x="823" y="19652"/>
                                    </a:cubicBezTo>
                                    <a:cubicBezTo>
                                      <a:pt x="664" y="19782"/>
                                      <a:pt x="569" y="19998"/>
                                      <a:pt x="378" y="20042"/>
                                    </a:cubicBezTo>
                                    <a:cubicBezTo>
                                      <a:pt x="314" y="20085"/>
                                      <a:pt x="283" y="20215"/>
                                      <a:pt x="219" y="20345"/>
                                    </a:cubicBezTo>
                                    <a:cubicBezTo>
                                      <a:pt x="410" y="20518"/>
                                      <a:pt x="441" y="20128"/>
                                      <a:pt x="600" y="20172"/>
                                    </a:cubicBezTo>
                                    <a:cubicBezTo>
                                      <a:pt x="727" y="20215"/>
                                      <a:pt x="823" y="19998"/>
                                      <a:pt x="981" y="19955"/>
                                    </a:cubicBezTo>
                                    <a:cubicBezTo>
                                      <a:pt x="1109" y="19912"/>
                                      <a:pt x="1172" y="19652"/>
                                      <a:pt x="1331" y="19695"/>
                                    </a:cubicBezTo>
                                    <a:cubicBezTo>
                                      <a:pt x="1363" y="19782"/>
                                      <a:pt x="1394" y="19825"/>
                                      <a:pt x="1426" y="19869"/>
                                    </a:cubicBezTo>
                                    <a:cubicBezTo>
                                      <a:pt x="1649" y="19695"/>
                                      <a:pt x="1839" y="19566"/>
                                      <a:pt x="2030" y="19436"/>
                                    </a:cubicBezTo>
                                    <a:cubicBezTo>
                                      <a:pt x="2030" y="19436"/>
                                      <a:pt x="2061" y="19479"/>
                                      <a:pt x="2157" y="19566"/>
                                    </a:cubicBezTo>
                                    <a:cubicBezTo>
                                      <a:pt x="2093" y="19609"/>
                                      <a:pt x="2030" y="19695"/>
                                      <a:pt x="1966" y="19695"/>
                                    </a:cubicBezTo>
                                    <a:cubicBezTo>
                                      <a:pt x="1839" y="19739"/>
                                      <a:pt x="1776" y="19955"/>
                                      <a:pt x="1712" y="20085"/>
                                    </a:cubicBezTo>
                                    <a:cubicBezTo>
                                      <a:pt x="1649" y="20215"/>
                                      <a:pt x="1553" y="20345"/>
                                      <a:pt x="1680" y="20518"/>
                                    </a:cubicBezTo>
                                    <a:cubicBezTo>
                                      <a:pt x="1680" y="20518"/>
                                      <a:pt x="1649" y="20648"/>
                                      <a:pt x="1585" y="20734"/>
                                    </a:cubicBezTo>
                                    <a:cubicBezTo>
                                      <a:pt x="1553" y="20604"/>
                                      <a:pt x="1521" y="20561"/>
                                      <a:pt x="1490" y="20431"/>
                                    </a:cubicBezTo>
                                    <a:cubicBezTo>
                                      <a:pt x="1426" y="20648"/>
                                      <a:pt x="1363" y="20821"/>
                                      <a:pt x="1236" y="20864"/>
                                    </a:cubicBezTo>
                                    <a:cubicBezTo>
                                      <a:pt x="1236" y="21081"/>
                                      <a:pt x="1077" y="21124"/>
                                      <a:pt x="981" y="21167"/>
                                    </a:cubicBezTo>
                                    <a:cubicBezTo>
                                      <a:pt x="981" y="21254"/>
                                      <a:pt x="1013" y="21297"/>
                                      <a:pt x="1013" y="21297"/>
                                    </a:cubicBezTo>
                                    <a:cubicBezTo>
                                      <a:pt x="918" y="21340"/>
                                      <a:pt x="854" y="21384"/>
                                      <a:pt x="759" y="21470"/>
                                    </a:cubicBezTo>
                                    <a:cubicBezTo>
                                      <a:pt x="918" y="21427"/>
                                      <a:pt x="1109" y="21600"/>
                                      <a:pt x="1267" y="21340"/>
                                    </a:cubicBezTo>
                                    <a:cubicBezTo>
                                      <a:pt x="1363" y="21167"/>
                                      <a:pt x="1490" y="21037"/>
                                      <a:pt x="1617" y="20907"/>
                                    </a:cubicBezTo>
                                    <a:cubicBezTo>
                                      <a:pt x="1871" y="20648"/>
                                      <a:pt x="2125" y="20388"/>
                                      <a:pt x="2316" y="20042"/>
                                    </a:cubicBezTo>
                                    <a:cubicBezTo>
                                      <a:pt x="2347" y="19955"/>
                                      <a:pt x="2443" y="19998"/>
                                      <a:pt x="2506" y="20085"/>
                                    </a:cubicBezTo>
                                    <a:cubicBezTo>
                                      <a:pt x="2443" y="20215"/>
                                      <a:pt x="2347" y="20258"/>
                                      <a:pt x="2316" y="20388"/>
                                    </a:cubicBezTo>
                                    <a:cubicBezTo>
                                      <a:pt x="2125" y="20734"/>
                                      <a:pt x="1966" y="21124"/>
                                      <a:pt x="1776" y="21470"/>
                                    </a:cubicBezTo>
                                    <a:cubicBezTo>
                                      <a:pt x="1776" y="21513"/>
                                      <a:pt x="1744" y="21557"/>
                                      <a:pt x="1744" y="21557"/>
                                    </a:cubicBezTo>
                                    <a:lnTo>
                                      <a:pt x="2316" y="21557"/>
                                    </a:lnTo>
                                    <a:cubicBezTo>
                                      <a:pt x="2411" y="21427"/>
                                      <a:pt x="2538" y="21297"/>
                                      <a:pt x="2633" y="21167"/>
                                    </a:cubicBezTo>
                                    <a:cubicBezTo>
                                      <a:pt x="2729" y="21037"/>
                                      <a:pt x="2824" y="20864"/>
                                      <a:pt x="2951" y="20734"/>
                                    </a:cubicBezTo>
                                    <a:cubicBezTo>
                                      <a:pt x="2983" y="20778"/>
                                      <a:pt x="3014" y="20821"/>
                                      <a:pt x="3078" y="20907"/>
                                    </a:cubicBezTo>
                                    <a:lnTo>
                                      <a:pt x="3078" y="20691"/>
                                    </a:lnTo>
                                    <a:cubicBezTo>
                                      <a:pt x="3141" y="20734"/>
                                      <a:pt x="3173" y="20734"/>
                                      <a:pt x="3205" y="20734"/>
                                    </a:cubicBezTo>
                                    <a:cubicBezTo>
                                      <a:pt x="3205" y="20864"/>
                                      <a:pt x="3205" y="20994"/>
                                      <a:pt x="3205" y="21124"/>
                                    </a:cubicBezTo>
                                    <a:cubicBezTo>
                                      <a:pt x="3205" y="21254"/>
                                      <a:pt x="3173" y="21340"/>
                                      <a:pt x="3141" y="21513"/>
                                    </a:cubicBezTo>
                                    <a:cubicBezTo>
                                      <a:pt x="3523" y="21210"/>
                                      <a:pt x="3840" y="20864"/>
                                      <a:pt x="4031" y="20431"/>
                                    </a:cubicBezTo>
                                    <a:cubicBezTo>
                                      <a:pt x="4349" y="20561"/>
                                      <a:pt x="4634" y="20691"/>
                                      <a:pt x="4920" y="20864"/>
                                    </a:cubicBezTo>
                                    <a:cubicBezTo>
                                      <a:pt x="5016" y="20907"/>
                                      <a:pt x="5111" y="20994"/>
                                      <a:pt x="5206" y="21081"/>
                                    </a:cubicBezTo>
                                    <a:cubicBezTo>
                                      <a:pt x="5365" y="21254"/>
                                      <a:pt x="5492" y="21470"/>
                                      <a:pt x="5651" y="21557"/>
                                    </a:cubicBezTo>
                                    <a:cubicBezTo>
                                      <a:pt x="5683" y="21557"/>
                                      <a:pt x="5683" y="21600"/>
                                      <a:pt x="5714" y="21600"/>
                                    </a:cubicBezTo>
                                    <a:lnTo>
                                      <a:pt x="6159" y="21600"/>
                                    </a:lnTo>
                                    <a:cubicBezTo>
                                      <a:pt x="6127" y="21557"/>
                                      <a:pt x="6064" y="21513"/>
                                      <a:pt x="6032" y="21470"/>
                                    </a:cubicBezTo>
                                    <a:cubicBezTo>
                                      <a:pt x="5937" y="21254"/>
                                      <a:pt x="5746" y="21210"/>
                                      <a:pt x="5587" y="21037"/>
                                    </a:cubicBezTo>
                                    <a:cubicBezTo>
                                      <a:pt x="5841" y="21037"/>
                                      <a:pt x="6064" y="21037"/>
                                      <a:pt x="6286" y="21037"/>
                                    </a:cubicBezTo>
                                    <a:cubicBezTo>
                                      <a:pt x="6667" y="21037"/>
                                      <a:pt x="7049" y="21081"/>
                                      <a:pt x="7430" y="20951"/>
                                    </a:cubicBezTo>
                                    <a:cubicBezTo>
                                      <a:pt x="7620" y="20907"/>
                                      <a:pt x="7811" y="20907"/>
                                      <a:pt x="7970" y="20821"/>
                                    </a:cubicBezTo>
                                    <a:cubicBezTo>
                                      <a:pt x="8256" y="20734"/>
                                      <a:pt x="8414" y="20691"/>
                                      <a:pt x="8541" y="20648"/>
                                    </a:cubicBezTo>
                                    <a:close/>
                                    <a:moveTo>
                                      <a:pt x="3046" y="20388"/>
                                    </a:moveTo>
                                    <a:cubicBezTo>
                                      <a:pt x="2919" y="20561"/>
                                      <a:pt x="2792" y="20778"/>
                                      <a:pt x="2665" y="20951"/>
                                    </a:cubicBezTo>
                                    <a:cubicBezTo>
                                      <a:pt x="2538" y="21124"/>
                                      <a:pt x="2411" y="21297"/>
                                      <a:pt x="2284" y="21470"/>
                                    </a:cubicBezTo>
                                    <a:cubicBezTo>
                                      <a:pt x="2284" y="21427"/>
                                      <a:pt x="2220" y="21340"/>
                                      <a:pt x="2252" y="21297"/>
                                    </a:cubicBezTo>
                                    <a:cubicBezTo>
                                      <a:pt x="2284" y="21167"/>
                                      <a:pt x="2347" y="21081"/>
                                      <a:pt x="2411" y="20994"/>
                                    </a:cubicBezTo>
                                    <a:cubicBezTo>
                                      <a:pt x="2665" y="20691"/>
                                      <a:pt x="2792" y="20301"/>
                                      <a:pt x="3014" y="19955"/>
                                    </a:cubicBezTo>
                                    <a:cubicBezTo>
                                      <a:pt x="3078" y="19869"/>
                                      <a:pt x="3078" y="19652"/>
                                      <a:pt x="3110" y="19522"/>
                                    </a:cubicBezTo>
                                    <a:cubicBezTo>
                                      <a:pt x="3237" y="19652"/>
                                      <a:pt x="3332" y="19782"/>
                                      <a:pt x="3459" y="19912"/>
                                    </a:cubicBezTo>
                                    <a:cubicBezTo>
                                      <a:pt x="3300" y="20042"/>
                                      <a:pt x="3173" y="20215"/>
                                      <a:pt x="3046" y="20388"/>
                                    </a:cubicBezTo>
                                    <a:close/>
                                    <a:moveTo>
                                      <a:pt x="3681" y="20561"/>
                                    </a:moveTo>
                                    <a:cubicBezTo>
                                      <a:pt x="3523" y="20388"/>
                                      <a:pt x="3586" y="20215"/>
                                      <a:pt x="3840" y="20128"/>
                                    </a:cubicBezTo>
                                    <a:cubicBezTo>
                                      <a:pt x="3777" y="20258"/>
                                      <a:pt x="3745" y="20431"/>
                                      <a:pt x="3681" y="20561"/>
                                    </a:cubicBezTo>
                                    <a:close/>
                                    <a:moveTo>
                                      <a:pt x="2919" y="4935"/>
                                    </a:moveTo>
                                    <a:cubicBezTo>
                                      <a:pt x="2856" y="5021"/>
                                      <a:pt x="2792" y="5065"/>
                                      <a:pt x="2760" y="5151"/>
                                    </a:cubicBezTo>
                                    <a:cubicBezTo>
                                      <a:pt x="2792" y="5194"/>
                                      <a:pt x="2824" y="5238"/>
                                      <a:pt x="2919" y="5324"/>
                                    </a:cubicBezTo>
                                    <a:cubicBezTo>
                                      <a:pt x="2919" y="5151"/>
                                      <a:pt x="2919" y="5065"/>
                                      <a:pt x="2919" y="4935"/>
                                    </a:cubicBezTo>
                                    <a:close/>
                                    <a:moveTo>
                                      <a:pt x="15816" y="1428"/>
                                    </a:moveTo>
                                    <a:cubicBezTo>
                                      <a:pt x="15530" y="1645"/>
                                      <a:pt x="15244" y="1905"/>
                                      <a:pt x="14926" y="2078"/>
                                    </a:cubicBezTo>
                                    <a:cubicBezTo>
                                      <a:pt x="14894" y="2078"/>
                                      <a:pt x="14863" y="2208"/>
                                      <a:pt x="14831" y="2294"/>
                                    </a:cubicBezTo>
                                    <a:cubicBezTo>
                                      <a:pt x="15307" y="2208"/>
                                      <a:pt x="15720" y="2034"/>
                                      <a:pt x="16006" y="1515"/>
                                    </a:cubicBezTo>
                                    <a:cubicBezTo>
                                      <a:pt x="15974" y="1385"/>
                                      <a:pt x="15911" y="1342"/>
                                      <a:pt x="15816" y="1428"/>
                                    </a:cubicBezTo>
                                    <a:close/>
                                    <a:moveTo>
                                      <a:pt x="12036" y="952"/>
                                    </a:moveTo>
                                    <a:cubicBezTo>
                                      <a:pt x="12036" y="952"/>
                                      <a:pt x="12067" y="952"/>
                                      <a:pt x="12036" y="952"/>
                                    </a:cubicBezTo>
                                    <a:cubicBezTo>
                                      <a:pt x="12067" y="952"/>
                                      <a:pt x="12067" y="952"/>
                                      <a:pt x="12036" y="952"/>
                                    </a:cubicBezTo>
                                    <a:cubicBezTo>
                                      <a:pt x="12067" y="952"/>
                                      <a:pt x="12067" y="952"/>
                                      <a:pt x="12036" y="952"/>
                                    </a:cubicBezTo>
                                    <a:cubicBezTo>
                                      <a:pt x="12036" y="952"/>
                                      <a:pt x="12036" y="952"/>
                                      <a:pt x="12036" y="952"/>
                                    </a:cubicBezTo>
                                    <a:close/>
                                    <a:moveTo>
                                      <a:pt x="12067" y="952"/>
                                    </a:moveTo>
                                    <a:cubicBezTo>
                                      <a:pt x="12194" y="996"/>
                                      <a:pt x="12353" y="1125"/>
                                      <a:pt x="12512" y="866"/>
                                    </a:cubicBezTo>
                                    <a:cubicBezTo>
                                      <a:pt x="12321" y="909"/>
                                      <a:pt x="12194" y="779"/>
                                      <a:pt x="12067" y="952"/>
                                    </a:cubicBezTo>
                                    <a:close/>
                                    <a:moveTo>
                                      <a:pt x="11877" y="909"/>
                                    </a:moveTo>
                                    <a:cubicBezTo>
                                      <a:pt x="11750" y="996"/>
                                      <a:pt x="11654" y="996"/>
                                      <a:pt x="11527" y="952"/>
                                    </a:cubicBezTo>
                                    <a:cubicBezTo>
                                      <a:pt x="11432" y="909"/>
                                      <a:pt x="11305" y="952"/>
                                      <a:pt x="11114" y="952"/>
                                    </a:cubicBezTo>
                                    <a:cubicBezTo>
                                      <a:pt x="11241" y="1082"/>
                                      <a:pt x="11305" y="1169"/>
                                      <a:pt x="11337" y="1212"/>
                                    </a:cubicBezTo>
                                    <a:cubicBezTo>
                                      <a:pt x="11369" y="1125"/>
                                      <a:pt x="11400" y="1082"/>
                                      <a:pt x="11400" y="1039"/>
                                    </a:cubicBezTo>
                                    <a:cubicBezTo>
                                      <a:pt x="11432" y="1082"/>
                                      <a:pt x="11432" y="1125"/>
                                      <a:pt x="11464" y="1125"/>
                                    </a:cubicBezTo>
                                    <a:cubicBezTo>
                                      <a:pt x="11623" y="1125"/>
                                      <a:pt x="11781" y="1082"/>
                                      <a:pt x="11940" y="1039"/>
                                    </a:cubicBezTo>
                                    <a:cubicBezTo>
                                      <a:pt x="11972" y="1039"/>
                                      <a:pt x="11972" y="952"/>
                                      <a:pt x="12004" y="909"/>
                                    </a:cubicBezTo>
                                    <a:cubicBezTo>
                                      <a:pt x="12004" y="909"/>
                                      <a:pt x="11909" y="866"/>
                                      <a:pt x="11877" y="909"/>
                                    </a:cubicBezTo>
                                    <a:close/>
                                    <a:moveTo>
                                      <a:pt x="10289" y="1212"/>
                                    </a:moveTo>
                                    <a:cubicBezTo>
                                      <a:pt x="10003" y="1212"/>
                                      <a:pt x="9749" y="1342"/>
                                      <a:pt x="9463" y="1385"/>
                                    </a:cubicBezTo>
                                    <a:cubicBezTo>
                                      <a:pt x="9177" y="1428"/>
                                      <a:pt x="8923" y="1558"/>
                                      <a:pt x="8637" y="1645"/>
                                    </a:cubicBezTo>
                                    <a:cubicBezTo>
                                      <a:pt x="8637" y="1688"/>
                                      <a:pt x="8637" y="1688"/>
                                      <a:pt x="8637" y="1731"/>
                                    </a:cubicBezTo>
                                    <a:cubicBezTo>
                                      <a:pt x="8891" y="1688"/>
                                      <a:pt x="9177" y="1645"/>
                                      <a:pt x="9431" y="1602"/>
                                    </a:cubicBezTo>
                                    <a:cubicBezTo>
                                      <a:pt x="9939" y="1472"/>
                                      <a:pt x="10447" y="1342"/>
                                      <a:pt x="10987" y="1299"/>
                                    </a:cubicBezTo>
                                    <a:cubicBezTo>
                                      <a:pt x="11051" y="1299"/>
                                      <a:pt x="11114" y="1255"/>
                                      <a:pt x="11178" y="1212"/>
                                    </a:cubicBezTo>
                                    <a:cubicBezTo>
                                      <a:pt x="11178" y="1169"/>
                                      <a:pt x="11146" y="1125"/>
                                      <a:pt x="11146" y="1082"/>
                                    </a:cubicBezTo>
                                    <a:cubicBezTo>
                                      <a:pt x="10860" y="1125"/>
                                      <a:pt x="10574" y="1212"/>
                                      <a:pt x="10289" y="1212"/>
                                    </a:cubicBezTo>
                                    <a:close/>
                                    <a:moveTo>
                                      <a:pt x="12226" y="3333"/>
                                    </a:moveTo>
                                    <a:cubicBezTo>
                                      <a:pt x="12226" y="3333"/>
                                      <a:pt x="12226" y="3333"/>
                                      <a:pt x="12226" y="3333"/>
                                    </a:cubicBezTo>
                                    <a:cubicBezTo>
                                      <a:pt x="12258" y="3333"/>
                                      <a:pt x="12258" y="3333"/>
                                      <a:pt x="12226" y="3333"/>
                                    </a:cubicBezTo>
                                    <a:cubicBezTo>
                                      <a:pt x="12258" y="3333"/>
                                      <a:pt x="12226" y="3333"/>
                                      <a:pt x="12226" y="3333"/>
                                    </a:cubicBezTo>
                                    <a:cubicBezTo>
                                      <a:pt x="12226" y="3333"/>
                                      <a:pt x="12226" y="3333"/>
                                      <a:pt x="12226" y="3333"/>
                                    </a:cubicBezTo>
                                    <a:close/>
                                    <a:moveTo>
                                      <a:pt x="11273" y="3809"/>
                                    </a:moveTo>
                                    <a:cubicBezTo>
                                      <a:pt x="11559" y="3723"/>
                                      <a:pt x="11845" y="3636"/>
                                      <a:pt x="12131" y="3506"/>
                                    </a:cubicBezTo>
                                    <a:cubicBezTo>
                                      <a:pt x="12163" y="3506"/>
                                      <a:pt x="12194" y="3420"/>
                                      <a:pt x="12226" y="3333"/>
                                    </a:cubicBezTo>
                                    <a:cubicBezTo>
                                      <a:pt x="11909" y="3376"/>
                                      <a:pt x="11591" y="3463"/>
                                      <a:pt x="11305" y="3636"/>
                                    </a:cubicBezTo>
                                    <a:cubicBezTo>
                                      <a:pt x="11273" y="3636"/>
                                      <a:pt x="11273" y="3723"/>
                                      <a:pt x="11273" y="3809"/>
                                    </a:cubicBezTo>
                                    <a:close/>
                                    <a:moveTo>
                                      <a:pt x="10765" y="4069"/>
                                    </a:moveTo>
                                    <a:cubicBezTo>
                                      <a:pt x="10829" y="4026"/>
                                      <a:pt x="10860" y="3939"/>
                                      <a:pt x="10924" y="3939"/>
                                    </a:cubicBezTo>
                                    <a:cubicBezTo>
                                      <a:pt x="10987" y="3896"/>
                                      <a:pt x="11051" y="3896"/>
                                      <a:pt x="11146" y="3853"/>
                                    </a:cubicBezTo>
                                    <a:cubicBezTo>
                                      <a:pt x="10892" y="3723"/>
                                      <a:pt x="10797" y="3809"/>
                                      <a:pt x="10765" y="4069"/>
                                    </a:cubicBezTo>
                                    <a:close/>
                                    <a:moveTo>
                                      <a:pt x="7398" y="3679"/>
                                    </a:moveTo>
                                    <a:cubicBezTo>
                                      <a:pt x="7366" y="3723"/>
                                      <a:pt x="7303" y="3766"/>
                                      <a:pt x="7239" y="3809"/>
                                    </a:cubicBezTo>
                                    <a:cubicBezTo>
                                      <a:pt x="7176" y="3896"/>
                                      <a:pt x="7049" y="3766"/>
                                      <a:pt x="6985" y="3982"/>
                                    </a:cubicBezTo>
                                    <a:cubicBezTo>
                                      <a:pt x="6953" y="4112"/>
                                      <a:pt x="6794" y="4026"/>
                                      <a:pt x="6699" y="4112"/>
                                    </a:cubicBezTo>
                                    <a:cubicBezTo>
                                      <a:pt x="6636" y="4156"/>
                                      <a:pt x="6604" y="4242"/>
                                      <a:pt x="6572" y="4285"/>
                                    </a:cubicBezTo>
                                    <a:cubicBezTo>
                                      <a:pt x="6540" y="4329"/>
                                      <a:pt x="6509" y="4372"/>
                                      <a:pt x="6477" y="4372"/>
                                    </a:cubicBezTo>
                                    <a:cubicBezTo>
                                      <a:pt x="6318" y="4415"/>
                                      <a:pt x="6223" y="4588"/>
                                      <a:pt x="6096" y="4718"/>
                                    </a:cubicBezTo>
                                    <a:cubicBezTo>
                                      <a:pt x="5969" y="4848"/>
                                      <a:pt x="5810" y="4935"/>
                                      <a:pt x="5683" y="5108"/>
                                    </a:cubicBezTo>
                                    <a:cubicBezTo>
                                      <a:pt x="5683" y="5108"/>
                                      <a:pt x="5683" y="5151"/>
                                      <a:pt x="5683" y="5238"/>
                                    </a:cubicBezTo>
                                    <a:cubicBezTo>
                                      <a:pt x="5746" y="5238"/>
                                      <a:pt x="5810" y="5238"/>
                                      <a:pt x="5841" y="5194"/>
                                    </a:cubicBezTo>
                                    <a:cubicBezTo>
                                      <a:pt x="6159" y="4848"/>
                                      <a:pt x="6540" y="4545"/>
                                      <a:pt x="6890" y="4329"/>
                                    </a:cubicBezTo>
                                    <a:cubicBezTo>
                                      <a:pt x="7271" y="4112"/>
                                      <a:pt x="7589" y="3766"/>
                                      <a:pt x="7970" y="3549"/>
                                    </a:cubicBezTo>
                                    <a:cubicBezTo>
                                      <a:pt x="8033" y="3506"/>
                                      <a:pt x="8129" y="3463"/>
                                      <a:pt x="8160" y="3376"/>
                                    </a:cubicBezTo>
                                    <a:cubicBezTo>
                                      <a:pt x="8224" y="3203"/>
                                      <a:pt x="8287" y="3420"/>
                                      <a:pt x="8351" y="3376"/>
                                    </a:cubicBezTo>
                                    <a:cubicBezTo>
                                      <a:pt x="8605" y="3160"/>
                                      <a:pt x="8923" y="3160"/>
                                      <a:pt x="9081" y="2727"/>
                                    </a:cubicBezTo>
                                    <a:cubicBezTo>
                                      <a:pt x="9113" y="2814"/>
                                      <a:pt x="9145" y="2900"/>
                                      <a:pt x="9177" y="2943"/>
                                    </a:cubicBezTo>
                                    <a:cubicBezTo>
                                      <a:pt x="9272" y="2900"/>
                                      <a:pt x="9399" y="2857"/>
                                      <a:pt x="9494" y="2770"/>
                                    </a:cubicBezTo>
                                    <a:cubicBezTo>
                                      <a:pt x="9590" y="2684"/>
                                      <a:pt x="9717" y="2770"/>
                                      <a:pt x="9812" y="2597"/>
                                    </a:cubicBezTo>
                                    <a:cubicBezTo>
                                      <a:pt x="9907" y="2424"/>
                                      <a:pt x="10034" y="2684"/>
                                      <a:pt x="10130" y="2554"/>
                                    </a:cubicBezTo>
                                    <a:cubicBezTo>
                                      <a:pt x="10130" y="2554"/>
                                      <a:pt x="10161" y="2554"/>
                                      <a:pt x="10193" y="2554"/>
                                    </a:cubicBezTo>
                                    <a:cubicBezTo>
                                      <a:pt x="10416" y="2467"/>
                                      <a:pt x="10638" y="2381"/>
                                      <a:pt x="10892" y="2337"/>
                                    </a:cubicBezTo>
                                    <a:cubicBezTo>
                                      <a:pt x="11241" y="2294"/>
                                      <a:pt x="11591" y="2164"/>
                                      <a:pt x="11972" y="2208"/>
                                    </a:cubicBezTo>
                                    <a:cubicBezTo>
                                      <a:pt x="12067" y="2208"/>
                                      <a:pt x="12163" y="2164"/>
                                      <a:pt x="12163" y="2034"/>
                                    </a:cubicBezTo>
                                    <a:cubicBezTo>
                                      <a:pt x="12067" y="2034"/>
                                      <a:pt x="12004" y="2034"/>
                                      <a:pt x="11940" y="1991"/>
                                    </a:cubicBezTo>
                                    <a:cubicBezTo>
                                      <a:pt x="11845" y="1905"/>
                                      <a:pt x="11718" y="1905"/>
                                      <a:pt x="11623" y="1948"/>
                                    </a:cubicBezTo>
                                    <a:cubicBezTo>
                                      <a:pt x="11559" y="1991"/>
                                      <a:pt x="11496" y="2078"/>
                                      <a:pt x="11432" y="2078"/>
                                    </a:cubicBezTo>
                                    <a:cubicBezTo>
                                      <a:pt x="11369" y="2078"/>
                                      <a:pt x="11337" y="1991"/>
                                      <a:pt x="11273" y="1948"/>
                                    </a:cubicBezTo>
                                    <a:cubicBezTo>
                                      <a:pt x="11241" y="2034"/>
                                      <a:pt x="11241" y="2121"/>
                                      <a:pt x="11210" y="2164"/>
                                    </a:cubicBezTo>
                                    <a:cubicBezTo>
                                      <a:pt x="11114" y="2164"/>
                                      <a:pt x="11019" y="2121"/>
                                      <a:pt x="10956" y="2121"/>
                                    </a:cubicBezTo>
                                    <a:cubicBezTo>
                                      <a:pt x="10892" y="2121"/>
                                      <a:pt x="10797" y="2208"/>
                                      <a:pt x="10733" y="2251"/>
                                    </a:cubicBezTo>
                                    <a:cubicBezTo>
                                      <a:pt x="10701" y="2208"/>
                                      <a:pt x="10670" y="2164"/>
                                      <a:pt x="10638" y="2121"/>
                                    </a:cubicBezTo>
                                    <a:cubicBezTo>
                                      <a:pt x="10447" y="2208"/>
                                      <a:pt x="10257" y="2381"/>
                                      <a:pt x="10003" y="2337"/>
                                    </a:cubicBezTo>
                                    <a:cubicBezTo>
                                      <a:pt x="9971" y="2337"/>
                                      <a:pt x="9939" y="2381"/>
                                      <a:pt x="9907" y="2381"/>
                                    </a:cubicBezTo>
                                    <a:cubicBezTo>
                                      <a:pt x="9558" y="2554"/>
                                      <a:pt x="9177" y="2640"/>
                                      <a:pt x="8796" y="2857"/>
                                    </a:cubicBezTo>
                                    <a:cubicBezTo>
                                      <a:pt x="8573" y="3030"/>
                                      <a:pt x="8351" y="3246"/>
                                      <a:pt x="8065" y="3246"/>
                                    </a:cubicBezTo>
                                    <a:cubicBezTo>
                                      <a:pt x="7843" y="3420"/>
                                      <a:pt x="7589" y="3420"/>
                                      <a:pt x="7398" y="3679"/>
                                    </a:cubicBezTo>
                                    <a:close/>
                                    <a:moveTo>
                                      <a:pt x="12734" y="3203"/>
                                    </a:moveTo>
                                    <a:cubicBezTo>
                                      <a:pt x="12512" y="3117"/>
                                      <a:pt x="12385" y="3246"/>
                                      <a:pt x="12226" y="3333"/>
                                    </a:cubicBezTo>
                                    <a:cubicBezTo>
                                      <a:pt x="12417" y="3463"/>
                                      <a:pt x="12576" y="3333"/>
                                      <a:pt x="12734" y="3203"/>
                                    </a:cubicBezTo>
                                    <a:close/>
                                    <a:moveTo>
                                      <a:pt x="4952" y="7445"/>
                                    </a:moveTo>
                                    <a:cubicBezTo>
                                      <a:pt x="4825" y="7445"/>
                                      <a:pt x="4730" y="7489"/>
                                      <a:pt x="4698" y="7618"/>
                                    </a:cubicBezTo>
                                    <a:cubicBezTo>
                                      <a:pt x="4857" y="7748"/>
                                      <a:pt x="4857" y="7489"/>
                                      <a:pt x="4952" y="7445"/>
                                    </a:cubicBezTo>
                                    <a:close/>
                                    <a:moveTo>
                                      <a:pt x="8414" y="18613"/>
                                    </a:moveTo>
                                    <a:cubicBezTo>
                                      <a:pt x="8669" y="18527"/>
                                      <a:pt x="8859" y="18224"/>
                                      <a:pt x="9113" y="18137"/>
                                    </a:cubicBezTo>
                                    <a:cubicBezTo>
                                      <a:pt x="9209" y="17877"/>
                                      <a:pt x="9399" y="17877"/>
                                      <a:pt x="9526" y="17748"/>
                                    </a:cubicBezTo>
                                    <a:cubicBezTo>
                                      <a:pt x="9590" y="17661"/>
                                      <a:pt x="9653" y="17574"/>
                                      <a:pt x="9749" y="17531"/>
                                    </a:cubicBezTo>
                                    <a:cubicBezTo>
                                      <a:pt x="9971" y="17358"/>
                                      <a:pt x="10161" y="17055"/>
                                      <a:pt x="10416" y="16925"/>
                                    </a:cubicBezTo>
                                    <a:cubicBezTo>
                                      <a:pt x="10447" y="16925"/>
                                      <a:pt x="10511" y="16882"/>
                                      <a:pt x="10511" y="16838"/>
                                    </a:cubicBezTo>
                                    <a:cubicBezTo>
                                      <a:pt x="10574" y="16622"/>
                                      <a:pt x="10765" y="16492"/>
                                      <a:pt x="10892" y="16362"/>
                                    </a:cubicBezTo>
                                    <a:cubicBezTo>
                                      <a:pt x="11178" y="16059"/>
                                      <a:pt x="11432" y="15713"/>
                                      <a:pt x="11718" y="15367"/>
                                    </a:cubicBezTo>
                                    <a:cubicBezTo>
                                      <a:pt x="11813" y="15237"/>
                                      <a:pt x="11940" y="15107"/>
                                      <a:pt x="12099" y="14891"/>
                                    </a:cubicBezTo>
                                    <a:cubicBezTo>
                                      <a:pt x="12004" y="14934"/>
                                      <a:pt x="11940" y="14934"/>
                                      <a:pt x="11909" y="14934"/>
                                    </a:cubicBezTo>
                                    <a:cubicBezTo>
                                      <a:pt x="11654" y="15020"/>
                                      <a:pt x="11527" y="15323"/>
                                      <a:pt x="11337" y="15497"/>
                                    </a:cubicBezTo>
                                    <a:cubicBezTo>
                                      <a:pt x="10924" y="15886"/>
                                      <a:pt x="10511" y="16362"/>
                                      <a:pt x="10098" y="16752"/>
                                    </a:cubicBezTo>
                                    <a:cubicBezTo>
                                      <a:pt x="9621" y="17228"/>
                                      <a:pt x="9145" y="17661"/>
                                      <a:pt x="8637" y="18137"/>
                                    </a:cubicBezTo>
                                    <a:cubicBezTo>
                                      <a:pt x="8573" y="18224"/>
                                      <a:pt x="8478" y="18354"/>
                                      <a:pt x="8414" y="18310"/>
                                    </a:cubicBezTo>
                                    <a:cubicBezTo>
                                      <a:pt x="8256" y="18267"/>
                                      <a:pt x="8224" y="18440"/>
                                      <a:pt x="8160" y="18570"/>
                                    </a:cubicBezTo>
                                    <a:cubicBezTo>
                                      <a:pt x="8256" y="18613"/>
                                      <a:pt x="8351" y="18613"/>
                                      <a:pt x="8414" y="18613"/>
                                    </a:cubicBezTo>
                                    <a:close/>
                                    <a:moveTo>
                                      <a:pt x="4253" y="18310"/>
                                    </a:moveTo>
                                    <a:cubicBezTo>
                                      <a:pt x="4571" y="18354"/>
                                      <a:pt x="4761" y="17964"/>
                                      <a:pt x="5016" y="17791"/>
                                    </a:cubicBezTo>
                                    <a:cubicBezTo>
                                      <a:pt x="4952" y="17748"/>
                                      <a:pt x="4889" y="17704"/>
                                      <a:pt x="4857" y="17748"/>
                                    </a:cubicBezTo>
                                    <a:cubicBezTo>
                                      <a:pt x="4634" y="17921"/>
                                      <a:pt x="4444" y="18051"/>
                                      <a:pt x="4221" y="18224"/>
                                    </a:cubicBezTo>
                                    <a:cubicBezTo>
                                      <a:pt x="4221" y="18224"/>
                                      <a:pt x="4221" y="18267"/>
                                      <a:pt x="4253" y="18310"/>
                                    </a:cubicBezTo>
                                    <a:close/>
                                    <a:moveTo>
                                      <a:pt x="4507" y="19522"/>
                                    </a:moveTo>
                                    <a:cubicBezTo>
                                      <a:pt x="4730" y="19392"/>
                                      <a:pt x="4889" y="19436"/>
                                      <a:pt x="5016" y="19739"/>
                                    </a:cubicBezTo>
                                    <a:cubicBezTo>
                                      <a:pt x="5174" y="19609"/>
                                      <a:pt x="5333" y="19522"/>
                                      <a:pt x="5492" y="19609"/>
                                    </a:cubicBezTo>
                                    <a:cubicBezTo>
                                      <a:pt x="5524" y="19609"/>
                                      <a:pt x="5587" y="19566"/>
                                      <a:pt x="5651" y="19566"/>
                                    </a:cubicBezTo>
                                    <a:cubicBezTo>
                                      <a:pt x="5905" y="19479"/>
                                      <a:pt x="6159" y="19392"/>
                                      <a:pt x="6445" y="19306"/>
                                    </a:cubicBezTo>
                                    <a:cubicBezTo>
                                      <a:pt x="6794" y="19176"/>
                                      <a:pt x="7144" y="19046"/>
                                      <a:pt x="7493" y="18960"/>
                                    </a:cubicBezTo>
                                    <a:cubicBezTo>
                                      <a:pt x="7589" y="18916"/>
                                      <a:pt x="7652" y="18916"/>
                                      <a:pt x="7747" y="18873"/>
                                    </a:cubicBezTo>
                                    <a:cubicBezTo>
                                      <a:pt x="7589" y="18743"/>
                                      <a:pt x="7430" y="18700"/>
                                      <a:pt x="7271" y="18786"/>
                                    </a:cubicBezTo>
                                    <a:cubicBezTo>
                                      <a:pt x="7144" y="18873"/>
                                      <a:pt x="6985" y="18960"/>
                                      <a:pt x="6858" y="18960"/>
                                    </a:cubicBezTo>
                                    <a:cubicBezTo>
                                      <a:pt x="6636" y="18960"/>
                                      <a:pt x="6445" y="19046"/>
                                      <a:pt x="6223" y="19089"/>
                                    </a:cubicBezTo>
                                    <a:cubicBezTo>
                                      <a:pt x="6032" y="19089"/>
                                      <a:pt x="5587" y="19176"/>
                                      <a:pt x="5429" y="19133"/>
                                    </a:cubicBezTo>
                                    <a:cubicBezTo>
                                      <a:pt x="5270" y="19089"/>
                                      <a:pt x="5111" y="19046"/>
                                      <a:pt x="4952" y="19046"/>
                                    </a:cubicBezTo>
                                    <a:cubicBezTo>
                                      <a:pt x="4698" y="19089"/>
                                      <a:pt x="4476" y="19133"/>
                                      <a:pt x="4221" y="19219"/>
                                    </a:cubicBezTo>
                                    <a:cubicBezTo>
                                      <a:pt x="4158" y="19219"/>
                                      <a:pt x="4094" y="19349"/>
                                      <a:pt x="4031" y="19436"/>
                                    </a:cubicBezTo>
                                    <a:cubicBezTo>
                                      <a:pt x="4190" y="19609"/>
                                      <a:pt x="4349" y="19609"/>
                                      <a:pt x="4507" y="19522"/>
                                    </a:cubicBezTo>
                                    <a:close/>
                                    <a:moveTo>
                                      <a:pt x="9494" y="15756"/>
                                    </a:moveTo>
                                    <a:cubicBezTo>
                                      <a:pt x="9621" y="15626"/>
                                      <a:pt x="9685" y="15497"/>
                                      <a:pt x="9749" y="15237"/>
                                    </a:cubicBezTo>
                                    <a:cubicBezTo>
                                      <a:pt x="9494" y="15497"/>
                                      <a:pt x="9272" y="15713"/>
                                      <a:pt x="9018" y="15929"/>
                                    </a:cubicBezTo>
                                    <a:cubicBezTo>
                                      <a:pt x="8796" y="16146"/>
                                      <a:pt x="8541" y="16362"/>
                                      <a:pt x="8287" y="16579"/>
                                    </a:cubicBezTo>
                                    <a:cubicBezTo>
                                      <a:pt x="8033" y="16795"/>
                                      <a:pt x="7779" y="17012"/>
                                      <a:pt x="7525" y="17185"/>
                                    </a:cubicBezTo>
                                    <a:cubicBezTo>
                                      <a:pt x="7271" y="17358"/>
                                      <a:pt x="6985" y="17445"/>
                                      <a:pt x="6794" y="17791"/>
                                    </a:cubicBezTo>
                                    <a:cubicBezTo>
                                      <a:pt x="7049" y="17791"/>
                                      <a:pt x="7303" y="17748"/>
                                      <a:pt x="7525" y="17574"/>
                                    </a:cubicBezTo>
                                    <a:cubicBezTo>
                                      <a:pt x="7874" y="17315"/>
                                      <a:pt x="8224" y="16968"/>
                                      <a:pt x="8573" y="16709"/>
                                    </a:cubicBezTo>
                                    <a:cubicBezTo>
                                      <a:pt x="8954" y="16492"/>
                                      <a:pt x="9177" y="16059"/>
                                      <a:pt x="9494" y="15756"/>
                                    </a:cubicBezTo>
                                    <a:close/>
                                    <a:moveTo>
                                      <a:pt x="6381" y="3030"/>
                                    </a:moveTo>
                                    <a:cubicBezTo>
                                      <a:pt x="6286" y="3203"/>
                                      <a:pt x="6127" y="3246"/>
                                      <a:pt x="5969" y="3333"/>
                                    </a:cubicBezTo>
                                    <a:cubicBezTo>
                                      <a:pt x="5937" y="3333"/>
                                      <a:pt x="5873" y="3376"/>
                                      <a:pt x="5873" y="3376"/>
                                    </a:cubicBezTo>
                                    <a:cubicBezTo>
                                      <a:pt x="5905" y="3636"/>
                                      <a:pt x="5778" y="3549"/>
                                      <a:pt x="5651" y="3593"/>
                                    </a:cubicBezTo>
                                    <a:cubicBezTo>
                                      <a:pt x="5556" y="3636"/>
                                      <a:pt x="5524" y="3679"/>
                                      <a:pt x="5619" y="3853"/>
                                    </a:cubicBezTo>
                                    <a:cubicBezTo>
                                      <a:pt x="5905" y="3593"/>
                                      <a:pt x="6254" y="3463"/>
                                      <a:pt x="6540" y="3073"/>
                                    </a:cubicBezTo>
                                    <a:cubicBezTo>
                                      <a:pt x="6445" y="3030"/>
                                      <a:pt x="6381" y="2987"/>
                                      <a:pt x="6381" y="3030"/>
                                    </a:cubicBezTo>
                                    <a:close/>
                                    <a:moveTo>
                                      <a:pt x="5905" y="2034"/>
                                    </a:moveTo>
                                    <a:cubicBezTo>
                                      <a:pt x="5619" y="1991"/>
                                      <a:pt x="5429" y="2251"/>
                                      <a:pt x="5238" y="2424"/>
                                    </a:cubicBezTo>
                                    <a:cubicBezTo>
                                      <a:pt x="5143" y="2511"/>
                                      <a:pt x="5016" y="2640"/>
                                      <a:pt x="4920" y="2727"/>
                                    </a:cubicBezTo>
                                    <a:cubicBezTo>
                                      <a:pt x="4730" y="2900"/>
                                      <a:pt x="4539" y="3117"/>
                                      <a:pt x="4412" y="3376"/>
                                    </a:cubicBezTo>
                                    <a:cubicBezTo>
                                      <a:pt x="4507" y="3376"/>
                                      <a:pt x="4603" y="3376"/>
                                      <a:pt x="4698" y="3290"/>
                                    </a:cubicBezTo>
                                    <a:cubicBezTo>
                                      <a:pt x="5079" y="2987"/>
                                      <a:pt x="5365" y="2511"/>
                                      <a:pt x="5810" y="2337"/>
                                    </a:cubicBezTo>
                                    <a:cubicBezTo>
                                      <a:pt x="5873" y="2164"/>
                                      <a:pt x="6000" y="2251"/>
                                      <a:pt x="6159" y="2251"/>
                                    </a:cubicBezTo>
                                    <a:cubicBezTo>
                                      <a:pt x="6127" y="2121"/>
                                      <a:pt x="6096" y="2034"/>
                                      <a:pt x="6096" y="1948"/>
                                    </a:cubicBezTo>
                                    <a:cubicBezTo>
                                      <a:pt x="5969" y="1991"/>
                                      <a:pt x="5937" y="2034"/>
                                      <a:pt x="5905" y="2034"/>
                                    </a:cubicBezTo>
                                    <a:close/>
                                    <a:moveTo>
                                      <a:pt x="4158" y="3723"/>
                                    </a:moveTo>
                                    <a:cubicBezTo>
                                      <a:pt x="4221" y="3679"/>
                                      <a:pt x="4285" y="3636"/>
                                      <a:pt x="4349" y="3593"/>
                                    </a:cubicBezTo>
                                    <a:lnTo>
                                      <a:pt x="4349" y="3420"/>
                                    </a:lnTo>
                                    <a:cubicBezTo>
                                      <a:pt x="4285" y="3506"/>
                                      <a:pt x="4221" y="3549"/>
                                      <a:pt x="4158" y="3636"/>
                                    </a:cubicBezTo>
                                    <a:cubicBezTo>
                                      <a:pt x="4158" y="3636"/>
                                      <a:pt x="4158" y="3679"/>
                                      <a:pt x="4158" y="3723"/>
                                    </a:cubicBezTo>
                                    <a:close/>
                                    <a:moveTo>
                                      <a:pt x="4380" y="3420"/>
                                    </a:moveTo>
                                    <a:cubicBezTo>
                                      <a:pt x="4380" y="3420"/>
                                      <a:pt x="4380" y="3420"/>
                                      <a:pt x="4380" y="3420"/>
                                    </a:cubicBezTo>
                                    <a:cubicBezTo>
                                      <a:pt x="4380" y="3420"/>
                                      <a:pt x="4380" y="3420"/>
                                      <a:pt x="4380" y="3420"/>
                                    </a:cubicBezTo>
                                    <a:cubicBezTo>
                                      <a:pt x="4380" y="3420"/>
                                      <a:pt x="4380" y="3420"/>
                                      <a:pt x="4380" y="3420"/>
                                    </a:cubicBezTo>
                                    <a:lnTo>
                                      <a:pt x="4380" y="34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D780AAB" id="Shape" o:spid="_x0000_s1026" alt="Title: Graphic Element" style="width:67.9pt;height:4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65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" path="m12989,11687v-32,87,-96,130,-159,174c12989,11817,13116,11687,13211,11514v,,-32,-43,-95,-86c13084,11514,13020,11601,12989,11687xm3523,16622v190,260,190,260,381,43c3967,16579,4031,16492,4094,16449v32,-260,-158,-173,-222,-303c3840,16059,3840,15929,3840,15886v-95,43,-159,43,-222,43c3491,15929,3396,15973,3396,16146v31,,63,-43,127,-43c3554,16103,3586,16059,3618,16103v32,,32,86,32,86c3618,16319,3554,16449,3491,16535v,44,,87,32,87xm3141,16406v-31,-87,-95,-130,-158,-44c2919,16449,2919,16535,2983,16622v63,87,127,130,222,c3269,16535,3205,16449,3141,16406v223,43,223,43,223,-217c3332,16146,3300,16103,3269,16059v-96,44,-159,173,-128,347xm3364,16189v,,32,,,c3396,16189,3396,16189,3364,16189v32,-43,32,-43,,c3364,16189,3364,16189,3364,16189xm14736,6320v31,-43,31,-87,63,-87c14386,6493,13973,6753,13687,7272v32,43,32,130,64,173c13973,7142,14227,6883,14481,6666v96,-130,159,-260,255,-346xm10987,11081v,,,,,c10987,11081,10987,11081,10987,11081v,,,,,c10987,11081,10987,11081,10987,11081xm13751,7402v,,,,,c13751,7402,13719,7402,13751,7402v,,,,,c13751,7402,13751,7402,13751,7402xm13306,8051v64,-86,159,-216,191,-303c13560,7575,13719,7618,13751,7445v-95,,-222,-43,-318,87c13338,7662,13211,7748,13211,7921v-32,217,-159,217,-254,303c12703,8484,12512,8830,12321,9177v-63,130,-190,216,-254,346c11813,9999,11496,10389,11178,10778v-64,87,-127,217,-159,303c11114,11081,11178,11081,11241,10951v64,-129,191,-259,286,-389c11718,10345,11877,10172,12004,9869v32,-43,63,-86,95,-130c12290,9653,12385,9393,12480,9220v96,-173,286,-303,318,-563c12989,8571,13020,8268,13211,8181v32,43,63,-86,95,-130xm10733,11428v,,,,,c10765,11428,10765,11384,10733,11428v32,-44,,-44,,c10733,11428,10733,11428,10733,11428xm6032,12034v-127,173,-222,346,-318,562c5651,12726,5587,12856,5492,12943v-191,173,-222,433,-286,692c5365,13505,5524,13332,5619,13159v222,-346,413,-736,667,-1082c6286,12077,6286,12034,6254,11990v-31,-86,-127,-86,-222,44xm9240,5324v96,-43,127,-130,96,-346c8732,5281,8160,5627,7589,5930v63,87,127,87,190,87c8033,5930,8256,5800,8510,5714v254,-130,508,-260,730,-390xm7398,14371v-64,173,-222,43,-286,173c7080,14588,7080,14631,7049,14631v-128,216,-286,433,-413,649c6699,15323,6763,15410,6826,15453v223,-303,445,-606,699,-909c7620,14414,7747,14285,7747,14068v-63,,-95,,-95,43c7557,14198,7461,14241,7398,14371xm7652,6753v,43,32,86,32,86c7747,6839,7779,6839,7843,6839v,-43,,-86,31,-86c7811,6709,7779,6709,7716,6666v-32,,-64,43,-64,87xm8256,9653v63,-87,95,-217,158,-260c8510,9350,8573,9307,8637,9263v127,-130,222,-303,349,-389c9177,8787,9336,8657,9494,8527v318,-303,667,-519,1017,-779c10670,7618,10860,7489,11019,7359v286,-217,572,-433,858,-650c12036,6580,12226,6493,12321,6147v-127,,-254,-87,-317,c11750,6363,11527,6536,11273,6753v-222,173,-413,389,-635,519c10384,7402,10130,7575,9939,7835v-127,130,-318,86,-381,346c9272,8224,9113,8484,8891,8657v-254,217,-540,433,-699,779c8160,9480,8097,9523,8033,9566v-63,44,-159,87,-190,87c7811,9783,7811,9913,7779,9999v-63,-43,-95,-43,-159,-86c7557,9999,7557,10216,7398,10172v,260,-159,217,-254,303c7112,10692,7017,10865,6858,10995v-159,130,-318,260,-381,519c6477,11558,6381,11558,6318,11601v32,130,32,216,63,346c6477,11861,6572,11817,6667,11687v382,-476,763,-995,1144,-1428c7906,10042,8097,9913,8256,9653xm3141,13159v96,-130,159,-433,413,-346c3586,12813,3681,12770,3713,12683v159,-303,318,-606,477,-909c4253,11644,4253,11471,4190,11255v-350,259,-509,649,-731,995c3427,12120,3396,12077,3364,11990v-32,44,-64,44,-95,44c3014,12293,2919,12683,2792,13073v-32,129,-32,259,95,346c3046,13332,3046,13332,3141,13159xm4571,16665v-286,87,-445,390,-667,606c3872,17315,3840,17401,3777,17488v413,-87,603,-476,953,-736c4634,16709,4603,16665,4571,16665xm2792,16362v159,-216,349,-649,349,-822c3141,15497,3110,15453,3078,15410v-254,346,-318,563,-286,952xm10511,11731v190,,222,-44,254,-303c10606,11428,10511,11558,10511,11731xm6318,11904v,43,,43,,c6318,11904,6318,11904,6318,11904v,,,,,c6318,11904,6318,11904,6318,11904xm15307,9393v191,87,159,-86,159,-216c15371,9177,15339,9263,15307,9393xm16324,8484v-64,87,-95,130,-95,173c16133,8917,16038,9220,15974,9480v-63,259,-127,562,-222,822c15561,10822,15371,11298,15180,11817v-95,260,-317,476,-317,779c14736,12640,14799,12856,14704,12943v-95,86,-127,259,-191,389c14481,13419,14481,13549,14450,13635v95,,159,-43,190,-130c14672,13376,14736,13289,14767,13202v191,-346,318,-779,540,-1125c15339,12034,15371,11947,15403,11861v95,-260,158,-520,254,-780c15752,10822,15879,10605,15943,10345v158,-519,286,-1082,413,-1601c16387,8657,16356,8571,16324,8484xm14418,13635v,,,,,c14418,13635,14418,13635,14418,13635v,,,,,c14418,13635,14418,13635,14418,13635xm14005,14241v-127,217,-318,390,-349,693c13719,14891,13783,14847,13814,14804v96,-130,191,-260,255,-390c14196,14198,14291,14025,14418,13808v32,-43,,-86,,-173c14386,13635,14354,13592,14354,13592v-127,216,-222,433,-349,649xm16197,12510v95,-87,95,-217,63,-476c16165,12207,16165,12337,16197,12510xm17976,1385v-64,43,-64,173,31,303c18198,1428,18389,1169,18579,909v64,-87,159,-173,222,-260c18865,563,18960,519,19024,433v32,-43,63,-130,95,-130c19278,303,19341,173,19437,43r-604,c18833,87,18801,87,18801,130v-190,,-158,303,-285,389c18357,649,18230,866,18134,1082v-63,130,-95,217,-158,303xm16038,13289v32,-173,191,-303,63,-519c16038,12899,16006,12986,15974,13116v-31,43,32,130,64,173xm15943,5627v95,130,-64,217,-64,260c15911,6060,15784,6060,15752,6103v-32,87,-32,217,-63,347c15466,6450,15466,6839,15339,7012v-127,174,-286,433,-254,736c15021,7835,14958,7921,14894,8051v-63,87,-190,217,-158,260c14799,8571,14577,8484,14577,8614v,43,,87,-32,173c14545,8830,14545,8917,14513,8960v-95,130,-190,303,-286,433c14132,9523,14005,9653,14037,9869v,44,-32,87,-64,130c13783,10086,13751,10302,13751,10562v-64,43,-127,43,-191,87c13592,10735,13592,10778,13624,10822v-191,86,-223,346,-350,476c13274,11298,13306,11384,13338,11428v95,-44,63,-303,191,-173c13592,11125,13656,10952,13719,10822v254,-390,477,-780,699,-1212c14481,9480,14545,9436,14577,9263v,-86,63,-130,127,-173c14736,9004,14799,8960,14831,8874v286,-693,635,-1299,889,-1991c15784,6709,15879,6580,15943,6406v95,-216,222,-432,286,-692c16324,5454,16419,5194,16483,4935v,-44,-32,-130,-64,-217c16387,4718,16387,4718,16356,4718v-191,260,-159,693,-413,909xm16864,8484v,87,,173,,260c16896,8744,16896,8744,16927,8744v,-43,32,-87,32,-130c16959,8571,16927,8527,16896,8484v,-43,,,-32,xm16419,4675v,,,,,c16419,4675,16419,4675,16419,4675v,,,,,c16419,4675,16419,4675,16419,4675xm15498,9220v,,,,,c15498,9177,15498,9177,15498,9220v,-43,,-43,,c15498,9177,15498,9220,15498,9220xm10987,11255v64,-44,32,-130,,-174c10924,11168,10829,11298,10765,11384v64,-43,159,-86,222,-129xm14767,10908v,,-31,-43,-63,-86c14609,11038,14513,11211,14386,11428v191,-87,254,-347,381,-520xm16387,8051v-31,173,-63,260,-95,390c16483,8354,16483,8268,16387,8051xm10352,11861v-63,216,-191,303,-318,432c9907,12380,9844,12553,9780,12683v254,-216,509,-476,699,-822c10479,11817,10479,11774,10479,11774v-32,,-95,,-127,87xm15149,9869v95,-86,158,-130,254,-216c15212,9523,15212,9523,15149,9869xm15689,8441v-159,173,-96,433,-191,606c15466,9090,15498,9133,15498,9177v127,-217,286,-390,191,-736xm7430,6883v-254,216,-540,346,-763,692c6731,7575,6794,7618,6858,7575v63,-43,95,-130,159,-173c7207,7229,7398,7099,7652,6926v-127,-43,-191,-87,-222,-43xm10479,11774v,,,,,l10479,11774v32,-43,32,-43,,c10479,11731,10479,11731,10479,11774v,-43,,-43,,xm17658,4805v63,-217,318,-346,286,-693c17753,4199,17626,4242,17594,4502v,130,-95,173,-158,173c17309,4415,17404,4199,17499,3982v64,-130,95,-259,159,-389c17626,3549,17594,3506,17563,3463v-96,130,-159,216,-254,346c17277,3549,17245,3463,17150,3506v-159,87,-254,-86,-350,-43c16769,3333,16769,3246,16737,3160v-286,216,-350,519,-413,866c16451,3896,16546,3679,16737,3852v-64,217,-159,433,-286,563c16387,4502,16387,4545,16419,4632v95,43,191,-44,254,-130c16769,4372,16864,4242,17023,4242v-32,130,-64,260,-96,346c16927,4588,16959,4632,16959,4675v64,-43,159,-87,286,-173c17150,4675,17118,4718,17086,4805v-32,86,-63,173,-95,303c17086,5065,17150,5065,17213,5021r,433c17404,5194,17563,5065,17658,4805xm16483,2294v-191,87,-318,260,-413,476c16133,2770,16197,2814,16292,2814v-191,259,-445,346,-540,735c15847,3549,15943,3549,15943,3506v95,-130,158,-260,317,-303c16324,2943,16514,2943,16641,2770v,,,-43,32,-43c16641,2684,16610,2640,16546,2554v95,-87,159,-130,191,-173c16673,2164,16578,2251,16483,2294xm16006,2164v-222,87,-381,347,-603,606c15784,2943,15911,2511,16133,2381v127,-87,286,-260,350,-520c16229,1775,16197,2121,16006,2164xm10098,4112v254,173,413,-43,572,-130c10479,3896,10320,4112,10098,4112xm13560,3723v223,-174,445,-174,636,-433c13878,3290,13687,3420,13560,3723xm13306,6233v-254,44,-349,130,-349,390c13147,6623,13243,6450,13306,6233xm13687,5887v-190,-130,-222,260,-413,216c13274,6103,13274,6147,13274,6147v,43,,43,32,86c13338,6277,13401,6277,13401,6277v128,-130,223,-260,286,-390xm14545,3160v95,-43,222,43,349,-217c14736,2987,14640,3030,14545,3073v-32,44,,87,,87xm13084,3073v127,,254,-43,381,-43c13338,2900,13211,2900,13084,3073xm13306,6233v,,,,,c13306,6233,13306,6233,13306,6233v,,,,,c13306,6233,13306,6233,13306,6233xm2189,6320v190,-87,254,-303,285,-563c2284,5887,2220,6103,2189,6320xm14132,17748v254,-347,508,-736,699,-1126c14926,16449,14926,16189,15085,16146v,-346,349,-433,254,-779c15498,15367,15403,15194,15434,15107v64,-87,127,-173,159,-303c15657,14674,15657,14544,15720,14414v32,-129,64,-259,96,-346c15879,13852,15974,13635,16038,13419v-127,-43,-159,,-191,86c15752,13938,15593,14285,15466,14674v-159,476,-381,909,-572,1342c14640,16535,14386,17012,14069,17444v-255,390,-509,780,-826,1126c12893,18916,12544,19306,12163,19609v-254,173,-477,346,-731,519c11369,20172,11273,20172,11210,20215v-223,260,-572,260,-794,519c10161,20648,9971,20907,9717,20951v-350,86,-699,173,-1048,216c8446,21210,8256,21254,8001,21254v32,86,64,86,64,86c8224,21340,8351,21384,8510,21384v571,43,953,-87,1683,-433c10574,20778,10987,20648,11337,20388v476,-346,984,-649,1429,-1169c12957,19003,13147,18873,13338,18657v286,-260,540,-563,794,-909xm2284,14804v-223,303,-286,649,-350,1039c2061,15929,2157,16016,2252,16103v254,-347,413,-693,445,-1212c2601,14977,2570,15020,2538,15064v-95,173,-159,346,-254,519c2252,15453,2252,15367,2220,15237v32,-130,223,-217,64,-433xm2252,15583v-32,87,-32,217,-63,346c2093,15843,2030,15756,2093,15670v,-87,96,-87,159,-87xm13465,3636v-191,,-318,43,-476,217c13179,3853,13338,3896,13465,3636xm21279,1385v-318,43,-667,87,-985,130c20072,1558,19818,1602,19596,1688v-127,43,-223,130,-350,87c19151,1731,18992,1775,18929,1948v,,-32,,-64,c18865,1905,18833,1818,18801,1775v159,-347,477,-476,668,-779c19627,693,19881,519,20072,260v32,-44,95,-130,127,-173l19850,87v-381,519,-763,995,-1207,1428c18516,1645,18420,1818,18325,1948v-64,86,-127,173,-191,260c18134,2208,18134,2251,18134,2294v,43,32,43,64,87c18325,2251,18452,2164,18579,2034v254,217,508,87,794,-43c19405,1991,19437,1948,19437,1948v159,130,286,,413,-43c20072,1861,20263,1818,20517,1775v-96,216,-223,389,-381,476c19691,2467,19278,2857,18865,3203v-95,260,-349,303,-476,520c18293,3852,18261,4026,18103,3982v,217,31,390,-64,563c17944,4675,17849,4848,17849,4978v-32,173,-32,303,-64,476c17721,5714,17658,5930,17563,6233v-32,-43,-32,-86,-64,-130c17467,6103,17436,6147,17436,6147v31,433,-223,779,-191,1255c17467,7272,17404,6969,17563,6796v,87,,173,-32,260c17467,7359,17467,7618,17436,7921v,303,63,693,-127,953c17277,8917,17277,9004,17277,9047v32,563,-127,1039,-127,1602c17150,11168,16991,11644,17023,12164v,,,43,,43c16959,12640,16864,13073,16800,13505v,44,,130,,217c16800,13808,16800,13895,16800,13982v-127,346,-127,735,-222,1125c16514,15367,16387,15583,16451,15843v,43,,86,-32,130c16260,16319,16197,16752,16070,17142v-96,303,-318,562,-382,909c15657,18224,15530,18354,15434,18483v-127,217,-254,433,-349,693c15021,19349,14863,19479,14736,19609v-96,86,-159,130,-191,303c14545,19998,14450,20085,14418,20085v-127,-43,-127,87,-191,216c14196,20388,14037,20345,14037,20518v,43,-64,86,-64,86c13751,20518,13687,20864,13497,20864v-32,217,-191,173,-286,260c13084,21210,12957,21340,12861,21513r540,c13687,21297,13973,21037,14259,20778v318,-303,508,-693,826,-953c15212,19436,15530,19263,15657,18873v31,-87,159,-130,159,-216c15847,18440,16038,18354,16038,18180v,-259,190,-303,222,-476c16228,17661,16228,17618,16228,17618v128,-303,223,-520,318,-780c16610,16579,16673,16319,16737,16059v31,-173,127,-346,127,-519c16896,15323,16832,15020,17023,14847v,,31,-43,31,-86c16991,14501,17086,14241,17118,13938v32,-346,63,-692,191,-995c17372,12726,17372,12553,17309,12380v63,-260,127,-519,190,-736c17467,11601,17436,11558,17404,11558v95,-217,127,-433,95,-693c17499,10822,17499,10692,17499,10692v127,-87,95,-217,95,-390c17594,10086,17594,9913,17658,9696v32,-173,95,-346,32,-519c17626,8960,17721,8830,17721,8657v,-43,32,-130,32,-130c17658,8441,17690,8398,17753,8311v32,-43,32,-130,32,-216c17817,7965,17817,7792,17849,7662v63,-303,-64,-606,95,-866c17817,6623,17912,6493,17976,6363v31,-86,31,-173,63,-260c18071,5930,17976,5757,18103,5627v95,-130,-32,-303,95,-433c18261,5108,18261,4891,18325,4762v,-44,,-87,32,-130c18420,4502,18516,4415,18547,4285v32,-43,-31,-216,,-216c18706,4026,18643,3809,18738,3679v95,-86,222,-173,318,-216c19373,3246,19691,2987,20009,2727v190,-130,349,-303,508,-433c20676,2164,20866,2121,21057,1991v190,-130,349,-260,508,-389c21501,1428,21438,1342,21279,1385xm17658,1645v-64,,-127,-87,-127,-43c17372,1818,17181,1991,17086,2294v159,-43,191,-43,572,-649xm727,18007v96,-86,509,-303,636,-303c1553,17661,1585,17574,1585,17271v-540,,-985,433,-1461,909c283,18180,378,18137,441,18137v128,,191,-43,286,-130xm16927,1342v191,-260,413,-520,636,-736c17721,433,17880,260,18007,43r-317,c17594,173,17531,260,17436,390v-64,86,-127,216,-255,173c17181,476,17181,433,17181,390v64,-130,96,-217,128,-347l17086,43v-127,390,-254,823,-381,1212c16673,1342,16578,1428,16514,1515v159,43,286,,413,-173xm8541,20648v191,-87,382,-217,572,-260c9336,20388,9463,20172,9685,20172v95,,191,-130,254,-174c10193,19869,10416,19739,10670,19609v159,-87,286,-217,413,-346c11305,19003,11559,18830,11781,18613v286,-259,477,-389,731,-779c12385,17661,12290,17791,12226,17877v-349,303,-730,563,-1048,909c10733,19219,10193,19436,9717,19739v-286,216,-636,303,-921,476c8637,20085,8510,20345,8383,20345v-127,,-286,130,-413,130c7652,20475,7334,20648,6985,20604v-222,-43,-445,,-635,c6223,20604,6096,20604,5969,20561v-96,-43,-191,-43,-286,c5556,20561,5397,20475,5270,20388v-96,-87,-191,-173,-318,-87c4920,20345,4825,20301,4761,20258v-254,-130,-476,-260,-730,-389c3618,19609,3269,19176,2951,18743,2506,18180,2125,17488,1807,16752v-63,-87,-63,-217,-127,-346c1617,16406,1585,16449,1521,16449v32,-87,64,-217,64,-303c1585,16059,1521,15973,1458,15843v32,-87,127,-260,127,-260c1458,15410,1649,15237,1521,15064v-127,-173,32,-347,159,-520c1649,14501,1585,14458,1617,14414v32,-216,63,-432,127,-606c1871,13549,1966,13246,1998,12943v32,-260,159,-476,318,-650c2252,12034,2379,11774,2506,11558v95,-217,127,-520,318,-650c2824,10649,3014,10605,3110,10432v63,-173,190,-389,254,-563c3459,9696,3554,9523,3618,9350v63,-130,222,-217,191,-433c3809,8917,3840,8874,3840,8874v159,,127,-260,254,-347c4221,8441,4253,8224,4349,8095v31,-44,95,-87,127,-87c4571,7921,4666,7835,4571,7575v-159,217,-350,303,-445,606c4126,8224,4094,8224,4063,8224v-127,130,-286,130,-318,390c3745,8657,3681,8657,3650,8701v-96,173,-191,303,-286,476c3332,9220,3300,9307,3237,9350v-159,173,-286,346,-350,606c2856,10086,2792,10216,2697,10302v-96,87,-191,260,-223,433c2411,10952,2284,11125,2220,11341v-63,217,-190,433,-286,649c1839,12207,1776,12423,1712,12683v-159,476,-254,952,-381,1472c1299,14068,1236,14025,1236,13982v-32,-390,-32,-736,31,-1126c1299,12683,1331,12467,1363,12293v31,-346,158,-692,190,-1038c1585,10995,1776,10735,1807,10475v32,-259,159,-433,191,-692c2061,9480,2189,9177,2284,8917v32,-130,95,-303,127,-433c2443,8441,2443,8354,2474,8311v96,-87,159,-216,159,-390c2633,7878,2665,7835,2697,7748v63,-86,95,-216,159,-303c2983,7315,2856,7142,2983,7012v63,-86,95,-259,158,-346c3205,6536,3269,6406,3332,6233v32,-43,32,-86,32,-216c3269,6060,3237,6103,3205,6147v-222,259,-413,562,-540,952c2633,7229,2570,7402,2443,7445v-64,44,-64,217,-191,260c2316,7748,2347,7792,2379,7792v-63,129,-254,86,-159,303c1934,8181,2030,8614,1839,8787v,,,43,-32,87c1712,9047,1776,9263,1712,9436v-95,174,-191,390,-254,563c1426,10086,1299,10216,1458,10302v,,,87,-32,130c1363,10562,1236,10692,1267,10778v32,217,-95,217,-158,347c1140,11168,1172,11211,1204,11255v-95,86,-191,129,-127,346c1109,11687,1013,11861,981,11990v-63,130,-63,303,,433c918,12467,759,12423,854,12596v64,174,32,303,32,520c759,12899,664,12770,696,12553v,-43,,-130,-32,-173c473,12250,600,11990,473,11817v-32,-43,,-216,-32,-303c410,11428,378,11341,410,11211v31,-216,-96,-389,,-606c410,10562,346,10475,346,10432v32,-173,127,-303,95,-433c378,9653,441,9350,505,9090v32,-173,-64,-389,95,-519c473,8354,696,8311,696,8138v,-173,-64,-433,127,-520c727,7402,981,7315,918,7099v,-43,95,-130,159,-216c1077,6796,1045,6709,1045,6623v222,-87,159,-433,286,-520c1490,5974,1458,5627,1649,5627v-32,-43,-32,-130,-64,-216c1649,5411,1712,5454,1776,5454v31,-86,63,-173,63,-260c1839,5151,1839,5065,1871,5021v63,-86,127,-130,190,-173c1966,4718,2093,4675,2093,4588v32,-86,64,-216,127,-303c2252,4199,2284,4156,2379,4112v-32,87,-32,217,-63,303c2506,4329,2538,4112,2538,3896v95,,191,-43,286,-43c2792,3766,2760,3679,2729,3593r190,c2919,3506,2919,3376,2951,3247v127,,222,-44,349,-44c3364,3073,3300,2727,3554,2857v96,-303,413,-87,477,-476c4031,2337,4094,2337,4126,2294v95,-86,191,-130,286,-216c4507,1991,4571,1818,4730,1818v31,,31,-87,63,-130c4825,1645,4889,1602,4889,1602v95,43,127,,158,-130c5047,1472,5047,1428,5079,1428v222,,381,-216,572,-303c5810,1039,5969,996,6127,909v32,,32,-130,96,-216c6445,822,6636,563,6858,519v63,,95,-86,159,-86c7271,346,7557,303,7811,260,8224,173,8637,87,9081,43v191,,382,87,540,44c9907,,10193,130,10447,130v382,,794,130,1207,173c11718,303,11813,346,11877,346v444,-43,826,130,1239,217c13433,606,13719,649,14037,736v222,43,444,43,667,86c14831,822,14958,779,15117,779v63,,95,43,222,87c14894,1082,14481,1212,14100,1515v96,,191,87,286,43c14609,1472,14831,1472,15021,1299v64,-44,159,-44,223,-87c15498,1082,15720,996,15974,866v191,-87,286,-303,350,-520c16292,346,16229,303,16165,303v32,-173,159,-87,222,-173c16419,87,16419,43,16451,r-508,c15879,43,15784,87,15816,216v,,-32,87,-64,87c15561,346,15371,433,15212,390v-159,-44,-254,129,-381,86c14704,433,14545,390,14418,346v,,-32,,-32,c14100,433,13846,216,13560,346,13211,173,12861,173,12480,173v-63,,-127,-43,-222,-43c12131,87,12004,87,11877,43r-4638,c7176,87,7080,130,6985,43v,,-64,44,-64,87c6890,216,6858,216,6763,216v-223,44,-445,44,-604,174c5937,563,5683,649,5492,822v-286,217,-603,347,-858,606c4507,1558,4349,1731,4190,1775v-191,86,-318,216,-477,346c3586,2251,3459,2424,3332,2511v-413,216,-603,779,-985,1038c2252,3809,2061,3939,1934,4112,1585,4675,1236,5238,981,5930,823,6450,569,6883,441,7445,378,7878,251,8268,156,8701,92,9004,60,9307,60,9610v,86,,173,,259c-35,10345,-3,10865,60,11341v,130,32,303,64,433c124,11861,156,11904,156,11990v31,87,63,217,63,303c251,12380,251,12510,283,12596v31,174,63,347,190,477c569,13202,505,13462,696,13549v,346,222,519,285,822c854,14588,854,14588,918,14847v32,87,32,260,95,303c1236,15367,1109,15756,1236,16016v-64,476,127,779,349,1039c1585,17055,1617,17098,1617,17141v-32,44,-32,87,-64,174c1617,17358,1680,17444,1744,17488v-32,173,-64,259,-223,303c1426,17834,1299,17877,1236,18051v,43,-64,43,-96,43c950,18137,823,18224,696,18483v222,130,413,-129,635,-129c1236,18483,1140,18570,1045,18700v127,173,222,86,254,c1331,18570,1363,18613,1426,18613v32,,64,,95,c1712,18397,1712,18397,1903,18397v,-43,-32,-130,-32,-260c1998,18267,2093,18267,2189,18440v95,130,158,303,285,433c2601,18960,2665,19176,2760,19349v-349,43,-381,520,-667,606c2220,19739,2316,19479,2443,19263v,,-32,-44,-32,-44c2316,19263,2252,19306,2157,19349v,,-32,-43,-32,-43c2157,19219,2220,19133,2252,19046v-222,-43,-222,-43,-413,130c1807,19046,1744,18960,1712,18830v32,-44,64,-87,127,-173c1712,18657,1617,18657,1617,18700v-64,260,-254,303,-381,476c1109,19349,981,19522,823,19652v-159,130,-254,346,-445,390c314,20085,283,20215,219,20345v191,173,222,-217,381,-173c727,20215,823,19998,981,19955v128,-43,191,-303,350,-260c1363,19782,1394,19825,1426,19869v223,-174,413,-303,604,-433c2030,19436,2061,19479,2157,19566v-64,43,-127,129,-191,129c1839,19739,1776,19955,1712,20085v-63,130,-159,260,-32,433c1680,20518,1649,20648,1585,20734v-32,-130,-64,-173,-95,-303c1426,20648,1363,20821,1236,20864v,217,-159,260,-255,303c981,21254,1013,21297,1013,21297v-95,43,-159,87,-254,173c918,21427,1109,21600,1267,21340v96,-173,223,-303,350,-433c1871,20648,2125,20388,2316,20042v31,-87,127,-44,190,43c2443,20215,2347,20258,2316,20388v-191,346,-350,736,-540,1082c1776,21513,1744,21557,1744,21557r572,c2411,21427,2538,21297,2633,21167v96,-130,191,-303,318,-433c2983,20778,3014,20821,3078,20907r,-216c3141,20734,3173,20734,3205,20734v,130,,260,,390c3205,21254,3173,21340,3141,21513v382,-303,699,-649,890,-1082c4349,20561,4634,20691,4920,20864v96,43,191,130,286,217c5365,21254,5492,21470,5651,21557v32,,32,43,63,43l6159,21600v-32,-43,-95,-87,-127,-130c5937,21254,5746,21210,5587,21037v254,,477,,699,c6667,21037,7049,21081,7430,20951v190,-44,381,-44,540,-130c8256,20734,8414,20691,8541,20648xm3046,20388v-127,173,-254,390,-381,563c2538,21124,2411,21297,2284,21470v,-43,-64,-130,-32,-173c2284,21167,2347,21081,2411,20994v254,-303,381,-693,603,-1039c3078,19869,3078,19652,3110,19522v127,130,222,260,349,390c3300,20042,3173,20215,3046,20388xm3681,20561v-158,-173,-95,-346,159,-433c3777,20258,3745,20431,3681,20561xm2919,4935v-63,86,-127,130,-159,216c2792,5194,2824,5238,2919,5324v,-173,,-259,,-389xm15816,1428v-286,217,-572,477,-890,650c14894,2078,14863,2208,14831,2294v476,-86,889,-260,1175,-779c15974,1385,15911,1342,15816,1428xm12036,952v,,31,,,c12067,952,12067,952,12036,952v31,,31,,,c12036,952,12036,952,12036,952xm12067,952v127,44,286,173,445,-86c12321,909,12194,779,12067,952xm11877,909v-127,87,-223,87,-350,43c11432,909,11305,952,11114,952v127,130,191,217,223,260c11369,1125,11400,1082,11400,1039v32,43,32,86,64,86c11623,1125,11781,1082,11940,1039v32,,32,-87,64,-130c12004,909,11909,866,11877,909xm10289,1212v-286,,-540,130,-826,173c9177,1428,8923,1558,8637,1645v,43,,43,,86c8891,1688,9177,1645,9431,1602v508,-130,1016,-260,1556,-303c11051,1299,11114,1255,11178,1212v,-43,-32,-87,-32,-130c10860,1125,10574,1212,10289,1212xm12226,3333v,,,,,c12258,3333,12258,3333,12226,3333v32,,,,,c12226,3333,12226,3333,12226,3333xm11273,3809v286,-86,572,-173,858,-303c12163,3506,12194,3420,12226,3333v-317,43,-635,130,-921,303c11273,3636,11273,3723,11273,3809xm10765,4069v64,-43,95,-130,159,-130c10987,3896,11051,3896,11146,3853v-254,-130,-349,-44,-381,216xm7398,3679v-32,44,-95,87,-159,130c7176,3896,7049,3766,6985,3982v-32,130,-191,44,-286,130c6636,4156,6604,4242,6572,4285v-32,44,-63,87,-95,87c6318,4415,6223,4588,6096,4718v-127,130,-286,217,-413,390c5683,5108,5683,5151,5683,5238v63,,127,,158,-44c6159,4848,6540,4545,6890,4329v381,-217,699,-563,1080,-780c8033,3506,8129,3463,8160,3376v64,-173,127,44,191,c8605,3160,8923,3160,9081,2727v32,87,64,173,96,216c9272,2900,9399,2857,9494,2770v96,-86,223,,318,-173c9907,2424,10034,2684,10130,2554v,,31,,63,c10416,2467,10638,2381,10892,2337v349,-43,699,-173,1080,-129c12067,2208,12163,2164,12163,2034v-96,,-159,,-223,-43c11845,1905,11718,1905,11623,1948v-64,43,-127,130,-191,130c11369,2078,11337,1991,11273,1948v-32,86,-32,173,-63,216c11114,2164,11019,2121,10956,2121v-64,,-159,87,-223,130c10701,2208,10670,2164,10638,2121v-191,87,-381,260,-635,216c9971,2337,9939,2381,9907,2381v-349,173,-730,259,-1111,476c8573,3030,8351,3246,8065,3246v-222,174,-476,174,-667,433xm12734,3203v-222,-86,-349,43,-508,130c12417,3463,12576,3333,12734,3203xm4952,7445v-127,,-222,44,-254,173c4857,7748,4857,7489,4952,7445xm8414,18613v255,-86,445,-389,699,-476c9209,17877,9399,17877,9526,17748v64,-87,127,-174,223,-217c9971,17358,10161,17055,10416,16925v31,,95,-43,95,-87c10574,16622,10765,16492,10892,16362v286,-303,540,-649,826,-995c11813,15237,11940,15107,12099,14891v-95,43,-159,43,-190,43c11654,15020,11527,15323,11337,15497v-413,389,-826,865,-1239,1255c9621,17228,9145,17661,8637,18137v-64,87,-159,217,-223,173c8256,18267,8224,18440,8160,18570v96,43,191,43,254,43xm4253,18310v318,44,508,-346,763,-519c4952,17748,4889,17704,4857,17748v-223,173,-413,303,-636,476c4221,18224,4221,18267,4253,18310xm4507,19522v223,-130,382,-86,509,217c5174,19609,5333,19522,5492,19609v32,,95,-43,159,-43c5905,19479,6159,19392,6445,19306v349,-130,699,-260,1048,-346c7589,18916,7652,18916,7747,18873v-158,-130,-317,-173,-476,-87c7144,18873,6985,18960,6858,18960v-222,,-413,86,-635,129c6032,19089,5587,19176,5429,19133v-159,-44,-318,-87,-477,-87c4698,19089,4476,19133,4221,19219v-63,,-127,130,-190,217c4190,19609,4349,19609,4507,19522xm9494,15756v127,-130,191,-259,255,-519c9494,15497,9272,15713,9018,15929v-222,217,-477,433,-731,650c8033,16795,7779,17012,7525,17185v-254,173,-540,260,-731,606c7049,17791,7303,17748,7525,17574v349,-259,699,-606,1048,-865c8954,16492,9177,16059,9494,15756xm6381,3030v-95,173,-254,216,-412,303c5937,3333,5873,3376,5873,3376v32,260,-95,173,-222,217c5556,3636,5524,3679,5619,3853v286,-260,635,-390,921,-780c6445,3030,6381,2987,6381,3030xm5905,2034v-286,-43,-476,217,-667,390c5143,2511,5016,2640,4920,2727v-190,173,-381,390,-508,649c4507,3376,4603,3376,4698,3290v381,-303,667,-779,1112,-953c5873,2164,6000,2251,6159,2251v-32,-130,-63,-217,-63,-303c5969,1991,5937,2034,5905,2034xm4158,3723v63,-44,127,-87,191,-130l4349,3420v-64,86,-128,129,-191,216c4158,3636,4158,3679,4158,3723xm4380,3420v,,,,,c4380,3420,4380,3420,4380,3420v,,,,,l4380,3420xe" fillcolor="#d0af89 [3205]" stroked="f" strokeweight="1pt">
                      <v:stroke miterlimit="4" joinstyle="miter"/>
                      <v:path arrowok="t" o:extrusionok="f" o:connecttype="custom" o:connectlocs="431098,316865;431098,316865;431098,316865;431098,3168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gridSpan w:val="6"/>
            <w:shd w:val="clear" w:color="auto" w:fill="26385B" w:themeFill="accent1"/>
            <w:vAlign w:val="center"/>
          </w:tcPr>
          <w:p w14:paraId="1AFB5CFE" w14:textId="77777777" w:rsidR="0094305D" w:rsidRDefault="00700697" w:rsidP="00F515EB">
            <w:pPr>
              <w:pStyle w:val="Heading1"/>
            </w:pPr>
            <w:sdt>
              <w:sdtPr>
                <w:id w:val="-687371298"/>
                <w:placeholder>
                  <w:docPart w:val="738D2D35B017430086FF22B87E01DA39"/>
                </w:placeholder>
                <w:temporary/>
                <w:showingPlcHdr/>
                <w15:appearance w15:val="hidden"/>
              </w:sdtPr>
              <w:sdtEndPr>
                <w:rPr>
                  <w:rStyle w:val="Heading1Char"/>
                  <w:b w:val="0"/>
                </w:rPr>
              </w:sdtEndPr>
              <w:sdtContent>
                <w:r w:rsidR="0094305D" w:rsidRPr="00276BF3">
                  <w:rPr>
                    <w:rStyle w:val="Heading1Char"/>
                  </w:rPr>
                  <w:t>PIZZAS</w:t>
                </w:r>
              </w:sdtContent>
            </w:sdt>
          </w:p>
        </w:tc>
        <w:tc>
          <w:tcPr>
            <w:tcW w:w="1631" w:type="dxa"/>
            <w:gridSpan w:val="2"/>
            <w:shd w:val="clear" w:color="auto" w:fill="26385B" w:themeFill="accent1"/>
          </w:tcPr>
          <w:p w14:paraId="382B2C27" w14:textId="77777777" w:rsidR="0094305D" w:rsidRDefault="0094305D" w:rsidP="0094305D">
            <w:pPr>
              <w:pStyle w:val="GraphicAnchor"/>
              <w:jc w:val="right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6089C8CB" wp14:editId="0688BBCD">
                      <wp:extent cx="883920" cy="633730"/>
                      <wp:effectExtent l="0" t="0" r="5080" b="1270"/>
                      <wp:docPr id="24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3920" cy="6337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4159" y="0"/>
                                    </a:moveTo>
                                    <a:lnTo>
                                      <a:pt x="3910" y="0"/>
                                    </a:lnTo>
                                    <a:cubicBezTo>
                                      <a:pt x="4003" y="0"/>
                                      <a:pt x="4097" y="0"/>
                                      <a:pt x="4159" y="0"/>
                                    </a:cubicBezTo>
                                    <a:close/>
                                    <a:moveTo>
                                      <a:pt x="4624" y="6536"/>
                                    </a:moveTo>
                                    <a:cubicBezTo>
                                      <a:pt x="4531" y="6536"/>
                                      <a:pt x="4469" y="6580"/>
                                      <a:pt x="4407" y="6580"/>
                                    </a:cubicBezTo>
                                    <a:cubicBezTo>
                                      <a:pt x="4438" y="6666"/>
                                      <a:pt x="4469" y="6753"/>
                                      <a:pt x="4500" y="6796"/>
                                    </a:cubicBezTo>
                                    <a:lnTo>
                                      <a:pt x="4624" y="6796"/>
                                    </a:lnTo>
                                    <a:lnTo>
                                      <a:pt x="4624" y="6536"/>
                                    </a:lnTo>
                                    <a:close/>
                                    <a:moveTo>
                                      <a:pt x="4128" y="7532"/>
                                    </a:moveTo>
                                    <a:cubicBezTo>
                                      <a:pt x="4159" y="7532"/>
                                      <a:pt x="4190" y="7575"/>
                                      <a:pt x="4221" y="7575"/>
                                    </a:cubicBezTo>
                                    <a:cubicBezTo>
                                      <a:pt x="4252" y="7315"/>
                                      <a:pt x="4314" y="7229"/>
                                      <a:pt x="4438" y="7186"/>
                                    </a:cubicBezTo>
                                    <a:cubicBezTo>
                                      <a:pt x="4531" y="7142"/>
                                      <a:pt x="4562" y="7099"/>
                                      <a:pt x="4500" y="6969"/>
                                    </a:cubicBezTo>
                                    <a:cubicBezTo>
                                      <a:pt x="4469" y="6926"/>
                                      <a:pt x="4469" y="6883"/>
                                      <a:pt x="4469" y="6839"/>
                                    </a:cubicBezTo>
                                    <a:cubicBezTo>
                                      <a:pt x="4407" y="6839"/>
                                      <a:pt x="4376" y="6839"/>
                                      <a:pt x="4314" y="6796"/>
                                    </a:cubicBezTo>
                                    <a:cubicBezTo>
                                      <a:pt x="4252" y="6883"/>
                                      <a:pt x="4283" y="7012"/>
                                      <a:pt x="4190" y="7099"/>
                                    </a:cubicBezTo>
                                    <a:cubicBezTo>
                                      <a:pt x="4128" y="7142"/>
                                      <a:pt x="4097" y="7359"/>
                                      <a:pt x="4066" y="7489"/>
                                    </a:cubicBezTo>
                                    <a:cubicBezTo>
                                      <a:pt x="4097" y="7489"/>
                                      <a:pt x="4097" y="7532"/>
                                      <a:pt x="4128" y="7532"/>
                                    </a:cubicBezTo>
                                    <a:close/>
                                    <a:moveTo>
                                      <a:pt x="4500" y="6839"/>
                                    </a:moveTo>
                                    <a:lnTo>
                                      <a:pt x="4500" y="6839"/>
                                    </a:lnTo>
                                    <a:cubicBezTo>
                                      <a:pt x="4500" y="6839"/>
                                      <a:pt x="4500" y="6839"/>
                                      <a:pt x="4500" y="6839"/>
                                    </a:cubicBezTo>
                                    <a:cubicBezTo>
                                      <a:pt x="4500" y="6839"/>
                                      <a:pt x="4500" y="6839"/>
                                      <a:pt x="4500" y="6839"/>
                                    </a:cubicBezTo>
                                    <a:cubicBezTo>
                                      <a:pt x="4500" y="6839"/>
                                      <a:pt x="4500" y="6839"/>
                                      <a:pt x="4500" y="6839"/>
                                    </a:cubicBezTo>
                                    <a:close/>
                                    <a:moveTo>
                                      <a:pt x="5338" y="10043"/>
                                    </a:moveTo>
                                    <a:cubicBezTo>
                                      <a:pt x="5307" y="10129"/>
                                      <a:pt x="5276" y="10172"/>
                                      <a:pt x="5245" y="10259"/>
                                    </a:cubicBezTo>
                                    <a:cubicBezTo>
                                      <a:pt x="5307" y="10302"/>
                                      <a:pt x="5369" y="10302"/>
                                      <a:pt x="5431" y="10346"/>
                                    </a:cubicBezTo>
                                    <a:cubicBezTo>
                                      <a:pt x="5524" y="10172"/>
                                      <a:pt x="5431" y="10086"/>
                                      <a:pt x="5338" y="10043"/>
                                    </a:cubicBezTo>
                                    <a:close/>
                                    <a:moveTo>
                                      <a:pt x="11731" y="12034"/>
                                    </a:moveTo>
                                    <a:cubicBezTo>
                                      <a:pt x="11669" y="11947"/>
                                      <a:pt x="11576" y="11947"/>
                                      <a:pt x="11483" y="11904"/>
                                    </a:cubicBezTo>
                                    <a:cubicBezTo>
                                      <a:pt x="11390" y="11861"/>
                                      <a:pt x="11266" y="11904"/>
                                      <a:pt x="11204" y="11990"/>
                                    </a:cubicBezTo>
                                    <a:cubicBezTo>
                                      <a:pt x="11172" y="12077"/>
                                      <a:pt x="11110" y="12164"/>
                                      <a:pt x="11048" y="12337"/>
                                    </a:cubicBezTo>
                                    <a:cubicBezTo>
                                      <a:pt x="11172" y="12337"/>
                                      <a:pt x="11266" y="12293"/>
                                      <a:pt x="11328" y="12250"/>
                                    </a:cubicBezTo>
                                    <a:cubicBezTo>
                                      <a:pt x="11483" y="12120"/>
                                      <a:pt x="11545" y="12207"/>
                                      <a:pt x="11576" y="12423"/>
                                    </a:cubicBezTo>
                                    <a:cubicBezTo>
                                      <a:pt x="11607" y="12596"/>
                                      <a:pt x="11669" y="12770"/>
                                      <a:pt x="11700" y="13029"/>
                                    </a:cubicBezTo>
                                    <a:cubicBezTo>
                                      <a:pt x="11762" y="12856"/>
                                      <a:pt x="11793" y="12726"/>
                                      <a:pt x="11824" y="12596"/>
                                    </a:cubicBezTo>
                                    <a:cubicBezTo>
                                      <a:pt x="11793" y="12553"/>
                                      <a:pt x="11762" y="12553"/>
                                      <a:pt x="11731" y="12510"/>
                                    </a:cubicBezTo>
                                    <a:cubicBezTo>
                                      <a:pt x="11855" y="12164"/>
                                      <a:pt x="11855" y="12164"/>
                                      <a:pt x="11731" y="12034"/>
                                    </a:cubicBezTo>
                                    <a:close/>
                                    <a:moveTo>
                                      <a:pt x="7883" y="21470"/>
                                    </a:moveTo>
                                    <a:lnTo>
                                      <a:pt x="8100" y="21470"/>
                                    </a:lnTo>
                                    <a:cubicBezTo>
                                      <a:pt x="8100" y="21384"/>
                                      <a:pt x="8100" y="21297"/>
                                      <a:pt x="8069" y="21167"/>
                                    </a:cubicBezTo>
                                    <a:cubicBezTo>
                                      <a:pt x="7976" y="21297"/>
                                      <a:pt x="7945" y="21384"/>
                                      <a:pt x="7883" y="21470"/>
                                    </a:cubicBezTo>
                                    <a:close/>
                                    <a:moveTo>
                                      <a:pt x="10521" y="20258"/>
                                    </a:moveTo>
                                    <a:cubicBezTo>
                                      <a:pt x="10521" y="20431"/>
                                      <a:pt x="10490" y="20648"/>
                                      <a:pt x="10428" y="20821"/>
                                    </a:cubicBezTo>
                                    <a:cubicBezTo>
                                      <a:pt x="10366" y="20994"/>
                                      <a:pt x="10335" y="21081"/>
                                      <a:pt x="10397" y="21254"/>
                                    </a:cubicBezTo>
                                    <a:cubicBezTo>
                                      <a:pt x="10428" y="21384"/>
                                      <a:pt x="10397" y="21513"/>
                                      <a:pt x="10272" y="21470"/>
                                    </a:cubicBezTo>
                                    <a:cubicBezTo>
                                      <a:pt x="10272" y="21470"/>
                                      <a:pt x="10272" y="21470"/>
                                      <a:pt x="10272" y="21470"/>
                                    </a:cubicBezTo>
                                    <a:lnTo>
                                      <a:pt x="10552" y="21470"/>
                                    </a:lnTo>
                                    <a:cubicBezTo>
                                      <a:pt x="10614" y="20907"/>
                                      <a:pt x="10676" y="20345"/>
                                      <a:pt x="10738" y="19782"/>
                                    </a:cubicBezTo>
                                    <a:cubicBezTo>
                                      <a:pt x="10614" y="19912"/>
                                      <a:pt x="10521" y="20042"/>
                                      <a:pt x="10521" y="20258"/>
                                    </a:cubicBezTo>
                                    <a:close/>
                                    <a:moveTo>
                                      <a:pt x="10179" y="17055"/>
                                    </a:moveTo>
                                    <a:cubicBezTo>
                                      <a:pt x="10179" y="17055"/>
                                      <a:pt x="10179" y="16968"/>
                                      <a:pt x="10148" y="16968"/>
                                    </a:cubicBezTo>
                                    <a:cubicBezTo>
                                      <a:pt x="10055" y="16882"/>
                                      <a:pt x="10086" y="16795"/>
                                      <a:pt x="10117" y="16709"/>
                                    </a:cubicBezTo>
                                    <a:cubicBezTo>
                                      <a:pt x="10117" y="16665"/>
                                      <a:pt x="10055" y="16622"/>
                                      <a:pt x="9993" y="16579"/>
                                    </a:cubicBezTo>
                                    <a:cubicBezTo>
                                      <a:pt x="9993" y="16449"/>
                                      <a:pt x="9931" y="16276"/>
                                      <a:pt x="10024" y="16146"/>
                                    </a:cubicBezTo>
                                    <a:cubicBezTo>
                                      <a:pt x="9962" y="16016"/>
                                      <a:pt x="9931" y="15886"/>
                                      <a:pt x="9869" y="15800"/>
                                    </a:cubicBezTo>
                                    <a:cubicBezTo>
                                      <a:pt x="9807" y="15713"/>
                                      <a:pt x="9776" y="15583"/>
                                      <a:pt x="9683" y="15540"/>
                                    </a:cubicBezTo>
                                    <a:cubicBezTo>
                                      <a:pt x="9652" y="15497"/>
                                      <a:pt x="9590" y="15540"/>
                                      <a:pt x="9621" y="15453"/>
                                    </a:cubicBezTo>
                                    <a:cubicBezTo>
                                      <a:pt x="9652" y="15280"/>
                                      <a:pt x="9621" y="15194"/>
                                      <a:pt x="9497" y="15280"/>
                                    </a:cubicBezTo>
                                    <a:cubicBezTo>
                                      <a:pt x="9497" y="15280"/>
                                      <a:pt x="9466" y="15280"/>
                                      <a:pt x="9435" y="15280"/>
                                    </a:cubicBezTo>
                                    <a:cubicBezTo>
                                      <a:pt x="9341" y="15150"/>
                                      <a:pt x="9248" y="15064"/>
                                      <a:pt x="9186" y="14891"/>
                                    </a:cubicBezTo>
                                    <a:cubicBezTo>
                                      <a:pt x="9155" y="14804"/>
                                      <a:pt x="9155" y="14717"/>
                                      <a:pt x="9062" y="14761"/>
                                    </a:cubicBezTo>
                                    <a:cubicBezTo>
                                      <a:pt x="9062" y="14761"/>
                                      <a:pt x="9000" y="14717"/>
                                      <a:pt x="9000" y="14717"/>
                                    </a:cubicBezTo>
                                    <a:cubicBezTo>
                                      <a:pt x="9000" y="14458"/>
                                      <a:pt x="8845" y="14501"/>
                                      <a:pt x="8752" y="14458"/>
                                    </a:cubicBezTo>
                                    <a:cubicBezTo>
                                      <a:pt x="8472" y="14414"/>
                                      <a:pt x="8162" y="14371"/>
                                      <a:pt x="7883" y="14371"/>
                                    </a:cubicBezTo>
                                    <a:cubicBezTo>
                                      <a:pt x="7697" y="14371"/>
                                      <a:pt x="7510" y="14414"/>
                                      <a:pt x="7355" y="14458"/>
                                    </a:cubicBezTo>
                                    <a:cubicBezTo>
                                      <a:pt x="7169" y="14501"/>
                                      <a:pt x="7045" y="14674"/>
                                      <a:pt x="6890" y="14717"/>
                                    </a:cubicBezTo>
                                    <a:cubicBezTo>
                                      <a:pt x="6797" y="14761"/>
                                      <a:pt x="6735" y="14847"/>
                                      <a:pt x="6641" y="14934"/>
                                    </a:cubicBezTo>
                                    <a:cubicBezTo>
                                      <a:pt x="6486" y="15020"/>
                                      <a:pt x="6362" y="15194"/>
                                      <a:pt x="6331" y="15410"/>
                                    </a:cubicBezTo>
                                    <a:cubicBezTo>
                                      <a:pt x="6331" y="15453"/>
                                      <a:pt x="6269" y="15453"/>
                                      <a:pt x="6238" y="15497"/>
                                    </a:cubicBezTo>
                                    <a:cubicBezTo>
                                      <a:pt x="6176" y="15583"/>
                                      <a:pt x="6083" y="15627"/>
                                      <a:pt x="6052" y="15713"/>
                                    </a:cubicBezTo>
                                    <a:cubicBezTo>
                                      <a:pt x="5897" y="16103"/>
                                      <a:pt x="5710" y="16449"/>
                                      <a:pt x="5710" y="16925"/>
                                    </a:cubicBezTo>
                                    <a:cubicBezTo>
                                      <a:pt x="5710" y="16968"/>
                                      <a:pt x="5710" y="17055"/>
                                      <a:pt x="5710" y="17055"/>
                                    </a:cubicBezTo>
                                    <a:cubicBezTo>
                                      <a:pt x="5617" y="17228"/>
                                      <a:pt x="5648" y="17401"/>
                                      <a:pt x="5679" y="17574"/>
                                    </a:cubicBezTo>
                                    <a:cubicBezTo>
                                      <a:pt x="5679" y="17661"/>
                                      <a:pt x="5710" y="17748"/>
                                      <a:pt x="5710" y="17791"/>
                                    </a:cubicBezTo>
                                    <a:cubicBezTo>
                                      <a:pt x="5648" y="18007"/>
                                      <a:pt x="5741" y="18180"/>
                                      <a:pt x="5803" y="18310"/>
                                    </a:cubicBezTo>
                                    <a:cubicBezTo>
                                      <a:pt x="5897" y="18440"/>
                                      <a:pt x="5928" y="18613"/>
                                      <a:pt x="5959" y="18786"/>
                                    </a:cubicBezTo>
                                    <a:cubicBezTo>
                                      <a:pt x="6021" y="19046"/>
                                      <a:pt x="6114" y="19133"/>
                                      <a:pt x="6300" y="19176"/>
                                    </a:cubicBezTo>
                                    <a:cubicBezTo>
                                      <a:pt x="6269" y="19436"/>
                                      <a:pt x="6424" y="19522"/>
                                      <a:pt x="6548" y="19566"/>
                                    </a:cubicBezTo>
                                    <a:cubicBezTo>
                                      <a:pt x="6641" y="19609"/>
                                      <a:pt x="6735" y="19566"/>
                                      <a:pt x="6766" y="19739"/>
                                    </a:cubicBezTo>
                                    <a:cubicBezTo>
                                      <a:pt x="6766" y="19739"/>
                                      <a:pt x="6797" y="19782"/>
                                      <a:pt x="6828" y="19782"/>
                                    </a:cubicBezTo>
                                    <a:cubicBezTo>
                                      <a:pt x="6952" y="19782"/>
                                      <a:pt x="7076" y="19782"/>
                                      <a:pt x="7138" y="19955"/>
                                    </a:cubicBezTo>
                                    <a:cubicBezTo>
                                      <a:pt x="7231" y="19825"/>
                                      <a:pt x="7293" y="20042"/>
                                      <a:pt x="7417" y="19998"/>
                                    </a:cubicBezTo>
                                    <a:cubicBezTo>
                                      <a:pt x="7510" y="19955"/>
                                      <a:pt x="7603" y="19998"/>
                                      <a:pt x="7697" y="20085"/>
                                    </a:cubicBezTo>
                                    <a:cubicBezTo>
                                      <a:pt x="7790" y="20172"/>
                                      <a:pt x="7914" y="20128"/>
                                      <a:pt x="8007" y="20128"/>
                                    </a:cubicBezTo>
                                    <a:cubicBezTo>
                                      <a:pt x="8131" y="20128"/>
                                      <a:pt x="8286" y="20128"/>
                                      <a:pt x="8410" y="20085"/>
                                    </a:cubicBezTo>
                                    <a:cubicBezTo>
                                      <a:pt x="8503" y="20042"/>
                                      <a:pt x="8566" y="20128"/>
                                      <a:pt x="8659" y="19998"/>
                                    </a:cubicBezTo>
                                    <a:cubicBezTo>
                                      <a:pt x="8752" y="20128"/>
                                      <a:pt x="8845" y="19955"/>
                                      <a:pt x="8938" y="19955"/>
                                    </a:cubicBezTo>
                                    <a:cubicBezTo>
                                      <a:pt x="9031" y="19955"/>
                                      <a:pt x="9093" y="19912"/>
                                      <a:pt x="9155" y="19869"/>
                                    </a:cubicBezTo>
                                    <a:cubicBezTo>
                                      <a:pt x="9310" y="19782"/>
                                      <a:pt x="9466" y="19695"/>
                                      <a:pt x="9621" y="19609"/>
                                    </a:cubicBezTo>
                                    <a:cubicBezTo>
                                      <a:pt x="9652" y="19609"/>
                                      <a:pt x="9683" y="19522"/>
                                      <a:pt x="9652" y="19479"/>
                                    </a:cubicBezTo>
                                    <a:cubicBezTo>
                                      <a:pt x="9621" y="19436"/>
                                      <a:pt x="9590" y="19436"/>
                                      <a:pt x="9559" y="19392"/>
                                    </a:cubicBezTo>
                                    <a:cubicBezTo>
                                      <a:pt x="9621" y="19089"/>
                                      <a:pt x="9838" y="18916"/>
                                      <a:pt x="9962" y="18613"/>
                                    </a:cubicBezTo>
                                    <a:cubicBezTo>
                                      <a:pt x="10086" y="18354"/>
                                      <a:pt x="10086" y="18007"/>
                                      <a:pt x="10241" y="17791"/>
                                    </a:cubicBezTo>
                                    <a:cubicBezTo>
                                      <a:pt x="10210" y="17704"/>
                                      <a:pt x="10179" y="17661"/>
                                      <a:pt x="10117" y="17574"/>
                                    </a:cubicBezTo>
                                    <a:cubicBezTo>
                                      <a:pt x="10179" y="17531"/>
                                      <a:pt x="10272" y="17488"/>
                                      <a:pt x="10272" y="17488"/>
                                    </a:cubicBezTo>
                                    <a:cubicBezTo>
                                      <a:pt x="10210" y="17358"/>
                                      <a:pt x="10086" y="17228"/>
                                      <a:pt x="10179" y="17055"/>
                                    </a:cubicBezTo>
                                    <a:close/>
                                    <a:moveTo>
                                      <a:pt x="7883" y="19652"/>
                                    </a:moveTo>
                                    <a:cubicBezTo>
                                      <a:pt x="7759" y="19652"/>
                                      <a:pt x="7666" y="19609"/>
                                      <a:pt x="7541" y="19609"/>
                                    </a:cubicBezTo>
                                    <a:cubicBezTo>
                                      <a:pt x="7448" y="19609"/>
                                      <a:pt x="7417" y="19436"/>
                                      <a:pt x="7293" y="19479"/>
                                    </a:cubicBezTo>
                                    <a:cubicBezTo>
                                      <a:pt x="7231" y="19522"/>
                                      <a:pt x="7138" y="19392"/>
                                      <a:pt x="7076" y="19349"/>
                                    </a:cubicBezTo>
                                    <a:cubicBezTo>
                                      <a:pt x="6952" y="19263"/>
                                      <a:pt x="6797" y="19263"/>
                                      <a:pt x="6703" y="19046"/>
                                    </a:cubicBezTo>
                                    <a:cubicBezTo>
                                      <a:pt x="6672" y="18916"/>
                                      <a:pt x="6486" y="19003"/>
                                      <a:pt x="6486" y="18743"/>
                                    </a:cubicBezTo>
                                    <a:cubicBezTo>
                                      <a:pt x="6486" y="18743"/>
                                      <a:pt x="6393" y="18700"/>
                                      <a:pt x="6300" y="18657"/>
                                    </a:cubicBezTo>
                                    <a:cubicBezTo>
                                      <a:pt x="6300" y="18483"/>
                                      <a:pt x="6238" y="18310"/>
                                      <a:pt x="6114" y="18137"/>
                                    </a:cubicBezTo>
                                    <a:cubicBezTo>
                                      <a:pt x="6052" y="18051"/>
                                      <a:pt x="6052" y="17921"/>
                                      <a:pt x="5990" y="17834"/>
                                    </a:cubicBezTo>
                                    <a:cubicBezTo>
                                      <a:pt x="6021" y="17791"/>
                                      <a:pt x="6052" y="17791"/>
                                      <a:pt x="6114" y="17748"/>
                                    </a:cubicBezTo>
                                    <a:cubicBezTo>
                                      <a:pt x="6083" y="17704"/>
                                      <a:pt x="6021" y="17661"/>
                                      <a:pt x="5990" y="17618"/>
                                    </a:cubicBezTo>
                                    <a:cubicBezTo>
                                      <a:pt x="6145" y="17445"/>
                                      <a:pt x="6052" y="17185"/>
                                      <a:pt x="6083" y="16968"/>
                                    </a:cubicBezTo>
                                    <a:cubicBezTo>
                                      <a:pt x="6114" y="16839"/>
                                      <a:pt x="6114" y="16752"/>
                                      <a:pt x="6176" y="16622"/>
                                    </a:cubicBezTo>
                                    <a:cubicBezTo>
                                      <a:pt x="6207" y="16536"/>
                                      <a:pt x="6300" y="16406"/>
                                      <a:pt x="6269" y="16362"/>
                                    </a:cubicBezTo>
                                    <a:cubicBezTo>
                                      <a:pt x="6207" y="16189"/>
                                      <a:pt x="6331" y="16189"/>
                                      <a:pt x="6331" y="16059"/>
                                    </a:cubicBezTo>
                                    <a:cubicBezTo>
                                      <a:pt x="6331" y="15973"/>
                                      <a:pt x="6455" y="15930"/>
                                      <a:pt x="6455" y="15800"/>
                                    </a:cubicBezTo>
                                    <a:cubicBezTo>
                                      <a:pt x="6455" y="15713"/>
                                      <a:pt x="6517" y="15540"/>
                                      <a:pt x="6672" y="15540"/>
                                    </a:cubicBezTo>
                                    <a:cubicBezTo>
                                      <a:pt x="6672" y="15930"/>
                                      <a:pt x="6641" y="16319"/>
                                      <a:pt x="6641" y="16709"/>
                                    </a:cubicBezTo>
                                    <a:cubicBezTo>
                                      <a:pt x="6672" y="17055"/>
                                      <a:pt x="6766" y="17315"/>
                                      <a:pt x="6797" y="17661"/>
                                    </a:cubicBezTo>
                                    <a:cubicBezTo>
                                      <a:pt x="6828" y="17921"/>
                                      <a:pt x="6952" y="18051"/>
                                      <a:pt x="7045" y="18267"/>
                                    </a:cubicBezTo>
                                    <a:cubicBezTo>
                                      <a:pt x="7045" y="18310"/>
                                      <a:pt x="7076" y="18310"/>
                                      <a:pt x="7107" y="18354"/>
                                    </a:cubicBezTo>
                                    <a:cubicBezTo>
                                      <a:pt x="7138" y="18397"/>
                                      <a:pt x="7262" y="18354"/>
                                      <a:pt x="7231" y="18527"/>
                                    </a:cubicBezTo>
                                    <a:cubicBezTo>
                                      <a:pt x="7231" y="18570"/>
                                      <a:pt x="7324" y="18613"/>
                                      <a:pt x="7355" y="18657"/>
                                    </a:cubicBezTo>
                                    <a:cubicBezTo>
                                      <a:pt x="7355" y="18657"/>
                                      <a:pt x="7386" y="18657"/>
                                      <a:pt x="7386" y="18700"/>
                                    </a:cubicBezTo>
                                    <a:cubicBezTo>
                                      <a:pt x="7355" y="18830"/>
                                      <a:pt x="7417" y="18916"/>
                                      <a:pt x="7510" y="18916"/>
                                    </a:cubicBezTo>
                                    <a:cubicBezTo>
                                      <a:pt x="7510" y="19089"/>
                                      <a:pt x="7635" y="19089"/>
                                      <a:pt x="7697" y="19176"/>
                                    </a:cubicBezTo>
                                    <a:cubicBezTo>
                                      <a:pt x="7790" y="19306"/>
                                      <a:pt x="7883" y="19436"/>
                                      <a:pt x="8038" y="19436"/>
                                    </a:cubicBezTo>
                                    <a:cubicBezTo>
                                      <a:pt x="8100" y="19436"/>
                                      <a:pt x="8131" y="19522"/>
                                      <a:pt x="8255" y="19652"/>
                                    </a:cubicBezTo>
                                    <a:cubicBezTo>
                                      <a:pt x="8038" y="19695"/>
                                      <a:pt x="7945" y="19695"/>
                                      <a:pt x="7883" y="19652"/>
                                    </a:cubicBezTo>
                                    <a:close/>
                                    <a:moveTo>
                                      <a:pt x="9714" y="18094"/>
                                    </a:moveTo>
                                    <a:cubicBezTo>
                                      <a:pt x="9683" y="18180"/>
                                      <a:pt x="9683" y="18267"/>
                                      <a:pt x="9683" y="18354"/>
                                    </a:cubicBezTo>
                                    <a:cubicBezTo>
                                      <a:pt x="9683" y="18483"/>
                                      <a:pt x="9652" y="18440"/>
                                      <a:pt x="9590" y="18440"/>
                                    </a:cubicBezTo>
                                    <a:cubicBezTo>
                                      <a:pt x="9559" y="18440"/>
                                      <a:pt x="9559" y="18527"/>
                                      <a:pt x="9559" y="18527"/>
                                    </a:cubicBezTo>
                                    <a:cubicBezTo>
                                      <a:pt x="9621" y="18570"/>
                                      <a:pt x="9590" y="18613"/>
                                      <a:pt x="9559" y="18657"/>
                                    </a:cubicBezTo>
                                    <a:cubicBezTo>
                                      <a:pt x="9404" y="18873"/>
                                      <a:pt x="9279" y="19133"/>
                                      <a:pt x="9093" y="19306"/>
                                    </a:cubicBezTo>
                                    <a:cubicBezTo>
                                      <a:pt x="8907" y="19479"/>
                                      <a:pt x="8721" y="19609"/>
                                      <a:pt x="8472" y="19479"/>
                                    </a:cubicBezTo>
                                    <a:cubicBezTo>
                                      <a:pt x="8379" y="19436"/>
                                      <a:pt x="8286" y="19436"/>
                                      <a:pt x="8193" y="19392"/>
                                    </a:cubicBezTo>
                                    <a:cubicBezTo>
                                      <a:pt x="8069" y="19306"/>
                                      <a:pt x="7945" y="19219"/>
                                      <a:pt x="7852" y="19089"/>
                                    </a:cubicBezTo>
                                    <a:cubicBezTo>
                                      <a:pt x="7697" y="18873"/>
                                      <a:pt x="7541" y="18743"/>
                                      <a:pt x="7386" y="18527"/>
                                    </a:cubicBezTo>
                                    <a:cubicBezTo>
                                      <a:pt x="7138" y="18224"/>
                                      <a:pt x="7014" y="17877"/>
                                      <a:pt x="6859" y="17488"/>
                                    </a:cubicBezTo>
                                    <a:cubicBezTo>
                                      <a:pt x="6797" y="17358"/>
                                      <a:pt x="6828" y="17185"/>
                                      <a:pt x="6766" y="17055"/>
                                    </a:cubicBezTo>
                                    <a:cubicBezTo>
                                      <a:pt x="6735" y="16968"/>
                                      <a:pt x="6797" y="16752"/>
                                      <a:pt x="6797" y="16579"/>
                                    </a:cubicBezTo>
                                    <a:cubicBezTo>
                                      <a:pt x="6797" y="16536"/>
                                      <a:pt x="6766" y="16449"/>
                                      <a:pt x="6766" y="16362"/>
                                    </a:cubicBezTo>
                                    <a:cubicBezTo>
                                      <a:pt x="6766" y="16319"/>
                                      <a:pt x="6735" y="16319"/>
                                      <a:pt x="6735" y="16319"/>
                                    </a:cubicBezTo>
                                    <a:cubicBezTo>
                                      <a:pt x="6859" y="16103"/>
                                      <a:pt x="6797" y="15843"/>
                                      <a:pt x="6859" y="15583"/>
                                    </a:cubicBezTo>
                                    <a:cubicBezTo>
                                      <a:pt x="6859" y="15540"/>
                                      <a:pt x="6890" y="15540"/>
                                      <a:pt x="6921" y="15497"/>
                                    </a:cubicBezTo>
                                    <a:cubicBezTo>
                                      <a:pt x="6859" y="15453"/>
                                      <a:pt x="6797" y="15410"/>
                                      <a:pt x="6735" y="15410"/>
                                    </a:cubicBezTo>
                                    <a:cubicBezTo>
                                      <a:pt x="6766" y="15367"/>
                                      <a:pt x="6766" y="15323"/>
                                      <a:pt x="6766" y="15323"/>
                                    </a:cubicBezTo>
                                    <a:cubicBezTo>
                                      <a:pt x="7045" y="15367"/>
                                      <a:pt x="7107" y="15323"/>
                                      <a:pt x="7262" y="14934"/>
                                    </a:cubicBezTo>
                                    <a:cubicBezTo>
                                      <a:pt x="7324" y="14847"/>
                                      <a:pt x="7417" y="15107"/>
                                      <a:pt x="7448" y="14891"/>
                                    </a:cubicBezTo>
                                    <a:cubicBezTo>
                                      <a:pt x="7448" y="14891"/>
                                      <a:pt x="7479" y="14847"/>
                                      <a:pt x="7479" y="14847"/>
                                    </a:cubicBezTo>
                                    <a:cubicBezTo>
                                      <a:pt x="7572" y="14761"/>
                                      <a:pt x="7666" y="14891"/>
                                      <a:pt x="7759" y="14804"/>
                                    </a:cubicBezTo>
                                    <a:cubicBezTo>
                                      <a:pt x="7852" y="14761"/>
                                      <a:pt x="7945" y="14717"/>
                                      <a:pt x="8007" y="14717"/>
                                    </a:cubicBezTo>
                                    <a:cubicBezTo>
                                      <a:pt x="8224" y="14717"/>
                                      <a:pt x="8472" y="14717"/>
                                      <a:pt x="8659" y="14804"/>
                                    </a:cubicBezTo>
                                    <a:cubicBezTo>
                                      <a:pt x="8814" y="14847"/>
                                      <a:pt x="8969" y="15020"/>
                                      <a:pt x="9124" y="15150"/>
                                    </a:cubicBezTo>
                                    <a:cubicBezTo>
                                      <a:pt x="9186" y="15194"/>
                                      <a:pt x="9217" y="15323"/>
                                      <a:pt x="9310" y="15323"/>
                                    </a:cubicBezTo>
                                    <a:cubicBezTo>
                                      <a:pt x="9435" y="15323"/>
                                      <a:pt x="9248" y="15453"/>
                                      <a:pt x="9310" y="15497"/>
                                    </a:cubicBezTo>
                                    <a:cubicBezTo>
                                      <a:pt x="9372" y="15583"/>
                                      <a:pt x="9435" y="15670"/>
                                      <a:pt x="9497" y="15756"/>
                                    </a:cubicBezTo>
                                    <a:cubicBezTo>
                                      <a:pt x="9497" y="15756"/>
                                      <a:pt x="9528" y="15800"/>
                                      <a:pt x="9528" y="15800"/>
                                    </a:cubicBezTo>
                                    <a:cubicBezTo>
                                      <a:pt x="9497" y="16103"/>
                                      <a:pt x="9714" y="16319"/>
                                      <a:pt x="9714" y="16622"/>
                                    </a:cubicBezTo>
                                    <a:cubicBezTo>
                                      <a:pt x="9807" y="17142"/>
                                      <a:pt x="9900" y="17618"/>
                                      <a:pt x="9714" y="18094"/>
                                    </a:cubicBezTo>
                                    <a:close/>
                                    <a:moveTo>
                                      <a:pt x="6735" y="13462"/>
                                    </a:moveTo>
                                    <a:cubicBezTo>
                                      <a:pt x="6610" y="13332"/>
                                      <a:pt x="6486" y="13202"/>
                                      <a:pt x="6362" y="13073"/>
                                    </a:cubicBezTo>
                                    <a:cubicBezTo>
                                      <a:pt x="6300" y="13332"/>
                                      <a:pt x="6331" y="13549"/>
                                      <a:pt x="6548" y="13679"/>
                                    </a:cubicBezTo>
                                    <a:cubicBezTo>
                                      <a:pt x="6579" y="13635"/>
                                      <a:pt x="6641" y="13549"/>
                                      <a:pt x="6735" y="13462"/>
                                    </a:cubicBezTo>
                                    <a:close/>
                                    <a:moveTo>
                                      <a:pt x="11483" y="18916"/>
                                    </a:moveTo>
                                    <a:cubicBezTo>
                                      <a:pt x="11514" y="19046"/>
                                      <a:pt x="11452" y="19133"/>
                                      <a:pt x="11421" y="19263"/>
                                    </a:cubicBezTo>
                                    <a:cubicBezTo>
                                      <a:pt x="11390" y="19349"/>
                                      <a:pt x="11359" y="19392"/>
                                      <a:pt x="11359" y="19479"/>
                                    </a:cubicBezTo>
                                    <a:cubicBezTo>
                                      <a:pt x="11390" y="19782"/>
                                      <a:pt x="11266" y="20042"/>
                                      <a:pt x="11266" y="20301"/>
                                    </a:cubicBezTo>
                                    <a:cubicBezTo>
                                      <a:pt x="11235" y="20604"/>
                                      <a:pt x="11203" y="20907"/>
                                      <a:pt x="11203" y="21254"/>
                                    </a:cubicBezTo>
                                    <a:cubicBezTo>
                                      <a:pt x="11203" y="21340"/>
                                      <a:pt x="11235" y="21427"/>
                                      <a:pt x="11266" y="21513"/>
                                    </a:cubicBezTo>
                                    <a:lnTo>
                                      <a:pt x="11328" y="21513"/>
                                    </a:lnTo>
                                    <a:cubicBezTo>
                                      <a:pt x="11359" y="21513"/>
                                      <a:pt x="11359" y="21513"/>
                                      <a:pt x="11390" y="21470"/>
                                    </a:cubicBezTo>
                                    <a:cubicBezTo>
                                      <a:pt x="11328" y="21297"/>
                                      <a:pt x="11421" y="21167"/>
                                      <a:pt x="11421" y="21037"/>
                                    </a:cubicBezTo>
                                    <a:cubicBezTo>
                                      <a:pt x="11421" y="20864"/>
                                      <a:pt x="11452" y="20691"/>
                                      <a:pt x="11483" y="20518"/>
                                    </a:cubicBezTo>
                                    <a:cubicBezTo>
                                      <a:pt x="11514" y="20215"/>
                                      <a:pt x="11483" y="19912"/>
                                      <a:pt x="11576" y="19652"/>
                                    </a:cubicBezTo>
                                    <a:cubicBezTo>
                                      <a:pt x="11669" y="19392"/>
                                      <a:pt x="11607" y="19133"/>
                                      <a:pt x="11669" y="18786"/>
                                    </a:cubicBezTo>
                                    <a:cubicBezTo>
                                      <a:pt x="11545" y="18873"/>
                                      <a:pt x="11483" y="18916"/>
                                      <a:pt x="11483" y="18916"/>
                                    </a:cubicBezTo>
                                    <a:close/>
                                    <a:moveTo>
                                      <a:pt x="6083" y="20994"/>
                                    </a:moveTo>
                                    <a:cubicBezTo>
                                      <a:pt x="6362" y="20951"/>
                                      <a:pt x="6424" y="20821"/>
                                      <a:pt x="6331" y="20475"/>
                                    </a:cubicBezTo>
                                    <a:cubicBezTo>
                                      <a:pt x="6269" y="20648"/>
                                      <a:pt x="6176" y="20821"/>
                                      <a:pt x="6083" y="20994"/>
                                    </a:cubicBezTo>
                                    <a:close/>
                                    <a:moveTo>
                                      <a:pt x="21290" y="1472"/>
                                    </a:moveTo>
                                    <a:cubicBezTo>
                                      <a:pt x="21321" y="1428"/>
                                      <a:pt x="21383" y="1428"/>
                                      <a:pt x="21414" y="1385"/>
                                    </a:cubicBezTo>
                                    <a:cubicBezTo>
                                      <a:pt x="21321" y="1428"/>
                                      <a:pt x="21197" y="1342"/>
                                      <a:pt x="21166" y="1558"/>
                                    </a:cubicBezTo>
                                    <a:cubicBezTo>
                                      <a:pt x="21197" y="1602"/>
                                      <a:pt x="21197" y="1602"/>
                                      <a:pt x="21228" y="1645"/>
                                    </a:cubicBezTo>
                                    <a:cubicBezTo>
                                      <a:pt x="21228" y="1558"/>
                                      <a:pt x="21259" y="1472"/>
                                      <a:pt x="21290" y="1472"/>
                                    </a:cubicBezTo>
                                    <a:close/>
                                    <a:moveTo>
                                      <a:pt x="16014" y="1515"/>
                                    </a:moveTo>
                                    <a:cubicBezTo>
                                      <a:pt x="16262" y="1472"/>
                                      <a:pt x="16386" y="1212"/>
                                      <a:pt x="16448" y="909"/>
                                    </a:cubicBezTo>
                                    <a:cubicBezTo>
                                      <a:pt x="16448" y="909"/>
                                      <a:pt x="16479" y="866"/>
                                      <a:pt x="16479" y="866"/>
                                    </a:cubicBezTo>
                                    <a:cubicBezTo>
                                      <a:pt x="16479" y="866"/>
                                      <a:pt x="16510" y="866"/>
                                      <a:pt x="16541" y="866"/>
                                    </a:cubicBezTo>
                                    <a:cubicBezTo>
                                      <a:pt x="16541" y="909"/>
                                      <a:pt x="16572" y="952"/>
                                      <a:pt x="16572" y="996"/>
                                    </a:cubicBezTo>
                                    <a:cubicBezTo>
                                      <a:pt x="16635" y="909"/>
                                      <a:pt x="16790" y="909"/>
                                      <a:pt x="16759" y="736"/>
                                    </a:cubicBezTo>
                                    <a:cubicBezTo>
                                      <a:pt x="16821" y="649"/>
                                      <a:pt x="16883" y="519"/>
                                      <a:pt x="16976" y="476"/>
                                    </a:cubicBezTo>
                                    <a:cubicBezTo>
                                      <a:pt x="17193" y="433"/>
                                      <a:pt x="17317" y="130"/>
                                      <a:pt x="17504" y="0"/>
                                    </a:cubicBezTo>
                                    <a:lnTo>
                                      <a:pt x="17286" y="0"/>
                                    </a:lnTo>
                                    <a:cubicBezTo>
                                      <a:pt x="17255" y="43"/>
                                      <a:pt x="17224" y="87"/>
                                      <a:pt x="17193" y="87"/>
                                    </a:cubicBezTo>
                                    <a:cubicBezTo>
                                      <a:pt x="17069" y="173"/>
                                      <a:pt x="16976" y="260"/>
                                      <a:pt x="16852" y="390"/>
                                    </a:cubicBezTo>
                                    <a:cubicBezTo>
                                      <a:pt x="16790" y="476"/>
                                      <a:pt x="16666" y="519"/>
                                      <a:pt x="16666" y="693"/>
                                    </a:cubicBezTo>
                                    <a:cubicBezTo>
                                      <a:pt x="16479" y="649"/>
                                      <a:pt x="16417" y="822"/>
                                      <a:pt x="16355" y="996"/>
                                    </a:cubicBezTo>
                                    <a:cubicBezTo>
                                      <a:pt x="16324" y="1039"/>
                                      <a:pt x="16324" y="1125"/>
                                      <a:pt x="16293" y="1125"/>
                                    </a:cubicBezTo>
                                    <a:cubicBezTo>
                                      <a:pt x="16045" y="1255"/>
                                      <a:pt x="15859" y="1602"/>
                                      <a:pt x="15641" y="1818"/>
                                    </a:cubicBezTo>
                                    <a:cubicBezTo>
                                      <a:pt x="15766" y="1775"/>
                                      <a:pt x="15859" y="1775"/>
                                      <a:pt x="15921" y="1731"/>
                                    </a:cubicBezTo>
                                    <a:cubicBezTo>
                                      <a:pt x="15952" y="1602"/>
                                      <a:pt x="15983" y="1515"/>
                                      <a:pt x="16014" y="1515"/>
                                    </a:cubicBezTo>
                                    <a:close/>
                                    <a:moveTo>
                                      <a:pt x="15610" y="1818"/>
                                    </a:moveTo>
                                    <a:cubicBezTo>
                                      <a:pt x="15610" y="1818"/>
                                      <a:pt x="15610" y="1818"/>
                                      <a:pt x="15610" y="1818"/>
                                    </a:cubicBezTo>
                                    <a:cubicBezTo>
                                      <a:pt x="15610" y="1818"/>
                                      <a:pt x="15610" y="1818"/>
                                      <a:pt x="15610" y="1818"/>
                                    </a:cubicBezTo>
                                    <a:cubicBezTo>
                                      <a:pt x="15610" y="1818"/>
                                      <a:pt x="15610" y="1818"/>
                                      <a:pt x="15610" y="1818"/>
                                    </a:cubicBezTo>
                                    <a:cubicBezTo>
                                      <a:pt x="15610" y="1818"/>
                                      <a:pt x="15610" y="1818"/>
                                      <a:pt x="15610" y="1818"/>
                                    </a:cubicBezTo>
                                    <a:close/>
                                    <a:moveTo>
                                      <a:pt x="15548" y="2164"/>
                                    </a:moveTo>
                                    <a:cubicBezTo>
                                      <a:pt x="15579" y="2078"/>
                                      <a:pt x="15610" y="1948"/>
                                      <a:pt x="15610" y="1818"/>
                                    </a:cubicBezTo>
                                    <a:cubicBezTo>
                                      <a:pt x="15517" y="1861"/>
                                      <a:pt x="15486" y="1948"/>
                                      <a:pt x="15424" y="2121"/>
                                    </a:cubicBezTo>
                                    <a:cubicBezTo>
                                      <a:pt x="15207" y="2208"/>
                                      <a:pt x="15207" y="2208"/>
                                      <a:pt x="15176" y="2467"/>
                                    </a:cubicBezTo>
                                    <a:cubicBezTo>
                                      <a:pt x="15269" y="2467"/>
                                      <a:pt x="15486" y="2294"/>
                                      <a:pt x="15548" y="2164"/>
                                    </a:cubicBezTo>
                                    <a:close/>
                                    <a:moveTo>
                                      <a:pt x="16479" y="4502"/>
                                    </a:moveTo>
                                    <a:cubicBezTo>
                                      <a:pt x="16386" y="4632"/>
                                      <a:pt x="16293" y="4718"/>
                                      <a:pt x="16200" y="4891"/>
                                    </a:cubicBezTo>
                                    <a:lnTo>
                                      <a:pt x="16200" y="5108"/>
                                    </a:lnTo>
                                    <a:cubicBezTo>
                                      <a:pt x="16293" y="5021"/>
                                      <a:pt x="16355" y="4935"/>
                                      <a:pt x="16448" y="4848"/>
                                    </a:cubicBezTo>
                                    <a:cubicBezTo>
                                      <a:pt x="16510" y="4762"/>
                                      <a:pt x="16603" y="4718"/>
                                      <a:pt x="16572" y="4545"/>
                                    </a:cubicBezTo>
                                    <a:cubicBezTo>
                                      <a:pt x="16572" y="4502"/>
                                      <a:pt x="16603" y="4459"/>
                                      <a:pt x="16635" y="4415"/>
                                    </a:cubicBezTo>
                                    <a:cubicBezTo>
                                      <a:pt x="16572" y="4372"/>
                                      <a:pt x="16541" y="4415"/>
                                      <a:pt x="16479" y="4502"/>
                                    </a:cubicBezTo>
                                    <a:close/>
                                    <a:moveTo>
                                      <a:pt x="17938" y="1428"/>
                                    </a:moveTo>
                                    <a:cubicBezTo>
                                      <a:pt x="18000" y="1385"/>
                                      <a:pt x="18062" y="1299"/>
                                      <a:pt x="18093" y="1212"/>
                                    </a:cubicBezTo>
                                    <a:cubicBezTo>
                                      <a:pt x="18186" y="1082"/>
                                      <a:pt x="18248" y="996"/>
                                      <a:pt x="18341" y="866"/>
                                    </a:cubicBezTo>
                                    <a:cubicBezTo>
                                      <a:pt x="18372" y="822"/>
                                      <a:pt x="18341" y="736"/>
                                      <a:pt x="18341" y="693"/>
                                    </a:cubicBezTo>
                                    <a:cubicBezTo>
                                      <a:pt x="18248" y="736"/>
                                      <a:pt x="18155" y="779"/>
                                      <a:pt x="18124" y="866"/>
                                    </a:cubicBezTo>
                                    <a:cubicBezTo>
                                      <a:pt x="18093" y="996"/>
                                      <a:pt x="18031" y="1039"/>
                                      <a:pt x="17969" y="1082"/>
                                    </a:cubicBezTo>
                                    <a:cubicBezTo>
                                      <a:pt x="17845" y="1255"/>
                                      <a:pt x="17597" y="1342"/>
                                      <a:pt x="17566" y="1731"/>
                                    </a:cubicBezTo>
                                    <a:cubicBezTo>
                                      <a:pt x="17659" y="1688"/>
                                      <a:pt x="17752" y="1688"/>
                                      <a:pt x="17752" y="1645"/>
                                    </a:cubicBezTo>
                                    <a:cubicBezTo>
                                      <a:pt x="17783" y="1515"/>
                                      <a:pt x="17845" y="1472"/>
                                      <a:pt x="17938" y="1428"/>
                                    </a:cubicBezTo>
                                    <a:close/>
                                    <a:moveTo>
                                      <a:pt x="6424" y="1082"/>
                                    </a:moveTo>
                                    <a:cubicBezTo>
                                      <a:pt x="6238" y="1169"/>
                                      <a:pt x="6238" y="1169"/>
                                      <a:pt x="6083" y="1385"/>
                                    </a:cubicBezTo>
                                    <a:cubicBezTo>
                                      <a:pt x="6145" y="1472"/>
                                      <a:pt x="6207" y="1515"/>
                                      <a:pt x="6269" y="1602"/>
                                    </a:cubicBezTo>
                                    <a:cubicBezTo>
                                      <a:pt x="6424" y="1515"/>
                                      <a:pt x="6362" y="1299"/>
                                      <a:pt x="6424" y="1082"/>
                                    </a:cubicBezTo>
                                    <a:close/>
                                    <a:moveTo>
                                      <a:pt x="20948" y="1731"/>
                                    </a:moveTo>
                                    <a:cubicBezTo>
                                      <a:pt x="20948" y="1731"/>
                                      <a:pt x="20917" y="1688"/>
                                      <a:pt x="20917" y="1688"/>
                                    </a:cubicBezTo>
                                    <a:cubicBezTo>
                                      <a:pt x="20855" y="1775"/>
                                      <a:pt x="20824" y="1818"/>
                                      <a:pt x="20762" y="1905"/>
                                    </a:cubicBezTo>
                                    <a:cubicBezTo>
                                      <a:pt x="20793" y="1948"/>
                                      <a:pt x="20793" y="1948"/>
                                      <a:pt x="20824" y="1991"/>
                                    </a:cubicBezTo>
                                    <a:cubicBezTo>
                                      <a:pt x="20855" y="1861"/>
                                      <a:pt x="20886" y="1818"/>
                                      <a:pt x="20948" y="1731"/>
                                    </a:cubicBezTo>
                                    <a:close/>
                                    <a:moveTo>
                                      <a:pt x="12476" y="20301"/>
                                    </a:moveTo>
                                    <a:cubicBezTo>
                                      <a:pt x="12538" y="20085"/>
                                      <a:pt x="12538" y="20085"/>
                                      <a:pt x="12476" y="19825"/>
                                    </a:cubicBezTo>
                                    <a:cubicBezTo>
                                      <a:pt x="12321" y="20085"/>
                                      <a:pt x="12321" y="20085"/>
                                      <a:pt x="12476" y="20301"/>
                                    </a:cubicBezTo>
                                    <a:close/>
                                    <a:moveTo>
                                      <a:pt x="14214" y="3550"/>
                                    </a:moveTo>
                                    <a:cubicBezTo>
                                      <a:pt x="14152" y="3636"/>
                                      <a:pt x="14059" y="3636"/>
                                      <a:pt x="14028" y="3809"/>
                                    </a:cubicBezTo>
                                    <a:cubicBezTo>
                                      <a:pt x="14152" y="3766"/>
                                      <a:pt x="14214" y="3723"/>
                                      <a:pt x="14214" y="3550"/>
                                    </a:cubicBezTo>
                                    <a:close/>
                                    <a:moveTo>
                                      <a:pt x="10707" y="7099"/>
                                    </a:moveTo>
                                    <a:cubicBezTo>
                                      <a:pt x="10738" y="6883"/>
                                      <a:pt x="10831" y="6839"/>
                                      <a:pt x="10893" y="6753"/>
                                    </a:cubicBezTo>
                                    <a:cubicBezTo>
                                      <a:pt x="10924" y="6709"/>
                                      <a:pt x="10955" y="6623"/>
                                      <a:pt x="10986" y="6536"/>
                                    </a:cubicBezTo>
                                    <a:cubicBezTo>
                                      <a:pt x="10955" y="6536"/>
                                      <a:pt x="10955" y="6536"/>
                                      <a:pt x="10924" y="6536"/>
                                    </a:cubicBezTo>
                                    <a:cubicBezTo>
                                      <a:pt x="10676" y="6883"/>
                                      <a:pt x="10366" y="7142"/>
                                      <a:pt x="10117" y="7489"/>
                                    </a:cubicBezTo>
                                    <a:cubicBezTo>
                                      <a:pt x="10024" y="7618"/>
                                      <a:pt x="9869" y="7748"/>
                                      <a:pt x="9807" y="8051"/>
                                    </a:cubicBezTo>
                                    <a:cubicBezTo>
                                      <a:pt x="10055" y="7835"/>
                                      <a:pt x="10241" y="7662"/>
                                      <a:pt x="10459" y="7445"/>
                                    </a:cubicBezTo>
                                    <a:cubicBezTo>
                                      <a:pt x="10552" y="7359"/>
                                      <a:pt x="10676" y="7229"/>
                                      <a:pt x="10707" y="7099"/>
                                    </a:cubicBezTo>
                                    <a:close/>
                                    <a:moveTo>
                                      <a:pt x="7883" y="7748"/>
                                    </a:moveTo>
                                    <a:cubicBezTo>
                                      <a:pt x="7945" y="7532"/>
                                      <a:pt x="8038" y="7315"/>
                                      <a:pt x="8100" y="7099"/>
                                    </a:cubicBezTo>
                                    <a:cubicBezTo>
                                      <a:pt x="7976" y="7012"/>
                                      <a:pt x="7852" y="6926"/>
                                      <a:pt x="7759" y="7056"/>
                                    </a:cubicBezTo>
                                    <a:cubicBezTo>
                                      <a:pt x="7697" y="7142"/>
                                      <a:pt x="7541" y="7272"/>
                                      <a:pt x="7604" y="7489"/>
                                    </a:cubicBezTo>
                                    <a:cubicBezTo>
                                      <a:pt x="7604" y="7532"/>
                                      <a:pt x="7572" y="7575"/>
                                      <a:pt x="7572" y="7618"/>
                                    </a:cubicBezTo>
                                    <a:cubicBezTo>
                                      <a:pt x="7479" y="7705"/>
                                      <a:pt x="7572" y="7748"/>
                                      <a:pt x="7604" y="7835"/>
                                    </a:cubicBezTo>
                                    <a:cubicBezTo>
                                      <a:pt x="7666" y="7792"/>
                                      <a:pt x="7790" y="7748"/>
                                      <a:pt x="7883" y="7748"/>
                                    </a:cubicBezTo>
                                    <a:close/>
                                    <a:moveTo>
                                      <a:pt x="16666" y="4459"/>
                                    </a:moveTo>
                                    <a:cubicBezTo>
                                      <a:pt x="16666" y="4459"/>
                                      <a:pt x="16666" y="4459"/>
                                      <a:pt x="16666" y="4459"/>
                                    </a:cubicBezTo>
                                    <a:cubicBezTo>
                                      <a:pt x="16666" y="4459"/>
                                      <a:pt x="16666" y="4459"/>
                                      <a:pt x="16666" y="4459"/>
                                    </a:cubicBezTo>
                                    <a:cubicBezTo>
                                      <a:pt x="16666" y="4459"/>
                                      <a:pt x="16666" y="4459"/>
                                      <a:pt x="16666" y="4459"/>
                                    </a:cubicBezTo>
                                    <a:cubicBezTo>
                                      <a:pt x="16666" y="4459"/>
                                      <a:pt x="16666" y="4459"/>
                                      <a:pt x="16666" y="4459"/>
                                    </a:cubicBezTo>
                                    <a:close/>
                                    <a:moveTo>
                                      <a:pt x="14648" y="3030"/>
                                    </a:moveTo>
                                    <a:cubicBezTo>
                                      <a:pt x="14431" y="3203"/>
                                      <a:pt x="14431" y="3203"/>
                                      <a:pt x="14555" y="3333"/>
                                    </a:cubicBezTo>
                                    <a:cubicBezTo>
                                      <a:pt x="14586" y="3247"/>
                                      <a:pt x="14617" y="3117"/>
                                      <a:pt x="14648" y="3030"/>
                                    </a:cubicBezTo>
                                    <a:close/>
                                    <a:moveTo>
                                      <a:pt x="16883" y="3853"/>
                                    </a:moveTo>
                                    <a:cubicBezTo>
                                      <a:pt x="16914" y="3809"/>
                                      <a:pt x="16914" y="3766"/>
                                      <a:pt x="16914" y="3723"/>
                                    </a:cubicBezTo>
                                    <a:cubicBezTo>
                                      <a:pt x="16728" y="3809"/>
                                      <a:pt x="16479" y="4069"/>
                                      <a:pt x="16386" y="4199"/>
                                    </a:cubicBezTo>
                                    <a:cubicBezTo>
                                      <a:pt x="16355" y="4242"/>
                                      <a:pt x="16386" y="4329"/>
                                      <a:pt x="16386" y="4372"/>
                                    </a:cubicBezTo>
                                    <a:cubicBezTo>
                                      <a:pt x="16448" y="4329"/>
                                      <a:pt x="16510" y="4285"/>
                                      <a:pt x="16572" y="4199"/>
                                    </a:cubicBezTo>
                                    <a:cubicBezTo>
                                      <a:pt x="16603" y="4285"/>
                                      <a:pt x="16603" y="4372"/>
                                      <a:pt x="16603" y="4415"/>
                                    </a:cubicBezTo>
                                    <a:cubicBezTo>
                                      <a:pt x="16635" y="4372"/>
                                      <a:pt x="16697" y="4285"/>
                                      <a:pt x="16697" y="4242"/>
                                    </a:cubicBezTo>
                                    <a:cubicBezTo>
                                      <a:pt x="16728" y="4069"/>
                                      <a:pt x="16821" y="3939"/>
                                      <a:pt x="16883" y="3853"/>
                                    </a:cubicBezTo>
                                    <a:close/>
                                    <a:moveTo>
                                      <a:pt x="4903" y="3853"/>
                                    </a:moveTo>
                                    <a:cubicBezTo>
                                      <a:pt x="4966" y="3679"/>
                                      <a:pt x="4966" y="3636"/>
                                      <a:pt x="4717" y="3376"/>
                                    </a:cubicBezTo>
                                    <a:cubicBezTo>
                                      <a:pt x="4593" y="3506"/>
                                      <a:pt x="4562" y="3723"/>
                                      <a:pt x="4593" y="3939"/>
                                    </a:cubicBezTo>
                                    <a:cubicBezTo>
                                      <a:pt x="4810" y="4069"/>
                                      <a:pt x="4810" y="4069"/>
                                      <a:pt x="4903" y="3853"/>
                                    </a:cubicBezTo>
                                    <a:close/>
                                    <a:moveTo>
                                      <a:pt x="4469" y="19479"/>
                                    </a:moveTo>
                                    <a:cubicBezTo>
                                      <a:pt x="4624" y="19566"/>
                                      <a:pt x="4593" y="19566"/>
                                      <a:pt x="4686" y="19349"/>
                                    </a:cubicBezTo>
                                    <a:cubicBezTo>
                                      <a:pt x="4779" y="19176"/>
                                      <a:pt x="4779" y="19003"/>
                                      <a:pt x="4748" y="18743"/>
                                    </a:cubicBezTo>
                                    <a:cubicBezTo>
                                      <a:pt x="4686" y="18873"/>
                                      <a:pt x="4624" y="18916"/>
                                      <a:pt x="4624" y="19003"/>
                                    </a:cubicBezTo>
                                    <a:cubicBezTo>
                                      <a:pt x="4562" y="19133"/>
                                      <a:pt x="4531" y="19306"/>
                                      <a:pt x="4469" y="19479"/>
                                    </a:cubicBezTo>
                                    <a:close/>
                                    <a:moveTo>
                                      <a:pt x="19366" y="11384"/>
                                    </a:moveTo>
                                    <a:cubicBezTo>
                                      <a:pt x="19335" y="11471"/>
                                      <a:pt x="19210" y="11514"/>
                                      <a:pt x="19179" y="11341"/>
                                    </a:cubicBezTo>
                                    <a:cubicBezTo>
                                      <a:pt x="19148" y="11384"/>
                                      <a:pt x="19086" y="11471"/>
                                      <a:pt x="19055" y="11514"/>
                                    </a:cubicBezTo>
                                    <a:cubicBezTo>
                                      <a:pt x="18993" y="11558"/>
                                      <a:pt x="18962" y="11601"/>
                                      <a:pt x="18900" y="11644"/>
                                    </a:cubicBezTo>
                                    <a:cubicBezTo>
                                      <a:pt x="18745" y="11731"/>
                                      <a:pt x="18714" y="11990"/>
                                      <a:pt x="18590" y="12120"/>
                                    </a:cubicBezTo>
                                    <a:cubicBezTo>
                                      <a:pt x="18341" y="12380"/>
                                      <a:pt x="18372" y="12856"/>
                                      <a:pt x="18186" y="13159"/>
                                    </a:cubicBezTo>
                                    <a:cubicBezTo>
                                      <a:pt x="18186" y="13202"/>
                                      <a:pt x="18186" y="13246"/>
                                      <a:pt x="18186" y="13289"/>
                                    </a:cubicBezTo>
                                    <a:cubicBezTo>
                                      <a:pt x="18186" y="13419"/>
                                      <a:pt x="18186" y="13549"/>
                                      <a:pt x="18186" y="13635"/>
                                    </a:cubicBezTo>
                                    <a:cubicBezTo>
                                      <a:pt x="18217" y="13982"/>
                                      <a:pt x="18217" y="14371"/>
                                      <a:pt x="18435" y="14631"/>
                                    </a:cubicBezTo>
                                    <a:cubicBezTo>
                                      <a:pt x="18590" y="14847"/>
                                      <a:pt x="18807" y="14977"/>
                                      <a:pt x="19024" y="15107"/>
                                    </a:cubicBezTo>
                                    <a:cubicBezTo>
                                      <a:pt x="19366" y="15280"/>
                                      <a:pt x="19831" y="15237"/>
                                      <a:pt x="20141" y="15020"/>
                                    </a:cubicBezTo>
                                    <a:cubicBezTo>
                                      <a:pt x="20204" y="14977"/>
                                      <a:pt x="20172" y="14847"/>
                                      <a:pt x="20266" y="14847"/>
                                    </a:cubicBezTo>
                                    <a:cubicBezTo>
                                      <a:pt x="20421" y="14847"/>
                                      <a:pt x="20514" y="14717"/>
                                      <a:pt x="20607" y="14544"/>
                                    </a:cubicBezTo>
                                    <a:cubicBezTo>
                                      <a:pt x="20607" y="14544"/>
                                      <a:pt x="20607" y="14501"/>
                                      <a:pt x="20607" y="14501"/>
                                    </a:cubicBezTo>
                                    <a:cubicBezTo>
                                      <a:pt x="20576" y="14458"/>
                                      <a:pt x="20576" y="14414"/>
                                      <a:pt x="20545" y="14371"/>
                                    </a:cubicBezTo>
                                    <a:cubicBezTo>
                                      <a:pt x="20700" y="14328"/>
                                      <a:pt x="20824" y="14198"/>
                                      <a:pt x="20824" y="14025"/>
                                    </a:cubicBezTo>
                                    <a:cubicBezTo>
                                      <a:pt x="20824" y="13938"/>
                                      <a:pt x="20886" y="13765"/>
                                      <a:pt x="20731" y="13722"/>
                                    </a:cubicBezTo>
                                    <a:cubicBezTo>
                                      <a:pt x="20700" y="13765"/>
                                      <a:pt x="20638" y="13808"/>
                                      <a:pt x="20638" y="13895"/>
                                    </a:cubicBezTo>
                                    <a:cubicBezTo>
                                      <a:pt x="20607" y="14111"/>
                                      <a:pt x="20607" y="14111"/>
                                      <a:pt x="20452" y="14111"/>
                                    </a:cubicBezTo>
                                    <a:lnTo>
                                      <a:pt x="20452" y="14371"/>
                                    </a:lnTo>
                                    <a:cubicBezTo>
                                      <a:pt x="20297" y="14371"/>
                                      <a:pt x="20141" y="14371"/>
                                      <a:pt x="20017" y="14544"/>
                                    </a:cubicBezTo>
                                    <a:cubicBezTo>
                                      <a:pt x="19986" y="14588"/>
                                      <a:pt x="19924" y="14588"/>
                                      <a:pt x="19893" y="14588"/>
                                    </a:cubicBezTo>
                                    <a:cubicBezTo>
                                      <a:pt x="19800" y="14544"/>
                                      <a:pt x="19676" y="14501"/>
                                      <a:pt x="19583" y="14414"/>
                                    </a:cubicBezTo>
                                    <a:cubicBezTo>
                                      <a:pt x="19521" y="14371"/>
                                      <a:pt x="19428" y="14285"/>
                                      <a:pt x="19397" y="14155"/>
                                    </a:cubicBezTo>
                                    <a:cubicBezTo>
                                      <a:pt x="19366" y="13938"/>
                                      <a:pt x="19179" y="13765"/>
                                      <a:pt x="19304" y="13549"/>
                                    </a:cubicBezTo>
                                    <a:cubicBezTo>
                                      <a:pt x="19304" y="13549"/>
                                      <a:pt x="19304" y="13505"/>
                                      <a:pt x="19304" y="13462"/>
                                    </a:cubicBezTo>
                                    <a:cubicBezTo>
                                      <a:pt x="19179" y="13289"/>
                                      <a:pt x="19335" y="13159"/>
                                      <a:pt x="19366" y="13029"/>
                                    </a:cubicBezTo>
                                    <a:cubicBezTo>
                                      <a:pt x="19335" y="12943"/>
                                      <a:pt x="19304" y="12899"/>
                                      <a:pt x="19272" y="12856"/>
                                    </a:cubicBezTo>
                                    <a:cubicBezTo>
                                      <a:pt x="19272" y="12856"/>
                                      <a:pt x="19272" y="12856"/>
                                      <a:pt x="19272" y="12856"/>
                                    </a:cubicBezTo>
                                    <a:cubicBezTo>
                                      <a:pt x="19304" y="12770"/>
                                      <a:pt x="19335" y="12640"/>
                                      <a:pt x="19335" y="12553"/>
                                    </a:cubicBezTo>
                                    <a:cubicBezTo>
                                      <a:pt x="19366" y="12423"/>
                                      <a:pt x="19366" y="12207"/>
                                      <a:pt x="19428" y="12164"/>
                                    </a:cubicBezTo>
                                    <a:cubicBezTo>
                                      <a:pt x="19552" y="12034"/>
                                      <a:pt x="19521" y="11861"/>
                                      <a:pt x="19583" y="11731"/>
                                    </a:cubicBezTo>
                                    <a:cubicBezTo>
                                      <a:pt x="19862" y="11601"/>
                                      <a:pt x="19955" y="11601"/>
                                      <a:pt x="20328" y="11601"/>
                                    </a:cubicBezTo>
                                    <a:cubicBezTo>
                                      <a:pt x="20452" y="11601"/>
                                      <a:pt x="20483" y="11687"/>
                                      <a:pt x="20514" y="11861"/>
                                    </a:cubicBezTo>
                                    <a:cubicBezTo>
                                      <a:pt x="20576" y="11601"/>
                                      <a:pt x="20545" y="11428"/>
                                      <a:pt x="20390" y="11384"/>
                                    </a:cubicBezTo>
                                    <a:cubicBezTo>
                                      <a:pt x="20359" y="11384"/>
                                      <a:pt x="20328" y="11341"/>
                                      <a:pt x="20297" y="11341"/>
                                    </a:cubicBezTo>
                                    <a:cubicBezTo>
                                      <a:pt x="20266" y="11298"/>
                                      <a:pt x="20204" y="11211"/>
                                      <a:pt x="20172" y="11255"/>
                                    </a:cubicBezTo>
                                    <a:cubicBezTo>
                                      <a:pt x="20079" y="11298"/>
                                      <a:pt x="20017" y="11168"/>
                                      <a:pt x="19955" y="11211"/>
                                    </a:cubicBezTo>
                                    <a:cubicBezTo>
                                      <a:pt x="19862" y="11341"/>
                                      <a:pt x="19800" y="11125"/>
                                      <a:pt x="19738" y="11168"/>
                                    </a:cubicBezTo>
                                    <a:cubicBezTo>
                                      <a:pt x="19645" y="11255"/>
                                      <a:pt x="19459" y="11125"/>
                                      <a:pt x="19366" y="11384"/>
                                    </a:cubicBezTo>
                                    <a:close/>
                                    <a:moveTo>
                                      <a:pt x="19241" y="12596"/>
                                    </a:moveTo>
                                    <a:cubicBezTo>
                                      <a:pt x="19241" y="12640"/>
                                      <a:pt x="19179" y="12726"/>
                                      <a:pt x="19148" y="12770"/>
                                    </a:cubicBezTo>
                                    <a:cubicBezTo>
                                      <a:pt x="19179" y="12813"/>
                                      <a:pt x="19210" y="12856"/>
                                      <a:pt x="19272" y="12943"/>
                                    </a:cubicBezTo>
                                    <a:cubicBezTo>
                                      <a:pt x="19241" y="12986"/>
                                      <a:pt x="19179" y="13029"/>
                                      <a:pt x="19148" y="13029"/>
                                    </a:cubicBezTo>
                                    <a:cubicBezTo>
                                      <a:pt x="19179" y="13073"/>
                                      <a:pt x="19179" y="13116"/>
                                      <a:pt x="19210" y="13202"/>
                                    </a:cubicBezTo>
                                    <a:cubicBezTo>
                                      <a:pt x="19179" y="13289"/>
                                      <a:pt x="19117" y="13376"/>
                                      <a:pt x="19086" y="13462"/>
                                    </a:cubicBezTo>
                                    <a:cubicBezTo>
                                      <a:pt x="19148" y="13679"/>
                                      <a:pt x="19086" y="13982"/>
                                      <a:pt x="19179" y="14198"/>
                                    </a:cubicBezTo>
                                    <a:cubicBezTo>
                                      <a:pt x="19272" y="14414"/>
                                      <a:pt x="19397" y="14588"/>
                                      <a:pt x="19552" y="14847"/>
                                    </a:cubicBezTo>
                                    <a:cubicBezTo>
                                      <a:pt x="19397" y="14761"/>
                                      <a:pt x="19272" y="14761"/>
                                      <a:pt x="19210" y="14631"/>
                                    </a:cubicBezTo>
                                    <a:cubicBezTo>
                                      <a:pt x="19117" y="14501"/>
                                      <a:pt x="19024" y="14501"/>
                                      <a:pt x="18931" y="14501"/>
                                    </a:cubicBezTo>
                                    <a:cubicBezTo>
                                      <a:pt x="18900" y="14501"/>
                                      <a:pt x="18869" y="14458"/>
                                      <a:pt x="18838" y="14414"/>
                                    </a:cubicBezTo>
                                    <a:cubicBezTo>
                                      <a:pt x="18745" y="14241"/>
                                      <a:pt x="18683" y="13938"/>
                                      <a:pt x="18652" y="13722"/>
                                    </a:cubicBezTo>
                                    <a:cubicBezTo>
                                      <a:pt x="18621" y="13549"/>
                                      <a:pt x="18621" y="13419"/>
                                      <a:pt x="18683" y="13289"/>
                                    </a:cubicBezTo>
                                    <a:cubicBezTo>
                                      <a:pt x="18745" y="13159"/>
                                      <a:pt x="18683" y="13029"/>
                                      <a:pt x="18776" y="12899"/>
                                    </a:cubicBezTo>
                                    <a:cubicBezTo>
                                      <a:pt x="18838" y="12813"/>
                                      <a:pt x="18962" y="12726"/>
                                      <a:pt x="18931" y="12510"/>
                                    </a:cubicBezTo>
                                    <a:cubicBezTo>
                                      <a:pt x="18931" y="12510"/>
                                      <a:pt x="18962" y="12467"/>
                                      <a:pt x="18993" y="12423"/>
                                    </a:cubicBezTo>
                                    <a:cubicBezTo>
                                      <a:pt x="19086" y="12293"/>
                                      <a:pt x="19210" y="12207"/>
                                      <a:pt x="19303" y="12077"/>
                                    </a:cubicBezTo>
                                    <a:cubicBezTo>
                                      <a:pt x="19366" y="11990"/>
                                      <a:pt x="19397" y="12077"/>
                                      <a:pt x="19459" y="12120"/>
                                    </a:cubicBezTo>
                                    <a:cubicBezTo>
                                      <a:pt x="19303" y="12250"/>
                                      <a:pt x="19179" y="12380"/>
                                      <a:pt x="19241" y="12596"/>
                                    </a:cubicBezTo>
                                    <a:close/>
                                    <a:moveTo>
                                      <a:pt x="21290" y="15280"/>
                                    </a:moveTo>
                                    <a:cubicBezTo>
                                      <a:pt x="21352" y="15150"/>
                                      <a:pt x="21414" y="15064"/>
                                      <a:pt x="21476" y="14934"/>
                                    </a:cubicBezTo>
                                    <a:cubicBezTo>
                                      <a:pt x="21445" y="14761"/>
                                      <a:pt x="21414" y="14631"/>
                                      <a:pt x="21383" y="14458"/>
                                    </a:cubicBezTo>
                                    <a:cubicBezTo>
                                      <a:pt x="21321" y="14501"/>
                                      <a:pt x="21290" y="14501"/>
                                      <a:pt x="21290" y="14501"/>
                                    </a:cubicBezTo>
                                    <a:cubicBezTo>
                                      <a:pt x="21228" y="14674"/>
                                      <a:pt x="21290" y="14934"/>
                                      <a:pt x="21197" y="15107"/>
                                    </a:cubicBezTo>
                                    <a:cubicBezTo>
                                      <a:pt x="21197" y="15150"/>
                                      <a:pt x="21228" y="15194"/>
                                      <a:pt x="21228" y="15237"/>
                                    </a:cubicBezTo>
                                    <a:cubicBezTo>
                                      <a:pt x="21259" y="15280"/>
                                      <a:pt x="21290" y="15280"/>
                                      <a:pt x="21290" y="15280"/>
                                    </a:cubicBezTo>
                                    <a:close/>
                                    <a:moveTo>
                                      <a:pt x="745" y="16189"/>
                                    </a:moveTo>
                                    <a:cubicBezTo>
                                      <a:pt x="683" y="16146"/>
                                      <a:pt x="590" y="16103"/>
                                      <a:pt x="528" y="16103"/>
                                    </a:cubicBezTo>
                                    <a:cubicBezTo>
                                      <a:pt x="528" y="16319"/>
                                      <a:pt x="652" y="16233"/>
                                      <a:pt x="745" y="16189"/>
                                    </a:cubicBezTo>
                                    <a:close/>
                                    <a:moveTo>
                                      <a:pt x="20762" y="13419"/>
                                    </a:moveTo>
                                    <a:cubicBezTo>
                                      <a:pt x="20731" y="13549"/>
                                      <a:pt x="20793" y="13635"/>
                                      <a:pt x="20917" y="13679"/>
                                    </a:cubicBezTo>
                                    <a:cubicBezTo>
                                      <a:pt x="20855" y="13419"/>
                                      <a:pt x="20948" y="13202"/>
                                      <a:pt x="20886" y="12986"/>
                                    </a:cubicBezTo>
                                    <a:cubicBezTo>
                                      <a:pt x="20824" y="12770"/>
                                      <a:pt x="20979" y="12510"/>
                                      <a:pt x="20793" y="12293"/>
                                    </a:cubicBezTo>
                                    <a:cubicBezTo>
                                      <a:pt x="20793" y="12467"/>
                                      <a:pt x="20793" y="12596"/>
                                      <a:pt x="20793" y="12726"/>
                                    </a:cubicBezTo>
                                    <a:cubicBezTo>
                                      <a:pt x="20793" y="12986"/>
                                      <a:pt x="20793" y="13202"/>
                                      <a:pt x="20762" y="13419"/>
                                    </a:cubicBezTo>
                                    <a:close/>
                                    <a:moveTo>
                                      <a:pt x="20638" y="11990"/>
                                    </a:moveTo>
                                    <a:cubicBezTo>
                                      <a:pt x="20638" y="11990"/>
                                      <a:pt x="20607" y="12034"/>
                                      <a:pt x="20576" y="12077"/>
                                    </a:cubicBezTo>
                                    <a:cubicBezTo>
                                      <a:pt x="20638" y="12120"/>
                                      <a:pt x="20700" y="12164"/>
                                      <a:pt x="20793" y="12250"/>
                                    </a:cubicBezTo>
                                    <a:cubicBezTo>
                                      <a:pt x="20793" y="12034"/>
                                      <a:pt x="20731" y="11990"/>
                                      <a:pt x="20638" y="11990"/>
                                    </a:cubicBezTo>
                                    <a:close/>
                                    <a:moveTo>
                                      <a:pt x="19397" y="16579"/>
                                    </a:moveTo>
                                    <a:cubicBezTo>
                                      <a:pt x="19428" y="16536"/>
                                      <a:pt x="19490" y="16492"/>
                                      <a:pt x="19521" y="16449"/>
                                    </a:cubicBezTo>
                                    <a:cubicBezTo>
                                      <a:pt x="19552" y="16362"/>
                                      <a:pt x="19552" y="16276"/>
                                      <a:pt x="19583" y="16189"/>
                                    </a:cubicBezTo>
                                    <a:cubicBezTo>
                                      <a:pt x="19552" y="16103"/>
                                      <a:pt x="19521" y="15973"/>
                                      <a:pt x="19490" y="15843"/>
                                    </a:cubicBezTo>
                                    <a:cubicBezTo>
                                      <a:pt x="19428" y="15886"/>
                                      <a:pt x="19366" y="15930"/>
                                      <a:pt x="19272" y="15973"/>
                                    </a:cubicBezTo>
                                    <a:cubicBezTo>
                                      <a:pt x="19335" y="16103"/>
                                      <a:pt x="19335" y="16103"/>
                                      <a:pt x="19335" y="16406"/>
                                    </a:cubicBezTo>
                                    <a:cubicBezTo>
                                      <a:pt x="19335" y="16492"/>
                                      <a:pt x="19366" y="16536"/>
                                      <a:pt x="19397" y="16579"/>
                                    </a:cubicBezTo>
                                    <a:close/>
                                    <a:moveTo>
                                      <a:pt x="20855" y="3636"/>
                                    </a:moveTo>
                                    <a:lnTo>
                                      <a:pt x="20545" y="3809"/>
                                    </a:lnTo>
                                    <a:cubicBezTo>
                                      <a:pt x="20421" y="3896"/>
                                      <a:pt x="20328" y="4069"/>
                                      <a:pt x="20141" y="3982"/>
                                    </a:cubicBezTo>
                                    <a:cubicBezTo>
                                      <a:pt x="20079" y="3939"/>
                                      <a:pt x="20017" y="4026"/>
                                      <a:pt x="19955" y="4069"/>
                                    </a:cubicBezTo>
                                    <a:cubicBezTo>
                                      <a:pt x="19831" y="4199"/>
                                      <a:pt x="19676" y="4242"/>
                                      <a:pt x="19521" y="4285"/>
                                    </a:cubicBezTo>
                                    <a:cubicBezTo>
                                      <a:pt x="19428" y="4329"/>
                                      <a:pt x="19335" y="4372"/>
                                      <a:pt x="19272" y="4415"/>
                                    </a:cubicBezTo>
                                    <a:cubicBezTo>
                                      <a:pt x="19210" y="4459"/>
                                      <a:pt x="19179" y="4502"/>
                                      <a:pt x="19086" y="4502"/>
                                    </a:cubicBezTo>
                                    <a:cubicBezTo>
                                      <a:pt x="18962" y="4502"/>
                                      <a:pt x="18807" y="4545"/>
                                      <a:pt x="18745" y="4675"/>
                                    </a:cubicBezTo>
                                    <a:cubicBezTo>
                                      <a:pt x="18683" y="4805"/>
                                      <a:pt x="18559" y="4805"/>
                                      <a:pt x="18497" y="4891"/>
                                    </a:cubicBezTo>
                                    <a:cubicBezTo>
                                      <a:pt x="18404" y="4978"/>
                                      <a:pt x="18279" y="4891"/>
                                      <a:pt x="18217" y="4978"/>
                                    </a:cubicBezTo>
                                    <a:cubicBezTo>
                                      <a:pt x="18031" y="5238"/>
                                      <a:pt x="17721" y="5194"/>
                                      <a:pt x="17535" y="5497"/>
                                    </a:cubicBezTo>
                                    <a:cubicBezTo>
                                      <a:pt x="17504" y="5541"/>
                                      <a:pt x="17410" y="5541"/>
                                      <a:pt x="17317" y="5541"/>
                                    </a:cubicBezTo>
                                    <a:cubicBezTo>
                                      <a:pt x="17286" y="5541"/>
                                      <a:pt x="17255" y="5541"/>
                                      <a:pt x="17224" y="5541"/>
                                    </a:cubicBezTo>
                                    <a:cubicBezTo>
                                      <a:pt x="17162" y="5627"/>
                                      <a:pt x="17131" y="5671"/>
                                      <a:pt x="17100" y="5714"/>
                                    </a:cubicBezTo>
                                    <a:cubicBezTo>
                                      <a:pt x="16945" y="5671"/>
                                      <a:pt x="16852" y="5800"/>
                                      <a:pt x="16728" y="5800"/>
                                    </a:cubicBezTo>
                                    <a:cubicBezTo>
                                      <a:pt x="16728" y="5844"/>
                                      <a:pt x="16759" y="5930"/>
                                      <a:pt x="16728" y="5974"/>
                                    </a:cubicBezTo>
                                    <a:cubicBezTo>
                                      <a:pt x="16666" y="6103"/>
                                      <a:pt x="16572" y="6017"/>
                                      <a:pt x="16510" y="5930"/>
                                    </a:cubicBezTo>
                                    <a:cubicBezTo>
                                      <a:pt x="16417" y="6060"/>
                                      <a:pt x="16324" y="6233"/>
                                      <a:pt x="16169" y="6103"/>
                                    </a:cubicBezTo>
                                    <a:cubicBezTo>
                                      <a:pt x="16324" y="5757"/>
                                      <a:pt x="16635" y="5584"/>
                                      <a:pt x="16728" y="5194"/>
                                    </a:cubicBezTo>
                                    <a:cubicBezTo>
                                      <a:pt x="16603" y="5324"/>
                                      <a:pt x="16510" y="5497"/>
                                      <a:pt x="16386" y="5584"/>
                                    </a:cubicBezTo>
                                    <a:cubicBezTo>
                                      <a:pt x="16200" y="5714"/>
                                      <a:pt x="16045" y="5930"/>
                                      <a:pt x="15921" y="6147"/>
                                    </a:cubicBezTo>
                                    <a:cubicBezTo>
                                      <a:pt x="15828" y="6320"/>
                                      <a:pt x="15735" y="6536"/>
                                      <a:pt x="15548" y="6536"/>
                                    </a:cubicBezTo>
                                    <a:cubicBezTo>
                                      <a:pt x="15517" y="6536"/>
                                      <a:pt x="15486" y="6580"/>
                                      <a:pt x="15455" y="6580"/>
                                    </a:cubicBezTo>
                                    <a:cubicBezTo>
                                      <a:pt x="15331" y="6623"/>
                                      <a:pt x="15238" y="6709"/>
                                      <a:pt x="15083" y="6753"/>
                                    </a:cubicBezTo>
                                    <a:cubicBezTo>
                                      <a:pt x="15083" y="6753"/>
                                      <a:pt x="15052" y="6839"/>
                                      <a:pt x="15021" y="6926"/>
                                    </a:cubicBezTo>
                                    <a:cubicBezTo>
                                      <a:pt x="14990" y="6883"/>
                                      <a:pt x="14959" y="6839"/>
                                      <a:pt x="14928" y="6839"/>
                                    </a:cubicBezTo>
                                    <a:cubicBezTo>
                                      <a:pt x="14835" y="7012"/>
                                      <a:pt x="14710" y="6883"/>
                                      <a:pt x="14617" y="7012"/>
                                    </a:cubicBezTo>
                                    <a:cubicBezTo>
                                      <a:pt x="14586" y="7056"/>
                                      <a:pt x="14586" y="7099"/>
                                      <a:pt x="14586" y="7186"/>
                                    </a:cubicBezTo>
                                    <a:cubicBezTo>
                                      <a:pt x="14400" y="7099"/>
                                      <a:pt x="14245" y="7099"/>
                                      <a:pt x="14121" y="7359"/>
                                    </a:cubicBezTo>
                                    <a:cubicBezTo>
                                      <a:pt x="14121" y="7359"/>
                                      <a:pt x="14090" y="7359"/>
                                      <a:pt x="14059" y="7359"/>
                                    </a:cubicBezTo>
                                    <a:cubicBezTo>
                                      <a:pt x="13997" y="7359"/>
                                      <a:pt x="13935" y="7359"/>
                                      <a:pt x="13872" y="7402"/>
                                    </a:cubicBezTo>
                                    <a:cubicBezTo>
                                      <a:pt x="13717" y="7532"/>
                                      <a:pt x="13531" y="7575"/>
                                      <a:pt x="13376" y="7575"/>
                                    </a:cubicBezTo>
                                    <a:cubicBezTo>
                                      <a:pt x="13376" y="7618"/>
                                      <a:pt x="13345" y="7705"/>
                                      <a:pt x="13345" y="7748"/>
                                    </a:cubicBezTo>
                                    <a:cubicBezTo>
                                      <a:pt x="13221" y="7662"/>
                                      <a:pt x="13128" y="7705"/>
                                      <a:pt x="13066" y="7835"/>
                                    </a:cubicBezTo>
                                    <a:cubicBezTo>
                                      <a:pt x="13035" y="7878"/>
                                      <a:pt x="12972" y="7921"/>
                                      <a:pt x="12910" y="7835"/>
                                    </a:cubicBezTo>
                                    <a:cubicBezTo>
                                      <a:pt x="12879" y="7792"/>
                                      <a:pt x="12817" y="7835"/>
                                      <a:pt x="12786" y="7835"/>
                                    </a:cubicBezTo>
                                    <a:cubicBezTo>
                                      <a:pt x="12724" y="7878"/>
                                      <a:pt x="12693" y="7965"/>
                                      <a:pt x="12631" y="7921"/>
                                    </a:cubicBezTo>
                                    <a:cubicBezTo>
                                      <a:pt x="12507" y="7878"/>
                                      <a:pt x="12383" y="7921"/>
                                      <a:pt x="12290" y="8008"/>
                                    </a:cubicBezTo>
                                    <a:cubicBezTo>
                                      <a:pt x="12197" y="8095"/>
                                      <a:pt x="12041" y="7965"/>
                                      <a:pt x="11979" y="8181"/>
                                    </a:cubicBezTo>
                                    <a:cubicBezTo>
                                      <a:pt x="11855" y="8138"/>
                                      <a:pt x="11762" y="8311"/>
                                      <a:pt x="11669" y="8311"/>
                                    </a:cubicBezTo>
                                    <a:cubicBezTo>
                                      <a:pt x="11576" y="8311"/>
                                      <a:pt x="11483" y="8354"/>
                                      <a:pt x="11390" y="8398"/>
                                    </a:cubicBezTo>
                                    <a:cubicBezTo>
                                      <a:pt x="11297" y="8441"/>
                                      <a:pt x="11204" y="8441"/>
                                      <a:pt x="11110" y="8571"/>
                                    </a:cubicBezTo>
                                    <a:cubicBezTo>
                                      <a:pt x="11110" y="8614"/>
                                      <a:pt x="11048" y="8614"/>
                                      <a:pt x="11048" y="8614"/>
                                    </a:cubicBezTo>
                                    <a:cubicBezTo>
                                      <a:pt x="10924" y="8571"/>
                                      <a:pt x="10862" y="8657"/>
                                      <a:pt x="10769" y="8701"/>
                                    </a:cubicBezTo>
                                    <a:cubicBezTo>
                                      <a:pt x="10645" y="8787"/>
                                      <a:pt x="10521" y="8874"/>
                                      <a:pt x="10397" y="8917"/>
                                    </a:cubicBezTo>
                                    <a:cubicBezTo>
                                      <a:pt x="10241" y="8960"/>
                                      <a:pt x="10117" y="9047"/>
                                      <a:pt x="9993" y="9177"/>
                                    </a:cubicBezTo>
                                    <a:cubicBezTo>
                                      <a:pt x="9962" y="9177"/>
                                      <a:pt x="9931" y="9177"/>
                                      <a:pt x="9931" y="9177"/>
                                    </a:cubicBezTo>
                                    <a:cubicBezTo>
                                      <a:pt x="9869" y="9047"/>
                                      <a:pt x="9807" y="9133"/>
                                      <a:pt x="9745" y="9220"/>
                                    </a:cubicBezTo>
                                    <a:cubicBezTo>
                                      <a:pt x="9714" y="9263"/>
                                      <a:pt x="9652" y="9307"/>
                                      <a:pt x="9652" y="9307"/>
                                    </a:cubicBezTo>
                                    <a:cubicBezTo>
                                      <a:pt x="9528" y="9177"/>
                                      <a:pt x="9528" y="9436"/>
                                      <a:pt x="9435" y="9393"/>
                                    </a:cubicBezTo>
                                    <a:cubicBezTo>
                                      <a:pt x="9341" y="9350"/>
                                      <a:pt x="9279" y="9436"/>
                                      <a:pt x="9217" y="9566"/>
                                    </a:cubicBezTo>
                                    <a:cubicBezTo>
                                      <a:pt x="9217" y="9566"/>
                                      <a:pt x="9186" y="9610"/>
                                      <a:pt x="9186" y="9610"/>
                                    </a:cubicBezTo>
                                    <a:cubicBezTo>
                                      <a:pt x="9000" y="9480"/>
                                      <a:pt x="9000" y="9739"/>
                                      <a:pt x="8938" y="9826"/>
                                    </a:cubicBezTo>
                                    <a:cubicBezTo>
                                      <a:pt x="8907" y="9783"/>
                                      <a:pt x="8876" y="9739"/>
                                      <a:pt x="8814" y="9739"/>
                                    </a:cubicBezTo>
                                    <a:cubicBezTo>
                                      <a:pt x="8783" y="9826"/>
                                      <a:pt x="8752" y="9869"/>
                                      <a:pt x="8752" y="9913"/>
                                    </a:cubicBezTo>
                                    <a:cubicBezTo>
                                      <a:pt x="8690" y="9869"/>
                                      <a:pt x="8659" y="9869"/>
                                      <a:pt x="8628" y="9826"/>
                                    </a:cubicBezTo>
                                    <a:cubicBezTo>
                                      <a:pt x="8535" y="10042"/>
                                      <a:pt x="8286" y="9956"/>
                                      <a:pt x="8255" y="10302"/>
                                    </a:cubicBezTo>
                                    <a:cubicBezTo>
                                      <a:pt x="8224" y="10216"/>
                                      <a:pt x="8224" y="10172"/>
                                      <a:pt x="8193" y="10129"/>
                                    </a:cubicBezTo>
                                    <a:cubicBezTo>
                                      <a:pt x="8131" y="10216"/>
                                      <a:pt x="8100" y="10259"/>
                                      <a:pt x="8069" y="10302"/>
                                    </a:cubicBezTo>
                                    <a:cubicBezTo>
                                      <a:pt x="8038" y="10345"/>
                                      <a:pt x="8007" y="10389"/>
                                      <a:pt x="8007" y="10345"/>
                                    </a:cubicBezTo>
                                    <a:cubicBezTo>
                                      <a:pt x="7883" y="10345"/>
                                      <a:pt x="7790" y="10389"/>
                                      <a:pt x="7697" y="10519"/>
                                    </a:cubicBezTo>
                                    <a:cubicBezTo>
                                      <a:pt x="7666" y="10562"/>
                                      <a:pt x="7603" y="10562"/>
                                      <a:pt x="7541" y="10562"/>
                                    </a:cubicBezTo>
                                    <a:cubicBezTo>
                                      <a:pt x="7479" y="10605"/>
                                      <a:pt x="7386" y="10648"/>
                                      <a:pt x="7324" y="10692"/>
                                    </a:cubicBezTo>
                                    <a:cubicBezTo>
                                      <a:pt x="7262" y="10735"/>
                                      <a:pt x="7200" y="10778"/>
                                      <a:pt x="7169" y="10822"/>
                                    </a:cubicBezTo>
                                    <a:cubicBezTo>
                                      <a:pt x="6952" y="10865"/>
                                      <a:pt x="6797" y="10995"/>
                                      <a:pt x="6610" y="11168"/>
                                    </a:cubicBezTo>
                                    <a:cubicBezTo>
                                      <a:pt x="6517" y="11255"/>
                                      <a:pt x="6393" y="11211"/>
                                      <a:pt x="6331" y="11341"/>
                                    </a:cubicBezTo>
                                    <a:cubicBezTo>
                                      <a:pt x="6083" y="11731"/>
                                      <a:pt x="5772" y="11947"/>
                                      <a:pt x="5400" y="12077"/>
                                    </a:cubicBezTo>
                                    <a:cubicBezTo>
                                      <a:pt x="5369" y="12077"/>
                                      <a:pt x="5307" y="12120"/>
                                      <a:pt x="5276" y="12164"/>
                                    </a:cubicBezTo>
                                    <a:cubicBezTo>
                                      <a:pt x="5214" y="12293"/>
                                      <a:pt x="5121" y="12293"/>
                                      <a:pt x="5028" y="12337"/>
                                    </a:cubicBezTo>
                                    <a:cubicBezTo>
                                      <a:pt x="4966" y="12337"/>
                                      <a:pt x="4903" y="12380"/>
                                      <a:pt x="4841" y="12423"/>
                                    </a:cubicBezTo>
                                    <a:cubicBezTo>
                                      <a:pt x="4593" y="12683"/>
                                      <a:pt x="4283" y="12683"/>
                                      <a:pt x="4066" y="12943"/>
                                    </a:cubicBezTo>
                                    <a:cubicBezTo>
                                      <a:pt x="4035" y="12986"/>
                                      <a:pt x="3972" y="12986"/>
                                      <a:pt x="3941" y="12986"/>
                                    </a:cubicBezTo>
                                    <a:cubicBezTo>
                                      <a:pt x="3879" y="12986"/>
                                      <a:pt x="3817" y="12986"/>
                                      <a:pt x="3786" y="13029"/>
                                    </a:cubicBezTo>
                                    <a:cubicBezTo>
                                      <a:pt x="3569" y="13246"/>
                                      <a:pt x="3352" y="13289"/>
                                      <a:pt x="3103" y="13419"/>
                                    </a:cubicBezTo>
                                    <a:cubicBezTo>
                                      <a:pt x="2979" y="13505"/>
                                      <a:pt x="2855" y="13635"/>
                                      <a:pt x="2731" y="13722"/>
                                    </a:cubicBezTo>
                                    <a:cubicBezTo>
                                      <a:pt x="2545" y="13852"/>
                                      <a:pt x="2328" y="13852"/>
                                      <a:pt x="2172" y="14111"/>
                                    </a:cubicBezTo>
                                    <a:cubicBezTo>
                                      <a:pt x="1924" y="14111"/>
                                      <a:pt x="1769" y="14371"/>
                                      <a:pt x="1552" y="14501"/>
                                    </a:cubicBezTo>
                                    <a:cubicBezTo>
                                      <a:pt x="1334" y="14631"/>
                                      <a:pt x="1117" y="14804"/>
                                      <a:pt x="931" y="14934"/>
                                    </a:cubicBezTo>
                                    <a:cubicBezTo>
                                      <a:pt x="807" y="15020"/>
                                      <a:pt x="652" y="15107"/>
                                      <a:pt x="528" y="15150"/>
                                    </a:cubicBezTo>
                                    <a:cubicBezTo>
                                      <a:pt x="497" y="15107"/>
                                      <a:pt x="497" y="15107"/>
                                      <a:pt x="497" y="15107"/>
                                    </a:cubicBezTo>
                                    <a:cubicBezTo>
                                      <a:pt x="466" y="14891"/>
                                      <a:pt x="559" y="14761"/>
                                      <a:pt x="559" y="14544"/>
                                    </a:cubicBezTo>
                                    <a:cubicBezTo>
                                      <a:pt x="528" y="14371"/>
                                      <a:pt x="621" y="14155"/>
                                      <a:pt x="683" y="13982"/>
                                    </a:cubicBezTo>
                                    <a:cubicBezTo>
                                      <a:pt x="714" y="13895"/>
                                      <a:pt x="621" y="13765"/>
                                      <a:pt x="745" y="13722"/>
                                    </a:cubicBezTo>
                                    <a:cubicBezTo>
                                      <a:pt x="776" y="13722"/>
                                      <a:pt x="714" y="13505"/>
                                      <a:pt x="807" y="13419"/>
                                    </a:cubicBezTo>
                                    <a:cubicBezTo>
                                      <a:pt x="838" y="13419"/>
                                      <a:pt x="838" y="13332"/>
                                      <a:pt x="838" y="13332"/>
                                    </a:cubicBezTo>
                                    <a:cubicBezTo>
                                      <a:pt x="745" y="13116"/>
                                      <a:pt x="869" y="12899"/>
                                      <a:pt x="869" y="12683"/>
                                    </a:cubicBezTo>
                                    <a:cubicBezTo>
                                      <a:pt x="838" y="12467"/>
                                      <a:pt x="838" y="12250"/>
                                      <a:pt x="869" y="12034"/>
                                    </a:cubicBezTo>
                                    <a:cubicBezTo>
                                      <a:pt x="900" y="11644"/>
                                      <a:pt x="931" y="11254"/>
                                      <a:pt x="1055" y="10908"/>
                                    </a:cubicBezTo>
                                    <a:cubicBezTo>
                                      <a:pt x="1117" y="10692"/>
                                      <a:pt x="1210" y="10475"/>
                                      <a:pt x="1272" y="10216"/>
                                    </a:cubicBezTo>
                                    <a:cubicBezTo>
                                      <a:pt x="1303" y="10086"/>
                                      <a:pt x="1335" y="9956"/>
                                      <a:pt x="1397" y="9869"/>
                                    </a:cubicBezTo>
                                    <a:cubicBezTo>
                                      <a:pt x="1459" y="9783"/>
                                      <a:pt x="1521" y="9696"/>
                                      <a:pt x="1490" y="9523"/>
                                    </a:cubicBezTo>
                                    <a:cubicBezTo>
                                      <a:pt x="1490" y="9480"/>
                                      <a:pt x="1521" y="9350"/>
                                      <a:pt x="1583" y="9307"/>
                                    </a:cubicBezTo>
                                    <a:cubicBezTo>
                                      <a:pt x="1738" y="9263"/>
                                      <a:pt x="1738" y="9047"/>
                                      <a:pt x="1769" y="8917"/>
                                    </a:cubicBezTo>
                                    <a:cubicBezTo>
                                      <a:pt x="1800" y="8830"/>
                                      <a:pt x="1831" y="8744"/>
                                      <a:pt x="1831" y="8657"/>
                                    </a:cubicBezTo>
                                    <a:cubicBezTo>
                                      <a:pt x="1862" y="8354"/>
                                      <a:pt x="1986" y="8095"/>
                                      <a:pt x="2079" y="7792"/>
                                    </a:cubicBezTo>
                                    <a:cubicBezTo>
                                      <a:pt x="2141" y="7532"/>
                                      <a:pt x="2172" y="7186"/>
                                      <a:pt x="2359" y="6969"/>
                                    </a:cubicBezTo>
                                    <a:cubicBezTo>
                                      <a:pt x="2452" y="6493"/>
                                      <a:pt x="2638" y="6103"/>
                                      <a:pt x="2731" y="5627"/>
                                    </a:cubicBezTo>
                                    <a:cubicBezTo>
                                      <a:pt x="2762" y="5367"/>
                                      <a:pt x="2855" y="5108"/>
                                      <a:pt x="2917" y="4848"/>
                                    </a:cubicBezTo>
                                    <a:cubicBezTo>
                                      <a:pt x="2979" y="4588"/>
                                      <a:pt x="3010" y="4329"/>
                                      <a:pt x="3041" y="4069"/>
                                    </a:cubicBezTo>
                                    <a:cubicBezTo>
                                      <a:pt x="3072" y="3896"/>
                                      <a:pt x="3103" y="3766"/>
                                      <a:pt x="3135" y="3593"/>
                                    </a:cubicBezTo>
                                    <a:cubicBezTo>
                                      <a:pt x="3166" y="3333"/>
                                      <a:pt x="3197" y="3030"/>
                                      <a:pt x="3259" y="2814"/>
                                    </a:cubicBezTo>
                                    <a:cubicBezTo>
                                      <a:pt x="3321" y="2554"/>
                                      <a:pt x="3476" y="2294"/>
                                      <a:pt x="3445" y="1991"/>
                                    </a:cubicBezTo>
                                    <a:cubicBezTo>
                                      <a:pt x="3569" y="1731"/>
                                      <a:pt x="3569" y="1428"/>
                                      <a:pt x="3631" y="1169"/>
                                    </a:cubicBezTo>
                                    <a:cubicBezTo>
                                      <a:pt x="3724" y="822"/>
                                      <a:pt x="3817" y="476"/>
                                      <a:pt x="3879" y="130"/>
                                    </a:cubicBezTo>
                                    <a:lnTo>
                                      <a:pt x="3507" y="130"/>
                                    </a:lnTo>
                                    <a:cubicBezTo>
                                      <a:pt x="3507" y="173"/>
                                      <a:pt x="3476" y="260"/>
                                      <a:pt x="3445" y="303"/>
                                    </a:cubicBezTo>
                                    <a:cubicBezTo>
                                      <a:pt x="3414" y="390"/>
                                      <a:pt x="3321" y="433"/>
                                      <a:pt x="3383" y="606"/>
                                    </a:cubicBezTo>
                                    <a:cubicBezTo>
                                      <a:pt x="3414" y="693"/>
                                      <a:pt x="3321" y="779"/>
                                      <a:pt x="3321" y="909"/>
                                    </a:cubicBezTo>
                                    <a:cubicBezTo>
                                      <a:pt x="3321" y="1082"/>
                                      <a:pt x="3259" y="1212"/>
                                      <a:pt x="3197" y="1342"/>
                                    </a:cubicBezTo>
                                    <a:cubicBezTo>
                                      <a:pt x="3166" y="1385"/>
                                      <a:pt x="3134" y="1428"/>
                                      <a:pt x="3134" y="1515"/>
                                    </a:cubicBezTo>
                                    <a:cubicBezTo>
                                      <a:pt x="3103" y="1688"/>
                                      <a:pt x="3103" y="1861"/>
                                      <a:pt x="3010" y="1991"/>
                                    </a:cubicBezTo>
                                    <a:cubicBezTo>
                                      <a:pt x="3072" y="2208"/>
                                      <a:pt x="2917" y="2337"/>
                                      <a:pt x="2886" y="2467"/>
                                    </a:cubicBezTo>
                                    <a:cubicBezTo>
                                      <a:pt x="2855" y="2511"/>
                                      <a:pt x="2855" y="2597"/>
                                      <a:pt x="2855" y="2640"/>
                                    </a:cubicBezTo>
                                    <a:cubicBezTo>
                                      <a:pt x="2824" y="2814"/>
                                      <a:pt x="2731" y="2943"/>
                                      <a:pt x="2793" y="3117"/>
                                    </a:cubicBezTo>
                                    <a:cubicBezTo>
                                      <a:pt x="2793" y="3117"/>
                                      <a:pt x="2762" y="3160"/>
                                      <a:pt x="2731" y="3160"/>
                                    </a:cubicBezTo>
                                    <a:cubicBezTo>
                                      <a:pt x="2700" y="3203"/>
                                      <a:pt x="2638" y="3290"/>
                                      <a:pt x="2669" y="3333"/>
                                    </a:cubicBezTo>
                                    <a:cubicBezTo>
                                      <a:pt x="2700" y="3593"/>
                                      <a:pt x="2607" y="3809"/>
                                      <a:pt x="2545" y="4069"/>
                                    </a:cubicBezTo>
                                    <a:cubicBezTo>
                                      <a:pt x="2483" y="4372"/>
                                      <a:pt x="2421" y="4718"/>
                                      <a:pt x="2359" y="5021"/>
                                    </a:cubicBezTo>
                                    <a:cubicBezTo>
                                      <a:pt x="2297" y="5281"/>
                                      <a:pt x="2359" y="5627"/>
                                      <a:pt x="2141" y="5800"/>
                                    </a:cubicBezTo>
                                    <a:cubicBezTo>
                                      <a:pt x="2110" y="5800"/>
                                      <a:pt x="2110" y="5887"/>
                                      <a:pt x="2110" y="5887"/>
                                    </a:cubicBezTo>
                                    <a:cubicBezTo>
                                      <a:pt x="2172" y="6060"/>
                                      <a:pt x="2110" y="6190"/>
                                      <a:pt x="2017" y="6277"/>
                                    </a:cubicBezTo>
                                    <a:cubicBezTo>
                                      <a:pt x="1986" y="6320"/>
                                      <a:pt x="1986" y="6406"/>
                                      <a:pt x="1986" y="6450"/>
                                    </a:cubicBezTo>
                                    <a:cubicBezTo>
                                      <a:pt x="1986" y="6536"/>
                                      <a:pt x="1986" y="6623"/>
                                      <a:pt x="1955" y="6666"/>
                                    </a:cubicBezTo>
                                    <a:cubicBezTo>
                                      <a:pt x="1893" y="6753"/>
                                      <a:pt x="1862" y="6883"/>
                                      <a:pt x="1831" y="7012"/>
                                    </a:cubicBezTo>
                                    <a:cubicBezTo>
                                      <a:pt x="1800" y="7142"/>
                                      <a:pt x="1738" y="7272"/>
                                      <a:pt x="1707" y="7445"/>
                                    </a:cubicBezTo>
                                    <a:cubicBezTo>
                                      <a:pt x="1676" y="7662"/>
                                      <a:pt x="1583" y="7835"/>
                                      <a:pt x="1521" y="8008"/>
                                    </a:cubicBezTo>
                                    <a:cubicBezTo>
                                      <a:pt x="1459" y="8181"/>
                                      <a:pt x="1459" y="8398"/>
                                      <a:pt x="1366" y="8527"/>
                                    </a:cubicBezTo>
                                    <a:cubicBezTo>
                                      <a:pt x="1334" y="8571"/>
                                      <a:pt x="1303" y="8657"/>
                                      <a:pt x="1303" y="8744"/>
                                    </a:cubicBezTo>
                                    <a:cubicBezTo>
                                      <a:pt x="1303" y="8830"/>
                                      <a:pt x="1303" y="8917"/>
                                      <a:pt x="1241" y="9004"/>
                                    </a:cubicBezTo>
                                    <a:cubicBezTo>
                                      <a:pt x="1117" y="9220"/>
                                      <a:pt x="1148" y="9566"/>
                                      <a:pt x="962" y="9739"/>
                                    </a:cubicBezTo>
                                    <a:cubicBezTo>
                                      <a:pt x="993" y="9999"/>
                                      <a:pt x="869" y="10129"/>
                                      <a:pt x="776" y="10345"/>
                                    </a:cubicBezTo>
                                    <a:cubicBezTo>
                                      <a:pt x="714" y="10475"/>
                                      <a:pt x="714" y="10692"/>
                                      <a:pt x="652" y="10822"/>
                                    </a:cubicBezTo>
                                    <a:cubicBezTo>
                                      <a:pt x="528" y="11081"/>
                                      <a:pt x="559" y="11384"/>
                                      <a:pt x="528" y="11687"/>
                                    </a:cubicBezTo>
                                    <a:cubicBezTo>
                                      <a:pt x="528" y="11774"/>
                                      <a:pt x="621" y="11904"/>
                                      <a:pt x="497" y="11990"/>
                                    </a:cubicBezTo>
                                    <a:cubicBezTo>
                                      <a:pt x="590" y="12163"/>
                                      <a:pt x="403" y="12380"/>
                                      <a:pt x="497" y="12553"/>
                                    </a:cubicBezTo>
                                    <a:cubicBezTo>
                                      <a:pt x="528" y="12596"/>
                                      <a:pt x="497" y="12683"/>
                                      <a:pt x="497" y="12726"/>
                                    </a:cubicBezTo>
                                    <a:cubicBezTo>
                                      <a:pt x="497" y="12813"/>
                                      <a:pt x="497" y="12943"/>
                                      <a:pt x="497" y="13029"/>
                                    </a:cubicBezTo>
                                    <a:cubicBezTo>
                                      <a:pt x="466" y="13202"/>
                                      <a:pt x="621" y="13419"/>
                                      <a:pt x="403" y="13505"/>
                                    </a:cubicBezTo>
                                    <a:cubicBezTo>
                                      <a:pt x="403" y="13505"/>
                                      <a:pt x="434" y="13549"/>
                                      <a:pt x="434" y="13549"/>
                                    </a:cubicBezTo>
                                    <a:cubicBezTo>
                                      <a:pt x="434" y="13635"/>
                                      <a:pt x="403" y="13765"/>
                                      <a:pt x="403" y="13852"/>
                                    </a:cubicBezTo>
                                    <a:cubicBezTo>
                                      <a:pt x="372" y="13938"/>
                                      <a:pt x="310" y="14068"/>
                                      <a:pt x="310" y="14111"/>
                                    </a:cubicBezTo>
                                    <a:cubicBezTo>
                                      <a:pt x="372" y="14285"/>
                                      <a:pt x="248" y="14328"/>
                                      <a:pt x="248" y="14458"/>
                                    </a:cubicBezTo>
                                    <a:cubicBezTo>
                                      <a:pt x="248" y="14588"/>
                                      <a:pt x="217" y="14674"/>
                                      <a:pt x="217" y="14804"/>
                                    </a:cubicBezTo>
                                    <a:cubicBezTo>
                                      <a:pt x="248" y="15064"/>
                                      <a:pt x="186" y="15280"/>
                                      <a:pt x="124" y="15497"/>
                                    </a:cubicBezTo>
                                    <a:cubicBezTo>
                                      <a:pt x="124" y="15540"/>
                                      <a:pt x="31" y="15583"/>
                                      <a:pt x="0" y="15626"/>
                                    </a:cubicBezTo>
                                    <a:cubicBezTo>
                                      <a:pt x="0" y="15973"/>
                                      <a:pt x="124" y="16232"/>
                                      <a:pt x="248" y="16492"/>
                                    </a:cubicBezTo>
                                    <a:cubicBezTo>
                                      <a:pt x="217" y="16579"/>
                                      <a:pt x="186" y="16622"/>
                                      <a:pt x="155" y="16709"/>
                                    </a:cubicBezTo>
                                    <a:cubicBezTo>
                                      <a:pt x="217" y="16795"/>
                                      <a:pt x="279" y="16838"/>
                                      <a:pt x="310" y="16925"/>
                                    </a:cubicBezTo>
                                    <a:cubicBezTo>
                                      <a:pt x="403" y="17055"/>
                                      <a:pt x="497" y="17271"/>
                                      <a:pt x="621" y="17358"/>
                                    </a:cubicBezTo>
                                    <a:cubicBezTo>
                                      <a:pt x="807" y="17488"/>
                                      <a:pt x="900" y="17704"/>
                                      <a:pt x="1055" y="17834"/>
                                    </a:cubicBezTo>
                                    <a:cubicBezTo>
                                      <a:pt x="1179" y="17964"/>
                                      <a:pt x="1241" y="18094"/>
                                      <a:pt x="1334" y="18224"/>
                                    </a:cubicBezTo>
                                    <a:cubicBezTo>
                                      <a:pt x="1490" y="18397"/>
                                      <a:pt x="1676" y="18483"/>
                                      <a:pt x="1800" y="18700"/>
                                    </a:cubicBezTo>
                                    <a:cubicBezTo>
                                      <a:pt x="1862" y="18830"/>
                                      <a:pt x="1955" y="18830"/>
                                      <a:pt x="2048" y="18916"/>
                                    </a:cubicBezTo>
                                    <a:cubicBezTo>
                                      <a:pt x="2141" y="19003"/>
                                      <a:pt x="2203" y="19133"/>
                                      <a:pt x="2297" y="19176"/>
                                    </a:cubicBezTo>
                                    <a:cubicBezTo>
                                      <a:pt x="2607" y="19349"/>
                                      <a:pt x="2762" y="19782"/>
                                      <a:pt x="3103" y="19825"/>
                                    </a:cubicBezTo>
                                    <a:cubicBezTo>
                                      <a:pt x="3134" y="19825"/>
                                      <a:pt x="3166" y="19912"/>
                                      <a:pt x="3166" y="19912"/>
                                    </a:cubicBezTo>
                                    <a:cubicBezTo>
                                      <a:pt x="3259" y="20042"/>
                                      <a:pt x="3352" y="20172"/>
                                      <a:pt x="3445" y="20215"/>
                                    </a:cubicBezTo>
                                    <a:cubicBezTo>
                                      <a:pt x="3569" y="20301"/>
                                      <a:pt x="3724" y="20388"/>
                                      <a:pt x="3817" y="20518"/>
                                    </a:cubicBezTo>
                                    <a:cubicBezTo>
                                      <a:pt x="3848" y="20561"/>
                                      <a:pt x="3879" y="20561"/>
                                      <a:pt x="3910" y="20604"/>
                                    </a:cubicBezTo>
                                    <a:cubicBezTo>
                                      <a:pt x="3972" y="20648"/>
                                      <a:pt x="4066" y="20691"/>
                                      <a:pt x="4128" y="20734"/>
                                    </a:cubicBezTo>
                                    <a:cubicBezTo>
                                      <a:pt x="4345" y="20864"/>
                                      <a:pt x="4469" y="21124"/>
                                      <a:pt x="4686" y="21254"/>
                                    </a:cubicBezTo>
                                    <a:cubicBezTo>
                                      <a:pt x="4779" y="21297"/>
                                      <a:pt x="4841" y="21340"/>
                                      <a:pt x="4934" y="21427"/>
                                    </a:cubicBezTo>
                                    <a:cubicBezTo>
                                      <a:pt x="4997" y="21513"/>
                                      <a:pt x="5059" y="21557"/>
                                      <a:pt x="5152" y="21600"/>
                                    </a:cubicBezTo>
                                    <a:lnTo>
                                      <a:pt x="5834" y="21600"/>
                                    </a:lnTo>
                                    <a:cubicBezTo>
                                      <a:pt x="5834" y="21600"/>
                                      <a:pt x="5834" y="21600"/>
                                      <a:pt x="5834" y="21600"/>
                                    </a:cubicBezTo>
                                    <a:cubicBezTo>
                                      <a:pt x="5741" y="21513"/>
                                      <a:pt x="5648" y="21427"/>
                                      <a:pt x="5555" y="21297"/>
                                    </a:cubicBezTo>
                                    <a:cubicBezTo>
                                      <a:pt x="5524" y="21254"/>
                                      <a:pt x="5493" y="21210"/>
                                      <a:pt x="5431" y="21167"/>
                                    </a:cubicBezTo>
                                    <a:cubicBezTo>
                                      <a:pt x="5059" y="20907"/>
                                      <a:pt x="4748" y="20604"/>
                                      <a:pt x="4438" y="20258"/>
                                    </a:cubicBezTo>
                                    <a:cubicBezTo>
                                      <a:pt x="4252" y="20042"/>
                                      <a:pt x="4066" y="19869"/>
                                      <a:pt x="3848" y="19782"/>
                                    </a:cubicBezTo>
                                    <a:cubicBezTo>
                                      <a:pt x="3724" y="19695"/>
                                      <a:pt x="3662" y="19522"/>
                                      <a:pt x="3538" y="19479"/>
                                    </a:cubicBezTo>
                                    <a:cubicBezTo>
                                      <a:pt x="3383" y="19436"/>
                                      <a:pt x="3290" y="19219"/>
                                      <a:pt x="3134" y="19133"/>
                                    </a:cubicBezTo>
                                    <a:cubicBezTo>
                                      <a:pt x="2979" y="19046"/>
                                      <a:pt x="2886" y="18873"/>
                                      <a:pt x="2731" y="18786"/>
                                    </a:cubicBezTo>
                                    <a:cubicBezTo>
                                      <a:pt x="2669" y="18786"/>
                                      <a:pt x="2607" y="18656"/>
                                      <a:pt x="2545" y="18570"/>
                                    </a:cubicBezTo>
                                    <a:cubicBezTo>
                                      <a:pt x="2421" y="18440"/>
                                      <a:pt x="2234" y="18440"/>
                                      <a:pt x="2203" y="18224"/>
                                    </a:cubicBezTo>
                                    <a:cubicBezTo>
                                      <a:pt x="2079" y="18267"/>
                                      <a:pt x="2017" y="18094"/>
                                      <a:pt x="1955" y="18007"/>
                                    </a:cubicBezTo>
                                    <a:cubicBezTo>
                                      <a:pt x="1893" y="17921"/>
                                      <a:pt x="1800" y="17791"/>
                                      <a:pt x="1738" y="17747"/>
                                    </a:cubicBezTo>
                                    <a:cubicBezTo>
                                      <a:pt x="1614" y="17661"/>
                                      <a:pt x="1490" y="17531"/>
                                      <a:pt x="1366" y="17401"/>
                                    </a:cubicBezTo>
                                    <a:cubicBezTo>
                                      <a:pt x="1334" y="17358"/>
                                      <a:pt x="1303" y="17358"/>
                                      <a:pt x="1272" y="17315"/>
                                    </a:cubicBezTo>
                                    <a:cubicBezTo>
                                      <a:pt x="1210" y="17141"/>
                                      <a:pt x="1117" y="17055"/>
                                      <a:pt x="1024" y="17012"/>
                                    </a:cubicBezTo>
                                    <a:cubicBezTo>
                                      <a:pt x="993" y="16968"/>
                                      <a:pt x="931" y="16968"/>
                                      <a:pt x="900" y="16925"/>
                                    </a:cubicBezTo>
                                    <a:cubicBezTo>
                                      <a:pt x="807" y="16665"/>
                                      <a:pt x="590" y="16579"/>
                                      <a:pt x="434" y="16449"/>
                                    </a:cubicBezTo>
                                    <a:cubicBezTo>
                                      <a:pt x="466" y="16362"/>
                                      <a:pt x="497" y="16319"/>
                                      <a:pt x="528" y="16276"/>
                                    </a:cubicBezTo>
                                    <a:cubicBezTo>
                                      <a:pt x="528" y="16276"/>
                                      <a:pt x="528" y="16276"/>
                                      <a:pt x="528" y="16276"/>
                                    </a:cubicBezTo>
                                    <a:cubicBezTo>
                                      <a:pt x="528" y="16276"/>
                                      <a:pt x="528" y="16276"/>
                                      <a:pt x="528" y="16276"/>
                                    </a:cubicBezTo>
                                    <a:lnTo>
                                      <a:pt x="528" y="16276"/>
                                    </a:lnTo>
                                    <a:cubicBezTo>
                                      <a:pt x="434" y="15886"/>
                                      <a:pt x="528" y="15626"/>
                                      <a:pt x="807" y="15540"/>
                                    </a:cubicBezTo>
                                    <a:cubicBezTo>
                                      <a:pt x="838" y="15540"/>
                                      <a:pt x="869" y="15453"/>
                                      <a:pt x="900" y="15453"/>
                                    </a:cubicBezTo>
                                    <a:cubicBezTo>
                                      <a:pt x="962" y="15410"/>
                                      <a:pt x="1024" y="15280"/>
                                      <a:pt x="1148" y="15323"/>
                                    </a:cubicBezTo>
                                    <a:cubicBezTo>
                                      <a:pt x="1179" y="15323"/>
                                      <a:pt x="1241" y="15323"/>
                                      <a:pt x="1241" y="15280"/>
                                    </a:cubicBezTo>
                                    <a:cubicBezTo>
                                      <a:pt x="1397" y="14977"/>
                                      <a:pt x="1645" y="14934"/>
                                      <a:pt x="1862" y="14847"/>
                                    </a:cubicBezTo>
                                    <a:cubicBezTo>
                                      <a:pt x="1924" y="14804"/>
                                      <a:pt x="1955" y="14804"/>
                                      <a:pt x="2017" y="14761"/>
                                    </a:cubicBezTo>
                                    <a:cubicBezTo>
                                      <a:pt x="2110" y="14674"/>
                                      <a:pt x="2172" y="14458"/>
                                      <a:pt x="2297" y="14501"/>
                                    </a:cubicBezTo>
                                    <a:cubicBezTo>
                                      <a:pt x="2421" y="14544"/>
                                      <a:pt x="2421" y="14328"/>
                                      <a:pt x="2576" y="14371"/>
                                    </a:cubicBezTo>
                                    <a:cubicBezTo>
                                      <a:pt x="2638" y="14371"/>
                                      <a:pt x="2731" y="14241"/>
                                      <a:pt x="2824" y="14198"/>
                                    </a:cubicBezTo>
                                    <a:cubicBezTo>
                                      <a:pt x="3041" y="14025"/>
                                      <a:pt x="3259" y="13895"/>
                                      <a:pt x="3476" y="13808"/>
                                    </a:cubicBezTo>
                                    <a:cubicBezTo>
                                      <a:pt x="3538" y="13808"/>
                                      <a:pt x="3569" y="13722"/>
                                      <a:pt x="3600" y="13679"/>
                                    </a:cubicBezTo>
                                    <a:cubicBezTo>
                                      <a:pt x="3631" y="13635"/>
                                      <a:pt x="3693" y="13592"/>
                                      <a:pt x="3724" y="13549"/>
                                    </a:cubicBezTo>
                                    <a:cubicBezTo>
                                      <a:pt x="4034" y="13462"/>
                                      <a:pt x="4314" y="13246"/>
                                      <a:pt x="4593" y="13029"/>
                                    </a:cubicBezTo>
                                    <a:cubicBezTo>
                                      <a:pt x="4593" y="13029"/>
                                      <a:pt x="4655" y="13073"/>
                                      <a:pt x="4655" y="13073"/>
                                    </a:cubicBezTo>
                                    <a:cubicBezTo>
                                      <a:pt x="4810" y="12986"/>
                                      <a:pt x="4934" y="12899"/>
                                      <a:pt x="5090" y="12770"/>
                                    </a:cubicBezTo>
                                    <a:cubicBezTo>
                                      <a:pt x="5245" y="12683"/>
                                      <a:pt x="5400" y="12553"/>
                                      <a:pt x="5555" y="12423"/>
                                    </a:cubicBezTo>
                                    <a:cubicBezTo>
                                      <a:pt x="5617" y="12510"/>
                                      <a:pt x="5679" y="12510"/>
                                      <a:pt x="5803" y="12423"/>
                                    </a:cubicBezTo>
                                    <a:cubicBezTo>
                                      <a:pt x="5990" y="12293"/>
                                      <a:pt x="6207" y="12163"/>
                                      <a:pt x="6424" y="12034"/>
                                    </a:cubicBezTo>
                                    <a:cubicBezTo>
                                      <a:pt x="6579" y="11947"/>
                                      <a:pt x="6734" y="11904"/>
                                      <a:pt x="6890" y="11731"/>
                                    </a:cubicBezTo>
                                    <a:cubicBezTo>
                                      <a:pt x="6952" y="11687"/>
                                      <a:pt x="7045" y="11774"/>
                                      <a:pt x="7138" y="11644"/>
                                    </a:cubicBezTo>
                                    <a:cubicBezTo>
                                      <a:pt x="7200" y="11557"/>
                                      <a:pt x="7355" y="11557"/>
                                      <a:pt x="7417" y="11471"/>
                                    </a:cubicBezTo>
                                    <a:cubicBezTo>
                                      <a:pt x="7510" y="11384"/>
                                      <a:pt x="7572" y="11384"/>
                                      <a:pt x="7665" y="11341"/>
                                    </a:cubicBezTo>
                                    <a:cubicBezTo>
                                      <a:pt x="7697" y="11341"/>
                                      <a:pt x="7728" y="11341"/>
                                      <a:pt x="7759" y="11298"/>
                                    </a:cubicBezTo>
                                    <a:cubicBezTo>
                                      <a:pt x="8038" y="11038"/>
                                      <a:pt x="8348" y="10908"/>
                                      <a:pt x="8628" y="10778"/>
                                    </a:cubicBezTo>
                                    <a:cubicBezTo>
                                      <a:pt x="8628" y="10778"/>
                                      <a:pt x="8659" y="10735"/>
                                      <a:pt x="8659" y="10735"/>
                                    </a:cubicBezTo>
                                    <a:cubicBezTo>
                                      <a:pt x="8659" y="10735"/>
                                      <a:pt x="8628" y="10692"/>
                                      <a:pt x="8628" y="10692"/>
                                    </a:cubicBezTo>
                                    <a:cubicBezTo>
                                      <a:pt x="8938" y="10562"/>
                                      <a:pt x="9217" y="10302"/>
                                      <a:pt x="9559" y="10259"/>
                                    </a:cubicBezTo>
                                    <a:cubicBezTo>
                                      <a:pt x="9559" y="10172"/>
                                      <a:pt x="9559" y="10129"/>
                                      <a:pt x="9559" y="10086"/>
                                    </a:cubicBezTo>
                                    <a:cubicBezTo>
                                      <a:pt x="9745" y="10042"/>
                                      <a:pt x="9900" y="9826"/>
                                      <a:pt x="10086" y="9869"/>
                                    </a:cubicBezTo>
                                    <a:cubicBezTo>
                                      <a:pt x="10148" y="9869"/>
                                      <a:pt x="10210" y="9783"/>
                                      <a:pt x="10241" y="9739"/>
                                    </a:cubicBezTo>
                                    <a:cubicBezTo>
                                      <a:pt x="10334" y="9653"/>
                                      <a:pt x="10428" y="9480"/>
                                      <a:pt x="10583" y="9610"/>
                                    </a:cubicBezTo>
                                    <a:cubicBezTo>
                                      <a:pt x="10614" y="9610"/>
                                      <a:pt x="10645" y="9610"/>
                                      <a:pt x="10676" y="9566"/>
                                    </a:cubicBezTo>
                                    <a:cubicBezTo>
                                      <a:pt x="10862" y="9393"/>
                                      <a:pt x="11017" y="9263"/>
                                      <a:pt x="11234" y="9263"/>
                                    </a:cubicBezTo>
                                    <a:cubicBezTo>
                                      <a:pt x="11265" y="9263"/>
                                      <a:pt x="11265" y="9220"/>
                                      <a:pt x="11297" y="9220"/>
                                    </a:cubicBezTo>
                                    <a:cubicBezTo>
                                      <a:pt x="11483" y="9047"/>
                                      <a:pt x="11700" y="9047"/>
                                      <a:pt x="11886" y="8874"/>
                                    </a:cubicBezTo>
                                    <a:cubicBezTo>
                                      <a:pt x="11948" y="8830"/>
                                      <a:pt x="12072" y="8830"/>
                                      <a:pt x="12165" y="8830"/>
                                    </a:cubicBezTo>
                                    <a:cubicBezTo>
                                      <a:pt x="12383" y="8744"/>
                                      <a:pt x="12600" y="8657"/>
                                      <a:pt x="12817" y="8571"/>
                                    </a:cubicBezTo>
                                    <a:cubicBezTo>
                                      <a:pt x="12910" y="8527"/>
                                      <a:pt x="13003" y="8527"/>
                                      <a:pt x="13097" y="8484"/>
                                    </a:cubicBezTo>
                                    <a:cubicBezTo>
                                      <a:pt x="13252" y="8398"/>
                                      <a:pt x="13469" y="8441"/>
                                      <a:pt x="13593" y="8224"/>
                                    </a:cubicBezTo>
                                    <a:cubicBezTo>
                                      <a:pt x="13593" y="8224"/>
                                      <a:pt x="13655" y="8268"/>
                                      <a:pt x="13717" y="8311"/>
                                    </a:cubicBezTo>
                                    <a:cubicBezTo>
                                      <a:pt x="13779" y="8181"/>
                                      <a:pt x="13841" y="8095"/>
                                      <a:pt x="13997" y="8095"/>
                                    </a:cubicBezTo>
                                    <a:cubicBezTo>
                                      <a:pt x="14059" y="8095"/>
                                      <a:pt x="14121" y="8051"/>
                                      <a:pt x="14214" y="8008"/>
                                    </a:cubicBezTo>
                                    <a:cubicBezTo>
                                      <a:pt x="14400" y="7921"/>
                                      <a:pt x="14586" y="7792"/>
                                      <a:pt x="14772" y="7705"/>
                                    </a:cubicBezTo>
                                    <a:cubicBezTo>
                                      <a:pt x="14803" y="7705"/>
                                      <a:pt x="14834" y="7705"/>
                                      <a:pt x="14834" y="7705"/>
                                    </a:cubicBezTo>
                                    <a:cubicBezTo>
                                      <a:pt x="14959" y="7489"/>
                                      <a:pt x="15145" y="7489"/>
                                      <a:pt x="15331" y="7489"/>
                                    </a:cubicBezTo>
                                    <a:cubicBezTo>
                                      <a:pt x="15393" y="7489"/>
                                      <a:pt x="15486" y="7402"/>
                                      <a:pt x="15548" y="7359"/>
                                    </a:cubicBezTo>
                                    <a:cubicBezTo>
                                      <a:pt x="15641" y="7272"/>
                                      <a:pt x="15765" y="7186"/>
                                      <a:pt x="15859" y="7142"/>
                                    </a:cubicBezTo>
                                    <a:cubicBezTo>
                                      <a:pt x="16200" y="7012"/>
                                      <a:pt x="16541" y="6839"/>
                                      <a:pt x="16852" y="6580"/>
                                    </a:cubicBezTo>
                                    <a:cubicBezTo>
                                      <a:pt x="16914" y="6536"/>
                                      <a:pt x="17007" y="6580"/>
                                      <a:pt x="17038" y="6536"/>
                                    </a:cubicBezTo>
                                    <a:cubicBezTo>
                                      <a:pt x="17131" y="6363"/>
                                      <a:pt x="17348" y="6493"/>
                                      <a:pt x="17441" y="6233"/>
                                    </a:cubicBezTo>
                                    <a:cubicBezTo>
                                      <a:pt x="17628" y="6233"/>
                                      <a:pt x="17752" y="6060"/>
                                      <a:pt x="17907" y="5973"/>
                                    </a:cubicBezTo>
                                    <a:cubicBezTo>
                                      <a:pt x="17969" y="5930"/>
                                      <a:pt x="18031" y="6017"/>
                                      <a:pt x="18093" y="5973"/>
                                    </a:cubicBezTo>
                                    <a:cubicBezTo>
                                      <a:pt x="18155" y="5930"/>
                                      <a:pt x="18186" y="5844"/>
                                      <a:pt x="18248" y="5757"/>
                                    </a:cubicBezTo>
                                    <a:cubicBezTo>
                                      <a:pt x="18310" y="5714"/>
                                      <a:pt x="18372" y="5714"/>
                                      <a:pt x="18434" y="5714"/>
                                    </a:cubicBezTo>
                                    <a:cubicBezTo>
                                      <a:pt x="18465" y="5714"/>
                                      <a:pt x="18528" y="5714"/>
                                      <a:pt x="18559" y="5670"/>
                                    </a:cubicBezTo>
                                    <a:cubicBezTo>
                                      <a:pt x="18714" y="5497"/>
                                      <a:pt x="18869" y="5454"/>
                                      <a:pt x="19024" y="5324"/>
                                    </a:cubicBezTo>
                                    <a:cubicBezTo>
                                      <a:pt x="19179" y="5194"/>
                                      <a:pt x="19365" y="5194"/>
                                      <a:pt x="19521" y="5064"/>
                                    </a:cubicBezTo>
                                    <a:cubicBezTo>
                                      <a:pt x="19614" y="4978"/>
                                      <a:pt x="19707" y="5064"/>
                                      <a:pt x="19800" y="4935"/>
                                    </a:cubicBezTo>
                                    <a:cubicBezTo>
                                      <a:pt x="19831" y="4848"/>
                                      <a:pt x="19986" y="4848"/>
                                      <a:pt x="20110" y="4805"/>
                                    </a:cubicBezTo>
                                    <a:cubicBezTo>
                                      <a:pt x="20110" y="4805"/>
                                      <a:pt x="20141" y="4805"/>
                                      <a:pt x="20141" y="4805"/>
                                    </a:cubicBezTo>
                                    <a:cubicBezTo>
                                      <a:pt x="20265" y="4545"/>
                                      <a:pt x="20483" y="4632"/>
                                      <a:pt x="20669" y="4588"/>
                                    </a:cubicBezTo>
                                    <a:cubicBezTo>
                                      <a:pt x="20762" y="4545"/>
                                      <a:pt x="20886" y="4502"/>
                                      <a:pt x="20948" y="4372"/>
                                    </a:cubicBezTo>
                                    <a:cubicBezTo>
                                      <a:pt x="20979" y="4329"/>
                                      <a:pt x="21041" y="4242"/>
                                      <a:pt x="21072" y="4285"/>
                                    </a:cubicBezTo>
                                    <a:cubicBezTo>
                                      <a:pt x="21197" y="4329"/>
                                      <a:pt x="21290" y="4199"/>
                                      <a:pt x="21383" y="4155"/>
                                    </a:cubicBezTo>
                                    <a:cubicBezTo>
                                      <a:pt x="21445" y="4112"/>
                                      <a:pt x="21507" y="4069"/>
                                      <a:pt x="21569" y="4026"/>
                                    </a:cubicBezTo>
                                    <a:lnTo>
                                      <a:pt x="21569" y="3506"/>
                                    </a:lnTo>
                                    <a:cubicBezTo>
                                      <a:pt x="21383" y="3506"/>
                                      <a:pt x="21135" y="3593"/>
                                      <a:pt x="20855" y="3636"/>
                                    </a:cubicBezTo>
                                    <a:close/>
                                    <a:moveTo>
                                      <a:pt x="3383" y="7532"/>
                                    </a:moveTo>
                                    <a:cubicBezTo>
                                      <a:pt x="3383" y="7532"/>
                                      <a:pt x="3352" y="7489"/>
                                      <a:pt x="3290" y="7489"/>
                                    </a:cubicBezTo>
                                    <a:cubicBezTo>
                                      <a:pt x="3321" y="7705"/>
                                      <a:pt x="3290" y="7835"/>
                                      <a:pt x="3135" y="7792"/>
                                    </a:cubicBezTo>
                                    <a:cubicBezTo>
                                      <a:pt x="3041" y="8008"/>
                                      <a:pt x="2979" y="8181"/>
                                      <a:pt x="2886" y="8354"/>
                                    </a:cubicBezTo>
                                    <a:cubicBezTo>
                                      <a:pt x="2762" y="8571"/>
                                      <a:pt x="2545" y="8657"/>
                                      <a:pt x="2607" y="9004"/>
                                    </a:cubicBezTo>
                                    <a:cubicBezTo>
                                      <a:pt x="2545" y="9047"/>
                                      <a:pt x="2483" y="9133"/>
                                      <a:pt x="2421" y="9177"/>
                                    </a:cubicBezTo>
                                    <a:cubicBezTo>
                                      <a:pt x="2452" y="9263"/>
                                      <a:pt x="2452" y="9350"/>
                                      <a:pt x="2483" y="9523"/>
                                    </a:cubicBezTo>
                                    <a:cubicBezTo>
                                      <a:pt x="2607" y="9350"/>
                                      <a:pt x="2762" y="9307"/>
                                      <a:pt x="2793" y="9047"/>
                                    </a:cubicBezTo>
                                    <a:cubicBezTo>
                                      <a:pt x="2824" y="8830"/>
                                      <a:pt x="2917" y="8614"/>
                                      <a:pt x="3010" y="8441"/>
                                    </a:cubicBezTo>
                                    <a:cubicBezTo>
                                      <a:pt x="3104" y="8268"/>
                                      <a:pt x="3135" y="8008"/>
                                      <a:pt x="3259" y="7878"/>
                                    </a:cubicBezTo>
                                    <a:cubicBezTo>
                                      <a:pt x="3414" y="7835"/>
                                      <a:pt x="3383" y="7618"/>
                                      <a:pt x="3383" y="7532"/>
                                    </a:cubicBezTo>
                                    <a:close/>
                                    <a:moveTo>
                                      <a:pt x="2886" y="11731"/>
                                    </a:moveTo>
                                    <a:cubicBezTo>
                                      <a:pt x="3197" y="11817"/>
                                      <a:pt x="3259" y="11687"/>
                                      <a:pt x="3321" y="11038"/>
                                    </a:cubicBezTo>
                                    <a:cubicBezTo>
                                      <a:pt x="3259" y="11038"/>
                                      <a:pt x="3166" y="11038"/>
                                      <a:pt x="3103" y="11038"/>
                                    </a:cubicBezTo>
                                    <a:cubicBezTo>
                                      <a:pt x="3135" y="11298"/>
                                      <a:pt x="3010" y="11514"/>
                                      <a:pt x="2886" y="11731"/>
                                    </a:cubicBezTo>
                                    <a:close/>
                                    <a:moveTo>
                                      <a:pt x="1831" y="12899"/>
                                    </a:moveTo>
                                    <a:cubicBezTo>
                                      <a:pt x="1893" y="12899"/>
                                      <a:pt x="1955" y="12899"/>
                                      <a:pt x="1986" y="12856"/>
                                    </a:cubicBezTo>
                                    <a:cubicBezTo>
                                      <a:pt x="2048" y="12813"/>
                                      <a:pt x="2079" y="12683"/>
                                      <a:pt x="2079" y="12596"/>
                                    </a:cubicBezTo>
                                    <a:cubicBezTo>
                                      <a:pt x="2079" y="12596"/>
                                      <a:pt x="2048" y="12510"/>
                                      <a:pt x="2048" y="12510"/>
                                    </a:cubicBezTo>
                                    <a:cubicBezTo>
                                      <a:pt x="2017" y="12510"/>
                                      <a:pt x="1986" y="12510"/>
                                      <a:pt x="1986" y="12510"/>
                                    </a:cubicBezTo>
                                    <a:cubicBezTo>
                                      <a:pt x="1955" y="12553"/>
                                      <a:pt x="1924" y="12596"/>
                                      <a:pt x="1924" y="12640"/>
                                    </a:cubicBezTo>
                                    <a:cubicBezTo>
                                      <a:pt x="1986" y="12813"/>
                                      <a:pt x="1862" y="12770"/>
                                      <a:pt x="1831" y="12899"/>
                                    </a:cubicBezTo>
                                    <a:close/>
                                    <a:moveTo>
                                      <a:pt x="2235" y="16189"/>
                                    </a:moveTo>
                                    <a:cubicBezTo>
                                      <a:pt x="2235" y="16059"/>
                                      <a:pt x="2235" y="15930"/>
                                      <a:pt x="2235" y="15756"/>
                                    </a:cubicBezTo>
                                    <a:cubicBezTo>
                                      <a:pt x="2172" y="15886"/>
                                      <a:pt x="2141" y="15973"/>
                                      <a:pt x="2079" y="16103"/>
                                    </a:cubicBezTo>
                                    <a:cubicBezTo>
                                      <a:pt x="2017" y="16233"/>
                                      <a:pt x="2017" y="16362"/>
                                      <a:pt x="2141" y="16492"/>
                                    </a:cubicBezTo>
                                    <a:cubicBezTo>
                                      <a:pt x="2048" y="16276"/>
                                      <a:pt x="2235" y="16276"/>
                                      <a:pt x="2235" y="16189"/>
                                    </a:cubicBezTo>
                                    <a:close/>
                                    <a:moveTo>
                                      <a:pt x="3600" y="14934"/>
                                    </a:moveTo>
                                    <a:cubicBezTo>
                                      <a:pt x="3507" y="15020"/>
                                      <a:pt x="3445" y="15064"/>
                                      <a:pt x="3383" y="15107"/>
                                    </a:cubicBezTo>
                                    <a:cubicBezTo>
                                      <a:pt x="3290" y="15237"/>
                                      <a:pt x="3383" y="15280"/>
                                      <a:pt x="3414" y="15323"/>
                                    </a:cubicBezTo>
                                    <a:cubicBezTo>
                                      <a:pt x="3383" y="15497"/>
                                      <a:pt x="3228" y="15410"/>
                                      <a:pt x="3135" y="15497"/>
                                    </a:cubicBezTo>
                                    <a:cubicBezTo>
                                      <a:pt x="3041" y="15756"/>
                                      <a:pt x="3103" y="16059"/>
                                      <a:pt x="2917" y="16276"/>
                                    </a:cubicBezTo>
                                    <a:cubicBezTo>
                                      <a:pt x="2979" y="16449"/>
                                      <a:pt x="2886" y="16579"/>
                                      <a:pt x="2824" y="16709"/>
                                    </a:cubicBezTo>
                                    <a:cubicBezTo>
                                      <a:pt x="2700" y="16925"/>
                                      <a:pt x="2762" y="17185"/>
                                      <a:pt x="2762" y="17445"/>
                                    </a:cubicBezTo>
                                    <a:cubicBezTo>
                                      <a:pt x="2762" y="17445"/>
                                      <a:pt x="2793" y="17488"/>
                                      <a:pt x="2793" y="17531"/>
                                    </a:cubicBezTo>
                                    <a:cubicBezTo>
                                      <a:pt x="2824" y="17531"/>
                                      <a:pt x="2886" y="17531"/>
                                      <a:pt x="2948" y="17531"/>
                                    </a:cubicBezTo>
                                    <a:cubicBezTo>
                                      <a:pt x="2948" y="17445"/>
                                      <a:pt x="2948" y="17358"/>
                                      <a:pt x="2979" y="17315"/>
                                    </a:cubicBezTo>
                                    <a:cubicBezTo>
                                      <a:pt x="3166" y="17098"/>
                                      <a:pt x="3135" y="16752"/>
                                      <a:pt x="3228" y="16449"/>
                                    </a:cubicBezTo>
                                    <a:cubicBezTo>
                                      <a:pt x="3259" y="16362"/>
                                      <a:pt x="3290" y="16276"/>
                                      <a:pt x="3290" y="16189"/>
                                    </a:cubicBezTo>
                                    <a:cubicBezTo>
                                      <a:pt x="3290" y="16016"/>
                                      <a:pt x="3476" y="15929"/>
                                      <a:pt x="3383" y="15756"/>
                                    </a:cubicBezTo>
                                    <a:cubicBezTo>
                                      <a:pt x="3445" y="15583"/>
                                      <a:pt x="3507" y="15453"/>
                                      <a:pt x="3538" y="15280"/>
                                    </a:cubicBezTo>
                                    <a:cubicBezTo>
                                      <a:pt x="3600" y="15194"/>
                                      <a:pt x="3600" y="15064"/>
                                      <a:pt x="3600" y="14934"/>
                                    </a:cubicBezTo>
                                    <a:close/>
                                    <a:moveTo>
                                      <a:pt x="3972" y="18440"/>
                                    </a:moveTo>
                                    <a:cubicBezTo>
                                      <a:pt x="4221" y="18051"/>
                                      <a:pt x="4252" y="17618"/>
                                      <a:pt x="4252" y="17185"/>
                                    </a:cubicBezTo>
                                    <a:cubicBezTo>
                                      <a:pt x="4159" y="17271"/>
                                      <a:pt x="4128" y="17401"/>
                                      <a:pt x="4035" y="17445"/>
                                    </a:cubicBezTo>
                                    <a:cubicBezTo>
                                      <a:pt x="3941" y="17488"/>
                                      <a:pt x="3972" y="17618"/>
                                      <a:pt x="3941" y="17704"/>
                                    </a:cubicBezTo>
                                    <a:cubicBezTo>
                                      <a:pt x="3910" y="17748"/>
                                      <a:pt x="3972" y="17877"/>
                                      <a:pt x="3941" y="17921"/>
                                    </a:cubicBezTo>
                                    <a:cubicBezTo>
                                      <a:pt x="3817" y="18094"/>
                                      <a:pt x="3941" y="18224"/>
                                      <a:pt x="3972" y="18440"/>
                                    </a:cubicBezTo>
                                    <a:close/>
                                    <a:moveTo>
                                      <a:pt x="14897" y="19133"/>
                                    </a:moveTo>
                                    <a:cubicBezTo>
                                      <a:pt x="15052" y="18786"/>
                                      <a:pt x="14897" y="18440"/>
                                      <a:pt x="14959" y="18137"/>
                                    </a:cubicBezTo>
                                    <a:cubicBezTo>
                                      <a:pt x="14959" y="18137"/>
                                      <a:pt x="14959" y="18137"/>
                                      <a:pt x="14928" y="18094"/>
                                    </a:cubicBezTo>
                                    <a:lnTo>
                                      <a:pt x="14803" y="18094"/>
                                    </a:lnTo>
                                    <a:cubicBezTo>
                                      <a:pt x="14648" y="18354"/>
                                      <a:pt x="14866" y="18657"/>
                                      <a:pt x="14710" y="18873"/>
                                    </a:cubicBezTo>
                                    <a:cubicBezTo>
                                      <a:pt x="14803" y="19003"/>
                                      <a:pt x="14866" y="19046"/>
                                      <a:pt x="14897" y="19133"/>
                                    </a:cubicBezTo>
                                    <a:close/>
                                    <a:moveTo>
                                      <a:pt x="12383" y="15583"/>
                                    </a:moveTo>
                                    <a:cubicBezTo>
                                      <a:pt x="12414" y="15670"/>
                                      <a:pt x="12445" y="15713"/>
                                      <a:pt x="12476" y="15843"/>
                                    </a:cubicBezTo>
                                    <a:cubicBezTo>
                                      <a:pt x="12600" y="15756"/>
                                      <a:pt x="12693" y="15713"/>
                                      <a:pt x="12817" y="15627"/>
                                    </a:cubicBezTo>
                                    <a:cubicBezTo>
                                      <a:pt x="12631" y="15323"/>
                                      <a:pt x="12507" y="15323"/>
                                      <a:pt x="12383" y="15583"/>
                                    </a:cubicBezTo>
                                    <a:close/>
                                    <a:moveTo>
                                      <a:pt x="16045" y="15670"/>
                                    </a:moveTo>
                                    <a:cubicBezTo>
                                      <a:pt x="16076" y="15843"/>
                                      <a:pt x="16014" y="16059"/>
                                      <a:pt x="16045" y="16189"/>
                                    </a:cubicBezTo>
                                    <a:cubicBezTo>
                                      <a:pt x="16076" y="16362"/>
                                      <a:pt x="16107" y="16536"/>
                                      <a:pt x="16045" y="16709"/>
                                    </a:cubicBezTo>
                                    <a:cubicBezTo>
                                      <a:pt x="16076" y="16709"/>
                                      <a:pt x="16076" y="16752"/>
                                      <a:pt x="16107" y="16752"/>
                                    </a:cubicBezTo>
                                    <a:cubicBezTo>
                                      <a:pt x="16169" y="16709"/>
                                      <a:pt x="16231" y="16622"/>
                                      <a:pt x="16262" y="16579"/>
                                    </a:cubicBezTo>
                                    <a:cubicBezTo>
                                      <a:pt x="16262" y="16536"/>
                                      <a:pt x="16293" y="16406"/>
                                      <a:pt x="16200" y="16362"/>
                                    </a:cubicBezTo>
                                    <a:cubicBezTo>
                                      <a:pt x="16231" y="16276"/>
                                      <a:pt x="16262" y="16189"/>
                                      <a:pt x="16262" y="16103"/>
                                    </a:cubicBezTo>
                                    <a:cubicBezTo>
                                      <a:pt x="16262" y="16059"/>
                                      <a:pt x="16200" y="15930"/>
                                      <a:pt x="16200" y="15930"/>
                                    </a:cubicBezTo>
                                    <a:cubicBezTo>
                                      <a:pt x="16324" y="15800"/>
                                      <a:pt x="16200" y="15670"/>
                                      <a:pt x="16200" y="15540"/>
                                    </a:cubicBezTo>
                                    <a:cubicBezTo>
                                      <a:pt x="16231" y="15540"/>
                                      <a:pt x="16262" y="15540"/>
                                      <a:pt x="16293" y="15583"/>
                                    </a:cubicBezTo>
                                    <a:cubicBezTo>
                                      <a:pt x="16231" y="15150"/>
                                      <a:pt x="16324" y="14717"/>
                                      <a:pt x="16138" y="14241"/>
                                    </a:cubicBezTo>
                                    <a:cubicBezTo>
                                      <a:pt x="16076" y="14371"/>
                                      <a:pt x="16014" y="14458"/>
                                      <a:pt x="16045" y="14501"/>
                                    </a:cubicBezTo>
                                    <a:cubicBezTo>
                                      <a:pt x="16107" y="14674"/>
                                      <a:pt x="16076" y="14804"/>
                                      <a:pt x="16045" y="14977"/>
                                    </a:cubicBezTo>
                                    <a:cubicBezTo>
                                      <a:pt x="16014" y="15237"/>
                                      <a:pt x="16014" y="15453"/>
                                      <a:pt x="16045" y="15670"/>
                                    </a:cubicBezTo>
                                    <a:close/>
                                    <a:moveTo>
                                      <a:pt x="14121" y="18440"/>
                                    </a:moveTo>
                                    <a:cubicBezTo>
                                      <a:pt x="14152" y="17964"/>
                                      <a:pt x="14152" y="17531"/>
                                      <a:pt x="14152" y="17055"/>
                                    </a:cubicBezTo>
                                    <a:cubicBezTo>
                                      <a:pt x="14152" y="16968"/>
                                      <a:pt x="14121" y="16925"/>
                                      <a:pt x="14090" y="16752"/>
                                    </a:cubicBezTo>
                                    <a:cubicBezTo>
                                      <a:pt x="14028" y="16968"/>
                                      <a:pt x="13966" y="17098"/>
                                      <a:pt x="13935" y="17271"/>
                                    </a:cubicBezTo>
                                    <a:cubicBezTo>
                                      <a:pt x="13903" y="17401"/>
                                      <a:pt x="14028" y="17574"/>
                                      <a:pt x="13903" y="17704"/>
                                    </a:cubicBezTo>
                                    <a:cubicBezTo>
                                      <a:pt x="13997" y="17791"/>
                                      <a:pt x="13935" y="17877"/>
                                      <a:pt x="13903" y="17964"/>
                                    </a:cubicBezTo>
                                    <a:cubicBezTo>
                                      <a:pt x="13841" y="18180"/>
                                      <a:pt x="13810" y="18440"/>
                                      <a:pt x="13841" y="18657"/>
                                    </a:cubicBezTo>
                                    <a:cubicBezTo>
                                      <a:pt x="13841" y="18743"/>
                                      <a:pt x="13872" y="18830"/>
                                      <a:pt x="13841" y="18873"/>
                                    </a:cubicBezTo>
                                    <a:cubicBezTo>
                                      <a:pt x="13748" y="19003"/>
                                      <a:pt x="13717" y="19133"/>
                                      <a:pt x="13841" y="19263"/>
                                    </a:cubicBezTo>
                                    <a:cubicBezTo>
                                      <a:pt x="13841" y="19263"/>
                                      <a:pt x="13810" y="19306"/>
                                      <a:pt x="13810" y="19349"/>
                                    </a:cubicBezTo>
                                    <a:cubicBezTo>
                                      <a:pt x="13779" y="19392"/>
                                      <a:pt x="13779" y="19436"/>
                                      <a:pt x="13748" y="19566"/>
                                    </a:cubicBezTo>
                                    <a:cubicBezTo>
                                      <a:pt x="13810" y="19522"/>
                                      <a:pt x="13841" y="19479"/>
                                      <a:pt x="13872" y="19479"/>
                                    </a:cubicBezTo>
                                    <a:cubicBezTo>
                                      <a:pt x="13903" y="19522"/>
                                      <a:pt x="13935" y="19609"/>
                                      <a:pt x="13966" y="19652"/>
                                    </a:cubicBezTo>
                                    <a:cubicBezTo>
                                      <a:pt x="14090" y="19522"/>
                                      <a:pt x="14028" y="19349"/>
                                      <a:pt x="14059" y="19176"/>
                                    </a:cubicBezTo>
                                    <a:cubicBezTo>
                                      <a:pt x="14059" y="18873"/>
                                      <a:pt x="14090" y="18657"/>
                                      <a:pt x="14121" y="18440"/>
                                    </a:cubicBezTo>
                                    <a:close/>
                                    <a:moveTo>
                                      <a:pt x="14866" y="10129"/>
                                    </a:moveTo>
                                    <a:cubicBezTo>
                                      <a:pt x="14679" y="10043"/>
                                      <a:pt x="14493" y="10129"/>
                                      <a:pt x="14493" y="9826"/>
                                    </a:cubicBezTo>
                                    <a:cubicBezTo>
                                      <a:pt x="14431" y="9913"/>
                                      <a:pt x="14400" y="9956"/>
                                      <a:pt x="14338" y="10043"/>
                                    </a:cubicBezTo>
                                    <a:cubicBezTo>
                                      <a:pt x="14493" y="10129"/>
                                      <a:pt x="14648" y="10216"/>
                                      <a:pt x="14772" y="10302"/>
                                    </a:cubicBezTo>
                                    <a:cubicBezTo>
                                      <a:pt x="14772" y="10259"/>
                                      <a:pt x="14803" y="10216"/>
                                      <a:pt x="14866" y="10129"/>
                                    </a:cubicBezTo>
                                    <a:close/>
                                    <a:moveTo>
                                      <a:pt x="19924" y="8787"/>
                                    </a:moveTo>
                                    <a:cubicBezTo>
                                      <a:pt x="19986" y="8744"/>
                                      <a:pt x="20079" y="8701"/>
                                      <a:pt x="20141" y="8614"/>
                                    </a:cubicBezTo>
                                    <a:cubicBezTo>
                                      <a:pt x="20172" y="8571"/>
                                      <a:pt x="20235" y="8484"/>
                                      <a:pt x="20235" y="8398"/>
                                    </a:cubicBezTo>
                                    <a:cubicBezTo>
                                      <a:pt x="20235" y="8224"/>
                                      <a:pt x="20204" y="8051"/>
                                      <a:pt x="20172" y="7921"/>
                                    </a:cubicBezTo>
                                    <a:cubicBezTo>
                                      <a:pt x="20141" y="7835"/>
                                      <a:pt x="20079" y="7705"/>
                                      <a:pt x="20017" y="7662"/>
                                    </a:cubicBezTo>
                                    <a:cubicBezTo>
                                      <a:pt x="19924" y="7575"/>
                                      <a:pt x="19924" y="7792"/>
                                      <a:pt x="19893" y="7748"/>
                                    </a:cubicBezTo>
                                    <a:cubicBezTo>
                                      <a:pt x="19800" y="7705"/>
                                      <a:pt x="19769" y="7748"/>
                                      <a:pt x="19769" y="7835"/>
                                    </a:cubicBezTo>
                                    <a:cubicBezTo>
                                      <a:pt x="19893" y="7965"/>
                                      <a:pt x="20017" y="8138"/>
                                      <a:pt x="20079" y="8398"/>
                                    </a:cubicBezTo>
                                    <a:cubicBezTo>
                                      <a:pt x="19924" y="8527"/>
                                      <a:pt x="19800" y="8614"/>
                                      <a:pt x="19614" y="8787"/>
                                    </a:cubicBezTo>
                                    <a:cubicBezTo>
                                      <a:pt x="19800" y="8874"/>
                                      <a:pt x="19800" y="8874"/>
                                      <a:pt x="19924" y="8787"/>
                                    </a:cubicBezTo>
                                    <a:close/>
                                    <a:moveTo>
                                      <a:pt x="21352" y="16492"/>
                                    </a:moveTo>
                                    <a:cubicBezTo>
                                      <a:pt x="21290" y="16492"/>
                                      <a:pt x="21197" y="16492"/>
                                      <a:pt x="21135" y="16492"/>
                                    </a:cubicBezTo>
                                    <a:cubicBezTo>
                                      <a:pt x="21104" y="16579"/>
                                      <a:pt x="21104" y="16622"/>
                                      <a:pt x="21072" y="16709"/>
                                    </a:cubicBezTo>
                                    <a:cubicBezTo>
                                      <a:pt x="21010" y="16665"/>
                                      <a:pt x="20979" y="16665"/>
                                      <a:pt x="20948" y="16622"/>
                                    </a:cubicBezTo>
                                    <a:cubicBezTo>
                                      <a:pt x="20948" y="16622"/>
                                      <a:pt x="20917" y="16622"/>
                                      <a:pt x="20917" y="16665"/>
                                    </a:cubicBezTo>
                                    <a:cubicBezTo>
                                      <a:pt x="20886" y="16709"/>
                                      <a:pt x="20824" y="16795"/>
                                      <a:pt x="20793" y="16839"/>
                                    </a:cubicBezTo>
                                    <a:cubicBezTo>
                                      <a:pt x="20762" y="16882"/>
                                      <a:pt x="20700" y="16925"/>
                                      <a:pt x="20669" y="16925"/>
                                    </a:cubicBezTo>
                                    <a:cubicBezTo>
                                      <a:pt x="20545" y="16925"/>
                                      <a:pt x="20421" y="16839"/>
                                      <a:pt x="20390" y="17098"/>
                                    </a:cubicBezTo>
                                    <a:cubicBezTo>
                                      <a:pt x="20297" y="17098"/>
                                      <a:pt x="20235" y="17142"/>
                                      <a:pt x="20110" y="17142"/>
                                    </a:cubicBezTo>
                                    <a:cubicBezTo>
                                      <a:pt x="20048" y="17228"/>
                                      <a:pt x="19986" y="17445"/>
                                      <a:pt x="19800" y="17358"/>
                                    </a:cubicBezTo>
                                    <a:cubicBezTo>
                                      <a:pt x="19769" y="17358"/>
                                      <a:pt x="19707" y="17488"/>
                                      <a:pt x="19645" y="17531"/>
                                    </a:cubicBezTo>
                                    <a:cubicBezTo>
                                      <a:pt x="19490" y="17445"/>
                                      <a:pt x="19335" y="17488"/>
                                      <a:pt x="19210" y="17661"/>
                                    </a:cubicBezTo>
                                    <a:cubicBezTo>
                                      <a:pt x="19117" y="17791"/>
                                      <a:pt x="18993" y="17921"/>
                                      <a:pt x="18838" y="17877"/>
                                    </a:cubicBezTo>
                                    <a:cubicBezTo>
                                      <a:pt x="18807" y="17877"/>
                                      <a:pt x="18745" y="17921"/>
                                      <a:pt x="18714" y="17964"/>
                                    </a:cubicBezTo>
                                    <a:cubicBezTo>
                                      <a:pt x="18434" y="18137"/>
                                      <a:pt x="18155" y="18354"/>
                                      <a:pt x="17876" y="18527"/>
                                    </a:cubicBezTo>
                                    <a:cubicBezTo>
                                      <a:pt x="17814" y="18570"/>
                                      <a:pt x="17783" y="18657"/>
                                      <a:pt x="17690" y="18570"/>
                                    </a:cubicBezTo>
                                    <a:cubicBezTo>
                                      <a:pt x="17690" y="18570"/>
                                      <a:pt x="17628" y="18570"/>
                                      <a:pt x="17628" y="18570"/>
                                    </a:cubicBezTo>
                                    <a:cubicBezTo>
                                      <a:pt x="17566" y="18830"/>
                                      <a:pt x="17348" y="18700"/>
                                      <a:pt x="17255" y="18873"/>
                                    </a:cubicBezTo>
                                    <a:cubicBezTo>
                                      <a:pt x="17193" y="18960"/>
                                      <a:pt x="17100" y="19003"/>
                                      <a:pt x="17007" y="18960"/>
                                    </a:cubicBezTo>
                                    <a:cubicBezTo>
                                      <a:pt x="16945" y="18916"/>
                                      <a:pt x="16883" y="18960"/>
                                      <a:pt x="16852" y="19089"/>
                                    </a:cubicBezTo>
                                    <a:cubicBezTo>
                                      <a:pt x="16821" y="19263"/>
                                      <a:pt x="16728" y="19046"/>
                                      <a:pt x="16666" y="19176"/>
                                    </a:cubicBezTo>
                                    <a:cubicBezTo>
                                      <a:pt x="16635" y="19263"/>
                                      <a:pt x="16603" y="19392"/>
                                      <a:pt x="16510" y="19263"/>
                                    </a:cubicBezTo>
                                    <a:cubicBezTo>
                                      <a:pt x="16510" y="19263"/>
                                      <a:pt x="16479" y="19263"/>
                                      <a:pt x="16479" y="19263"/>
                                    </a:cubicBezTo>
                                    <a:cubicBezTo>
                                      <a:pt x="16324" y="19349"/>
                                      <a:pt x="16169" y="19436"/>
                                      <a:pt x="16045" y="19522"/>
                                    </a:cubicBezTo>
                                    <a:cubicBezTo>
                                      <a:pt x="15983" y="19566"/>
                                      <a:pt x="15952" y="19652"/>
                                      <a:pt x="15890" y="19739"/>
                                    </a:cubicBezTo>
                                    <a:cubicBezTo>
                                      <a:pt x="15890" y="19739"/>
                                      <a:pt x="15859" y="19695"/>
                                      <a:pt x="15797" y="19652"/>
                                    </a:cubicBezTo>
                                    <a:cubicBezTo>
                                      <a:pt x="15641" y="19825"/>
                                      <a:pt x="15424" y="19912"/>
                                      <a:pt x="15207" y="20042"/>
                                    </a:cubicBezTo>
                                    <a:cubicBezTo>
                                      <a:pt x="15083" y="20128"/>
                                      <a:pt x="15021" y="20258"/>
                                      <a:pt x="14897" y="20301"/>
                                    </a:cubicBezTo>
                                    <a:cubicBezTo>
                                      <a:pt x="14772" y="20345"/>
                                      <a:pt x="14648" y="20431"/>
                                      <a:pt x="14524" y="20518"/>
                                    </a:cubicBezTo>
                                    <a:cubicBezTo>
                                      <a:pt x="14400" y="20604"/>
                                      <a:pt x="14276" y="20691"/>
                                      <a:pt x="14152" y="20778"/>
                                    </a:cubicBezTo>
                                    <a:cubicBezTo>
                                      <a:pt x="14028" y="20864"/>
                                      <a:pt x="13810" y="20864"/>
                                      <a:pt x="13748" y="21124"/>
                                    </a:cubicBezTo>
                                    <a:cubicBezTo>
                                      <a:pt x="13593" y="21081"/>
                                      <a:pt x="13531" y="21297"/>
                                      <a:pt x="13376" y="21297"/>
                                    </a:cubicBezTo>
                                    <a:cubicBezTo>
                                      <a:pt x="13283" y="21340"/>
                                      <a:pt x="13159" y="21384"/>
                                      <a:pt x="13066" y="21427"/>
                                    </a:cubicBezTo>
                                    <a:cubicBezTo>
                                      <a:pt x="13066" y="21427"/>
                                      <a:pt x="13066" y="21427"/>
                                      <a:pt x="13066" y="21470"/>
                                    </a:cubicBezTo>
                                    <a:lnTo>
                                      <a:pt x="13841" y="21470"/>
                                    </a:lnTo>
                                    <a:cubicBezTo>
                                      <a:pt x="13934" y="21384"/>
                                      <a:pt x="13997" y="21340"/>
                                      <a:pt x="14121" y="21340"/>
                                    </a:cubicBezTo>
                                    <a:cubicBezTo>
                                      <a:pt x="14152" y="21167"/>
                                      <a:pt x="14245" y="21254"/>
                                      <a:pt x="14307" y="21210"/>
                                    </a:cubicBezTo>
                                    <a:cubicBezTo>
                                      <a:pt x="14400" y="21167"/>
                                      <a:pt x="14462" y="21081"/>
                                      <a:pt x="14555" y="20994"/>
                                    </a:cubicBezTo>
                                    <a:cubicBezTo>
                                      <a:pt x="14617" y="20951"/>
                                      <a:pt x="14710" y="20821"/>
                                      <a:pt x="14741" y="20821"/>
                                    </a:cubicBezTo>
                                    <a:cubicBezTo>
                                      <a:pt x="14834" y="20951"/>
                                      <a:pt x="14866" y="20864"/>
                                      <a:pt x="14897" y="20778"/>
                                    </a:cubicBezTo>
                                    <a:cubicBezTo>
                                      <a:pt x="14928" y="20734"/>
                                      <a:pt x="14959" y="20734"/>
                                      <a:pt x="15021" y="20691"/>
                                    </a:cubicBezTo>
                                    <a:cubicBezTo>
                                      <a:pt x="15238" y="20561"/>
                                      <a:pt x="15455" y="20518"/>
                                      <a:pt x="15641" y="20258"/>
                                    </a:cubicBezTo>
                                    <a:cubicBezTo>
                                      <a:pt x="15641" y="20258"/>
                                      <a:pt x="15672" y="20215"/>
                                      <a:pt x="15703" y="20215"/>
                                    </a:cubicBezTo>
                                    <a:cubicBezTo>
                                      <a:pt x="15859" y="20215"/>
                                      <a:pt x="15983" y="20128"/>
                                      <a:pt x="16076" y="19998"/>
                                    </a:cubicBezTo>
                                    <a:cubicBezTo>
                                      <a:pt x="16138" y="19869"/>
                                      <a:pt x="16231" y="19998"/>
                                      <a:pt x="16262" y="19955"/>
                                    </a:cubicBezTo>
                                    <a:cubicBezTo>
                                      <a:pt x="16324" y="19912"/>
                                      <a:pt x="16355" y="19782"/>
                                      <a:pt x="16417" y="19739"/>
                                    </a:cubicBezTo>
                                    <a:cubicBezTo>
                                      <a:pt x="16448" y="19695"/>
                                      <a:pt x="16479" y="19695"/>
                                      <a:pt x="16510" y="19695"/>
                                    </a:cubicBezTo>
                                    <a:cubicBezTo>
                                      <a:pt x="16697" y="19652"/>
                                      <a:pt x="16883" y="19436"/>
                                      <a:pt x="17100" y="19436"/>
                                    </a:cubicBezTo>
                                    <a:cubicBezTo>
                                      <a:pt x="17131" y="19436"/>
                                      <a:pt x="17162" y="19436"/>
                                      <a:pt x="17162" y="19392"/>
                                    </a:cubicBezTo>
                                    <a:cubicBezTo>
                                      <a:pt x="17162" y="19176"/>
                                      <a:pt x="17286" y="19263"/>
                                      <a:pt x="17348" y="19219"/>
                                    </a:cubicBezTo>
                                    <a:cubicBezTo>
                                      <a:pt x="17441" y="19133"/>
                                      <a:pt x="17534" y="19089"/>
                                      <a:pt x="17628" y="19046"/>
                                    </a:cubicBezTo>
                                    <a:cubicBezTo>
                                      <a:pt x="17721" y="19003"/>
                                      <a:pt x="17814" y="18916"/>
                                      <a:pt x="17876" y="18873"/>
                                    </a:cubicBezTo>
                                    <a:cubicBezTo>
                                      <a:pt x="17969" y="18786"/>
                                      <a:pt x="18062" y="18873"/>
                                      <a:pt x="18124" y="18786"/>
                                    </a:cubicBezTo>
                                    <a:cubicBezTo>
                                      <a:pt x="18217" y="18657"/>
                                      <a:pt x="18372" y="18570"/>
                                      <a:pt x="18497" y="18570"/>
                                    </a:cubicBezTo>
                                    <a:cubicBezTo>
                                      <a:pt x="18745" y="18527"/>
                                      <a:pt x="18900" y="18224"/>
                                      <a:pt x="19148" y="18267"/>
                                    </a:cubicBezTo>
                                    <a:cubicBezTo>
                                      <a:pt x="19459" y="18007"/>
                                      <a:pt x="19831" y="17921"/>
                                      <a:pt x="20141" y="17618"/>
                                    </a:cubicBezTo>
                                    <a:cubicBezTo>
                                      <a:pt x="20203" y="17574"/>
                                      <a:pt x="20266" y="17531"/>
                                      <a:pt x="20359" y="17531"/>
                                    </a:cubicBezTo>
                                    <a:cubicBezTo>
                                      <a:pt x="20421" y="17488"/>
                                      <a:pt x="20514" y="17445"/>
                                      <a:pt x="20576" y="17401"/>
                                    </a:cubicBezTo>
                                    <a:cubicBezTo>
                                      <a:pt x="20700" y="17358"/>
                                      <a:pt x="20762" y="17142"/>
                                      <a:pt x="20917" y="17185"/>
                                    </a:cubicBezTo>
                                    <a:cubicBezTo>
                                      <a:pt x="21041" y="17228"/>
                                      <a:pt x="21103" y="16968"/>
                                      <a:pt x="21259" y="17055"/>
                                    </a:cubicBezTo>
                                    <a:cubicBezTo>
                                      <a:pt x="21290" y="17055"/>
                                      <a:pt x="21321" y="17055"/>
                                      <a:pt x="21321" y="17012"/>
                                    </a:cubicBezTo>
                                    <a:cubicBezTo>
                                      <a:pt x="21352" y="16795"/>
                                      <a:pt x="21507" y="16882"/>
                                      <a:pt x="21600" y="16795"/>
                                    </a:cubicBezTo>
                                    <a:cubicBezTo>
                                      <a:pt x="21600" y="16795"/>
                                      <a:pt x="21600" y="16795"/>
                                      <a:pt x="21600" y="16795"/>
                                    </a:cubicBezTo>
                                    <a:lnTo>
                                      <a:pt x="21600" y="16362"/>
                                    </a:lnTo>
                                    <a:cubicBezTo>
                                      <a:pt x="21569" y="16406"/>
                                      <a:pt x="21507" y="16449"/>
                                      <a:pt x="21507" y="16449"/>
                                    </a:cubicBezTo>
                                    <a:cubicBezTo>
                                      <a:pt x="21445" y="16406"/>
                                      <a:pt x="21383" y="16449"/>
                                      <a:pt x="21352" y="16492"/>
                                    </a:cubicBezTo>
                                    <a:close/>
                                    <a:moveTo>
                                      <a:pt x="14245" y="9783"/>
                                    </a:moveTo>
                                    <a:cubicBezTo>
                                      <a:pt x="14183" y="9783"/>
                                      <a:pt x="14152" y="9826"/>
                                      <a:pt x="14090" y="9826"/>
                                    </a:cubicBezTo>
                                    <a:cubicBezTo>
                                      <a:pt x="14028" y="9826"/>
                                      <a:pt x="13997" y="9869"/>
                                      <a:pt x="13935" y="9869"/>
                                    </a:cubicBezTo>
                                    <a:cubicBezTo>
                                      <a:pt x="13904" y="9826"/>
                                      <a:pt x="13872" y="9740"/>
                                      <a:pt x="13841" y="9696"/>
                                    </a:cubicBezTo>
                                    <a:cubicBezTo>
                                      <a:pt x="13717" y="9826"/>
                                      <a:pt x="13593" y="9956"/>
                                      <a:pt x="13531" y="10086"/>
                                    </a:cubicBezTo>
                                    <a:cubicBezTo>
                                      <a:pt x="13500" y="10172"/>
                                      <a:pt x="13500" y="10302"/>
                                      <a:pt x="13469" y="10389"/>
                                    </a:cubicBezTo>
                                    <a:cubicBezTo>
                                      <a:pt x="13469" y="10432"/>
                                      <a:pt x="13438" y="10475"/>
                                      <a:pt x="13438" y="10475"/>
                                    </a:cubicBezTo>
                                    <a:cubicBezTo>
                                      <a:pt x="13283" y="10649"/>
                                      <a:pt x="13407" y="10952"/>
                                      <a:pt x="13252" y="11168"/>
                                    </a:cubicBezTo>
                                    <a:cubicBezTo>
                                      <a:pt x="13345" y="11384"/>
                                      <a:pt x="13252" y="11644"/>
                                      <a:pt x="13283" y="11904"/>
                                    </a:cubicBezTo>
                                    <a:cubicBezTo>
                                      <a:pt x="13376" y="12337"/>
                                      <a:pt x="13438" y="12423"/>
                                      <a:pt x="13686" y="12726"/>
                                    </a:cubicBezTo>
                                    <a:cubicBezTo>
                                      <a:pt x="13966" y="12986"/>
                                      <a:pt x="14245" y="13073"/>
                                      <a:pt x="14555" y="13116"/>
                                    </a:cubicBezTo>
                                    <a:cubicBezTo>
                                      <a:pt x="14586" y="13029"/>
                                      <a:pt x="14586" y="12986"/>
                                      <a:pt x="14617" y="12943"/>
                                    </a:cubicBezTo>
                                    <a:cubicBezTo>
                                      <a:pt x="14648" y="12943"/>
                                      <a:pt x="14710" y="12986"/>
                                      <a:pt x="14741" y="12986"/>
                                    </a:cubicBezTo>
                                    <a:cubicBezTo>
                                      <a:pt x="14866" y="12856"/>
                                      <a:pt x="14990" y="12726"/>
                                      <a:pt x="15114" y="12553"/>
                                    </a:cubicBezTo>
                                    <a:cubicBezTo>
                                      <a:pt x="15238" y="12423"/>
                                      <a:pt x="15331" y="12250"/>
                                      <a:pt x="15455" y="12077"/>
                                    </a:cubicBezTo>
                                    <a:cubicBezTo>
                                      <a:pt x="15393" y="12034"/>
                                      <a:pt x="15331" y="12034"/>
                                      <a:pt x="15300" y="11990"/>
                                    </a:cubicBezTo>
                                    <a:cubicBezTo>
                                      <a:pt x="15300" y="11687"/>
                                      <a:pt x="15331" y="11384"/>
                                      <a:pt x="15300" y="11125"/>
                                    </a:cubicBezTo>
                                    <a:cubicBezTo>
                                      <a:pt x="15269" y="10952"/>
                                      <a:pt x="15207" y="10649"/>
                                      <a:pt x="15021" y="10562"/>
                                    </a:cubicBezTo>
                                    <a:cubicBezTo>
                                      <a:pt x="14990" y="10605"/>
                                      <a:pt x="14959" y="10692"/>
                                      <a:pt x="14990" y="10692"/>
                                    </a:cubicBezTo>
                                    <a:cubicBezTo>
                                      <a:pt x="15052" y="10778"/>
                                      <a:pt x="15114" y="10822"/>
                                      <a:pt x="15176" y="10908"/>
                                    </a:cubicBezTo>
                                    <a:cubicBezTo>
                                      <a:pt x="15021" y="10995"/>
                                      <a:pt x="15114" y="11168"/>
                                      <a:pt x="15114" y="11298"/>
                                    </a:cubicBezTo>
                                    <a:cubicBezTo>
                                      <a:pt x="15114" y="11471"/>
                                      <a:pt x="15083" y="11601"/>
                                      <a:pt x="15083" y="11774"/>
                                    </a:cubicBezTo>
                                    <a:cubicBezTo>
                                      <a:pt x="14928" y="11904"/>
                                      <a:pt x="14835" y="11904"/>
                                      <a:pt x="14710" y="11861"/>
                                    </a:cubicBezTo>
                                    <a:cubicBezTo>
                                      <a:pt x="14617" y="11817"/>
                                      <a:pt x="14586" y="11644"/>
                                      <a:pt x="14462" y="11731"/>
                                    </a:cubicBezTo>
                                    <a:cubicBezTo>
                                      <a:pt x="14431" y="11558"/>
                                      <a:pt x="14338" y="11514"/>
                                      <a:pt x="14245" y="11471"/>
                                    </a:cubicBezTo>
                                    <a:cubicBezTo>
                                      <a:pt x="14214" y="11471"/>
                                      <a:pt x="14214" y="11428"/>
                                      <a:pt x="14214" y="11384"/>
                                    </a:cubicBezTo>
                                    <a:cubicBezTo>
                                      <a:pt x="14214" y="11125"/>
                                      <a:pt x="14059" y="10865"/>
                                      <a:pt x="14121" y="10562"/>
                                    </a:cubicBezTo>
                                    <a:cubicBezTo>
                                      <a:pt x="14121" y="10519"/>
                                      <a:pt x="14059" y="10432"/>
                                      <a:pt x="14028" y="10346"/>
                                    </a:cubicBezTo>
                                    <a:cubicBezTo>
                                      <a:pt x="13997" y="10475"/>
                                      <a:pt x="13935" y="10605"/>
                                      <a:pt x="13997" y="10735"/>
                                    </a:cubicBezTo>
                                    <a:cubicBezTo>
                                      <a:pt x="14028" y="10778"/>
                                      <a:pt x="13997" y="10908"/>
                                      <a:pt x="13966" y="11081"/>
                                    </a:cubicBezTo>
                                    <a:cubicBezTo>
                                      <a:pt x="13997" y="11125"/>
                                      <a:pt x="14059" y="11255"/>
                                      <a:pt x="14059" y="11384"/>
                                    </a:cubicBezTo>
                                    <a:cubicBezTo>
                                      <a:pt x="14059" y="11558"/>
                                      <a:pt x="14214" y="11558"/>
                                      <a:pt x="14214" y="11731"/>
                                    </a:cubicBezTo>
                                    <a:cubicBezTo>
                                      <a:pt x="14214" y="11904"/>
                                      <a:pt x="14369" y="11861"/>
                                      <a:pt x="14400" y="11990"/>
                                    </a:cubicBezTo>
                                    <a:cubicBezTo>
                                      <a:pt x="14431" y="12077"/>
                                      <a:pt x="14555" y="12034"/>
                                      <a:pt x="14679" y="12077"/>
                                    </a:cubicBezTo>
                                    <a:cubicBezTo>
                                      <a:pt x="14648" y="12207"/>
                                      <a:pt x="14586" y="12293"/>
                                      <a:pt x="14555" y="12380"/>
                                    </a:cubicBezTo>
                                    <a:cubicBezTo>
                                      <a:pt x="14524" y="12337"/>
                                      <a:pt x="14524" y="12293"/>
                                      <a:pt x="14493" y="12293"/>
                                    </a:cubicBezTo>
                                    <a:cubicBezTo>
                                      <a:pt x="14462" y="12337"/>
                                      <a:pt x="14431" y="12423"/>
                                      <a:pt x="14369" y="12510"/>
                                    </a:cubicBezTo>
                                    <a:cubicBezTo>
                                      <a:pt x="14307" y="12380"/>
                                      <a:pt x="14276" y="12293"/>
                                      <a:pt x="14214" y="12164"/>
                                    </a:cubicBezTo>
                                    <a:cubicBezTo>
                                      <a:pt x="14183" y="12207"/>
                                      <a:pt x="14121" y="12207"/>
                                      <a:pt x="14090" y="12250"/>
                                    </a:cubicBezTo>
                                    <a:cubicBezTo>
                                      <a:pt x="13966" y="12120"/>
                                      <a:pt x="13810" y="11990"/>
                                      <a:pt x="13748" y="11774"/>
                                    </a:cubicBezTo>
                                    <a:cubicBezTo>
                                      <a:pt x="13717" y="11731"/>
                                      <a:pt x="13655" y="11687"/>
                                      <a:pt x="13593" y="11644"/>
                                    </a:cubicBezTo>
                                    <a:cubicBezTo>
                                      <a:pt x="13593" y="11644"/>
                                      <a:pt x="13562" y="11601"/>
                                      <a:pt x="13562" y="11601"/>
                                    </a:cubicBezTo>
                                    <a:cubicBezTo>
                                      <a:pt x="13562" y="11298"/>
                                      <a:pt x="13562" y="10952"/>
                                      <a:pt x="13562" y="10649"/>
                                    </a:cubicBezTo>
                                    <a:cubicBezTo>
                                      <a:pt x="13562" y="10475"/>
                                      <a:pt x="13624" y="10302"/>
                                      <a:pt x="13748" y="10216"/>
                                    </a:cubicBezTo>
                                    <a:cubicBezTo>
                                      <a:pt x="13810" y="10172"/>
                                      <a:pt x="13872" y="10043"/>
                                      <a:pt x="13935" y="9956"/>
                                    </a:cubicBezTo>
                                    <a:cubicBezTo>
                                      <a:pt x="13997" y="9999"/>
                                      <a:pt x="14152" y="9956"/>
                                      <a:pt x="14090" y="10172"/>
                                    </a:cubicBezTo>
                                    <a:cubicBezTo>
                                      <a:pt x="14276" y="9999"/>
                                      <a:pt x="14276" y="9999"/>
                                      <a:pt x="14245" y="9783"/>
                                    </a:cubicBezTo>
                                    <a:close/>
                                    <a:moveTo>
                                      <a:pt x="12910" y="19306"/>
                                    </a:moveTo>
                                    <a:cubicBezTo>
                                      <a:pt x="12817" y="19392"/>
                                      <a:pt x="12972" y="19392"/>
                                      <a:pt x="12910" y="19479"/>
                                    </a:cubicBezTo>
                                    <a:cubicBezTo>
                                      <a:pt x="12817" y="19609"/>
                                      <a:pt x="12848" y="19695"/>
                                      <a:pt x="12910" y="19825"/>
                                    </a:cubicBezTo>
                                    <a:cubicBezTo>
                                      <a:pt x="13128" y="19652"/>
                                      <a:pt x="13035" y="19392"/>
                                      <a:pt x="12972" y="19133"/>
                                    </a:cubicBezTo>
                                    <a:cubicBezTo>
                                      <a:pt x="12941" y="19176"/>
                                      <a:pt x="12941" y="19263"/>
                                      <a:pt x="12910" y="19306"/>
                                    </a:cubicBezTo>
                                    <a:close/>
                                    <a:moveTo>
                                      <a:pt x="17224" y="8008"/>
                                    </a:moveTo>
                                    <a:cubicBezTo>
                                      <a:pt x="17193" y="7878"/>
                                      <a:pt x="17162" y="7792"/>
                                      <a:pt x="17100" y="7575"/>
                                    </a:cubicBezTo>
                                    <a:cubicBezTo>
                                      <a:pt x="16945" y="7489"/>
                                      <a:pt x="16821" y="7618"/>
                                      <a:pt x="16666" y="7748"/>
                                    </a:cubicBezTo>
                                    <a:cubicBezTo>
                                      <a:pt x="16572" y="7835"/>
                                      <a:pt x="16572" y="7965"/>
                                      <a:pt x="16635" y="8095"/>
                                    </a:cubicBezTo>
                                    <a:cubicBezTo>
                                      <a:pt x="16759" y="8354"/>
                                      <a:pt x="17069" y="8398"/>
                                      <a:pt x="17224" y="8181"/>
                                    </a:cubicBezTo>
                                    <a:cubicBezTo>
                                      <a:pt x="17255" y="8181"/>
                                      <a:pt x="17224" y="8095"/>
                                      <a:pt x="17224" y="8008"/>
                                    </a:cubicBezTo>
                                    <a:close/>
                                    <a:moveTo>
                                      <a:pt x="16138" y="17704"/>
                                    </a:moveTo>
                                    <a:cubicBezTo>
                                      <a:pt x="16138" y="17834"/>
                                      <a:pt x="16107" y="17921"/>
                                      <a:pt x="16138" y="17964"/>
                                    </a:cubicBezTo>
                                    <a:cubicBezTo>
                                      <a:pt x="16138" y="18007"/>
                                      <a:pt x="16231" y="18051"/>
                                      <a:pt x="16262" y="18051"/>
                                    </a:cubicBezTo>
                                    <a:cubicBezTo>
                                      <a:pt x="16262" y="18007"/>
                                      <a:pt x="16293" y="18007"/>
                                      <a:pt x="16293" y="17964"/>
                                    </a:cubicBezTo>
                                    <a:cubicBezTo>
                                      <a:pt x="16262" y="17877"/>
                                      <a:pt x="16262" y="17791"/>
                                      <a:pt x="16138" y="17704"/>
                                    </a:cubicBezTo>
                                    <a:close/>
                                    <a:moveTo>
                                      <a:pt x="17566" y="16406"/>
                                    </a:moveTo>
                                    <a:cubicBezTo>
                                      <a:pt x="17535" y="16492"/>
                                      <a:pt x="17535" y="16579"/>
                                      <a:pt x="17597" y="16579"/>
                                    </a:cubicBezTo>
                                    <a:cubicBezTo>
                                      <a:pt x="17659" y="16579"/>
                                      <a:pt x="17752" y="16579"/>
                                      <a:pt x="17721" y="16406"/>
                                    </a:cubicBezTo>
                                    <a:cubicBezTo>
                                      <a:pt x="17721" y="16362"/>
                                      <a:pt x="17752" y="16276"/>
                                      <a:pt x="17783" y="16233"/>
                                    </a:cubicBezTo>
                                    <a:cubicBezTo>
                                      <a:pt x="17721" y="16233"/>
                                      <a:pt x="17690" y="16189"/>
                                      <a:pt x="17628" y="16189"/>
                                    </a:cubicBezTo>
                                    <a:cubicBezTo>
                                      <a:pt x="17628" y="16233"/>
                                      <a:pt x="17597" y="16319"/>
                                      <a:pt x="17566" y="16406"/>
                                    </a:cubicBezTo>
                                    <a:close/>
                                    <a:moveTo>
                                      <a:pt x="17752" y="14328"/>
                                    </a:moveTo>
                                    <a:cubicBezTo>
                                      <a:pt x="17721" y="14241"/>
                                      <a:pt x="17690" y="14111"/>
                                      <a:pt x="17659" y="14025"/>
                                    </a:cubicBezTo>
                                    <a:cubicBezTo>
                                      <a:pt x="17472" y="14155"/>
                                      <a:pt x="17628" y="14371"/>
                                      <a:pt x="17504" y="14501"/>
                                    </a:cubicBezTo>
                                    <a:cubicBezTo>
                                      <a:pt x="17566" y="14544"/>
                                      <a:pt x="17628" y="14588"/>
                                      <a:pt x="17690" y="14631"/>
                                    </a:cubicBezTo>
                                    <a:cubicBezTo>
                                      <a:pt x="17721" y="14501"/>
                                      <a:pt x="17566" y="14328"/>
                                      <a:pt x="17752" y="14328"/>
                                    </a:cubicBezTo>
                                    <a:close/>
                                    <a:moveTo>
                                      <a:pt x="17069" y="16233"/>
                                    </a:moveTo>
                                    <a:cubicBezTo>
                                      <a:pt x="17069" y="15930"/>
                                      <a:pt x="17100" y="15627"/>
                                      <a:pt x="17100" y="15367"/>
                                    </a:cubicBezTo>
                                    <a:cubicBezTo>
                                      <a:pt x="17038" y="15497"/>
                                      <a:pt x="16852" y="15627"/>
                                      <a:pt x="16976" y="15843"/>
                                    </a:cubicBezTo>
                                    <a:cubicBezTo>
                                      <a:pt x="16914" y="15973"/>
                                      <a:pt x="17069" y="16059"/>
                                      <a:pt x="17069" y="16233"/>
                                    </a:cubicBezTo>
                                    <a:close/>
                                    <a:moveTo>
                                      <a:pt x="17193" y="14025"/>
                                    </a:moveTo>
                                    <a:cubicBezTo>
                                      <a:pt x="17038" y="14198"/>
                                      <a:pt x="17038" y="14198"/>
                                      <a:pt x="17131" y="14371"/>
                                    </a:cubicBezTo>
                                    <a:cubicBezTo>
                                      <a:pt x="17069" y="14544"/>
                                      <a:pt x="17007" y="14934"/>
                                      <a:pt x="17038" y="15237"/>
                                    </a:cubicBezTo>
                                    <a:cubicBezTo>
                                      <a:pt x="17100" y="15194"/>
                                      <a:pt x="17131" y="15150"/>
                                      <a:pt x="17131" y="15150"/>
                                    </a:cubicBezTo>
                                    <a:cubicBezTo>
                                      <a:pt x="17162" y="14934"/>
                                      <a:pt x="17162" y="14804"/>
                                      <a:pt x="17193" y="14631"/>
                                    </a:cubicBezTo>
                                    <a:cubicBezTo>
                                      <a:pt x="17224" y="14501"/>
                                      <a:pt x="17193" y="14414"/>
                                      <a:pt x="17131" y="14371"/>
                                    </a:cubicBezTo>
                                    <a:cubicBezTo>
                                      <a:pt x="17255" y="14285"/>
                                      <a:pt x="17193" y="14155"/>
                                      <a:pt x="17193" y="1402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7300E8E" id="Shape" o:spid="_x0000_s1026" alt="Title: Graphic Element" style="width:69.6pt;height:4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" path="m4159,l3910,v93,,187,,249,xm4624,6536v-93,,-155,44,-217,44c4438,6666,4469,6753,4500,6796r124,l4624,6536xm4128,7532v31,,62,43,93,43c4252,7315,4314,7229,4438,7186v93,-44,124,-87,62,-217c4469,6926,4469,6883,4469,6839v-62,,-93,,-155,-43c4252,6883,4283,7012,4190,7099v-62,43,-93,260,-124,390c4097,7489,4097,7532,4128,7532xm4500,6839r,c4500,6839,4500,6839,4500,6839v,,,,,c4500,6839,4500,6839,4500,6839xm5338,10043v-31,86,-62,129,-93,216c5307,10302,5369,10302,5431,10346v93,-174,,-260,-93,-303xm11731,12034v-62,-87,-155,-87,-248,-130c11390,11861,11266,11904,11204,11990v-32,87,-94,174,-156,347c11172,12337,11266,12293,11328,12250v155,-130,217,-43,248,173c11607,12596,11669,12770,11700,13029v62,-173,93,-303,124,-433c11793,12553,11762,12553,11731,12510v124,-346,124,-346,,-476xm7883,21470r217,c8100,21384,8100,21297,8069,21167v-93,130,-124,217,-186,303xm10521,20258v,173,-31,390,-93,563c10366,20994,10335,21081,10397,21254v31,130,,259,-125,216c10272,21470,10272,21470,10272,21470r280,c10614,20907,10676,20345,10738,19782v-124,130,-217,260,-217,476xm10179,17055v,,,-87,-31,-87c10055,16882,10086,16795,10117,16709v,-44,-62,-87,-124,-130c9993,16449,9931,16276,10024,16146v-62,-130,-93,-260,-155,-346c9807,15713,9776,15583,9683,15540v-31,-43,-93,,-62,-87c9652,15280,9621,15194,9497,15280v,,-31,,-62,c9341,15150,9248,15064,9186,14891v-31,-87,-31,-174,-124,-130c9062,14761,9000,14717,9000,14717v,-259,-155,-216,-248,-259c8472,14414,8162,14371,7883,14371v-186,,-373,43,-528,87c7169,14501,7045,14674,6890,14717v-93,44,-155,130,-249,217c6486,15020,6362,15194,6331,15410v,43,-62,43,-93,87c6176,15583,6083,15627,6052,15713v-155,390,-342,736,-342,1212c5710,16968,5710,17055,5710,17055v-93,173,-62,346,-31,519c5679,17661,5710,17748,5710,17791v-62,216,31,389,93,519c5897,18440,5928,18613,5959,18786v62,260,155,347,341,390c6269,19436,6424,19522,6548,19566v93,43,187,,218,173c6766,19739,6797,19782,6828,19782v124,,248,,310,173c7231,19825,7293,20042,7417,19998v93,-43,186,,280,87c7790,20172,7914,20128,8007,20128v124,,279,,403,-43c8503,20042,8566,20128,8659,19998v93,130,186,-43,279,-43c9031,19955,9093,19912,9155,19869v155,-87,311,-174,466,-260c9652,19609,9683,19522,9652,19479v-31,-43,-62,-43,-93,-87c9621,19089,9838,18916,9962,18613v124,-259,124,-606,279,-822c10210,17704,10179,17661,10117,17574v62,-43,155,-86,155,-86c10210,17358,10086,17228,10179,17055xm7883,19652v-124,,-217,-43,-342,-43c7448,19609,7417,19436,7293,19479v-62,43,-155,-87,-217,-130c6952,19263,6797,19263,6703,19046v-31,-130,-217,-43,-217,-303c6486,18743,6393,18700,6300,18657v,-174,-62,-347,-186,-520c6052,18051,6052,17921,5990,17834v31,-43,62,-43,124,-86c6083,17704,6021,17661,5990,17618v155,-173,62,-433,93,-650c6114,16839,6114,16752,6176,16622v31,-86,124,-216,93,-260c6207,16189,6331,16189,6331,16059v,-86,124,-129,124,-259c6455,15713,6517,15540,6672,15540v,390,-31,779,-31,1169c6672,17055,6766,17315,6797,17661v31,260,155,390,248,606c7045,18310,7076,18310,7107,18354v31,43,155,,124,173c7231,18570,7324,18613,7355,18657v,,31,,31,43c7355,18830,7417,18916,7510,18916v,173,125,173,187,260c7790,19306,7883,19436,8038,19436v62,,93,86,217,216c8038,19695,7945,19695,7883,19652xm9714,18094v-31,86,-31,173,-31,260c9683,18483,9652,18440,9590,18440v-31,,-31,87,-31,87c9621,18570,9590,18613,9559,18657v-155,216,-280,476,-466,649c8907,19479,8721,19609,8472,19479v-93,-43,-186,-43,-279,-87c8069,19306,7945,19219,7852,19089v-155,-216,-311,-346,-466,-562c7138,18224,7014,17877,6859,17488v-62,-130,-31,-303,-93,-433c6735,16968,6797,16752,6797,16579v,-43,-31,-130,-31,-217c6766,16319,6735,16319,6735,16319v124,-216,62,-476,124,-736c6859,15540,6890,15540,6921,15497v-62,-44,-124,-87,-186,-87c6766,15367,6766,15323,6766,15323v279,44,341,,496,-389c7324,14847,7417,15107,7448,14891v,,31,-44,31,-44c7572,14761,7666,14891,7759,14804v93,-43,186,-87,248,-87c8224,14717,8472,14717,8659,14804v155,43,310,216,465,346c9186,15194,9217,15323,9310,15323v125,,-62,130,,174c9372,15583,9435,15670,9497,15756v,,31,44,31,44c9497,16103,9714,16319,9714,16622v93,520,186,996,,1472xm6735,13462v-125,-130,-249,-260,-373,-389c6300,13332,6331,13549,6548,13679v31,-44,93,-130,187,-217xm11483,18916v31,130,-31,217,-62,347c11390,19349,11359,19392,11359,19479v31,303,-93,563,-93,822c11235,20604,11203,20907,11203,21254v,86,32,173,63,259l11328,21513v31,,31,,62,-43c11328,21297,11421,21167,11421,21037v,-173,31,-346,62,-519c11514,20215,11483,19912,11576,19652v93,-260,31,-519,93,-866c11545,18873,11483,18916,11483,18916xm6083,20994v279,-43,341,-173,248,-519c6269,20648,6176,20821,6083,20994xm21290,1472v31,-44,93,-44,124,-87c21321,1428,21197,1342,21166,1558v31,44,31,44,62,87c21228,1558,21259,1472,21290,1472xm16014,1515v248,-43,372,-303,434,-606c16448,909,16479,866,16479,866v,,31,,62,c16541,909,16572,952,16572,996v63,-87,218,-87,187,-260c16821,649,16883,519,16976,476v217,-43,341,-346,528,-476l17286,v-31,43,-62,87,-93,87c17069,173,16976,260,16852,390v-62,86,-186,129,-186,303c16479,649,16417,822,16355,996v-31,43,-31,129,-62,129c16045,1255,15859,1602,15641,1818v125,-43,218,-43,280,-87c15952,1602,15983,1515,16014,1515xm15610,1818v,,,,,c15610,1818,15610,1818,15610,1818v,,,,,c15610,1818,15610,1818,15610,1818xm15548,2164v31,-86,62,-216,62,-346c15517,1861,15486,1948,15424,2121v-217,87,-217,87,-248,346c15269,2467,15486,2294,15548,2164xm16479,4502v-93,130,-186,216,-279,389l16200,5108v93,-87,155,-173,248,-260c16510,4762,16603,4718,16572,4545v,-43,31,-86,63,-130c16572,4372,16541,4415,16479,4502xm17938,1428v62,-43,124,-129,155,-216c18186,1082,18248,996,18341,866v31,-44,,-130,,-173c18248,736,18155,779,18124,866v-31,130,-93,173,-155,216c17845,1255,17597,1342,17566,1731v93,-43,186,-43,186,-86c17783,1515,17845,1472,17938,1428xm6424,1082v-186,87,-186,87,-341,303c6145,1472,6207,1515,6269,1602v155,-87,93,-303,155,-520xm20948,1731v,,-31,-43,-31,-43c20855,1775,20824,1818,20762,1905v31,43,31,43,62,86c20855,1861,20886,1818,20948,1731xm12476,20301v62,-216,62,-216,,-476c12321,20085,12321,20085,12476,20301xm14214,3550v-62,86,-155,86,-186,259c14152,3766,14214,3723,14214,3550xm10707,7099v31,-216,124,-260,186,-346c10924,6709,10955,6623,10986,6536v-31,,-31,,-62,c10676,6883,10366,7142,10117,7489v-93,129,-248,259,-310,562c10055,7835,10241,7662,10459,7445v93,-86,217,-216,248,-346xm7883,7748v62,-216,155,-433,217,-649c7976,7012,7852,6926,7759,7056v-62,86,-218,216,-155,433c7604,7532,7572,7575,7572,7618v-93,87,,130,32,217c7666,7792,7790,7748,7883,7748xm16666,4459v,,,,,c16666,4459,16666,4459,16666,4459v,,,,,c16666,4459,16666,4459,16666,4459xm14648,3030v-217,173,-217,173,-93,303c14586,3247,14617,3117,14648,3030xm16883,3853v31,-44,31,-87,31,-130c16728,3809,16479,4069,16386,4199v-31,43,,130,,173c16448,4329,16510,4285,16572,4199v31,86,31,173,31,216c16635,4372,16697,4285,16697,4242v31,-173,124,-303,186,-389xm4903,3853v63,-174,63,-217,-186,-477c4593,3506,4562,3723,4593,3939v217,130,217,130,310,-86xm4469,19479v155,87,124,87,217,-130c4779,19176,4779,19003,4748,18743v-62,130,-124,173,-124,260c4562,19133,4531,19306,4469,19479xm19366,11384v-31,87,-156,130,-187,-43c19148,11384,19086,11471,19055,11514v-62,44,-93,87,-155,130c18745,11731,18714,11990,18590,12120v-249,260,-218,736,-404,1039c18186,13202,18186,13246,18186,13289v,130,,260,,346c18217,13982,18217,14371,18435,14631v155,216,372,346,589,476c19366,15280,19831,15237,20141,15020v63,-43,31,-173,125,-173c20421,14847,20514,14717,20607,14544v,,,-43,,-43c20576,14458,20576,14414,20545,14371v155,-43,279,-173,279,-346c20824,13938,20886,13765,20731,13722v-31,43,-93,86,-93,173c20607,14111,20607,14111,20452,14111r,260c20297,14371,20141,14371,20017,14544v-31,44,-93,44,-124,44c19800,14544,19676,14501,19583,14414v-62,-43,-155,-129,-186,-259c19366,13938,19179,13765,19304,13549v,,,-44,,-87c19179,13289,19335,13159,19366,13029v-31,-86,-62,-130,-94,-173c19272,12856,19272,12856,19272,12856v32,-86,63,-216,63,-303c19366,12423,19366,12207,19428,12164v124,-130,93,-303,155,-433c19862,11601,19955,11601,20328,11601v124,,155,86,186,260c20576,11601,20545,11428,20390,11384v-31,,-62,-43,-93,-43c20266,11298,20204,11211,20172,11255v-93,43,-155,-87,-217,-44c19862,11341,19800,11125,19738,11168v-93,87,-279,-43,-372,216xm19241,12596v,44,-62,130,-93,174c19179,12813,19210,12856,19272,12943v-31,43,-93,86,-124,86c19179,13073,19179,13116,19210,13202v-31,87,-93,174,-124,260c19148,13679,19086,13982,19179,14198v93,216,218,390,373,649c19397,14761,19272,14761,19210,14631v-93,-130,-186,-130,-279,-130c18900,14501,18869,14458,18838,14414v-93,-173,-155,-476,-186,-692c18621,13549,18621,13419,18683,13289v62,-130,,-260,93,-390c18838,12813,18962,12726,18931,12510v,,31,-43,62,-87c19086,12293,19210,12207,19303,12077v63,-87,94,,156,43c19303,12250,19179,12380,19241,12596xm21290,15280v62,-130,124,-216,186,-346c21445,14761,21414,14631,21383,14458v-62,43,-93,43,-93,43c21228,14674,21290,14934,21197,15107v,43,31,87,31,130c21259,15280,21290,15280,21290,15280xm745,16189v-62,-43,-155,-86,-217,-86c528,16319,652,16233,745,16189xm20762,13419v-31,130,31,216,155,260c20855,13419,20948,13202,20886,12986v-62,-216,93,-476,-93,-693c20793,12467,20793,12596,20793,12726v,260,,476,-31,693xm20638,11990v,,-31,44,-62,87c20638,12120,20700,12164,20793,12250v,-216,-62,-260,-155,-260xm19397,16579v31,-43,93,-87,124,-130c19552,16362,19552,16276,19583,16189v-31,-86,-62,-216,-93,-346c19428,15886,19366,15930,19272,15973v63,130,63,130,63,433c19335,16492,19366,16536,19397,16579xm20855,3636r-310,173c20421,3896,20328,4069,20141,3982v-62,-43,-124,44,-186,87c19831,4199,19676,4242,19521,4285v-93,44,-186,87,-249,130c19210,4459,19179,4502,19086,4502v-124,,-279,43,-341,173c18683,4805,18559,4805,18497,4891v-93,87,-218,,-280,87c18031,5238,17721,5194,17535,5497v-31,44,-125,44,-218,44c17286,5541,17255,5541,17224,5541v-62,86,-93,130,-124,173c16945,5671,16852,5800,16728,5800v,44,31,130,,174c16666,6103,16572,6017,16510,5930v-93,130,-186,303,-341,173c16324,5757,16635,5584,16728,5194v-125,130,-218,303,-342,390c16200,5714,16045,5930,15921,6147v-93,173,-186,389,-373,389c15517,6536,15486,6580,15455,6580v-124,43,-217,129,-372,173c15083,6753,15052,6839,15021,6926v-31,-43,-62,-87,-93,-87c14835,7012,14710,6883,14617,7012v-31,44,-31,87,-31,174c14400,7099,14245,7099,14121,7359v,,-31,,-62,c13997,7359,13935,7359,13872,7402v-155,130,-341,173,-496,173c13376,7618,13345,7705,13345,7748v-124,-86,-217,-43,-279,87c13035,7878,12972,7921,12910,7835v-31,-43,-93,,-124,c12724,7878,12693,7965,12631,7921v-124,-43,-248,,-341,87c12197,8095,12041,7965,11979,8181v-124,-43,-217,130,-310,130c11576,8311,11483,8354,11390,8398v-93,43,-186,43,-280,173c11110,8614,11048,8614,11048,8614v-124,-43,-186,43,-279,87c10645,8787,10521,8874,10397,8917v-156,43,-280,130,-404,260c9962,9177,9931,9177,9931,9177v-62,-130,-124,-44,-186,43c9714,9263,9652,9307,9652,9307v-124,-130,-124,129,-217,86c9341,9350,9279,9436,9217,9566v,,-31,44,-31,44c9000,9480,9000,9739,8938,9826v-31,-43,-62,-87,-124,-87c8783,9826,8752,9869,8752,9913v-62,-44,-93,-44,-124,-87c8535,10042,8286,9956,8255,10302v-31,-86,-31,-130,-62,-173c8131,10216,8100,10259,8069,10302v-31,43,-62,87,-62,43c7883,10345,7790,10389,7697,10519v-31,43,-94,43,-156,43c7479,10605,7386,10648,7324,10692v-62,43,-124,86,-155,130c6952,10865,6797,10995,6610,11168v-93,87,-217,43,-279,173c6083,11731,5772,11947,5400,12077v-31,,-93,43,-124,87c5214,12293,5121,12293,5028,12337v-62,,-125,43,-187,86c4593,12683,4283,12683,4066,12943v-31,43,-94,43,-125,43c3879,12986,3817,12986,3786,13029v-217,217,-434,260,-683,390c2979,13505,2855,13635,2731,13722v-186,130,-403,130,-559,389c1924,14111,1769,14371,1552,14501v-218,130,-435,303,-621,433c807,15020,652,15107,528,15150v-31,-43,-31,-43,-31,-43c466,14891,559,14761,559,14544v-31,-173,62,-389,124,-562c714,13895,621,13765,745,13722v31,,-31,-217,62,-303c838,13419,838,13332,838,13332v-93,-216,31,-433,31,-649c838,12467,838,12250,869,12034v31,-390,62,-780,186,-1126c1117,10692,1210,10475,1272,10216v31,-130,63,-260,125,-347c1459,9783,1521,9696,1490,9523v,-43,31,-173,93,-216c1738,9263,1738,9047,1769,8917v31,-87,62,-173,62,-260c1862,8354,1986,8095,2079,7792v62,-260,93,-606,280,-823c2452,6493,2638,6103,2731,5627v31,-260,124,-519,186,-779c2979,4588,3010,4329,3041,4069v31,-173,62,-303,94,-476c3166,3333,3197,3030,3259,2814v62,-260,217,-520,186,-823c3569,1731,3569,1428,3631,1169,3724,822,3817,476,3879,130r-372,c3507,173,3476,260,3445,303v-31,87,-124,130,-62,303c3414,693,3321,779,3321,909v,173,-62,303,-124,433c3166,1385,3134,1428,3134,1515v-31,173,-31,346,-124,476c3072,2208,2917,2337,2886,2467v-31,44,-31,130,-31,173c2824,2814,2731,2943,2793,3117v,,-31,43,-62,43c2700,3203,2638,3290,2669,3333v31,260,-62,476,-124,736c2483,4372,2421,4718,2359,5021v-62,260,,606,-218,779c2110,5800,2110,5887,2110,5887v62,173,,303,-93,390c1986,6320,1986,6406,1986,6450v,86,,173,-31,216c1893,6753,1862,6883,1831,7012v-31,130,-93,260,-124,433c1676,7662,1583,7835,1521,8008v-62,173,-62,390,-155,519c1334,8571,1303,8657,1303,8744v,86,,173,-62,260c1117,9220,1148,9566,962,9739v31,260,-93,390,-186,606c714,10475,714,10692,652,10822v-124,259,-93,562,-124,865c528,11774,621,11904,497,11990v93,173,-94,390,,563c528,12596,497,12683,497,12726v,87,,217,,303c466,13202,621,13419,403,13505v,,31,44,31,44c434,13635,403,13765,403,13852v-31,86,-93,216,-93,259c372,14285,248,14328,248,14458v,130,-31,216,-31,346c248,15064,186,15280,124,15497v,43,-93,86,-124,129c,15973,124,16232,248,16492v-31,87,-62,130,-93,217c217,16795,279,16838,310,16925v93,130,187,346,311,433c807,17488,900,17704,1055,17834v124,130,186,260,279,390c1490,18397,1676,18483,1800,18700v62,130,155,130,248,216c2141,19003,2203,19133,2297,19176v310,173,465,606,806,649c3134,19825,3166,19912,3166,19912v93,130,186,260,279,303c3569,20301,3724,20388,3817,20518v31,43,62,43,93,86c3972,20648,4066,20691,4128,20734v217,130,341,390,558,520c4779,21297,4841,21340,4934,21427v63,86,125,130,218,173l5834,21600v,,,,,c5741,21513,5648,21427,5555,21297v-31,-43,-62,-87,-124,-130c5059,20907,4748,20604,4438,20258v-186,-216,-372,-389,-590,-476c3724,19695,3662,19522,3538,19479v-155,-43,-248,-260,-404,-346c2979,19046,2886,18873,2731,18786v-62,,-124,-130,-186,-216c2421,18440,2234,18440,2203,18224v-124,43,-186,-130,-248,-217c1893,17921,1800,17791,1738,17747v-124,-86,-248,-216,-372,-346c1334,17358,1303,17358,1272,17315v-62,-174,-155,-260,-248,-303c993,16968,931,16968,900,16925v-93,-260,-310,-346,-466,-476c466,16362,497,16319,528,16276v,,,,,c528,16276,528,16276,528,16276r,c434,15886,528,15626,807,15540v31,,62,-87,93,-87c962,15410,1024,15280,1148,15323v31,,93,,93,-43c1397,14977,1645,14934,1862,14847v62,-43,93,-43,155,-86c2110,14674,2172,14458,2297,14501v124,43,124,-173,279,-130c2638,14371,2731,14241,2824,14198v217,-173,435,-303,652,-390c3538,13808,3569,13722,3600,13679v31,-44,93,-87,124,-130c4034,13462,4314,13246,4593,13029v,,62,44,62,44c4810,12986,4934,12899,5090,12770v155,-87,310,-217,465,-347c5617,12510,5679,12510,5803,12423v187,-130,404,-260,621,-389c6579,11947,6734,11904,6890,11731v62,-44,155,43,248,-87c7200,11557,7355,11557,7417,11471v93,-87,155,-87,248,-130c7697,11341,7728,11341,7759,11298v279,-260,589,-390,869,-520c8628,10778,8659,10735,8659,10735v,,-31,-43,-31,-43c8938,10562,9217,10302,9559,10259v,-87,,-130,,-173c9745,10042,9900,9826,10086,9869v62,,124,-86,155,-130c10334,9653,10428,9480,10583,9610v31,,62,,93,-44c10862,9393,11017,9263,11234,9263v31,,31,-43,63,-43c11483,9047,11700,9047,11886,8874v62,-44,186,-44,279,-44c12383,8744,12600,8657,12817,8571v93,-44,186,-44,280,-87c13252,8398,13469,8441,13593,8224v,,62,44,124,87c13779,8181,13841,8095,13997,8095v62,,124,-44,217,-87c14400,7921,14586,7792,14772,7705v31,,62,,62,c14959,7489,15145,7489,15331,7489v62,,155,-87,217,-130c15641,7272,15765,7186,15859,7142v341,-130,682,-303,993,-562c16914,6536,17007,6580,17038,6536v93,-173,310,-43,403,-303c17628,6233,17752,6060,17907,5973v62,-43,124,44,186,c18155,5930,18186,5844,18248,5757v62,-43,124,-43,186,-43c18465,5714,18528,5714,18559,5670v155,-173,310,-216,465,-346c19179,5194,19365,5194,19521,5064v93,-86,186,,279,-129c19831,4848,19986,4848,20110,4805v,,31,,31,c20265,4545,20483,4632,20669,4588v93,-43,217,-86,279,-216c20979,4329,21041,4242,21072,4285v125,44,218,-86,311,-130c21445,4112,21507,4069,21569,4026r,-520c21383,3506,21135,3593,20855,3636xm3383,7532v,,-31,-43,-93,-43c3321,7705,3290,7835,3135,7792v-94,216,-156,389,-249,562c2762,8571,2545,8657,2607,9004v-62,43,-124,129,-186,173c2452,9263,2452,9350,2483,9523v124,-173,279,-216,310,-476c2824,8830,2917,8614,3010,8441v94,-173,125,-433,249,-563c3414,7835,3383,7618,3383,7532xm2886,11731v311,86,373,-44,435,-693c3259,11038,3166,11038,3103,11038v32,260,-93,476,-217,693xm1831,12899v62,,124,,155,-43c2048,12813,2079,12683,2079,12596v,,-31,-86,-31,-86c2017,12510,1986,12510,1986,12510v-31,43,-62,86,-62,130c1986,12813,1862,12770,1831,12899xm2235,16189v,-130,,-259,,-433c2172,15886,2141,15973,2079,16103v-62,130,-62,259,62,389c2048,16276,2235,16276,2235,16189xm3600,14934v-93,86,-155,130,-217,173c3290,15237,3383,15280,3414,15323v-31,174,-186,87,-279,174c3041,15756,3103,16059,2917,16276v62,173,-31,303,-93,433c2700,16925,2762,17185,2762,17445v,,31,43,31,86c2824,17531,2886,17531,2948,17531v,-86,,-173,31,-216c3166,17098,3135,16752,3228,16449v31,-87,62,-173,62,-260c3290,16016,3476,15929,3383,15756v62,-173,124,-303,155,-476c3600,15194,3600,15064,3600,14934xm3972,18440v249,-389,280,-822,280,-1255c4159,17271,4128,17401,4035,17445v-94,43,-63,173,-94,259c3910,17748,3972,17877,3941,17921v-124,173,,303,31,519xm14897,19133v155,-347,,-693,62,-996c14959,18137,14959,18137,14928,18094r-125,c14648,18354,14866,18657,14710,18873v93,130,156,173,187,260xm12383,15583v31,87,62,130,93,260c12600,15756,12693,15713,12817,15627v-186,-304,-310,-304,-434,-44xm16045,15670v31,173,-31,389,,519c16076,16362,16107,16536,16045,16709v31,,31,43,62,43c16169,16709,16231,16622,16262,16579v,-43,31,-173,-62,-217c16231,16276,16262,16189,16262,16103v,-44,-62,-173,-62,-173c16324,15800,16200,15670,16200,15540v31,,62,,93,43c16231,15150,16324,14717,16138,14241v-62,130,-124,217,-93,260c16107,14674,16076,14804,16045,14977v-31,260,-31,476,,693xm14121,18440v31,-476,31,-909,31,-1385c14152,16968,14121,16925,14090,16752v-62,216,-124,346,-155,519c13903,17401,14028,17574,13903,17704v94,87,32,173,,260c13841,18180,13810,18440,13841,18657v,86,31,173,,216c13748,19003,13717,19133,13841,19263v,,-31,43,-31,86c13779,19392,13779,19436,13748,19566v62,-44,93,-87,124,-87c13903,19522,13935,19609,13966,19652v124,-130,62,-303,93,-476c14059,18873,14090,18657,14121,18440xm14866,10129v-187,-86,-373,,-373,-303c14431,9913,14400,9956,14338,10043v155,86,310,173,434,259c14772,10259,14803,10216,14866,10129xm19924,8787v62,-43,155,-86,217,-173c20172,8571,20235,8484,20235,8398v,-174,-31,-347,-63,-477c20141,7835,20079,7705,20017,7662v-93,-87,-93,130,-124,86c19800,7705,19769,7748,19769,7835v124,130,248,303,310,563c19924,8527,19800,8614,19614,8787v186,87,186,87,310,xm21352,16492v-62,,-155,,-217,c21104,16579,21104,16622,21072,16709v-62,-44,-93,-44,-124,-87c20948,16622,20917,16622,20917,16665v-31,44,-93,130,-124,174c20762,16882,20700,16925,20669,16925v-124,,-248,-86,-279,173c20297,17098,20235,17142,20110,17142v-62,86,-124,303,-310,216c19769,17358,19707,17488,19645,17531v-155,-86,-310,-43,-435,130c19117,17791,18993,17921,18838,17877v-31,,-93,44,-124,87c18434,18137,18155,18354,17876,18527v-62,43,-93,130,-186,43c17690,18570,17628,18570,17628,18570v-62,260,-280,130,-373,303c17193,18960,17100,19003,17007,18960v-62,-44,-124,,-155,129c16821,19263,16728,19046,16666,19176v-31,87,-63,216,-156,87c16510,19263,16479,19263,16479,19263v-155,86,-310,173,-434,259c15983,19566,15952,19652,15890,19739v,,-31,-44,-93,-87c15641,19825,15424,19912,15207,20042v-124,86,-186,216,-310,259c14772,20345,14648,20431,14524,20518v-124,86,-248,173,-372,260c14028,20864,13810,20864,13748,21124v-155,-43,-217,173,-372,173c13283,21340,13159,21384,13066,21427v,,,,,43l13841,21470v93,-86,156,-130,280,-130c14152,21167,14245,21254,14307,21210v93,-43,155,-129,248,-216c14617,20951,14710,20821,14741,20821v93,130,125,43,156,-43c14928,20734,14959,20734,15021,20691v217,-130,434,-173,620,-433c15641,20258,15672,20215,15703,20215v156,,280,-87,373,-217c16138,19869,16231,19998,16262,19955v62,-43,93,-173,155,-216c16448,19695,16479,19695,16510,19695v187,-43,373,-259,590,-259c17131,19436,17162,19436,17162,19392v,-216,124,-129,186,-173c17441,19133,17534,19089,17628,19046v93,-43,186,-130,248,-173c17969,18786,18062,18873,18124,18786v93,-129,248,-216,373,-216c18745,18527,18900,18224,19148,18267v311,-260,683,-346,993,-649c20203,17574,20266,17531,20359,17531v62,-43,155,-86,217,-130c20700,17358,20762,17142,20917,17185v124,43,186,-217,342,-130c21290,17055,21321,17055,21321,17012v31,-217,186,-130,279,-217c21600,16795,21600,16795,21600,16795r,-433c21569,16406,21507,16449,21507,16449v-62,-43,-124,,-155,43xm14245,9783v-62,,-93,43,-155,43c14028,9826,13997,9869,13935,9869v-31,-43,-63,-129,-94,-173c13717,9826,13593,9956,13531,10086v-31,86,-31,216,-62,303c13469,10432,13438,10475,13438,10475v-155,174,-31,477,-186,693c13345,11384,13252,11644,13283,11904v93,433,155,519,403,822c13966,12986,14245,13073,14555,13116v31,-87,31,-130,62,-173c14648,12943,14710,12986,14741,12986v125,-130,249,-260,373,-433c15238,12423,15331,12250,15455,12077v-62,-43,-124,-43,-155,-87c15300,11687,15331,11384,15300,11125v-31,-173,-93,-476,-279,-563c14990,10605,14959,10692,14990,10692v62,86,124,130,186,216c15021,10995,15114,11168,15114,11298v,173,-31,303,-31,476c14928,11904,14835,11904,14710,11861v-93,-44,-124,-217,-248,-130c14431,11558,14338,11514,14245,11471v-31,,-31,-43,-31,-87c14214,11125,14059,10865,14121,10562v,-43,-62,-130,-93,-216c13997,10475,13935,10605,13997,10735v31,43,,173,-31,346c13997,11125,14059,11255,14059,11384v,174,155,174,155,347c14214,11904,14369,11861,14400,11990v31,87,155,44,279,87c14648,12207,14586,12293,14555,12380v-31,-43,-31,-87,-62,-87c14462,12337,14431,12423,14369,12510v-62,-130,-93,-217,-155,-346c14183,12207,14121,12207,14090,12250v-124,-130,-280,-260,-342,-476c13717,11731,13655,11687,13593,11644v,,-31,-43,-31,-43c13562,11298,13562,10952,13562,10649v,-174,62,-347,186,-433c13810,10172,13872,10043,13935,9956v62,43,217,,155,216c14276,9999,14276,9999,14245,9783xm12910,19306v-93,86,62,86,,173c12817,19609,12848,19695,12910,19825v218,-173,125,-433,62,-692c12941,19176,12941,19263,12910,19306xm17224,8008v-31,-130,-62,-216,-124,-433c16945,7489,16821,7618,16666,7748v-94,87,-94,217,-31,347c16759,8354,17069,8398,17224,8181v31,,,-86,,-173xm16138,17704v,130,-31,217,,260c16138,18007,16231,18051,16262,18051v,-44,31,-44,31,-87c16262,17877,16262,17791,16138,17704xm17566,16406v-31,86,-31,173,31,173c17659,16579,17752,16579,17721,16406v,-44,31,-130,62,-173c17721,16233,17690,16189,17628,16189v,44,-31,130,-62,217xm17752,14328v-31,-87,-62,-217,-93,-303c17472,14155,17628,14371,17504,14501v62,43,124,87,186,130c17721,14501,17566,14328,17752,14328xm17069,16233v,-303,31,-606,31,-866c17038,15497,16852,15627,16976,15843v-62,130,93,216,93,390xm17193,14025v-155,173,-155,173,-62,346c17069,14544,17007,14934,17038,15237v62,-43,93,-87,93,-87c17162,14934,17162,14804,17193,14631v31,-130,,-217,-62,-260c17255,14285,17193,14155,17193,14025xe" fillcolor="#d0af89 [3205]" stroked="f" strokeweight="1pt">
                      <v:stroke miterlimit="4" joinstyle="miter"/>
                      <v:path arrowok="t" o:extrusionok="f" o:connecttype="custom" o:connectlocs="441960,316865;441960,316865;441960,316865;441960,3168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00" w:type="dxa"/>
          </w:tcPr>
          <w:p w14:paraId="6B49B0A1" w14:textId="77777777" w:rsidR="0094305D" w:rsidRDefault="0094305D" w:rsidP="0094305D"/>
        </w:tc>
      </w:tr>
      <w:tr w:rsidR="0094305D" w14:paraId="5CEAA316" w14:textId="77777777" w:rsidTr="00B27360">
        <w:trPr>
          <w:trHeight w:val="175"/>
        </w:trPr>
        <w:tc>
          <w:tcPr>
            <w:tcW w:w="3596" w:type="dxa"/>
            <w:gridSpan w:val="5"/>
          </w:tcPr>
          <w:p w14:paraId="694420B1" w14:textId="77777777" w:rsidR="0094305D" w:rsidRDefault="0094305D" w:rsidP="0094305D"/>
        </w:tc>
        <w:tc>
          <w:tcPr>
            <w:tcW w:w="373" w:type="dxa"/>
          </w:tcPr>
          <w:p w14:paraId="75A7089B" w14:textId="77777777" w:rsidR="0094305D" w:rsidRDefault="0094305D" w:rsidP="0094305D"/>
        </w:tc>
        <w:tc>
          <w:tcPr>
            <w:tcW w:w="6521" w:type="dxa"/>
            <w:gridSpan w:val="10"/>
          </w:tcPr>
          <w:p w14:paraId="24020823" w14:textId="77777777" w:rsidR="0094305D" w:rsidRDefault="0094305D" w:rsidP="0094305D"/>
        </w:tc>
        <w:tc>
          <w:tcPr>
            <w:tcW w:w="300" w:type="dxa"/>
          </w:tcPr>
          <w:p w14:paraId="7CFEFADB" w14:textId="77777777" w:rsidR="0094305D" w:rsidRDefault="0094305D" w:rsidP="0094305D"/>
        </w:tc>
      </w:tr>
      <w:tr w:rsidR="0094305D" w14:paraId="45ED5937" w14:textId="77777777" w:rsidTr="00F515EB">
        <w:trPr>
          <w:trHeight w:val="175"/>
        </w:trPr>
        <w:tc>
          <w:tcPr>
            <w:tcW w:w="3596" w:type="dxa"/>
            <w:gridSpan w:val="5"/>
          </w:tcPr>
          <w:p w14:paraId="307F62D4" w14:textId="77777777" w:rsidR="0094305D" w:rsidRDefault="0094305D" w:rsidP="0094305D"/>
        </w:tc>
        <w:tc>
          <w:tcPr>
            <w:tcW w:w="373" w:type="dxa"/>
          </w:tcPr>
          <w:p w14:paraId="21FF1EB5" w14:textId="77777777" w:rsidR="0094305D" w:rsidRDefault="0094305D" w:rsidP="0094305D"/>
        </w:tc>
        <w:tc>
          <w:tcPr>
            <w:tcW w:w="2241" w:type="dxa"/>
            <w:gridSpan w:val="4"/>
          </w:tcPr>
          <w:p w14:paraId="5349C85D" w14:textId="77777777" w:rsidR="0094305D" w:rsidRDefault="00700697" w:rsidP="0094305D">
            <w:sdt>
              <w:sdtPr>
                <w:id w:val="-1056466813"/>
                <w:placeholder>
                  <w:docPart w:val="CAE672EE8B9043DBA6F71020AA1AC4E3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Margherita</w:t>
                </w:r>
              </w:sdtContent>
            </w:sdt>
            <w:r w:rsidR="0094305D">
              <w:t xml:space="preserve"> </w:t>
            </w:r>
          </w:p>
          <w:p w14:paraId="509883FB" w14:textId="77777777" w:rsidR="0094305D" w:rsidRDefault="00700697" w:rsidP="0094305D">
            <w:sdt>
              <w:sdtPr>
                <w:id w:val="-1214270798"/>
                <w:placeholder>
                  <w:docPart w:val="81E2B9B9D98F4FB89936192E707BD87F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Meat Lovers</w:t>
                </w:r>
              </w:sdtContent>
            </w:sdt>
            <w:r w:rsidR="0094305D">
              <w:t xml:space="preserve"> </w:t>
            </w:r>
          </w:p>
          <w:p w14:paraId="060C191E" w14:textId="77777777" w:rsidR="0094305D" w:rsidRDefault="00700697" w:rsidP="0094305D">
            <w:sdt>
              <w:sdtPr>
                <w:id w:val="1210147468"/>
                <w:placeholder>
                  <w:docPart w:val="0446DC310B51462E949F3AE5547BD566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Pesto Shrimp</w:t>
                </w:r>
              </w:sdtContent>
            </w:sdt>
          </w:p>
          <w:p w14:paraId="192C3AB7" w14:textId="77777777" w:rsidR="001F5783" w:rsidRDefault="001F5783" w:rsidP="0094305D"/>
        </w:tc>
        <w:tc>
          <w:tcPr>
            <w:tcW w:w="747" w:type="dxa"/>
            <w:gridSpan w:val="2"/>
          </w:tcPr>
          <w:p w14:paraId="50D53567" w14:textId="77777777" w:rsidR="0094305D" w:rsidRPr="001F5783" w:rsidRDefault="00700697" w:rsidP="00F515EB">
            <w:sdt>
              <w:sdtPr>
                <w:id w:val="-1689063863"/>
                <w:placeholder>
                  <w:docPart w:val="9387F204D95C4E4D88E85DDB49DFA1EF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</w:p>
          <w:p w14:paraId="1E6E8FBB" w14:textId="77777777" w:rsidR="0094305D" w:rsidRDefault="00700697" w:rsidP="00F515EB">
            <w:sdt>
              <w:sdtPr>
                <w:id w:val="-661381831"/>
                <w:placeholder>
                  <w:docPart w:val="902B2954F160472797E2963D2FF743C5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  <w:r w:rsidR="0094305D" w:rsidRPr="001F5783">
              <w:br/>
            </w:r>
            <w:sdt>
              <w:sdtPr>
                <w:id w:val="-1928328490"/>
                <w:placeholder>
                  <w:docPart w:val="9A0D41975A5447229C796E0929BF5785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</w:p>
        </w:tc>
        <w:tc>
          <w:tcPr>
            <w:tcW w:w="333" w:type="dxa"/>
          </w:tcPr>
          <w:p w14:paraId="128CAE36" w14:textId="77777777" w:rsidR="0094305D" w:rsidRDefault="0094305D" w:rsidP="0094305D"/>
        </w:tc>
        <w:tc>
          <w:tcPr>
            <w:tcW w:w="2452" w:type="dxa"/>
            <w:gridSpan w:val="2"/>
          </w:tcPr>
          <w:p w14:paraId="3A0406B7" w14:textId="77777777" w:rsidR="0094305D" w:rsidRDefault="00700697" w:rsidP="0094305D">
            <w:sdt>
              <w:sdtPr>
                <w:id w:val="-1934432804"/>
                <w:placeholder>
                  <w:docPart w:val="6FC352F34F804E788B158FB099B2E613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Chicken Alfredo</w:t>
                </w:r>
              </w:sdtContent>
            </w:sdt>
            <w:r w:rsidR="0094305D">
              <w:t xml:space="preserve"> </w:t>
            </w:r>
          </w:p>
          <w:p w14:paraId="47825DB1" w14:textId="77777777" w:rsidR="0094305D" w:rsidRDefault="00700697" w:rsidP="0094305D">
            <w:sdt>
              <w:sdtPr>
                <w:id w:val="-512301513"/>
                <w:placeholder>
                  <w:docPart w:val="F23A2CBFD43E4B199A86F7FC060BE75B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Pepperoni</w:t>
                </w:r>
              </w:sdtContent>
            </w:sdt>
            <w:r w:rsidR="0094305D">
              <w:t xml:space="preserve"> </w:t>
            </w:r>
          </w:p>
          <w:p w14:paraId="6F512684" w14:textId="77777777" w:rsidR="0094305D" w:rsidRDefault="00700697" w:rsidP="0094305D">
            <w:sdt>
              <w:sdtPr>
                <w:id w:val="-1158304516"/>
                <w:placeholder>
                  <w:docPart w:val="6614C725964944CCAA3E6E15BF769BBF"/>
                </w:placeholder>
                <w:temporary/>
                <w:showingPlcHdr/>
                <w15:appearance w15:val="hidden"/>
              </w:sdtPr>
              <w:sdtEndPr/>
              <w:sdtContent>
                <w:r w:rsidR="0094305D">
                  <w:t>Hawaiian</w:t>
                </w:r>
              </w:sdtContent>
            </w:sdt>
          </w:p>
        </w:tc>
        <w:tc>
          <w:tcPr>
            <w:tcW w:w="748" w:type="dxa"/>
          </w:tcPr>
          <w:p w14:paraId="173F8047" w14:textId="77777777" w:rsidR="0094305D" w:rsidRPr="001F5783" w:rsidRDefault="00700697" w:rsidP="00F515EB">
            <w:sdt>
              <w:sdtPr>
                <w:id w:val="160829666"/>
                <w:placeholder>
                  <w:docPart w:val="8BEBF6F1E7F143029C1B37FD2E160C46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</w:p>
          <w:p w14:paraId="7A28F40A" w14:textId="77777777" w:rsidR="0094305D" w:rsidRDefault="00700697" w:rsidP="00F515EB">
            <w:sdt>
              <w:sdtPr>
                <w:id w:val="-255142423"/>
                <w:placeholder>
                  <w:docPart w:val="F1634B80E81844AE9B60E30BC6E2B0EC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  <w:r w:rsidR="0094305D" w:rsidRPr="001F5783">
              <w:br/>
            </w:r>
            <w:sdt>
              <w:sdtPr>
                <w:id w:val="-1049918146"/>
                <w:placeholder>
                  <w:docPart w:val="67DF0F2F77E34E188F73633387431AAC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1F5783">
                  <w:t>Price</w:t>
                </w:r>
              </w:sdtContent>
            </w:sdt>
          </w:p>
        </w:tc>
        <w:tc>
          <w:tcPr>
            <w:tcW w:w="300" w:type="dxa"/>
          </w:tcPr>
          <w:p w14:paraId="10271215" w14:textId="77777777" w:rsidR="0094305D" w:rsidRDefault="0094305D" w:rsidP="0094305D"/>
        </w:tc>
      </w:tr>
      <w:tr w:rsidR="0094305D" w14:paraId="5188095A" w14:textId="77777777" w:rsidTr="00E00550">
        <w:trPr>
          <w:trHeight w:val="175"/>
        </w:trPr>
        <w:tc>
          <w:tcPr>
            <w:tcW w:w="3596" w:type="dxa"/>
            <w:gridSpan w:val="5"/>
          </w:tcPr>
          <w:p w14:paraId="3D84658D" w14:textId="77777777" w:rsidR="0094305D" w:rsidRDefault="0094305D" w:rsidP="0094305D"/>
        </w:tc>
        <w:tc>
          <w:tcPr>
            <w:tcW w:w="373" w:type="dxa"/>
          </w:tcPr>
          <w:p w14:paraId="1B38B282" w14:textId="77777777" w:rsidR="0094305D" w:rsidRDefault="0094305D" w:rsidP="0094305D"/>
        </w:tc>
        <w:tc>
          <w:tcPr>
            <w:tcW w:w="6521" w:type="dxa"/>
            <w:gridSpan w:val="10"/>
          </w:tcPr>
          <w:p w14:paraId="6924E85C" w14:textId="77777777" w:rsidR="0094305D" w:rsidRDefault="0094305D" w:rsidP="0094305D"/>
        </w:tc>
        <w:tc>
          <w:tcPr>
            <w:tcW w:w="300" w:type="dxa"/>
          </w:tcPr>
          <w:p w14:paraId="47F30808" w14:textId="77777777" w:rsidR="0094305D" w:rsidRDefault="0094305D" w:rsidP="0094305D"/>
        </w:tc>
      </w:tr>
      <w:tr w:rsidR="0094305D" w14:paraId="16F4F3EE" w14:textId="77777777" w:rsidTr="0094305D">
        <w:trPr>
          <w:trHeight w:val="175"/>
        </w:trPr>
        <w:tc>
          <w:tcPr>
            <w:tcW w:w="3596" w:type="dxa"/>
            <w:gridSpan w:val="5"/>
          </w:tcPr>
          <w:p w14:paraId="6ADB917E" w14:textId="77777777" w:rsidR="0094305D" w:rsidRDefault="0094305D" w:rsidP="0094305D"/>
        </w:tc>
        <w:tc>
          <w:tcPr>
            <w:tcW w:w="373" w:type="dxa"/>
          </w:tcPr>
          <w:p w14:paraId="046979C6" w14:textId="77777777" w:rsidR="0094305D" w:rsidRDefault="0094305D" w:rsidP="0094305D"/>
        </w:tc>
        <w:tc>
          <w:tcPr>
            <w:tcW w:w="1630" w:type="dxa"/>
            <w:gridSpan w:val="2"/>
            <w:shd w:val="clear" w:color="auto" w:fill="26385B" w:themeFill="accent1"/>
          </w:tcPr>
          <w:p w14:paraId="5D716317" w14:textId="77777777" w:rsidR="0094305D" w:rsidRDefault="0094305D" w:rsidP="0094305D">
            <w:pPr>
              <w:pStyle w:val="GraphicAnchor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75ED215" wp14:editId="46995674">
                      <wp:extent cx="861063" cy="637542"/>
                      <wp:effectExtent l="0" t="0" r="2540" b="0"/>
                      <wp:docPr id="25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1063" cy="63754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34" y="13984"/>
                                    </a:moveTo>
                                    <a:cubicBezTo>
                                      <a:pt x="1434" y="13812"/>
                                      <a:pt x="1434" y="13683"/>
                                      <a:pt x="1402" y="13640"/>
                                    </a:cubicBezTo>
                                    <a:cubicBezTo>
                                      <a:pt x="1147" y="13511"/>
                                      <a:pt x="1051" y="13210"/>
                                      <a:pt x="956" y="12908"/>
                                    </a:cubicBezTo>
                                    <a:cubicBezTo>
                                      <a:pt x="956" y="12908"/>
                                      <a:pt x="860" y="12951"/>
                                      <a:pt x="796" y="12951"/>
                                    </a:cubicBezTo>
                                    <a:cubicBezTo>
                                      <a:pt x="669" y="12822"/>
                                      <a:pt x="542" y="12736"/>
                                      <a:pt x="414" y="12607"/>
                                    </a:cubicBezTo>
                                    <a:cubicBezTo>
                                      <a:pt x="382" y="12564"/>
                                      <a:pt x="350" y="12521"/>
                                      <a:pt x="319" y="12392"/>
                                    </a:cubicBezTo>
                                    <a:cubicBezTo>
                                      <a:pt x="414" y="12349"/>
                                      <a:pt x="510" y="12263"/>
                                      <a:pt x="605" y="12220"/>
                                    </a:cubicBezTo>
                                    <a:cubicBezTo>
                                      <a:pt x="605" y="12091"/>
                                      <a:pt x="605" y="11962"/>
                                      <a:pt x="605" y="11747"/>
                                    </a:cubicBezTo>
                                    <a:cubicBezTo>
                                      <a:pt x="446" y="11790"/>
                                      <a:pt x="255" y="11747"/>
                                      <a:pt x="191" y="11833"/>
                                    </a:cubicBezTo>
                                    <a:cubicBezTo>
                                      <a:pt x="96" y="12005"/>
                                      <a:pt x="64" y="12306"/>
                                      <a:pt x="0" y="12521"/>
                                    </a:cubicBezTo>
                                    <a:cubicBezTo>
                                      <a:pt x="127" y="12650"/>
                                      <a:pt x="255" y="12736"/>
                                      <a:pt x="319" y="12908"/>
                                    </a:cubicBezTo>
                                    <a:cubicBezTo>
                                      <a:pt x="446" y="13210"/>
                                      <a:pt x="637" y="13339"/>
                                      <a:pt x="860" y="13339"/>
                                    </a:cubicBezTo>
                                    <a:cubicBezTo>
                                      <a:pt x="1083" y="13554"/>
                                      <a:pt x="1242" y="13769"/>
                                      <a:pt x="1434" y="13984"/>
                                    </a:cubicBezTo>
                                    <a:close/>
                                    <a:moveTo>
                                      <a:pt x="7678" y="16566"/>
                                    </a:moveTo>
                                    <a:cubicBezTo>
                                      <a:pt x="7582" y="16523"/>
                                      <a:pt x="7455" y="16480"/>
                                      <a:pt x="7359" y="16394"/>
                                    </a:cubicBezTo>
                                    <a:cubicBezTo>
                                      <a:pt x="7264" y="16308"/>
                                      <a:pt x="7200" y="16178"/>
                                      <a:pt x="7104" y="16092"/>
                                    </a:cubicBezTo>
                                    <a:cubicBezTo>
                                      <a:pt x="7009" y="16049"/>
                                      <a:pt x="6850" y="16049"/>
                                      <a:pt x="6690" y="16049"/>
                                    </a:cubicBezTo>
                                    <a:cubicBezTo>
                                      <a:pt x="6786" y="16308"/>
                                      <a:pt x="6818" y="16308"/>
                                      <a:pt x="6945" y="16351"/>
                                    </a:cubicBezTo>
                                    <a:cubicBezTo>
                                      <a:pt x="7073" y="16394"/>
                                      <a:pt x="7232" y="16523"/>
                                      <a:pt x="7391" y="16609"/>
                                    </a:cubicBezTo>
                                    <a:cubicBezTo>
                                      <a:pt x="7264" y="16824"/>
                                      <a:pt x="7232" y="17082"/>
                                      <a:pt x="7041" y="16867"/>
                                    </a:cubicBezTo>
                                    <a:cubicBezTo>
                                      <a:pt x="6850" y="16609"/>
                                      <a:pt x="6786" y="16824"/>
                                      <a:pt x="6690" y="16996"/>
                                    </a:cubicBezTo>
                                    <a:cubicBezTo>
                                      <a:pt x="7009" y="17168"/>
                                      <a:pt x="7009" y="17168"/>
                                      <a:pt x="7805" y="16953"/>
                                    </a:cubicBezTo>
                                    <a:cubicBezTo>
                                      <a:pt x="7805" y="16781"/>
                                      <a:pt x="7837" y="16609"/>
                                      <a:pt x="7678" y="16566"/>
                                    </a:cubicBezTo>
                                    <a:close/>
                                    <a:moveTo>
                                      <a:pt x="7041" y="14199"/>
                                    </a:moveTo>
                                    <a:lnTo>
                                      <a:pt x="7423" y="14328"/>
                                    </a:lnTo>
                                    <a:cubicBezTo>
                                      <a:pt x="7359" y="13898"/>
                                      <a:pt x="7327" y="13812"/>
                                      <a:pt x="7104" y="13855"/>
                                    </a:cubicBezTo>
                                    <a:cubicBezTo>
                                      <a:pt x="6818" y="13941"/>
                                      <a:pt x="6658" y="13726"/>
                                      <a:pt x="6467" y="13554"/>
                                    </a:cubicBezTo>
                                    <a:cubicBezTo>
                                      <a:pt x="6404" y="13683"/>
                                      <a:pt x="6372" y="13726"/>
                                      <a:pt x="6308" y="13812"/>
                                    </a:cubicBezTo>
                                    <a:cubicBezTo>
                                      <a:pt x="6563" y="14070"/>
                                      <a:pt x="6754" y="14328"/>
                                      <a:pt x="7041" y="14199"/>
                                    </a:cubicBezTo>
                                    <a:close/>
                                    <a:moveTo>
                                      <a:pt x="1720" y="12306"/>
                                    </a:moveTo>
                                    <a:cubicBezTo>
                                      <a:pt x="1561" y="12134"/>
                                      <a:pt x="1402" y="11962"/>
                                      <a:pt x="1242" y="11790"/>
                                    </a:cubicBezTo>
                                    <a:cubicBezTo>
                                      <a:pt x="1179" y="11919"/>
                                      <a:pt x="1115" y="12048"/>
                                      <a:pt x="1051" y="12177"/>
                                    </a:cubicBezTo>
                                    <a:cubicBezTo>
                                      <a:pt x="1306" y="11876"/>
                                      <a:pt x="1434" y="12822"/>
                                      <a:pt x="1720" y="12306"/>
                                    </a:cubicBezTo>
                                    <a:close/>
                                    <a:moveTo>
                                      <a:pt x="2644" y="9853"/>
                                    </a:moveTo>
                                    <a:cubicBezTo>
                                      <a:pt x="2485" y="9810"/>
                                      <a:pt x="2326" y="9767"/>
                                      <a:pt x="2071" y="9724"/>
                                    </a:cubicBezTo>
                                    <a:cubicBezTo>
                                      <a:pt x="2326" y="9939"/>
                                      <a:pt x="2326" y="9939"/>
                                      <a:pt x="2644" y="9853"/>
                                    </a:cubicBezTo>
                                    <a:close/>
                                    <a:moveTo>
                                      <a:pt x="1880" y="11187"/>
                                    </a:moveTo>
                                    <a:cubicBezTo>
                                      <a:pt x="2198" y="11230"/>
                                      <a:pt x="2294" y="11618"/>
                                      <a:pt x="2485" y="11833"/>
                                    </a:cubicBezTo>
                                    <a:cubicBezTo>
                                      <a:pt x="2676" y="12005"/>
                                      <a:pt x="2931" y="12177"/>
                                      <a:pt x="3218" y="12005"/>
                                    </a:cubicBezTo>
                                    <a:cubicBezTo>
                                      <a:pt x="3186" y="11919"/>
                                      <a:pt x="3186" y="11833"/>
                                      <a:pt x="3154" y="11790"/>
                                    </a:cubicBezTo>
                                    <a:cubicBezTo>
                                      <a:pt x="2963" y="11661"/>
                                      <a:pt x="2772" y="11574"/>
                                      <a:pt x="2612" y="11445"/>
                                    </a:cubicBezTo>
                                    <a:cubicBezTo>
                                      <a:pt x="2485" y="11316"/>
                                      <a:pt x="2389" y="11101"/>
                                      <a:pt x="2262" y="10972"/>
                                    </a:cubicBezTo>
                                    <a:cubicBezTo>
                                      <a:pt x="1975" y="10757"/>
                                      <a:pt x="1720" y="10456"/>
                                      <a:pt x="1465" y="10155"/>
                                    </a:cubicBezTo>
                                    <a:cubicBezTo>
                                      <a:pt x="1529" y="9982"/>
                                      <a:pt x="1593" y="9853"/>
                                      <a:pt x="1688" y="9638"/>
                                    </a:cubicBezTo>
                                    <a:cubicBezTo>
                                      <a:pt x="1529" y="9638"/>
                                      <a:pt x="1434" y="9681"/>
                                      <a:pt x="1338" y="9681"/>
                                    </a:cubicBezTo>
                                    <a:cubicBezTo>
                                      <a:pt x="1338" y="9982"/>
                                      <a:pt x="1338" y="10241"/>
                                      <a:pt x="1338" y="10499"/>
                                    </a:cubicBezTo>
                                    <a:cubicBezTo>
                                      <a:pt x="1338" y="10499"/>
                                      <a:pt x="1338" y="10499"/>
                                      <a:pt x="1370" y="10542"/>
                                    </a:cubicBezTo>
                                    <a:cubicBezTo>
                                      <a:pt x="1497" y="10757"/>
                                      <a:pt x="1816" y="10800"/>
                                      <a:pt x="1880" y="11187"/>
                                    </a:cubicBezTo>
                                    <a:close/>
                                    <a:moveTo>
                                      <a:pt x="11055" y="13382"/>
                                    </a:moveTo>
                                    <a:cubicBezTo>
                                      <a:pt x="10609" y="13554"/>
                                      <a:pt x="10290" y="13037"/>
                                      <a:pt x="9876" y="13080"/>
                                    </a:cubicBezTo>
                                    <a:cubicBezTo>
                                      <a:pt x="9717" y="12693"/>
                                      <a:pt x="9462" y="12779"/>
                                      <a:pt x="9175" y="12865"/>
                                    </a:cubicBezTo>
                                    <a:cubicBezTo>
                                      <a:pt x="9526" y="13123"/>
                                      <a:pt x="9876" y="13382"/>
                                      <a:pt x="10258" y="13554"/>
                                    </a:cubicBezTo>
                                    <a:cubicBezTo>
                                      <a:pt x="10704" y="13726"/>
                                      <a:pt x="11055" y="13769"/>
                                      <a:pt x="11533" y="13554"/>
                                    </a:cubicBezTo>
                                    <a:cubicBezTo>
                                      <a:pt x="11342" y="13468"/>
                                      <a:pt x="11182" y="13339"/>
                                      <a:pt x="11055" y="13382"/>
                                    </a:cubicBezTo>
                                    <a:close/>
                                    <a:moveTo>
                                      <a:pt x="9048" y="15189"/>
                                    </a:moveTo>
                                    <a:cubicBezTo>
                                      <a:pt x="8761" y="15017"/>
                                      <a:pt x="8442" y="14802"/>
                                      <a:pt x="8124" y="14586"/>
                                    </a:cubicBezTo>
                                    <a:cubicBezTo>
                                      <a:pt x="8347" y="15275"/>
                                      <a:pt x="8697" y="15447"/>
                                      <a:pt x="9048" y="15189"/>
                                    </a:cubicBezTo>
                                    <a:close/>
                                    <a:moveTo>
                                      <a:pt x="3727" y="12478"/>
                                    </a:moveTo>
                                    <a:cubicBezTo>
                                      <a:pt x="3696" y="12048"/>
                                      <a:pt x="3409" y="12134"/>
                                      <a:pt x="3250" y="12005"/>
                                    </a:cubicBezTo>
                                    <a:cubicBezTo>
                                      <a:pt x="3313" y="12435"/>
                                      <a:pt x="3313" y="12435"/>
                                      <a:pt x="3727" y="12478"/>
                                    </a:cubicBezTo>
                                    <a:close/>
                                    <a:moveTo>
                                      <a:pt x="3250" y="12005"/>
                                    </a:moveTo>
                                    <a:cubicBezTo>
                                      <a:pt x="3250" y="12005"/>
                                      <a:pt x="3250" y="12005"/>
                                      <a:pt x="3250" y="12005"/>
                                    </a:cubicBezTo>
                                    <a:cubicBezTo>
                                      <a:pt x="3250" y="12005"/>
                                      <a:pt x="3250" y="12005"/>
                                      <a:pt x="3250" y="12005"/>
                                    </a:cubicBezTo>
                                    <a:cubicBezTo>
                                      <a:pt x="3250" y="12005"/>
                                      <a:pt x="3250" y="12005"/>
                                      <a:pt x="3250" y="12005"/>
                                    </a:cubicBezTo>
                                    <a:cubicBezTo>
                                      <a:pt x="3250" y="12005"/>
                                      <a:pt x="3250" y="12005"/>
                                      <a:pt x="3250" y="12005"/>
                                    </a:cubicBezTo>
                                    <a:close/>
                                    <a:moveTo>
                                      <a:pt x="8506" y="12607"/>
                                    </a:moveTo>
                                    <a:cubicBezTo>
                                      <a:pt x="8538" y="12607"/>
                                      <a:pt x="8634" y="12478"/>
                                      <a:pt x="8665" y="12435"/>
                                    </a:cubicBezTo>
                                    <a:cubicBezTo>
                                      <a:pt x="8347" y="12220"/>
                                      <a:pt x="8060" y="12005"/>
                                      <a:pt x="7773" y="11833"/>
                                    </a:cubicBezTo>
                                    <a:cubicBezTo>
                                      <a:pt x="7901" y="12306"/>
                                      <a:pt x="8188" y="12478"/>
                                      <a:pt x="8506" y="12607"/>
                                    </a:cubicBezTo>
                                    <a:close/>
                                    <a:moveTo>
                                      <a:pt x="9717" y="15619"/>
                                    </a:moveTo>
                                    <a:cubicBezTo>
                                      <a:pt x="9812" y="15662"/>
                                      <a:pt x="9940" y="15748"/>
                                      <a:pt x="10035" y="15748"/>
                                    </a:cubicBezTo>
                                    <a:cubicBezTo>
                                      <a:pt x="10099" y="15748"/>
                                      <a:pt x="10163" y="15662"/>
                                      <a:pt x="10290" y="15576"/>
                                    </a:cubicBezTo>
                                    <a:cubicBezTo>
                                      <a:pt x="9940" y="15404"/>
                                      <a:pt x="9908" y="15404"/>
                                      <a:pt x="9717" y="15619"/>
                                    </a:cubicBezTo>
                                    <a:close/>
                                    <a:moveTo>
                                      <a:pt x="11023" y="14802"/>
                                    </a:moveTo>
                                    <a:cubicBezTo>
                                      <a:pt x="10832" y="14629"/>
                                      <a:pt x="10641" y="14500"/>
                                      <a:pt x="10450" y="14285"/>
                                    </a:cubicBezTo>
                                    <a:cubicBezTo>
                                      <a:pt x="10163" y="14027"/>
                                      <a:pt x="10163" y="13984"/>
                                      <a:pt x="9749" y="14070"/>
                                    </a:cubicBezTo>
                                    <a:cubicBezTo>
                                      <a:pt x="10163" y="14371"/>
                                      <a:pt x="10545" y="14629"/>
                                      <a:pt x="10959" y="14931"/>
                                    </a:cubicBezTo>
                                    <a:cubicBezTo>
                                      <a:pt x="10991" y="14931"/>
                                      <a:pt x="10991" y="14845"/>
                                      <a:pt x="11023" y="14802"/>
                                    </a:cubicBezTo>
                                    <a:close/>
                                    <a:moveTo>
                                      <a:pt x="9685" y="15619"/>
                                    </a:moveTo>
                                    <a:cubicBezTo>
                                      <a:pt x="9685" y="15619"/>
                                      <a:pt x="9685" y="15619"/>
                                      <a:pt x="9685" y="15619"/>
                                    </a:cubicBezTo>
                                    <a:cubicBezTo>
                                      <a:pt x="9685" y="15619"/>
                                      <a:pt x="9685" y="15619"/>
                                      <a:pt x="9685" y="15619"/>
                                    </a:cubicBezTo>
                                    <a:cubicBezTo>
                                      <a:pt x="9717" y="15619"/>
                                      <a:pt x="9685" y="15619"/>
                                      <a:pt x="9685" y="15619"/>
                                    </a:cubicBezTo>
                                    <a:cubicBezTo>
                                      <a:pt x="9685" y="15619"/>
                                      <a:pt x="9685" y="15619"/>
                                      <a:pt x="9685" y="15619"/>
                                    </a:cubicBezTo>
                                    <a:close/>
                                    <a:moveTo>
                                      <a:pt x="10927" y="15490"/>
                                    </a:moveTo>
                                    <a:cubicBezTo>
                                      <a:pt x="10927" y="15533"/>
                                      <a:pt x="10959" y="15576"/>
                                      <a:pt x="10959" y="15705"/>
                                    </a:cubicBezTo>
                                    <a:cubicBezTo>
                                      <a:pt x="11055" y="15619"/>
                                      <a:pt x="11150" y="15533"/>
                                      <a:pt x="11246" y="15404"/>
                                    </a:cubicBezTo>
                                    <a:cubicBezTo>
                                      <a:pt x="11055" y="15189"/>
                                      <a:pt x="10959" y="15232"/>
                                      <a:pt x="10927" y="15490"/>
                                    </a:cubicBezTo>
                                    <a:close/>
                                    <a:moveTo>
                                      <a:pt x="6531" y="13210"/>
                                    </a:moveTo>
                                    <a:cubicBezTo>
                                      <a:pt x="6850" y="13296"/>
                                      <a:pt x="7073" y="13339"/>
                                      <a:pt x="7200" y="13037"/>
                                    </a:cubicBezTo>
                                    <a:cubicBezTo>
                                      <a:pt x="6977" y="12865"/>
                                      <a:pt x="6786" y="13037"/>
                                      <a:pt x="6531" y="13210"/>
                                    </a:cubicBezTo>
                                    <a:close/>
                                    <a:moveTo>
                                      <a:pt x="9271" y="15404"/>
                                    </a:moveTo>
                                    <a:cubicBezTo>
                                      <a:pt x="9366" y="15662"/>
                                      <a:pt x="9494" y="15705"/>
                                      <a:pt x="9685" y="15619"/>
                                    </a:cubicBezTo>
                                    <a:cubicBezTo>
                                      <a:pt x="9526" y="15318"/>
                                      <a:pt x="9526" y="15318"/>
                                      <a:pt x="9271" y="15404"/>
                                    </a:cubicBezTo>
                                    <a:close/>
                                    <a:moveTo>
                                      <a:pt x="9271" y="13511"/>
                                    </a:moveTo>
                                    <a:cubicBezTo>
                                      <a:pt x="9048" y="13683"/>
                                      <a:pt x="8920" y="13382"/>
                                      <a:pt x="8729" y="13339"/>
                                    </a:cubicBezTo>
                                    <a:cubicBezTo>
                                      <a:pt x="8538" y="13339"/>
                                      <a:pt x="8347" y="13296"/>
                                      <a:pt x="8156" y="13253"/>
                                    </a:cubicBezTo>
                                    <a:cubicBezTo>
                                      <a:pt x="8028" y="13210"/>
                                      <a:pt x="7869" y="13253"/>
                                      <a:pt x="7805" y="13123"/>
                                    </a:cubicBezTo>
                                    <a:cubicBezTo>
                                      <a:pt x="7614" y="12822"/>
                                      <a:pt x="7423" y="12951"/>
                                      <a:pt x="7232" y="13037"/>
                                    </a:cubicBezTo>
                                    <a:cubicBezTo>
                                      <a:pt x="7264" y="13210"/>
                                      <a:pt x="7359" y="13339"/>
                                      <a:pt x="7519" y="13339"/>
                                    </a:cubicBezTo>
                                    <a:cubicBezTo>
                                      <a:pt x="7869" y="13425"/>
                                      <a:pt x="8251" y="13554"/>
                                      <a:pt x="8602" y="13683"/>
                                    </a:cubicBezTo>
                                    <a:cubicBezTo>
                                      <a:pt x="8729" y="13726"/>
                                      <a:pt x="8825" y="13769"/>
                                      <a:pt x="8952" y="13812"/>
                                    </a:cubicBezTo>
                                    <a:cubicBezTo>
                                      <a:pt x="9048" y="13812"/>
                                      <a:pt x="9143" y="13726"/>
                                      <a:pt x="9271" y="13769"/>
                                    </a:cubicBezTo>
                                    <a:cubicBezTo>
                                      <a:pt x="9366" y="13769"/>
                                      <a:pt x="9462" y="13855"/>
                                      <a:pt x="9558" y="13898"/>
                                    </a:cubicBezTo>
                                    <a:cubicBezTo>
                                      <a:pt x="9558" y="13597"/>
                                      <a:pt x="9366" y="13468"/>
                                      <a:pt x="9271" y="13511"/>
                                    </a:cubicBezTo>
                                    <a:close/>
                                    <a:moveTo>
                                      <a:pt x="7200" y="13080"/>
                                    </a:moveTo>
                                    <a:cubicBezTo>
                                      <a:pt x="7200" y="13080"/>
                                      <a:pt x="7200" y="13080"/>
                                      <a:pt x="7200" y="13080"/>
                                    </a:cubicBezTo>
                                    <a:cubicBezTo>
                                      <a:pt x="7232" y="13080"/>
                                      <a:pt x="7232" y="13080"/>
                                      <a:pt x="7200" y="13080"/>
                                    </a:cubicBezTo>
                                    <a:cubicBezTo>
                                      <a:pt x="7232" y="13080"/>
                                      <a:pt x="7232" y="13037"/>
                                      <a:pt x="7200" y="13080"/>
                                    </a:cubicBezTo>
                                    <a:cubicBezTo>
                                      <a:pt x="7200" y="13037"/>
                                      <a:pt x="7200" y="13037"/>
                                      <a:pt x="7200" y="13080"/>
                                    </a:cubicBezTo>
                                    <a:close/>
                                    <a:moveTo>
                                      <a:pt x="3568" y="7057"/>
                                    </a:moveTo>
                                    <a:cubicBezTo>
                                      <a:pt x="3504" y="6712"/>
                                      <a:pt x="3441" y="6368"/>
                                      <a:pt x="3377" y="6024"/>
                                    </a:cubicBezTo>
                                    <a:cubicBezTo>
                                      <a:pt x="3218" y="6411"/>
                                      <a:pt x="3313" y="6755"/>
                                      <a:pt x="3568" y="7057"/>
                                    </a:cubicBezTo>
                                    <a:close/>
                                    <a:moveTo>
                                      <a:pt x="3345" y="10069"/>
                                    </a:moveTo>
                                    <a:cubicBezTo>
                                      <a:pt x="3345" y="10069"/>
                                      <a:pt x="3218" y="10370"/>
                                      <a:pt x="3409" y="10413"/>
                                    </a:cubicBezTo>
                                    <a:cubicBezTo>
                                      <a:pt x="3536" y="10456"/>
                                      <a:pt x="3696" y="10456"/>
                                      <a:pt x="3823" y="10456"/>
                                    </a:cubicBezTo>
                                    <a:cubicBezTo>
                                      <a:pt x="3855" y="10456"/>
                                      <a:pt x="3887" y="10499"/>
                                      <a:pt x="3887" y="10499"/>
                                    </a:cubicBezTo>
                                    <a:cubicBezTo>
                                      <a:pt x="3887" y="10628"/>
                                      <a:pt x="3919" y="10757"/>
                                      <a:pt x="3919" y="10929"/>
                                    </a:cubicBezTo>
                                    <a:cubicBezTo>
                                      <a:pt x="4078" y="10886"/>
                                      <a:pt x="4205" y="10843"/>
                                      <a:pt x="4269" y="10800"/>
                                    </a:cubicBezTo>
                                    <a:cubicBezTo>
                                      <a:pt x="4460" y="11187"/>
                                      <a:pt x="4619" y="11531"/>
                                      <a:pt x="4811" y="11962"/>
                                    </a:cubicBezTo>
                                    <a:cubicBezTo>
                                      <a:pt x="4811" y="11402"/>
                                      <a:pt x="4811" y="11402"/>
                                      <a:pt x="4715" y="11273"/>
                                    </a:cubicBezTo>
                                    <a:cubicBezTo>
                                      <a:pt x="4333" y="10585"/>
                                      <a:pt x="3696" y="9982"/>
                                      <a:pt x="3186" y="9767"/>
                                    </a:cubicBezTo>
                                    <a:cubicBezTo>
                                      <a:pt x="3186" y="9896"/>
                                      <a:pt x="3122" y="10112"/>
                                      <a:pt x="3345" y="10069"/>
                                    </a:cubicBezTo>
                                    <a:close/>
                                    <a:moveTo>
                                      <a:pt x="8506" y="5249"/>
                                    </a:moveTo>
                                    <a:cubicBezTo>
                                      <a:pt x="8602" y="5034"/>
                                      <a:pt x="8761" y="4776"/>
                                      <a:pt x="8793" y="4561"/>
                                    </a:cubicBezTo>
                                    <a:cubicBezTo>
                                      <a:pt x="8825" y="4303"/>
                                      <a:pt x="9048" y="4045"/>
                                      <a:pt x="8888" y="3743"/>
                                    </a:cubicBezTo>
                                    <a:cubicBezTo>
                                      <a:pt x="9016" y="3528"/>
                                      <a:pt x="9080" y="3356"/>
                                      <a:pt x="8952" y="3055"/>
                                    </a:cubicBezTo>
                                    <a:cubicBezTo>
                                      <a:pt x="8888" y="3184"/>
                                      <a:pt x="8825" y="3270"/>
                                      <a:pt x="8825" y="3356"/>
                                    </a:cubicBezTo>
                                    <a:cubicBezTo>
                                      <a:pt x="8697" y="3873"/>
                                      <a:pt x="8665" y="4475"/>
                                      <a:pt x="8379" y="4905"/>
                                    </a:cubicBezTo>
                                    <a:cubicBezTo>
                                      <a:pt x="8347" y="4948"/>
                                      <a:pt x="8379" y="5077"/>
                                      <a:pt x="8379" y="5163"/>
                                    </a:cubicBezTo>
                                    <a:cubicBezTo>
                                      <a:pt x="8442" y="5206"/>
                                      <a:pt x="8474" y="5249"/>
                                      <a:pt x="8506" y="5249"/>
                                    </a:cubicBezTo>
                                    <a:close/>
                                    <a:moveTo>
                                      <a:pt x="8379" y="5335"/>
                                    </a:moveTo>
                                    <a:cubicBezTo>
                                      <a:pt x="8283" y="5551"/>
                                      <a:pt x="8219" y="5680"/>
                                      <a:pt x="8188" y="5852"/>
                                    </a:cubicBezTo>
                                    <a:cubicBezTo>
                                      <a:pt x="8156" y="6067"/>
                                      <a:pt x="8124" y="6282"/>
                                      <a:pt x="8092" y="6497"/>
                                    </a:cubicBezTo>
                                    <a:cubicBezTo>
                                      <a:pt x="8506" y="6411"/>
                                      <a:pt x="8570" y="6196"/>
                                      <a:pt x="8379" y="5335"/>
                                    </a:cubicBezTo>
                                    <a:close/>
                                    <a:moveTo>
                                      <a:pt x="7264" y="5723"/>
                                    </a:moveTo>
                                    <a:cubicBezTo>
                                      <a:pt x="7264" y="5680"/>
                                      <a:pt x="7264" y="5680"/>
                                      <a:pt x="7264" y="5637"/>
                                    </a:cubicBezTo>
                                    <a:cubicBezTo>
                                      <a:pt x="7264" y="5637"/>
                                      <a:pt x="7264" y="5637"/>
                                      <a:pt x="7264" y="5594"/>
                                    </a:cubicBezTo>
                                    <a:cubicBezTo>
                                      <a:pt x="7264" y="5594"/>
                                      <a:pt x="7264" y="5594"/>
                                      <a:pt x="7264" y="5637"/>
                                    </a:cubicBezTo>
                                    <a:cubicBezTo>
                                      <a:pt x="7232" y="5637"/>
                                      <a:pt x="7264" y="5680"/>
                                      <a:pt x="7264" y="5723"/>
                                    </a:cubicBezTo>
                                    <a:close/>
                                    <a:moveTo>
                                      <a:pt x="2103" y="14672"/>
                                    </a:moveTo>
                                    <a:cubicBezTo>
                                      <a:pt x="2262" y="14931"/>
                                      <a:pt x="2453" y="15146"/>
                                      <a:pt x="2644" y="15447"/>
                                    </a:cubicBezTo>
                                    <a:cubicBezTo>
                                      <a:pt x="2644" y="14974"/>
                                      <a:pt x="2549" y="14845"/>
                                      <a:pt x="2103" y="14672"/>
                                    </a:cubicBezTo>
                                    <a:close/>
                                    <a:moveTo>
                                      <a:pt x="9462" y="1893"/>
                                    </a:moveTo>
                                    <a:cubicBezTo>
                                      <a:pt x="9430" y="1893"/>
                                      <a:pt x="9398" y="1850"/>
                                      <a:pt x="9398" y="1850"/>
                                    </a:cubicBezTo>
                                    <a:cubicBezTo>
                                      <a:pt x="9303" y="2022"/>
                                      <a:pt x="9175" y="2151"/>
                                      <a:pt x="9048" y="2367"/>
                                    </a:cubicBezTo>
                                    <a:cubicBezTo>
                                      <a:pt x="9207" y="2367"/>
                                      <a:pt x="9271" y="2367"/>
                                      <a:pt x="9366" y="2410"/>
                                    </a:cubicBezTo>
                                    <a:cubicBezTo>
                                      <a:pt x="9398" y="2237"/>
                                      <a:pt x="9430" y="2065"/>
                                      <a:pt x="9462" y="1893"/>
                                    </a:cubicBezTo>
                                    <a:close/>
                                    <a:moveTo>
                                      <a:pt x="7232" y="5594"/>
                                    </a:moveTo>
                                    <a:cubicBezTo>
                                      <a:pt x="7264" y="5508"/>
                                      <a:pt x="7359" y="5422"/>
                                      <a:pt x="7327" y="5378"/>
                                    </a:cubicBezTo>
                                    <a:cubicBezTo>
                                      <a:pt x="7264" y="5163"/>
                                      <a:pt x="7168" y="4948"/>
                                      <a:pt x="7104" y="4690"/>
                                    </a:cubicBezTo>
                                    <a:cubicBezTo>
                                      <a:pt x="6945" y="4862"/>
                                      <a:pt x="7073" y="5034"/>
                                      <a:pt x="7104" y="5206"/>
                                    </a:cubicBezTo>
                                    <a:cubicBezTo>
                                      <a:pt x="7168" y="5335"/>
                                      <a:pt x="7200" y="5465"/>
                                      <a:pt x="7232" y="5594"/>
                                    </a:cubicBezTo>
                                    <a:close/>
                                    <a:moveTo>
                                      <a:pt x="11979" y="430"/>
                                    </a:moveTo>
                                    <a:cubicBezTo>
                                      <a:pt x="11692" y="473"/>
                                      <a:pt x="11692" y="473"/>
                                      <a:pt x="11756" y="990"/>
                                    </a:cubicBezTo>
                                    <a:cubicBezTo>
                                      <a:pt x="11819" y="818"/>
                                      <a:pt x="11883" y="602"/>
                                      <a:pt x="11979" y="430"/>
                                    </a:cubicBezTo>
                                    <a:close/>
                                    <a:moveTo>
                                      <a:pt x="11628" y="1463"/>
                                    </a:moveTo>
                                    <a:cubicBezTo>
                                      <a:pt x="11150" y="2065"/>
                                      <a:pt x="11150" y="2237"/>
                                      <a:pt x="11405" y="2840"/>
                                    </a:cubicBezTo>
                                    <a:cubicBezTo>
                                      <a:pt x="11469" y="2367"/>
                                      <a:pt x="11533" y="1979"/>
                                      <a:pt x="11628" y="1463"/>
                                    </a:cubicBezTo>
                                    <a:close/>
                                    <a:moveTo>
                                      <a:pt x="9781" y="1248"/>
                                    </a:moveTo>
                                    <a:cubicBezTo>
                                      <a:pt x="9781" y="904"/>
                                      <a:pt x="9972" y="1334"/>
                                      <a:pt x="10067" y="1076"/>
                                    </a:cubicBezTo>
                                    <a:cubicBezTo>
                                      <a:pt x="10067" y="990"/>
                                      <a:pt x="10035" y="818"/>
                                      <a:pt x="10035" y="688"/>
                                    </a:cubicBezTo>
                                    <a:cubicBezTo>
                                      <a:pt x="9589" y="731"/>
                                      <a:pt x="9589" y="1205"/>
                                      <a:pt x="9462" y="1678"/>
                                    </a:cubicBezTo>
                                    <a:cubicBezTo>
                                      <a:pt x="9621" y="1506"/>
                                      <a:pt x="9781" y="1506"/>
                                      <a:pt x="9781" y="1248"/>
                                    </a:cubicBezTo>
                                    <a:close/>
                                    <a:moveTo>
                                      <a:pt x="9844" y="3657"/>
                                    </a:moveTo>
                                    <a:cubicBezTo>
                                      <a:pt x="9781" y="4002"/>
                                      <a:pt x="9781" y="4002"/>
                                      <a:pt x="9908" y="4260"/>
                                    </a:cubicBezTo>
                                    <a:cubicBezTo>
                                      <a:pt x="9940" y="4045"/>
                                      <a:pt x="10067" y="3829"/>
                                      <a:pt x="9844" y="3657"/>
                                    </a:cubicBezTo>
                                    <a:close/>
                                    <a:moveTo>
                                      <a:pt x="5894" y="10198"/>
                                    </a:moveTo>
                                    <a:cubicBezTo>
                                      <a:pt x="5958" y="10069"/>
                                      <a:pt x="5989" y="9896"/>
                                      <a:pt x="5989" y="9767"/>
                                    </a:cubicBezTo>
                                    <a:cubicBezTo>
                                      <a:pt x="5958" y="9638"/>
                                      <a:pt x="5894" y="9466"/>
                                      <a:pt x="5830" y="9337"/>
                                    </a:cubicBezTo>
                                    <a:cubicBezTo>
                                      <a:pt x="5607" y="9638"/>
                                      <a:pt x="5830" y="9896"/>
                                      <a:pt x="5894" y="10198"/>
                                    </a:cubicBezTo>
                                    <a:close/>
                                    <a:moveTo>
                                      <a:pt x="3696" y="7960"/>
                                    </a:moveTo>
                                    <a:cubicBezTo>
                                      <a:pt x="3855" y="8046"/>
                                      <a:pt x="4014" y="8175"/>
                                      <a:pt x="4237" y="8304"/>
                                    </a:cubicBezTo>
                                    <a:cubicBezTo>
                                      <a:pt x="3919" y="7702"/>
                                      <a:pt x="3919" y="7702"/>
                                      <a:pt x="3696" y="7960"/>
                                    </a:cubicBezTo>
                                    <a:close/>
                                    <a:moveTo>
                                      <a:pt x="5448" y="8175"/>
                                    </a:moveTo>
                                    <a:cubicBezTo>
                                      <a:pt x="5543" y="8218"/>
                                      <a:pt x="5607" y="8218"/>
                                      <a:pt x="5671" y="8261"/>
                                    </a:cubicBezTo>
                                    <a:cubicBezTo>
                                      <a:pt x="5607" y="7960"/>
                                      <a:pt x="5480" y="7788"/>
                                      <a:pt x="5257" y="7788"/>
                                    </a:cubicBezTo>
                                    <a:cubicBezTo>
                                      <a:pt x="5352" y="8433"/>
                                      <a:pt x="5607" y="8864"/>
                                      <a:pt x="5862" y="9294"/>
                                    </a:cubicBezTo>
                                    <a:cubicBezTo>
                                      <a:pt x="5926" y="8821"/>
                                      <a:pt x="5671" y="8520"/>
                                      <a:pt x="5448" y="8175"/>
                                    </a:cubicBezTo>
                                    <a:close/>
                                    <a:moveTo>
                                      <a:pt x="5830" y="9337"/>
                                    </a:moveTo>
                                    <a:cubicBezTo>
                                      <a:pt x="5830" y="9337"/>
                                      <a:pt x="5830" y="9294"/>
                                      <a:pt x="5830" y="9337"/>
                                    </a:cubicBezTo>
                                    <a:cubicBezTo>
                                      <a:pt x="5830" y="9294"/>
                                      <a:pt x="5830" y="9294"/>
                                      <a:pt x="5830" y="9337"/>
                                    </a:cubicBezTo>
                                    <a:cubicBezTo>
                                      <a:pt x="5830" y="9294"/>
                                      <a:pt x="5830" y="9294"/>
                                      <a:pt x="5830" y="9337"/>
                                    </a:cubicBezTo>
                                    <a:cubicBezTo>
                                      <a:pt x="5830" y="9294"/>
                                      <a:pt x="5830" y="9337"/>
                                      <a:pt x="5830" y="9337"/>
                                    </a:cubicBezTo>
                                    <a:close/>
                                    <a:moveTo>
                                      <a:pt x="5225" y="7315"/>
                                    </a:moveTo>
                                    <a:cubicBezTo>
                                      <a:pt x="5034" y="6927"/>
                                      <a:pt x="4651" y="6798"/>
                                      <a:pt x="4715" y="6282"/>
                                    </a:cubicBezTo>
                                    <a:cubicBezTo>
                                      <a:pt x="4556" y="6282"/>
                                      <a:pt x="4460" y="6282"/>
                                      <a:pt x="4333" y="6282"/>
                                    </a:cubicBezTo>
                                    <a:cubicBezTo>
                                      <a:pt x="4492" y="6540"/>
                                      <a:pt x="4651" y="6798"/>
                                      <a:pt x="4779" y="7014"/>
                                    </a:cubicBezTo>
                                    <a:cubicBezTo>
                                      <a:pt x="4874" y="7186"/>
                                      <a:pt x="4970" y="7358"/>
                                      <a:pt x="5225" y="7315"/>
                                    </a:cubicBezTo>
                                    <a:close/>
                                    <a:moveTo>
                                      <a:pt x="6563" y="8304"/>
                                    </a:moveTo>
                                    <a:cubicBezTo>
                                      <a:pt x="6563" y="7960"/>
                                      <a:pt x="6499" y="7616"/>
                                      <a:pt x="6467" y="7272"/>
                                    </a:cubicBezTo>
                                    <a:cubicBezTo>
                                      <a:pt x="6467" y="7229"/>
                                      <a:pt x="6372" y="7229"/>
                                      <a:pt x="6276" y="7229"/>
                                    </a:cubicBezTo>
                                    <a:cubicBezTo>
                                      <a:pt x="6244" y="7702"/>
                                      <a:pt x="6276" y="8089"/>
                                      <a:pt x="6563" y="8304"/>
                                    </a:cubicBezTo>
                                    <a:close/>
                                    <a:moveTo>
                                      <a:pt x="6754" y="9165"/>
                                    </a:moveTo>
                                    <a:cubicBezTo>
                                      <a:pt x="6658" y="9036"/>
                                      <a:pt x="6627" y="8821"/>
                                      <a:pt x="6531" y="8563"/>
                                    </a:cubicBezTo>
                                    <a:cubicBezTo>
                                      <a:pt x="6308" y="9251"/>
                                      <a:pt x="6563" y="9767"/>
                                      <a:pt x="6786" y="10284"/>
                                    </a:cubicBezTo>
                                    <a:cubicBezTo>
                                      <a:pt x="6881" y="10069"/>
                                      <a:pt x="6945" y="9853"/>
                                      <a:pt x="6786" y="9724"/>
                                    </a:cubicBezTo>
                                    <a:cubicBezTo>
                                      <a:pt x="6563" y="9509"/>
                                      <a:pt x="6881" y="9380"/>
                                      <a:pt x="6754" y="9165"/>
                                    </a:cubicBezTo>
                                    <a:close/>
                                    <a:moveTo>
                                      <a:pt x="6563" y="4174"/>
                                    </a:moveTo>
                                    <a:cubicBezTo>
                                      <a:pt x="6563" y="4217"/>
                                      <a:pt x="6531" y="4260"/>
                                      <a:pt x="6531" y="4346"/>
                                    </a:cubicBezTo>
                                    <a:cubicBezTo>
                                      <a:pt x="6658" y="4389"/>
                                      <a:pt x="6786" y="4432"/>
                                      <a:pt x="6945" y="4518"/>
                                    </a:cubicBezTo>
                                    <a:cubicBezTo>
                                      <a:pt x="6913" y="4002"/>
                                      <a:pt x="6722" y="4174"/>
                                      <a:pt x="6563" y="4174"/>
                                    </a:cubicBezTo>
                                    <a:close/>
                                    <a:moveTo>
                                      <a:pt x="7264" y="8003"/>
                                    </a:moveTo>
                                    <a:cubicBezTo>
                                      <a:pt x="7487" y="7831"/>
                                      <a:pt x="7487" y="7831"/>
                                      <a:pt x="7359" y="7530"/>
                                    </a:cubicBezTo>
                                    <a:cubicBezTo>
                                      <a:pt x="7327" y="7702"/>
                                      <a:pt x="7296" y="7874"/>
                                      <a:pt x="7264" y="8003"/>
                                    </a:cubicBezTo>
                                    <a:close/>
                                    <a:moveTo>
                                      <a:pt x="6435" y="6755"/>
                                    </a:moveTo>
                                    <a:cubicBezTo>
                                      <a:pt x="6372" y="6626"/>
                                      <a:pt x="6308" y="6497"/>
                                      <a:pt x="6212" y="6239"/>
                                    </a:cubicBezTo>
                                    <a:cubicBezTo>
                                      <a:pt x="6181" y="6798"/>
                                      <a:pt x="6181" y="6798"/>
                                      <a:pt x="6435" y="6755"/>
                                    </a:cubicBezTo>
                                    <a:close/>
                                    <a:moveTo>
                                      <a:pt x="7264" y="5723"/>
                                    </a:moveTo>
                                    <a:cubicBezTo>
                                      <a:pt x="7296" y="6024"/>
                                      <a:pt x="7359" y="6325"/>
                                      <a:pt x="7423" y="6712"/>
                                    </a:cubicBezTo>
                                    <a:cubicBezTo>
                                      <a:pt x="7582" y="6239"/>
                                      <a:pt x="7391" y="5981"/>
                                      <a:pt x="7264" y="5723"/>
                                    </a:cubicBezTo>
                                    <a:close/>
                                    <a:moveTo>
                                      <a:pt x="10067" y="11704"/>
                                    </a:moveTo>
                                    <a:cubicBezTo>
                                      <a:pt x="10673" y="12048"/>
                                      <a:pt x="10736" y="12048"/>
                                      <a:pt x="10927" y="11919"/>
                                    </a:cubicBezTo>
                                    <a:cubicBezTo>
                                      <a:pt x="10673" y="11747"/>
                                      <a:pt x="10386" y="11574"/>
                                      <a:pt x="10067" y="11445"/>
                                    </a:cubicBezTo>
                                    <a:cubicBezTo>
                                      <a:pt x="9781" y="11316"/>
                                      <a:pt x="9526" y="11101"/>
                                      <a:pt x="9207" y="11273"/>
                                    </a:cubicBezTo>
                                    <a:cubicBezTo>
                                      <a:pt x="9430" y="11661"/>
                                      <a:pt x="9781" y="11531"/>
                                      <a:pt x="10067" y="11704"/>
                                    </a:cubicBezTo>
                                    <a:close/>
                                    <a:moveTo>
                                      <a:pt x="8283" y="6927"/>
                                    </a:moveTo>
                                    <a:cubicBezTo>
                                      <a:pt x="8219" y="6927"/>
                                      <a:pt x="8188" y="6884"/>
                                      <a:pt x="8124" y="6884"/>
                                    </a:cubicBezTo>
                                    <a:cubicBezTo>
                                      <a:pt x="8060" y="6884"/>
                                      <a:pt x="7996" y="6927"/>
                                      <a:pt x="7901" y="7014"/>
                                    </a:cubicBezTo>
                                    <a:cubicBezTo>
                                      <a:pt x="8060" y="7358"/>
                                      <a:pt x="7805" y="7702"/>
                                      <a:pt x="7996" y="8003"/>
                                    </a:cubicBezTo>
                                    <a:cubicBezTo>
                                      <a:pt x="8060" y="8003"/>
                                      <a:pt x="8124" y="8003"/>
                                      <a:pt x="8188" y="8003"/>
                                    </a:cubicBezTo>
                                    <a:cubicBezTo>
                                      <a:pt x="8219" y="7659"/>
                                      <a:pt x="8251" y="7315"/>
                                      <a:pt x="8283" y="6927"/>
                                    </a:cubicBezTo>
                                    <a:close/>
                                    <a:moveTo>
                                      <a:pt x="15101" y="43"/>
                                    </a:moveTo>
                                    <a:lnTo>
                                      <a:pt x="14846" y="43"/>
                                    </a:lnTo>
                                    <a:cubicBezTo>
                                      <a:pt x="14846" y="172"/>
                                      <a:pt x="14814" y="301"/>
                                      <a:pt x="14814" y="430"/>
                                    </a:cubicBezTo>
                                    <a:cubicBezTo>
                                      <a:pt x="14942" y="344"/>
                                      <a:pt x="15037" y="215"/>
                                      <a:pt x="15101" y="43"/>
                                    </a:cubicBezTo>
                                    <a:close/>
                                    <a:moveTo>
                                      <a:pt x="12488" y="2237"/>
                                    </a:moveTo>
                                    <a:cubicBezTo>
                                      <a:pt x="12329" y="2496"/>
                                      <a:pt x="12202" y="2754"/>
                                      <a:pt x="12297" y="3098"/>
                                    </a:cubicBezTo>
                                    <a:cubicBezTo>
                                      <a:pt x="12457" y="2840"/>
                                      <a:pt x="12616" y="2625"/>
                                      <a:pt x="12488" y="2237"/>
                                    </a:cubicBezTo>
                                    <a:close/>
                                    <a:moveTo>
                                      <a:pt x="12297" y="3055"/>
                                    </a:moveTo>
                                    <a:cubicBezTo>
                                      <a:pt x="12297" y="3055"/>
                                      <a:pt x="12297" y="3098"/>
                                      <a:pt x="12297" y="3055"/>
                                    </a:cubicBezTo>
                                    <a:cubicBezTo>
                                      <a:pt x="12297" y="3098"/>
                                      <a:pt x="12297" y="3098"/>
                                      <a:pt x="12297" y="3055"/>
                                    </a:cubicBezTo>
                                    <a:cubicBezTo>
                                      <a:pt x="12297" y="3098"/>
                                      <a:pt x="12297" y="3098"/>
                                      <a:pt x="12297" y="3055"/>
                                    </a:cubicBezTo>
                                    <a:cubicBezTo>
                                      <a:pt x="12297" y="3098"/>
                                      <a:pt x="12297" y="3098"/>
                                      <a:pt x="12297" y="3055"/>
                                    </a:cubicBezTo>
                                    <a:close/>
                                    <a:moveTo>
                                      <a:pt x="7996" y="8003"/>
                                    </a:moveTo>
                                    <a:cubicBezTo>
                                      <a:pt x="7996" y="8003"/>
                                      <a:pt x="7996" y="8003"/>
                                      <a:pt x="7996" y="8003"/>
                                    </a:cubicBezTo>
                                    <a:cubicBezTo>
                                      <a:pt x="7996" y="8046"/>
                                      <a:pt x="7996" y="8046"/>
                                      <a:pt x="7996" y="8003"/>
                                    </a:cubicBezTo>
                                    <a:cubicBezTo>
                                      <a:pt x="7996" y="8046"/>
                                      <a:pt x="7996" y="8046"/>
                                      <a:pt x="7996" y="8003"/>
                                    </a:cubicBezTo>
                                    <a:cubicBezTo>
                                      <a:pt x="7996" y="8046"/>
                                      <a:pt x="7996" y="8046"/>
                                      <a:pt x="7996" y="8003"/>
                                    </a:cubicBezTo>
                                    <a:close/>
                                    <a:moveTo>
                                      <a:pt x="9207" y="11273"/>
                                    </a:moveTo>
                                    <a:cubicBezTo>
                                      <a:pt x="9207" y="11273"/>
                                      <a:pt x="9175" y="11273"/>
                                      <a:pt x="9207" y="11273"/>
                                    </a:cubicBezTo>
                                    <a:cubicBezTo>
                                      <a:pt x="9175" y="11273"/>
                                      <a:pt x="9175" y="11273"/>
                                      <a:pt x="9207" y="11273"/>
                                    </a:cubicBezTo>
                                    <a:cubicBezTo>
                                      <a:pt x="9175" y="11273"/>
                                      <a:pt x="9175" y="11273"/>
                                      <a:pt x="9207" y="11273"/>
                                    </a:cubicBezTo>
                                    <a:cubicBezTo>
                                      <a:pt x="9175" y="11273"/>
                                      <a:pt x="9207" y="11273"/>
                                      <a:pt x="9207" y="11273"/>
                                    </a:cubicBezTo>
                                    <a:close/>
                                    <a:moveTo>
                                      <a:pt x="5352" y="15963"/>
                                    </a:moveTo>
                                    <a:cubicBezTo>
                                      <a:pt x="5161" y="16006"/>
                                      <a:pt x="4938" y="16006"/>
                                      <a:pt x="4747" y="16049"/>
                                    </a:cubicBezTo>
                                    <a:cubicBezTo>
                                      <a:pt x="4906" y="16135"/>
                                      <a:pt x="5129" y="16135"/>
                                      <a:pt x="5352" y="15963"/>
                                    </a:cubicBezTo>
                                    <a:close/>
                                    <a:moveTo>
                                      <a:pt x="4747" y="16049"/>
                                    </a:moveTo>
                                    <a:cubicBezTo>
                                      <a:pt x="4715" y="16006"/>
                                      <a:pt x="4715" y="16006"/>
                                      <a:pt x="4747" y="16049"/>
                                    </a:cubicBezTo>
                                    <a:cubicBezTo>
                                      <a:pt x="4715" y="16049"/>
                                      <a:pt x="4715" y="16049"/>
                                      <a:pt x="4715" y="16049"/>
                                    </a:cubicBezTo>
                                    <a:cubicBezTo>
                                      <a:pt x="4715" y="16049"/>
                                      <a:pt x="4715" y="16049"/>
                                      <a:pt x="4715" y="16049"/>
                                    </a:cubicBezTo>
                                    <a:cubicBezTo>
                                      <a:pt x="4715" y="16049"/>
                                      <a:pt x="4715" y="16049"/>
                                      <a:pt x="4747" y="16049"/>
                                    </a:cubicBezTo>
                                    <a:close/>
                                    <a:moveTo>
                                      <a:pt x="6372" y="17211"/>
                                    </a:moveTo>
                                    <a:cubicBezTo>
                                      <a:pt x="6308" y="16953"/>
                                      <a:pt x="6308" y="16652"/>
                                      <a:pt x="6085" y="16781"/>
                                    </a:cubicBezTo>
                                    <a:cubicBezTo>
                                      <a:pt x="5958" y="16824"/>
                                      <a:pt x="5894" y="16781"/>
                                      <a:pt x="5798" y="16652"/>
                                    </a:cubicBezTo>
                                    <a:cubicBezTo>
                                      <a:pt x="5766" y="16609"/>
                                      <a:pt x="5671" y="16695"/>
                                      <a:pt x="5575" y="16738"/>
                                    </a:cubicBezTo>
                                    <a:cubicBezTo>
                                      <a:pt x="5766" y="17168"/>
                                      <a:pt x="6085" y="16996"/>
                                      <a:pt x="6372" y="17211"/>
                                    </a:cubicBezTo>
                                    <a:close/>
                                    <a:moveTo>
                                      <a:pt x="5575" y="16738"/>
                                    </a:moveTo>
                                    <a:cubicBezTo>
                                      <a:pt x="5575" y="16738"/>
                                      <a:pt x="5575" y="16738"/>
                                      <a:pt x="5575" y="16738"/>
                                    </a:cubicBezTo>
                                    <a:cubicBezTo>
                                      <a:pt x="5575" y="16738"/>
                                      <a:pt x="5575" y="16738"/>
                                      <a:pt x="5575" y="16738"/>
                                    </a:cubicBezTo>
                                    <a:cubicBezTo>
                                      <a:pt x="5575" y="16738"/>
                                      <a:pt x="5575" y="16738"/>
                                      <a:pt x="5575" y="16738"/>
                                    </a:cubicBezTo>
                                    <a:cubicBezTo>
                                      <a:pt x="5575" y="16738"/>
                                      <a:pt x="5575" y="16738"/>
                                      <a:pt x="5575" y="16738"/>
                                    </a:cubicBezTo>
                                    <a:close/>
                                    <a:moveTo>
                                      <a:pt x="10673" y="8778"/>
                                    </a:moveTo>
                                    <a:cubicBezTo>
                                      <a:pt x="10800" y="8692"/>
                                      <a:pt x="10896" y="8649"/>
                                      <a:pt x="10991" y="8563"/>
                                    </a:cubicBezTo>
                                    <a:cubicBezTo>
                                      <a:pt x="10704" y="8347"/>
                                      <a:pt x="10704" y="8347"/>
                                      <a:pt x="10673" y="8778"/>
                                    </a:cubicBezTo>
                                    <a:close/>
                                    <a:moveTo>
                                      <a:pt x="14814" y="430"/>
                                    </a:moveTo>
                                    <a:cubicBezTo>
                                      <a:pt x="14782" y="430"/>
                                      <a:pt x="14782" y="430"/>
                                      <a:pt x="14814" y="430"/>
                                    </a:cubicBezTo>
                                    <a:cubicBezTo>
                                      <a:pt x="14782" y="473"/>
                                      <a:pt x="14782" y="473"/>
                                      <a:pt x="14814" y="430"/>
                                    </a:cubicBezTo>
                                    <a:cubicBezTo>
                                      <a:pt x="14782" y="473"/>
                                      <a:pt x="14782" y="473"/>
                                      <a:pt x="14814" y="430"/>
                                    </a:cubicBezTo>
                                    <a:cubicBezTo>
                                      <a:pt x="14814" y="473"/>
                                      <a:pt x="14814" y="430"/>
                                      <a:pt x="14814" y="430"/>
                                    </a:cubicBezTo>
                                    <a:close/>
                                    <a:moveTo>
                                      <a:pt x="13795" y="4475"/>
                                    </a:moveTo>
                                    <a:cubicBezTo>
                                      <a:pt x="13508" y="4561"/>
                                      <a:pt x="13349" y="4647"/>
                                      <a:pt x="13126" y="4690"/>
                                    </a:cubicBezTo>
                                    <a:cubicBezTo>
                                      <a:pt x="13158" y="4776"/>
                                      <a:pt x="13189" y="4862"/>
                                      <a:pt x="13221" y="4948"/>
                                    </a:cubicBezTo>
                                    <a:cubicBezTo>
                                      <a:pt x="13412" y="4776"/>
                                      <a:pt x="13572" y="4647"/>
                                      <a:pt x="13795" y="4475"/>
                                    </a:cubicBezTo>
                                    <a:close/>
                                    <a:moveTo>
                                      <a:pt x="9717" y="8993"/>
                                    </a:moveTo>
                                    <a:cubicBezTo>
                                      <a:pt x="10035" y="9079"/>
                                      <a:pt x="10195" y="8864"/>
                                      <a:pt x="10418" y="8649"/>
                                    </a:cubicBezTo>
                                    <a:cubicBezTo>
                                      <a:pt x="10227" y="8649"/>
                                      <a:pt x="10035" y="8649"/>
                                      <a:pt x="9876" y="8692"/>
                                    </a:cubicBezTo>
                                    <a:cubicBezTo>
                                      <a:pt x="9685" y="8692"/>
                                      <a:pt x="9717" y="8821"/>
                                      <a:pt x="9717" y="8993"/>
                                    </a:cubicBezTo>
                                    <a:close/>
                                    <a:moveTo>
                                      <a:pt x="10673" y="9509"/>
                                    </a:moveTo>
                                    <a:cubicBezTo>
                                      <a:pt x="10513" y="9595"/>
                                      <a:pt x="10418" y="9638"/>
                                      <a:pt x="10195" y="9767"/>
                                    </a:cubicBezTo>
                                    <a:cubicBezTo>
                                      <a:pt x="10386" y="9853"/>
                                      <a:pt x="10513" y="9896"/>
                                      <a:pt x="10609" y="9939"/>
                                    </a:cubicBezTo>
                                    <a:cubicBezTo>
                                      <a:pt x="10641" y="9810"/>
                                      <a:pt x="10641" y="9681"/>
                                      <a:pt x="10673" y="9509"/>
                                    </a:cubicBezTo>
                                    <a:close/>
                                    <a:moveTo>
                                      <a:pt x="14273" y="1291"/>
                                    </a:moveTo>
                                    <a:cubicBezTo>
                                      <a:pt x="14273" y="1291"/>
                                      <a:pt x="14273" y="1291"/>
                                      <a:pt x="14273" y="1291"/>
                                    </a:cubicBezTo>
                                    <a:cubicBezTo>
                                      <a:pt x="14273" y="1291"/>
                                      <a:pt x="14273" y="1291"/>
                                      <a:pt x="14273" y="1291"/>
                                    </a:cubicBezTo>
                                    <a:cubicBezTo>
                                      <a:pt x="14273" y="1291"/>
                                      <a:pt x="14273" y="1291"/>
                                      <a:pt x="14273" y="1291"/>
                                    </a:cubicBezTo>
                                    <a:cubicBezTo>
                                      <a:pt x="14273" y="1291"/>
                                      <a:pt x="14273" y="1291"/>
                                      <a:pt x="14273" y="1291"/>
                                    </a:cubicBezTo>
                                    <a:close/>
                                    <a:moveTo>
                                      <a:pt x="14782" y="473"/>
                                    </a:moveTo>
                                    <a:cubicBezTo>
                                      <a:pt x="14464" y="344"/>
                                      <a:pt x="14464" y="861"/>
                                      <a:pt x="14273" y="947"/>
                                    </a:cubicBezTo>
                                    <a:cubicBezTo>
                                      <a:pt x="14209" y="990"/>
                                      <a:pt x="14145" y="1076"/>
                                      <a:pt x="14177" y="1119"/>
                                    </a:cubicBezTo>
                                    <a:cubicBezTo>
                                      <a:pt x="14177" y="1205"/>
                                      <a:pt x="14241" y="1248"/>
                                      <a:pt x="14304" y="1291"/>
                                    </a:cubicBezTo>
                                    <a:cubicBezTo>
                                      <a:pt x="14464" y="1119"/>
                                      <a:pt x="14655" y="947"/>
                                      <a:pt x="14782" y="774"/>
                                    </a:cubicBezTo>
                                    <a:cubicBezTo>
                                      <a:pt x="14814" y="731"/>
                                      <a:pt x="14782" y="559"/>
                                      <a:pt x="14782" y="473"/>
                                    </a:cubicBezTo>
                                    <a:close/>
                                    <a:moveTo>
                                      <a:pt x="14623" y="4002"/>
                                    </a:moveTo>
                                    <a:cubicBezTo>
                                      <a:pt x="14368" y="4131"/>
                                      <a:pt x="14145" y="4260"/>
                                      <a:pt x="13922" y="4389"/>
                                    </a:cubicBezTo>
                                    <a:cubicBezTo>
                                      <a:pt x="14145" y="4303"/>
                                      <a:pt x="14527" y="4604"/>
                                      <a:pt x="14623" y="4002"/>
                                    </a:cubicBezTo>
                                    <a:close/>
                                    <a:moveTo>
                                      <a:pt x="20931" y="43"/>
                                    </a:moveTo>
                                    <a:cubicBezTo>
                                      <a:pt x="20708" y="172"/>
                                      <a:pt x="20453" y="215"/>
                                      <a:pt x="20262" y="344"/>
                                    </a:cubicBezTo>
                                    <a:cubicBezTo>
                                      <a:pt x="20166" y="430"/>
                                      <a:pt x="20039" y="473"/>
                                      <a:pt x="19943" y="559"/>
                                    </a:cubicBezTo>
                                    <a:cubicBezTo>
                                      <a:pt x="19657" y="731"/>
                                      <a:pt x="19338" y="731"/>
                                      <a:pt x="19051" y="904"/>
                                    </a:cubicBezTo>
                                    <a:cubicBezTo>
                                      <a:pt x="18796" y="1033"/>
                                      <a:pt x="18510" y="1033"/>
                                      <a:pt x="18255" y="1205"/>
                                    </a:cubicBezTo>
                                    <a:cubicBezTo>
                                      <a:pt x="18191" y="1248"/>
                                      <a:pt x="18127" y="1291"/>
                                      <a:pt x="18064" y="1248"/>
                                    </a:cubicBezTo>
                                    <a:cubicBezTo>
                                      <a:pt x="17809" y="1162"/>
                                      <a:pt x="17681" y="1334"/>
                                      <a:pt x="17618" y="1635"/>
                                    </a:cubicBezTo>
                                    <a:cubicBezTo>
                                      <a:pt x="17331" y="1334"/>
                                      <a:pt x="17044" y="1635"/>
                                      <a:pt x="16726" y="1549"/>
                                    </a:cubicBezTo>
                                    <a:cubicBezTo>
                                      <a:pt x="16789" y="1334"/>
                                      <a:pt x="16821" y="1162"/>
                                      <a:pt x="17044" y="1119"/>
                                    </a:cubicBezTo>
                                    <a:cubicBezTo>
                                      <a:pt x="17235" y="1076"/>
                                      <a:pt x="17427" y="990"/>
                                      <a:pt x="17586" y="861"/>
                                    </a:cubicBezTo>
                                    <a:cubicBezTo>
                                      <a:pt x="18159" y="473"/>
                                      <a:pt x="18733" y="215"/>
                                      <a:pt x="19338" y="43"/>
                                    </a:cubicBezTo>
                                    <a:lnTo>
                                      <a:pt x="18223" y="43"/>
                                    </a:lnTo>
                                    <a:cubicBezTo>
                                      <a:pt x="18032" y="129"/>
                                      <a:pt x="17841" y="301"/>
                                      <a:pt x="17618" y="258"/>
                                    </a:cubicBezTo>
                                    <a:cubicBezTo>
                                      <a:pt x="17586" y="258"/>
                                      <a:pt x="17522" y="387"/>
                                      <a:pt x="17490" y="473"/>
                                    </a:cubicBezTo>
                                    <a:cubicBezTo>
                                      <a:pt x="17458" y="559"/>
                                      <a:pt x="17395" y="645"/>
                                      <a:pt x="17331" y="645"/>
                                    </a:cubicBezTo>
                                    <a:cubicBezTo>
                                      <a:pt x="16789" y="904"/>
                                      <a:pt x="16248" y="1162"/>
                                      <a:pt x="15770" y="1592"/>
                                    </a:cubicBezTo>
                                    <a:cubicBezTo>
                                      <a:pt x="15196" y="2108"/>
                                      <a:pt x="14527" y="2410"/>
                                      <a:pt x="14018" y="3012"/>
                                    </a:cubicBezTo>
                                    <a:cubicBezTo>
                                      <a:pt x="13954" y="3055"/>
                                      <a:pt x="13827" y="3012"/>
                                      <a:pt x="13699" y="3012"/>
                                    </a:cubicBezTo>
                                    <a:cubicBezTo>
                                      <a:pt x="13890" y="2668"/>
                                      <a:pt x="14177" y="2582"/>
                                      <a:pt x="14241" y="2237"/>
                                    </a:cubicBezTo>
                                    <a:cubicBezTo>
                                      <a:pt x="14687" y="2151"/>
                                      <a:pt x="14750" y="1377"/>
                                      <a:pt x="15196" y="1205"/>
                                    </a:cubicBezTo>
                                    <a:cubicBezTo>
                                      <a:pt x="15324" y="1162"/>
                                      <a:pt x="15388" y="904"/>
                                      <a:pt x="15515" y="731"/>
                                    </a:cubicBezTo>
                                    <a:cubicBezTo>
                                      <a:pt x="15642" y="559"/>
                                      <a:pt x="15770" y="473"/>
                                      <a:pt x="15897" y="301"/>
                                    </a:cubicBezTo>
                                    <a:cubicBezTo>
                                      <a:pt x="15961" y="215"/>
                                      <a:pt x="16057" y="86"/>
                                      <a:pt x="16120" y="0"/>
                                    </a:cubicBezTo>
                                    <a:lnTo>
                                      <a:pt x="15706" y="0"/>
                                    </a:lnTo>
                                    <a:cubicBezTo>
                                      <a:pt x="15388" y="172"/>
                                      <a:pt x="15260" y="688"/>
                                      <a:pt x="14942" y="904"/>
                                    </a:cubicBezTo>
                                    <a:cubicBezTo>
                                      <a:pt x="15005" y="947"/>
                                      <a:pt x="15037" y="990"/>
                                      <a:pt x="15101" y="1033"/>
                                    </a:cubicBezTo>
                                    <a:cubicBezTo>
                                      <a:pt x="14814" y="1248"/>
                                      <a:pt x="14591" y="1420"/>
                                      <a:pt x="14336" y="1635"/>
                                    </a:cubicBezTo>
                                    <a:cubicBezTo>
                                      <a:pt x="14336" y="1506"/>
                                      <a:pt x="14304" y="1420"/>
                                      <a:pt x="14304" y="1291"/>
                                    </a:cubicBezTo>
                                    <a:cubicBezTo>
                                      <a:pt x="14113" y="1377"/>
                                      <a:pt x="13858" y="1334"/>
                                      <a:pt x="13795" y="1764"/>
                                    </a:cubicBezTo>
                                    <a:cubicBezTo>
                                      <a:pt x="13890" y="1850"/>
                                      <a:pt x="13986" y="1893"/>
                                      <a:pt x="14081" y="1979"/>
                                    </a:cubicBezTo>
                                    <a:cubicBezTo>
                                      <a:pt x="14081" y="2022"/>
                                      <a:pt x="14050" y="2022"/>
                                      <a:pt x="14050" y="2065"/>
                                    </a:cubicBezTo>
                                    <a:cubicBezTo>
                                      <a:pt x="13858" y="2022"/>
                                      <a:pt x="13699" y="1979"/>
                                      <a:pt x="13540" y="1979"/>
                                    </a:cubicBezTo>
                                    <a:cubicBezTo>
                                      <a:pt x="13508" y="2194"/>
                                      <a:pt x="13635" y="2496"/>
                                      <a:pt x="13349" y="2539"/>
                                    </a:cubicBezTo>
                                    <a:cubicBezTo>
                                      <a:pt x="13285" y="2539"/>
                                      <a:pt x="13221" y="2668"/>
                                      <a:pt x="13189" y="2754"/>
                                    </a:cubicBezTo>
                                    <a:cubicBezTo>
                                      <a:pt x="13030" y="3012"/>
                                      <a:pt x="12935" y="3356"/>
                                      <a:pt x="12743" y="3442"/>
                                    </a:cubicBezTo>
                                    <a:cubicBezTo>
                                      <a:pt x="12520" y="3528"/>
                                      <a:pt x="12457" y="3786"/>
                                      <a:pt x="12393" y="4002"/>
                                    </a:cubicBezTo>
                                    <a:cubicBezTo>
                                      <a:pt x="12138" y="3614"/>
                                      <a:pt x="12393" y="3485"/>
                                      <a:pt x="12489" y="3270"/>
                                    </a:cubicBezTo>
                                    <a:cubicBezTo>
                                      <a:pt x="12457" y="3227"/>
                                      <a:pt x="12425" y="3184"/>
                                      <a:pt x="12393" y="3141"/>
                                    </a:cubicBezTo>
                                    <a:cubicBezTo>
                                      <a:pt x="12042" y="3313"/>
                                      <a:pt x="12042" y="3829"/>
                                      <a:pt x="11851" y="4174"/>
                                    </a:cubicBezTo>
                                    <a:cubicBezTo>
                                      <a:pt x="11947" y="4217"/>
                                      <a:pt x="12011" y="4260"/>
                                      <a:pt x="12106" y="4346"/>
                                    </a:cubicBezTo>
                                    <a:cubicBezTo>
                                      <a:pt x="12106" y="4389"/>
                                      <a:pt x="12106" y="4432"/>
                                      <a:pt x="12106" y="4475"/>
                                    </a:cubicBezTo>
                                    <a:cubicBezTo>
                                      <a:pt x="11979" y="4475"/>
                                      <a:pt x="11883" y="4475"/>
                                      <a:pt x="11756" y="4475"/>
                                    </a:cubicBezTo>
                                    <a:cubicBezTo>
                                      <a:pt x="11565" y="5034"/>
                                      <a:pt x="11150" y="5378"/>
                                      <a:pt x="10991" y="6024"/>
                                    </a:cubicBezTo>
                                    <a:cubicBezTo>
                                      <a:pt x="10768" y="5981"/>
                                      <a:pt x="10768" y="6540"/>
                                      <a:pt x="10481" y="6454"/>
                                    </a:cubicBezTo>
                                    <a:cubicBezTo>
                                      <a:pt x="10641" y="5895"/>
                                      <a:pt x="10800" y="5335"/>
                                      <a:pt x="10959" y="4776"/>
                                    </a:cubicBezTo>
                                    <a:cubicBezTo>
                                      <a:pt x="11087" y="4303"/>
                                      <a:pt x="11246" y="3872"/>
                                      <a:pt x="11405" y="3399"/>
                                    </a:cubicBezTo>
                                    <a:cubicBezTo>
                                      <a:pt x="11501" y="3141"/>
                                      <a:pt x="11469" y="2926"/>
                                      <a:pt x="11214" y="2926"/>
                                    </a:cubicBezTo>
                                    <a:cubicBezTo>
                                      <a:pt x="11182" y="3141"/>
                                      <a:pt x="11087" y="3313"/>
                                      <a:pt x="11087" y="3485"/>
                                    </a:cubicBezTo>
                                    <a:cubicBezTo>
                                      <a:pt x="11087" y="4088"/>
                                      <a:pt x="10609" y="4475"/>
                                      <a:pt x="10673" y="5077"/>
                                    </a:cubicBezTo>
                                    <a:cubicBezTo>
                                      <a:pt x="10322" y="5852"/>
                                      <a:pt x="10195" y="6841"/>
                                      <a:pt x="9621" y="7444"/>
                                    </a:cubicBezTo>
                                    <a:cubicBezTo>
                                      <a:pt x="9366" y="7702"/>
                                      <a:pt x="9398" y="7745"/>
                                      <a:pt x="8984" y="7702"/>
                                    </a:cubicBezTo>
                                    <a:cubicBezTo>
                                      <a:pt x="8952" y="8476"/>
                                      <a:pt x="8379" y="8692"/>
                                      <a:pt x="8060" y="9208"/>
                                    </a:cubicBezTo>
                                    <a:cubicBezTo>
                                      <a:pt x="8156" y="8950"/>
                                      <a:pt x="8219" y="8649"/>
                                      <a:pt x="8315" y="8433"/>
                                    </a:cubicBezTo>
                                    <a:cubicBezTo>
                                      <a:pt x="8251" y="8304"/>
                                      <a:pt x="8188" y="8218"/>
                                      <a:pt x="8156" y="8132"/>
                                    </a:cubicBezTo>
                                    <a:cubicBezTo>
                                      <a:pt x="7996" y="8218"/>
                                      <a:pt x="7901" y="8433"/>
                                      <a:pt x="7933" y="8649"/>
                                    </a:cubicBezTo>
                                    <a:cubicBezTo>
                                      <a:pt x="7965" y="8864"/>
                                      <a:pt x="7901" y="8993"/>
                                      <a:pt x="7837" y="9165"/>
                                    </a:cubicBezTo>
                                    <a:cubicBezTo>
                                      <a:pt x="7773" y="9337"/>
                                      <a:pt x="7805" y="9552"/>
                                      <a:pt x="7773" y="9896"/>
                                    </a:cubicBezTo>
                                    <a:cubicBezTo>
                                      <a:pt x="7582" y="9638"/>
                                      <a:pt x="7423" y="9466"/>
                                      <a:pt x="7296" y="9251"/>
                                    </a:cubicBezTo>
                                    <a:cubicBezTo>
                                      <a:pt x="7296" y="9423"/>
                                      <a:pt x="7327" y="9595"/>
                                      <a:pt x="7327" y="9767"/>
                                    </a:cubicBezTo>
                                    <a:cubicBezTo>
                                      <a:pt x="7327" y="9896"/>
                                      <a:pt x="7104" y="10671"/>
                                      <a:pt x="7041" y="10671"/>
                                    </a:cubicBezTo>
                                    <a:cubicBezTo>
                                      <a:pt x="6754" y="10628"/>
                                      <a:pt x="6786" y="11015"/>
                                      <a:pt x="6690" y="11144"/>
                                    </a:cubicBezTo>
                                    <a:cubicBezTo>
                                      <a:pt x="6212" y="11187"/>
                                      <a:pt x="6467" y="10542"/>
                                      <a:pt x="6276" y="10370"/>
                                    </a:cubicBezTo>
                                    <a:cubicBezTo>
                                      <a:pt x="6212" y="10370"/>
                                      <a:pt x="6181" y="10327"/>
                                      <a:pt x="6149" y="10370"/>
                                    </a:cubicBezTo>
                                    <a:cubicBezTo>
                                      <a:pt x="5735" y="10585"/>
                                      <a:pt x="5766" y="10585"/>
                                      <a:pt x="5480" y="10112"/>
                                    </a:cubicBezTo>
                                    <a:cubicBezTo>
                                      <a:pt x="5225" y="9681"/>
                                      <a:pt x="4938" y="9251"/>
                                      <a:pt x="4651" y="8864"/>
                                    </a:cubicBezTo>
                                    <a:cubicBezTo>
                                      <a:pt x="4619" y="8907"/>
                                      <a:pt x="4588" y="8950"/>
                                      <a:pt x="4556" y="8950"/>
                                    </a:cubicBezTo>
                                    <a:cubicBezTo>
                                      <a:pt x="4779" y="9337"/>
                                      <a:pt x="4842" y="9810"/>
                                      <a:pt x="5161" y="10112"/>
                                    </a:cubicBezTo>
                                    <a:cubicBezTo>
                                      <a:pt x="5257" y="10198"/>
                                      <a:pt x="5480" y="10241"/>
                                      <a:pt x="5352" y="10542"/>
                                    </a:cubicBezTo>
                                    <a:cubicBezTo>
                                      <a:pt x="5607" y="10972"/>
                                      <a:pt x="5894" y="11359"/>
                                      <a:pt x="6181" y="11833"/>
                                    </a:cubicBezTo>
                                    <a:cubicBezTo>
                                      <a:pt x="6149" y="11876"/>
                                      <a:pt x="6117" y="12005"/>
                                      <a:pt x="6053" y="12091"/>
                                    </a:cubicBezTo>
                                    <a:cubicBezTo>
                                      <a:pt x="5989" y="12177"/>
                                      <a:pt x="5894" y="12263"/>
                                      <a:pt x="5830" y="12392"/>
                                    </a:cubicBezTo>
                                    <a:cubicBezTo>
                                      <a:pt x="5575" y="12822"/>
                                      <a:pt x="5543" y="12865"/>
                                      <a:pt x="5129" y="12607"/>
                                    </a:cubicBezTo>
                                    <a:cubicBezTo>
                                      <a:pt x="5129" y="12822"/>
                                      <a:pt x="5129" y="12994"/>
                                      <a:pt x="5129" y="13210"/>
                                    </a:cubicBezTo>
                                    <a:cubicBezTo>
                                      <a:pt x="4747" y="12951"/>
                                      <a:pt x="4396" y="12736"/>
                                      <a:pt x="4046" y="12521"/>
                                    </a:cubicBezTo>
                                    <a:cubicBezTo>
                                      <a:pt x="3982" y="12650"/>
                                      <a:pt x="3950" y="12736"/>
                                      <a:pt x="3919" y="12865"/>
                                    </a:cubicBezTo>
                                    <a:cubicBezTo>
                                      <a:pt x="4301" y="13210"/>
                                      <a:pt x="4843" y="13080"/>
                                      <a:pt x="5002" y="13769"/>
                                    </a:cubicBezTo>
                                    <a:cubicBezTo>
                                      <a:pt x="4779" y="14113"/>
                                      <a:pt x="4619" y="14586"/>
                                      <a:pt x="4365" y="14759"/>
                                    </a:cubicBezTo>
                                    <a:cubicBezTo>
                                      <a:pt x="4014" y="14974"/>
                                      <a:pt x="3982" y="15533"/>
                                      <a:pt x="3727" y="15834"/>
                                    </a:cubicBezTo>
                                    <a:cubicBezTo>
                                      <a:pt x="3281" y="14931"/>
                                      <a:pt x="3122" y="13855"/>
                                      <a:pt x="2581" y="13037"/>
                                    </a:cubicBezTo>
                                    <a:cubicBezTo>
                                      <a:pt x="2485" y="13167"/>
                                      <a:pt x="2453" y="13253"/>
                                      <a:pt x="2389" y="13382"/>
                                    </a:cubicBezTo>
                                    <a:cubicBezTo>
                                      <a:pt x="2389" y="13167"/>
                                      <a:pt x="2389" y="12951"/>
                                      <a:pt x="2389" y="12736"/>
                                    </a:cubicBezTo>
                                    <a:cubicBezTo>
                                      <a:pt x="2262" y="12693"/>
                                      <a:pt x="2135" y="12650"/>
                                      <a:pt x="1912" y="12564"/>
                                    </a:cubicBezTo>
                                    <a:cubicBezTo>
                                      <a:pt x="2039" y="12908"/>
                                      <a:pt x="2135" y="13167"/>
                                      <a:pt x="2198" y="13382"/>
                                    </a:cubicBezTo>
                                    <a:cubicBezTo>
                                      <a:pt x="2198" y="13425"/>
                                      <a:pt x="2230" y="13468"/>
                                      <a:pt x="2262" y="13468"/>
                                    </a:cubicBezTo>
                                    <a:cubicBezTo>
                                      <a:pt x="2294" y="13468"/>
                                      <a:pt x="2326" y="13468"/>
                                      <a:pt x="2358" y="13468"/>
                                    </a:cubicBezTo>
                                    <a:cubicBezTo>
                                      <a:pt x="2549" y="13898"/>
                                      <a:pt x="2740" y="14328"/>
                                      <a:pt x="2931" y="14759"/>
                                    </a:cubicBezTo>
                                    <a:cubicBezTo>
                                      <a:pt x="2963" y="14845"/>
                                      <a:pt x="2995" y="14931"/>
                                      <a:pt x="3058" y="14974"/>
                                    </a:cubicBezTo>
                                    <a:cubicBezTo>
                                      <a:pt x="3313" y="15146"/>
                                      <a:pt x="3281" y="15447"/>
                                      <a:pt x="3313" y="15748"/>
                                    </a:cubicBezTo>
                                    <a:cubicBezTo>
                                      <a:pt x="3186" y="15791"/>
                                      <a:pt x="3090" y="15791"/>
                                      <a:pt x="2931" y="15834"/>
                                    </a:cubicBezTo>
                                    <a:cubicBezTo>
                                      <a:pt x="3122" y="16006"/>
                                      <a:pt x="3281" y="16092"/>
                                      <a:pt x="3441" y="16265"/>
                                    </a:cubicBezTo>
                                    <a:cubicBezTo>
                                      <a:pt x="3345" y="16394"/>
                                      <a:pt x="3281" y="16523"/>
                                      <a:pt x="3218" y="16609"/>
                                    </a:cubicBezTo>
                                    <a:cubicBezTo>
                                      <a:pt x="3122" y="16738"/>
                                      <a:pt x="2995" y="16867"/>
                                      <a:pt x="2931" y="17039"/>
                                    </a:cubicBezTo>
                                    <a:cubicBezTo>
                                      <a:pt x="2676" y="17814"/>
                                      <a:pt x="2103" y="18244"/>
                                      <a:pt x="1943" y="19061"/>
                                    </a:cubicBezTo>
                                    <a:cubicBezTo>
                                      <a:pt x="1497" y="19535"/>
                                      <a:pt x="1306" y="20266"/>
                                      <a:pt x="988" y="20869"/>
                                    </a:cubicBezTo>
                                    <a:cubicBezTo>
                                      <a:pt x="860" y="21084"/>
                                      <a:pt x="924" y="21385"/>
                                      <a:pt x="701" y="21600"/>
                                    </a:cubicBezTo>
                                    <a:lnTo>
                                      <a:pt x="1306" y="21600"/>
                                    </a:lnTo>
                                    <a:cubicBezTo>
                                      <a:pt x="1370" y="21471"/>
                                      <a:pt x="1434" y="21342"/>
                                      <a:pt x="1497" y="21213"/>
                                    </a:cubicBezTo>
                                    <a:cubicBezTo>
                                      <a:pt x="1657" y="20912"/>
                                      <a:pt x="1848" y="20610"/>
                                      <a:pt x="2007" y="20266"/>
                                    </a:cubicBezTo>
                                    <a:cubicBezTo>
                                      <a:pt x="2485" y="19363"/>
                                      <a:pt x="2899" y="18416"/>
                                      <a:pt x="3377" y="17512"/>
                                    </a:cubicBezTo>
                                    <a:cubicBezTo>
                                      <a:pt x="3664" y="16910"/>
                                      <a:pt x="4014" y="16695"/>
                                      <a:pt x="4396" y="16867"/>
                                    </a:cubicBezTo>
                                    <a:cubicBezTo>
                                      <a:pt x="4524" y="16910"/>
                                      <a:pt x="4651" y="17082"/>
                                      <a:pt x="4779" y="17168"/>
                                    </a:cubicBezTo>
                                    <a:cubicBezTo>
                                      <a:pt x="4843" y="17082"/>
                                      <a:pt x="4874" y="17039"/>
                                      <a:pt x="4906" y="16996"/>
                                    </a:cubicBezTo>
                                    <a:cubicBezTo>
                                      <a:pt x="5097" y="17125"/>
                                      <a:pt x="5289" y="17211"/>
                                      <a:pt x="5448" y="17297"/>
                                    </a:cubicBezTo>
                                    <a:cubicBezTo>
                                      <a:pt x="5543" y="17168"/>
                                      <a:pt x="5607" y="17039"/>
                                      <a:pt x="5671" y="16910"/>
                                    </a:cubicBezTo>
                                    <a:cubicBezTo>
                                      <a:pt x="5671" y="16824"/>
                                      <a:pt x="5671" y="16781"/>
                                      <a:pt x="5671" y="16738"/>
                                    </a:cubicBezTo>
                                    <a:cubicBezTo>
                                      <a:pt x="5575" y="16738"/>
                                      <a:pt x="5416" y="16781"/>
                                      <a:pt x="5352" y="16738"/>
                                    </a:cubicBezTo>
                                    <a:cubicBezTo>
                                      <a:pt x="5225" y="16609"/>
                                      <a:pt x="5097" y="16523"/>
                                      <a:pt x="4906" y="16609"/>
                                    </a:cubicBezTo>
                                    <a:cubicBezTo>
                                      <a:pt x="4811" y="16652"/>
                                      <a:pt x="4715" y="16609"/>
                                      <a:pt x="4588" y="16566"/>
                                    </a:cubicBezTo>
                                    <a:cubicBezTo>
                                      <a:pt x="4683" y="16437"/>
                                      <a:pt x="4747" y="16308"/>
                                      <a:pt x="4811" y="16222"/>
                                    </a:cubicBezTo>
                                    <a:cubicBezTo>
                                      <a:pt x="4651" y="16265"/>
                                      <a:pt x="4492" y="16265"/>
                                      <a:pt x="4333" y="16308"/>
                                    </a:cubicBezTo>
                                    <a:cubicBezTo>
                                      <a:pt x="4396" y="15877"/>
                                      <a:pt x="4428" y="15705"/>
                                      <a:pt x="4588" y="15533"/>
                                    </a:cubicBezTo>
                                    <a:cubicBezTo>
                                      <a:pt x="5066" y="15017"/>
                                      <a:pt x="5384" y="14328"/>
                                      <a:pt x="5798" y="13769"/>
                                    </a:cubicBezTo>
                                    <a:cubicBezTo>
                                      <a:pt x="5926" y="13898"/>
                                      <a:pt x="6021" y="14113"/>
                                      <a:pt x="6244" y="13855"/>
                                    </a:cubicBezTo>
                                    <a:cubicBezTo>
                                      <a:pt x="6117" y="13726"/>
                                      <a:pt x="6021" y="13640"/>
                                      <a:pt x="5862" y="13468"/>
                                    </a:cubicBezTo>
                                    <a:cubicBezTo>
                                      <a:pt x="6021" y="13339"/>
                                      <a:pt x="6212" y="13210"/>
                                      <a:pt x="6244" y="13081"/>
                                    </a:cubicBezTo>
                                    <a:cubicBezTo>
                                      <a:pt x="6308" y="12521"/>
                                      <a:pt x="6722" y="12263"/>
                                      <a:pt x="6818" y="11790"/>
                                    </a:cubicBezTo>
                                    <a:cubicBezTo>
                                      <a:pt x="7168" y="11618"/>
                                      <a:pt x="7359" y="12005"/>
                                      <a:pt x="7614" y="12177"/>
                                    </a:cubicBezTo>
                                    <a:cubicBezTo>
                                      <a:pt x="7805" y="11532"/>
                                      <a:pt x="7200" y="11876"/>
                                      <a:pt x="7200" y="11402"/>
                                    </a:cubicBezTo>
                                    <a:cubicBezTo>
                                      <a:pt x="7296" y="11359"/>
                                      <a:pt x="7391" y="11273"/>
                                      <a:pt x="7519" y="11273"/>
                                    </a:cubicBezTo>
                                    <a:cubicBezTo>
                                      <a:pt x="7901" y="11187"/>
                                      <a:pt x="8283" y="11316"/>
                                      <a:pt x="8666" y="11489"/>
                                    </a:cubicBezTo>
                                    <a:cubicBezTo>
                                      <a:pt x="8889" y="11575"/>
                                      <a:pt x="9112" y="11618"/>
                                      <a:pt x="9303" y="11445"/>
                                    </a:cubicBezTo>
                                    <a:cubicBezTo>
                                      <a:pt x="9112" y="11359"/>
                                      <a:pt x="8952" y="11144"/>
                                      <a:pt x="8729" y="11187"/>
                                    </a:cubicBezTo>
                                    <a:cubicBezTo>
                                      <a:pt x="8347" y="11273"/>
                                      <a:pt x="8028" y="11015"/>
                                      <a:pt x="7678" y="10800"/>
                                    </a:cubicBezTo>
                                    <a:cubicBezTo>
                                      <a:pt x="7996" y="10370"/>
                                      <a:pt x="7996" y="10370"/>
                                      <a:pt x="8411" y="10370"/>
                                    </a:cubicBezTo>
                                    <a:cubicBezTo>
                                      <a:pt x="8570" y="10370"/>
                                      <a:pt x="8729" y="10327"/>
                                      <a:pt x="8889" y="10327"/>
                                    </a:cubicBezTo>
                                    <a:cubicBezTo>
                                      <a:pt x="9048" y="10327"/>
                                      <a:pt x="9143" y="10198"/>
                                      <a:pt x="9143" y="9983"/>
                                    </a:cubicBezTo>
                                    <a:cubicBezTo>
                                      <a:pt x="9112" y="9724"/>
                                      <a:pt x="9016" y="9466"/>
                                      <a:pt x="8952" y="9208"/>
                                    </a:cubicBezTo>
                                    <a:cubicBezTo>
                                      <a:pt x="9207" y="9079"/>
                                      <a:pt x="9430" y="9595"/>
                                      <a:pt x="9717" y="9337"/>
                                    </a:cubicBezTo>
                                    <a:cubicBezTo>
                                      <a:pt x="9685" y="8950"/>
                                      <a:pt x="9239" y="9337"/>
                                      <a:pt x="9271" y="8907"/>
                                    </a:cubicBezTo>
                                    <a:cubicBezTo>
                                      <a:pt x="9398" y="8778"/>
                                      <a:pt x="9526" y="8692"/>
                                      <a:pt x="9621" y="8563"/>
                                    </a:cubicBezTo>
                                    <a:cubicBezTo>
                                      <a:pt x="9812" y="8304"/>
                                      <a:pt x="10163" y="8261"/>
                                      <a:pt x="10195" y="7788"/>
                                    </a:cubicBezTo>
                                    <a:cubicBezTo>
                                      <a:pt x="10418" y="7745"/>
                                      <a:pt x="10545" y="7487"/>
                                      <a:pt x="10704" y="7358"/>
                                    </a:cubicBezTo>
                                    <a:cubicBezTo>
                                      <a:pt x="11055" y="7100"/>
                                      <a:pt x="11437" y="6971"/>
                                      <a:pt x="11819" y="6798"/>
                                    </a:cubicBezTo>
                                    <a:cubicBezTo>
                                      <a:pt x="12234" y="6626"/>
                                      <a:pt x="12680" y="6497"/>
                                      <a:pt x="13094" y="6325"/>
                                    </a:cubicBezTo>
                                    <a:cubicBezTo>
                                      <a:pt x="13317" y="6239"/>
                                      <a:pt x="13540" y="6110"/>
                                      <a:pt x="13795" y="6024"/>
                                    </a:cubicBezTo>
                                    <a:cubicBezTo>
                                      <a:pt x="14018" y="5938"/>
                                      <a:pt x="14241" y="5938"/>
                                      <a:pt x="14432" y="5852"/>
                                    </a:cubicBezTo>
                                    <a:cubicBezTo>
                                      <a:pt x="14623" y="5766"/>
                                      <a:pt x="14814" y="5637"/>
                                      <a:pt x="15069" y="5680"/>
                                    </a:cubicBezTo>
                                    <a:cubicBezTo>
                                      <a:pt x="15260" y="5723"/>
                                      <a:pt x="15483" y="5551"/>
                                      <a:pt x="15674" y="5465"/>
                                    </a:cubicBezTo>
                                    <a:cubicBezTo>
                                      <a:pt x="15706" y="5465"/>
                                      <a:pt x="15738" y="5465"/>
                                      <a:pt x="15770" y="5465"/>
                                    </a:cubicBezTo>
                                    <a:cubicBezTo>
                                      <a:pt x="16057" y="5465"/>
                                      <a:pt x="16343" y="5379"/>
                                      <a:pt x="16630" y="5293"/>
                                    </a:cubicBezTo>
                                    <a:cubicBezTo>
                                      <a:pt x="16949" y="5163"/>
                                      <a:pt x="17267" y="5034"/>
                                      <a:pt x="17618" y="4991"/>
                                    </a:cubicBezTo>
                                    <a:cubicBezTo>
                                      <a:pt x="17841" y="4991"/>
                                      <a:pt x="18032" y="4905"/>
                                      <a:pt x="18223" y="4905"/>
                                    </a:cubicBezTo>
                                    <a:cubicBezTo>
                                      <a:pt x="18542" y="4862"/>
                                      <a:pt x="18733" y="4432"/>
                                      <a:pt x="19083" y="4475"/>
                                    </a:cubicBezTo>
                                    <a:cubicBezTo>
                                      <a:pt x="19211" y="4475"/>
                                      <a:pt x="19274" y="4260"/>
                                      <a:pt x="19242" y="4088"/>
                                    </a:cubicBezTo>
                                    <a:cubicBezTo>
                                      <a:pt x="19242" y="4045"/>
                                      <a:pt x="19179" y="4045"/>
                                      <a:pt x="19115" y="4045"/>
                                    </a:cubicBezTo>
                                    <a:cubicBezTo>
                                      <a:pt x="19051" y="3700"/>
                                      <a:pt x="18892" y="3614"/>
                                      <a:pt x="18637" y="3657"/>
                                    </a:cubicBezTo>
                                    <a:cubicBezTo>
                                      <a:pt x="18701" y="3787"/>
                                      <a:pt x="18733" y="3959"/>
                                      <a:pt x="18892" y="3959"/>
                                    </a:cubicBezTo>
                                    <a:cubicBezTo>
                                      <a:pt x="18956" y="3959"/>
                                      <a:pt x="19019" y="4088"/>
                                      <a:pt x="19083" y="4174"/>
                                    </a:cubicBezTo>
                                    <a:cubicBezTo>
                                      <a:pt x="18796" y="4432"/>
                                      <a:pt x="18382" y="4303"/>
                                      <a:pt x="18159" y="4733"/>
                                    </a:cubicBezTo>
                                    <a:cubicBezTo>
                                      <a:pt x="17713" y="4475"/>
                                      <a:pt x="17299" y="4905"/>
                                      <a:pt x="16885" y="4862"/>
                                    </a:cubicBezTo>
                                    <a:cubicBezTo>
                                      <a:pt x="16789" y="5077"/>
                                      <a:pt x="16630" y="5034"/>
                                      <a:pt x="16471" y="4991"/>
                                    </a:cubicBezTo>
                                    <a:cubicBezTo>
                                      <a:pt x="16375" y="4948"/>
                                      <a:pt x="16248" y="5034"/>
                                      <a:pt x="16120" y="5077"/>
                                    </a:cubicBezTo>
                                    <a:cubicBezTo>
                                      <a:pt x="16057" y="5120"/>
                                      <a:pt x="15961" y="5206"/>
                                      <a:pt x="15897" y="5206"/>
                                    </a:cubicBezTo>
                                    <a:cubicBezTo>
                                      <a:pt x="15260" y="5379"/>
                                      <a:pt x="14591" y="5465"/>
                                      <a:pt x="13954" y="5637"/>
                                    </a:cubicBezTo>
                                    <a:cubicBezTo>
                                      <a:pt x="13412" y="5766"/>
                                      <a:pt x="12903" y="5981"/>
                                      <a:pt x="12393" y="6239"/>
                                    </a:cubicBezTo>
                                    <a:cubicBezTo>
                                      <a:pt x="12266" y="6282"/>
                                      <a:pt x="12138" y="6325"/>
                                      <a:pt x="11883" y="6411"/>
                                    </a:cubicBezTo>
                                    <a:cubicBezTo>
                                      <a:pt x="12170" y="6024"/>
                                      <a:pt x="12393" y="5723"/>
                                      <a:pt x="12584" y="5422"/>
                                    </a:cubicBezTo>
                                    <a:cubicBezTo>
                                      <a:pt x="12520" y="5379"/>
                                      <a:pt x="12489" y="5293"/>
                                      <a:pt x="12393" y="5206"/>
                                    </a:cubicBezTo>
                                    <a:cubicBezTo>
                                      <a:pt x="12616" y="5034"/>
                                      <a:pt x="12807" y="4862"/>
                                      <a:pt x="12998" y="4690"/>
                                    </a:cubicBezTo>
                                    <a:cubicBezTo>
                                      <a:pt x="13349" y="4346"/>
                                      <a:pt x="13763" y="4174"/>
                                      <a:pt x="14145" y="3873"/>
                                    </a:cubicBezTo>
                                    <a:cubicBezTo>
                                      <a:pt x="14527" y="3571"/>
                                      <a:pt x="14910" y="3141"/>
                                      <a:pt x="15388" y="3055"/>
                                    </a:cubicBezTo>
                                    <a:cubicBezTo>
                                      <a:pt x="15483" y="3055"/>
                                      <a:pt x="15547" y="2969"/>
                                      <a:pt x="15642" y="2926"/>
                                    </a:cubicBezTo>
                                    <a:cubicBezTo>
                                      <a:pt x="16280" y="2496"/>
                                      <a:pt x="16949" y="2151"/>
                                      <a:pt x="17650" y="2022"/>
                                    </a:cubicBezTo>
                                    <a:cubicBezTo>
                                      <a:pt x="17681" y="2022"/>
                                      <a:pt x="17713" y="1936"/>
                                      <a:pt x="17745" y="1850"/>
                                    </a:cubicBezTo>
                                    <a:cubicBezTo>
                                      <a:pt x="17745" y="1850"/>
                                      <a:pt x="17745" y="1850"/>
                                      <a:pt x="17745" y="1850"/>
                                    </a:cubicBezTo>
                                    <a:cubicBezTo>
                                      <a:pt x="17904" y="1850"/>
                                      <a:pt x="18064" y="1850"/>
                                      <a:pt x="18223" y="1807"/>
                                    </a:cubicBezTo>
                                    <a:cubicBezTo>
                                      <a:pt x="18573" y="1678"/>
                                      <a:pt x="18924" y="1506"/>
                                      <a:pt x="19306" y="1377"/>
                                    </a:cubicBezTo>
                                    <a:cubicBezTo>
                                      <a:pt x="20039" y="1119"/>
                                      <a:pt x="20740" y="818"/>
                                      <a:pt x="21441" y="387"/>
                                    </a:cubicBezTo>
                                    <a:cubicBezTo>
                                      <a:pt x="21504" y="344"/>
                                      <a:pt x="21568" y="301"/>
                                      <a:pt x="21600" y="258"/>
                                    </a:cubicBezTo>
                                    <a:lnTo>
                                      <a:pt x="20931" y="258"/>
                                    </a:lnTo>
                                    <a:close/>
                                    <a:moveTo>
                                      <a:pt x="16088" y="1893"/>
                                    </a:moveTo>
                                    <a:cubicBezTo>
                                      <a:pt x="16216" y="1764"/>
                                      <a:pt x="16343" y="1592"/>
                                      <a:pt x="16471" y="1420"/>
                                    </a:cubicBezTo>
                                    <a:cubicBezTo>
                                      <a:pt x="16375" y="1893"/>
                                      <a:pt x="16375" y="1893"/>
                                      <a:pt x="16088" y="1893"/>
                                    </a:cubicBezTo>
                                    <a:close/>
                                    <a:moveTo>
                                      <a:pt x="11756" y="9552"/>
                                    </a:moveTo>
                                    <a:cubicBezTo>
                                      <a:pt x="11788" y="9552"/>
                                      <a:pt x="11788" y="9552"/>
                                      <a:pt x="11756" y="9552"/>
                                    </a:cubicBezTo>
                                    <a:cubicBezTo>
                                      <a:pt x="11788" y="9552"/>
                                      <a:pt x="11788" y="9552"/>
                                      <a:pt x="11756" y="9552"/>
                                    </a:cubicBezTo>
                                    <a:cubicBezTo>
                                      <a:pt x="11788" y="9552"/>
                                      <a:pt x="11788" y="9552"/>
                                      <a:pt x="11756" y="9552"/>
                                    </a:cubicBezTo>
                                    <a:cubicBezTo>
                                      <a:pt x="11788" y="9552"/>
                                      <a:pt x="11788" y="9552"/>
                                      <a:pt x="11756" y="9552"/>
                                    </a:cubicBezTo>
                                    <a:close/>
                                    <a:moveTo>
                                      <a:pt x="13062" y="9423"/>
                                    </a:moveTo>
                                    <a:cubicBezTo>
                                      <a:pt x="12998" y="9509"/>
                                      <a:pt x="12903" y="9595"/>
                                      <a:pt x="12807" y="9681"/>
                                    </a:cubicBezTo>
                                    <a:cubicBezTo>
                                      <a:pt x="12743" y="9509"/>
                                      <a:pt x="12712" y="9423"/>
                                      <a:pt x="12616" y="9251"/>
                                    </a:cubicBezTo>
                                    <a:cubicBezTo>
                                      <a:pt x="12616" y="9466"/>
                                      <a:pt x="12616" y="9552"/>
                                      <a:pt x="12616" y="9595"/>
                                    </a:cubicBezTo>
                                    <a:cubicBezTo>
                                      <a:pt x="12648" y="9681"/>
                                      <a:pt x="12680" y="9767"/>
                                      <a:pt x="12680" y="9724"/>
                                    </a:cubicBezTo>
                                    <a:cubicBezTo>
                                      <a:pt x="12903" y="9767"/>
                                      <a:pt x="13062" y="9767"/>
                                      <a:pt x="13221" y="9810"/>
                                    </a:cubicBezTo>
                                    <a:cubicBezTo>
                                      <a:pt x="13444" y="9853"/>
                                      <a:pt x="13635" y="9810"/>
                                      <a:pt x="13795" y="9509"/>
                                    </a:cubicBezTo>
                                    <a:cubicBezTo>
                                      <a:pt x="13508" y="9638"/>
                                      <a:pt x="13508" y="9638"/>
                                      <a:pt x="13062" y="9423"/>
                                    </a:cubicBezTo>
                                    <a:close/>
                                    <a:moveTo>
                                      <a:pt x="11788" y="9552"/>
                                    </a:moveTo>
                                    <a:cubicBezTo>
                                      <a:pt x="11947" y="10155"/>
                                      <a:pt x="12265" y="9681"/>
                                      <a:pt x="12520" y="9767"/>
                                    </a:cubicBezTo>
                                    <a:cubicBezTo>
                                      <a:pt x="12297" y="9466"/>
                                      <a:pt x="12042" y="9509"/>
                                      <a:pt x="11788" y="9552"/>
                                    </a:cubicBezTo>
                                    <a:close/>
                                    <a:moveTo>
                                      <a:pt x="11087" y="12306"/>
                                    </a:moveTo>
                                    <a:cubicBezTo>
                                      <a:pt x="11246" y="12349"/>
                                      <a:pt x="11405" y="12435"/>
                                      <a:pt x="11533" y="12478"/>
                                    </a:cubicBezTo>
                                    <a:cubicBezTo>
                                      <a:pt x="11596" y="12478"/>
                                      <a:pt x="11660" y="12478"/>
                                      <a:pt x="11724" y="12478"/>
                                    </a:cubicBezTo>
                                    <a:cubicBezTo>
                                      <a:pt x="11565" y="12306"/>
                                      <a:pt x="11405" y="12177"/>
                                      <a:pt x="11214" y="12005"/>
                                    </a:cubicBezTo>
                                    <a:cubicBezTo>
                                      <a:pt x="11150" y="12134"/>
                                      <a:pt x="11119" y="12220"/>
                                      <a:pt x="11087" y="12306"/>
                                    </a:cubicBezTo>
                                    <a:close/>
                                    <a:moveTo>
                                      <a:pt x="13126" y="8390"/>
                                    </a:moveTo>
                                    <a:cubicBezTo>
                                      <a:pt x="12998" y="8175"/>
                                      <a:pt x="12839" y="8175"/>
                                      <a:pt x="12680" y="8347"/>
                                    </a:cubicBezTo>
                                    <a:cubicBezTo>
                                      <a:pt x="12839" y="8476"/>
                                      <a:pt x="12966" y="8606"/>
                                      <a:pt x="13126" y="8390"/>
                                    </a:cubicBezTo>
                                    <a:close/>
                                    <a:moveTo>
                                      <a:pt x="11788" y="12478"/>
                                    </a:moveTo>
                                    <a:cubicBezTo>
                                      <a:pt x="11819" y="12693"/>
                                      <a:pt x="11883" y="12865"/>
                                      <a:pt x="11915" y="13080"/>
                                    </a:cubicBezTo>
                                    <a:cubicBezTo>
                                      <a:pt x="11692" y="13123"/>
                                      <a:pt x="11660" y="13382"/>
                                      <a:pt x="11596" y="13683"/>
                                    </a:cubicBezTo>
                                    <a:cubicBezTo>
                                      <a:pt x="12042" y="13683"/>
                                      <a:pt x="11979" y="13123"/>
                                      <a:pt x="12202" y="12951"/>
                                    </a:cubicBezTo>
                                    <a:cubicBezTo>
                                      <a:pt x="12011" y="12822"/>
                                      <a:pt x="12042" y="12435"/>
                                      <a:pt x="11788" y="12478"/>
                                    </a:cubicBezTo>
                                    <a:close/>
                                    <a:moveTo>
                                      <a:pt x="14368" y="8218"/>
                                    </a:moveTo>
                                    <a:cubicBezTo>
                                      <a:pt x="14145" y="8261"/>
                                      <a:pt x="13922" y="8261"/>
                                      <a:pt x="13604" y="8304"/>
                                    </a:cubicBezTo>
                                    <a:cubicBezTo>
                                      <a:pt x="14050" y="8649"/>
                                      <a:pt x="14145" y="8606"/>
                                      <a:pt x="14368" y="8218"/>
                                    </a:cubicBezTo>
                                    <a:close/>
                                    <a:moveTo>
                                      <a:pt x="11724" y="12435"/>
                                    </a:moveTo>
                                    <a:cubicBezTo>
                                      <a:pt x="11756" y="12478"/>
                                      <a:pt x="11756" y="12478"/>
                                      <a:pt x="11724" y="12435"/>
                                    </a:cubicBezTo>
                                    <a:cubicBezTo>
                                      <a:pt x="11756" y="12478"/>
                                      <a:pt x="11756" y="12478"/>
                                      <a:pt x="11756" y="12478"/>
                                    </a:cubicBezTo>
                                    <a:cubicBezTo>
                                      <a:pt x="11756" y="12478"/>
                                      <a:pt x="11756" y="12435"/>
                                      <a:pt x="11756" y="12435"/>
                                    </a:cubicBezTo>
                                    <a:cubicBezTo>
                                      <a:pt x="11756" y="12435"/>
                                      <a:pt x="11756" y="12435"/>
                                      <a:pt x="11724" y="12435"/>
                                    </a:cubicBezTo>
                                    <a:close/>
                                    <a:moveTo>
                                      <a:pt x="11405" y="8606"/>
                                    </a:moveTo>
                                    <a:cubicBezTo>
                                      <a:pt x="11660" y="8347"/>
                                      <a:pt x="11947" y="8390"/>
                                      <a:pt x="12234" y="8476"/>
                                    </a:cubicBezTo>
                                    <a:cubicBezTo>
                                      <a:pt x="12234" y="8476"/>
                                      <a:pt x="12265" y="8433"/>
                                      <a:pt x="12297" y="8347"/>
                                    </a:cubicBezTo>
                                    <a:cubicBezTo>
                                      <a:pt x="11915" y="8132"/>
                                      <a:pt x="11533" y="8003"/>
                                      <a:pt x="11055" y="8476"/>
                                    </a:cubicBezTo>
                                    <a:cubicBezTo>
                                      <a:pt x="11246" y="8563"/>
                                      <a:pt x="11373" y="8649"/>
                                      <a:pt x="11405" y="8606"/>
                                    </a:cubicBezTo>
                                    <a:close/>
                                    <a:moveTo>
                                      <a:pt x="11310" y="9853"/>
                                    </a:moveTo>
                                    <a:cubicBezTo>
                                      <a:pt x="11628" y="9767"/>
                                      <a:pt x="11628" y="9767"/>
                                      <a:pt x="11788" y="9552"/>
                                    </a:cubicBezTo>
                                    <a:cubicBezTo>
                                      <a:pt x="11310" y="9466"/>
                                      <a:pt x="11310" y="9466"/>
                                      <a:pt x="11310" y="9853"/>
                                    </a:cubicBezTo>
                                    <a:close/>
                                    <a:moveTo>
                                      <a:pt x="13030" y="4819"/>
                                    </a:moveTo>
                                    <a:cubicBezTo>
                                      <a:pt x="12775" y="4862"/>
                                      <a:pt x="12616" y="4991"/>
                                      <a:pt x="12488" y="5249"/>
                                    </a:cubicBezTo>
                                    <a:cubicBezTo>
                                      <a:pt x="12488" y="5335"/>
                                      <a:pt x="12520" y="5422"/>
                                      <a:pt x="12552" y="5551"/>
                                    </a:cubicBezTo>
                                    <a:cubicBezTo>
                                      <a:pt x="12680" y="5206"/>
                                      <a:pt x="13030" y="5292"/>
                                      <a:pt x="13030" y="4819"/>
                                    </a:cubicBezTo>
                                    <a:close/>
                                    <a:moveTo>
                                      <a:pt x="17395" y="3399"/>
                                    </a:moveTo>
                                    <a:cubicBezTo>
                                      <a:pt x="17395" y="3399"/>
                                      <a:pt x="17395" y="3399"/>
                                      <a:pt x="17395" y="3399"/>
                                    </a:cubicBezTo>
                                    <a:cubicBezTo>
                                      <a:pt x="17427" y="3399"/>
                                      <a:pt x="17427" y="3399"/>
                                      <a:pt x="17427" y="3399"/>
                                    </a:cubicBezTo>
                                    <a:cubicBezTo>
                                      <a:pt x="17427" y="3399"/>
                                      <a:pt x="17427" y="3399"/>
                                      <a:pt x="17395" y="3399"/>
                                    </a:cubicBezTo>
                                    <a:cubicBezTo>
                                      <a:pt x="17395" y="3399"/>
                                      <a:pt x="17395" y="3399"/>
                                      <a:pt x="17395" y="3399"/>
                                    </a:cubicBezTo>
                                    <a:close/>
                                    <a:moveTo>
                                      <a:pt x="16248" y="3442"/>
                                    </a:moveTo>
                                    <a:cubicBezTo>
                                      <a:pt x="16248" y="3442"/>
                                      <a:pt x="16216" y="3528"/>
                                      <a:pt x="16184" y="3571"/>
                                    </a:cubicBezTo>
                                    <a:cubicBezTo>
                                      <a:pt x="16598" y="3657"/>
                                      <a:pt x="16981" y="3485"/>
                                      <a:pt x="17395" y="3399"/>
                                    </a:cubicBezTo>
                                    <a:cubicBezTo>
                                      <a:pt x="17012" y="2926"/>
                                      <a:pt x="16630" y="3657"/>
                                      <a:pt x="16248" y="3442"/>
                                    </a:cubicBezTo>
                                    <a:close/>
                                    <a:moveTo>
                                      <a:pt x="16152" y="3571"/>
                                    </a:moveTo>
                                    <a:cubicBezTo>
                                      <a:pt x="16152" y="3571"/>
                                      <a:pt x="16184" y="3571"/>
                                      <a:pt x="16152" y="3571"/>
                                    </a:cubicBezTo>
                                    <a:cubicBezTo>
                                      <a:pt x="16184" y="3571"/>
                                      <a:pt x="16184" y="3571"/>
                                      <a:pt x="16152" y="3571"/>
                                    </a:cubicBezTo>
                                    <a:cubicBezTo>
                                      <a:pt x="16184" y="3571"/>
                                      <a:pt x="16152" y="3571"/>
                                      <a:pt x="16152" y="3571"/>
                                    </a:cubicBezTo>
                                    <a:cubicBezTo>
                                      <a:pt x="16152" y="3571"/>
                                      <a:pt x="16152" y="3571"/>
                                      <a:pt x="16152" y="3571"/>
                                    </a:cubicBezTo>
                                    <a:close/>
                                    <a:moveTo>
                                      <a:pt x="17427" y="3399"/>
                                    </a:moveTo>
                                    <a:cubicBezTo>
                                      <a:pt x="17777" y="3399"/>
                                      <a:pt x="18127" y="3442"/>
                                      <a:pt x="18478" y="3442"/>
                                    </a:cubicBezTo>
                                    <a:cubicBezTo>
                                      <a:pt x="18127" y="3141"/>
                                      <a:pt x="17809" y="2969"/>
                                      <a:pt x="17427" y="3399"/>
                                    </a:cubicBezTo>
                                    <a:close/>
                                    <a:moveTo>
                                      <a:pt x="15069" y="8649"/>
                                    </a:moveTo>
                                    <a:cubicBezTo>
                                      <a:pt x="15037" y="8821"/>
                                      <a:pt x="15069" y="8864"/>
                                      <a:pt x="15101" y="8950"/>
                                    </a:cubicBezTo>
                                    <a:cubicBezTo>
                                      <a:pt x="15101" y="9079"/>
                                      <a:pt x="15101" y="9165"/>
                                      <a:pt x="15101" y="9294"/>
                                    </a:cubicBezTo>
                                    <a:cubicBezTo>
                                      <a:pt x="15037" y="9294"/>
                                      <a:pt x="15005" y="9294"/>
                                      <a:pt x="14973" y="9294"/>
                                    </a:cubicBezTo>
                                    <a:cubicBezTo>
                                      <a:pt x="14910" y="9294"/>
                                      <a:pt x="14878" y="9294"/>
                                      <a:pt x="14814" y="9337"/>
                                    </a:cubicBezTo>
                                    <a:cubicBezTo>
                                      <a:pt x="14846" y="9423"/>
                                      <a:pt x="14878" y="9509"/>
                                      <a:pt x="14910" y="9509"/>
                                    </a:cubicBezTo>
                                    <a:cubicBezTo>
                                      <a:pt x="14973" y="9552"/>
                                      <a:pt x="15069" y="9509"/>
                                      <a:pt x="15133" y="9466"/>
                                    </a:cubicBezTo>
                                    <a:cubicBezTo>
                                      <a:pt x="15228" y="9423"/>
                                      <a:pt x="15356" y="9337"/>
                                      <a:pt x="15547" y="9208"/>
                                    </a:cubicBezTo>
                                    <a:cubicBezTo>
                                      <a:pt x="15515" y="9079"/>
                                      <a:pt x="15483" y="8907"/>
                                      <a:pt x="15388" y="8821"/>
                                    </a:cubicBezTo>
                                    <a:cubicBezTo>
                                      <a:pt x="15292" y="8735"/>
                                      <a:pt x="15165" y="8692"/>
                                      <a:pt x="15069" y="8649"/>
                                    </a:cubicBezTo>
                                    <a:close/>
                                    <a:moveTo>
                                      <a:pt x="18478" y="3442"/>
                                    </a:moveTo>
                                    <a:cubicBezTo>
                                      <a:pt x="18478" y="3442"/>
                                      <a:pt x="18510" y="3442"/>
                                      <a:pt x="18510" y="3485"/>
                                    </a:cubicBezTo>
                                    <a:cubicBezTo>
                                      <a:pt x="18510" y="3485"/>
                                      <a:pt x="18510" y="3485"/>
                                      <a:pt x="18542" y="3485"/>
                                    </a:cubicBezTo>
                                    <a:cubicBezTo>
                                      <a:pt x="18542" y="3485"/>
                                      <a:pt x="18542" y="3485"/>
                                      <a:pt x="18542" y="3442"/>
                                    </a:cubicBezTo>
                                    <a:cubicBezTo>
                                      <a:pt x="18510" y="3442"/>
                                      <a:pt x="18478" y="3442"/>
                                      <a:pt x="18478" y="3442"/>
                                    </a:cubicBezTo>
                                    <a:close/>
                                    <a:moveTo>
                                      <a:pt x="14081" y="9767"/>
                                    </a:moveTo>
                                    <a:cubicBezTo>
                                      <a:pt x="14209" y="9681"/>
                                      <a:pt x="14336" y="9552"/>
                                      <a:pt x="14527" y="9423"/>
                                    </a:cubicBezTo>
                                    <a:cubicBezTo>
                                      <a:pt x="14209" y="9208"/>
                                      <a:pt x="14081" y="9337"/>
                                      <a:pt x="14081" y="9767"/>
                                    </a:cubicBezTo>
                                    <a:close/>
                                    <a:moveTo>
                                      <a:pt x="15451" y="3700"/>
                                    </a:moveTo>
                                    <a:cubicBezTo>
                                      <a:pt x="15738" y="3743"/>
                                      <a:pt x="15961" y="3786"/>
                                      <a:pt x="16216" y="3829"/>
                                    </a:cubicBezTo>
                                    <a:cubicBezTo>
                                      <a:pt x="16184" y="3700"/>
                                      <a:pt x="16184" y="3614"/>
                                      <a:pt x="16152" y="3571"/>
                                    </a:cubicBezTo>
                                    <a:cubicBezTo>
                                      <a:pt x="15961" y="3700"/>
                                      <a:pt x="15706" y="3356"/>
                                      <a:pt x="15451" y="3700"/>
                                    </a:cubicBezTo>
                                    <a:close/>
                                    <a:moveTo>
                                      <a:pt x="12488" y="5249"/>
                                    </a:moveTo>
                                    <a:cubicBezTo>
                                      <a:pt x="12488" y="5206"/>
                                      <a:pt x="12488" y="5206"/>
                                      <a:pt x="12488" y="5249"/>
                                    </a:cubicBezTo>
                                    <a:cubicBezTo>
                                      <a:pt x="12457" y="5206"/>
                                      <a:pt x="12457" y="5206"/>
                                      <a:pt x="12488" y="5249"/>
                                    </a:cubicBezTo>
                                    <a:cubicBezTo>
                                      <a:pt x="12457" y="5249"/>
                                      <a:pt x="12457" y="5249"/>
                                      <a:pt x="12488" y="5249"/>
                                    </a:cubicBezTo>
                                    <a:cubicBezTo>
                                      <a:pt x="12488" y="5249"/>
                                      <a:pt x="12488" y="5249"/>
                                      <a:pt x="12488" y="52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C29F40" id="Shape" o:spid="_x0000_s1026" alt="Title: Graphic Element" style="width:67.8pt;height:5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" path="m1434,13984v,-172,,-301,-32,-344c1147,13511,1051,13210,956,12908v,,-96,43,-160,43c669,12822,542,12736,414,12607v-32,-43,-64,-86,-95,-215c414,12349,510,12263,605,12220v,-129,,-258,,-473c446,11790,255,11747,191,11833,96,12005,64,12306,,12521v127,129,255,215,319,387c446,13210,637,13339,860,13339v223,215,382,430,574,645xm7678,16566v-96,-43,-223,-86,-319,-172c7264,16308,7200,16178,7104,16092v-95,-43,-254,-43,-414,-43c6786,16308,6818,16308,6945,16351v128,43,287,172,446,258c7264,16824,7232,17082,7041,16867v-191,-258,-255,-43,-351,129c7009,17168,7009,17168,7805,16953v,-172,32,-344,-127,-387xm7041,14199r382,129c7359,13898,7327,13812,7104,13855v-286,86,-446,-129,-637,-301c6404,13683,6372,13726,6308,13812v255,258,446,516,733,387xm1720,12306v-159,-172,-318,-344,-478,-516c1179,11919,1115,12048,1051,12177v255,-301,383,645,669,129xm2644,9853v-159,-43,-318,-86,-573,-129c2326,9939,2326,9939,2644,9853xm1880,11187v318,43,414,431,605,646c2676,12005,2931,12177,3218,12005v-32,-86,-32,-172,-64,-215c2963,11661,2772,11574,2612,11445v-127,-129,-223,-344,-350,-473c1975,10757,1720,10456,1465,10155v64,-173,128,-302,223,-517c1529,9638,1434,9681,1338,9681v,301,,560,,818c1338,10499,1338,10499,1370,10542v127,215,446,258,510,645xm11055,13382v-446,172,-765,-345,-1179,-302c9717,12693,9462,12779,9175,12865v351,258,701,517,1083,689c10704,13726,11055,13769,11533,13554v-191,-86,-351,-215,-478,-172xm9048,15189v-287,-172,-606,-387,-924,-603c8347,15275,8697,15447,9048,15189xm3727,12478v-31,-430,-318,-344,-477,-473c3313,12435,3313,12435,3727,12478xm3250,12005v,,,,,c3250,12005,3250,12005,3250,12005v,,,,,c3250,12005,3250,12005,3250,12005xm8506,12607v32,,128,-129,159,-172c8347,12220,8060,12005,7773,11833v128,473,415,645,733,774xm9717,15619v95,43,223,129,318,129c10099,15748,10163,15662,10290,15576v-350,-172,-382,-172,-573,43xm11023,14802v-191,-173,-382,-302,-573,-517c10163,14027,10163,13984,9749,14070v414,301,796,559,1210,861c10991,14931,10991,14845,11023,14802xm9685,15619v,,,,,c9685,15619,9685,15619,9685,15619v32,,,,,c9685,15619,9685,15619,9685,15619xm10927,15490v,43,32,86,32,215c11055,15619,11150,15533,11246,15404v-191,-215,-287,-172,-319,86xm6531,13210v319,86,542,129,669,-173c6977,12865,6786,13037,6531,13210xm9271,15404v95,258,223,301,414,215c9526,15318,9526,15318,9271,15404xm9271,13511v-223,172,-351,-129,-542,-172c8538,13339,8347,13296,8156,13253v-128,-43,-287,,-351,-130c7614,12822,7423,12951,7232,13037v32,173,127,302,287,302c7869,13425,8251,13554,8602,13683v127,43,223,86,350,129c9048,13812,9143,13726,9271,13769v95,,191,86,287,129c9558,13597,9366,13468,9271,13511xm7200,13080v,,,,,c7232,13080,7232,13080,7200,13080v32,,32,-43,,c7200,13037,7200,13037,7200,13080xm3568,7057c3504,6712,3441,6368,3377,6024v-159,387,-64,731,191,1033xm3345,10069v,,-127,301,64,344c3536,10456,3696,10456,3823,10456v32,,64,43,64,43c3887,10628,3919,10757,3919,10929v159,-43,286,-86,350,-129c4460,11187,4619,11531,4811,11962v,-560,,-560,-96,-689c4333,10585,3696,9982,3186,9767v,129,-64,345,159,302xm8506,5249v96,-215,255,-473,287,-688c8825,4303,9048,4045,8888,3743v128,-215,192,-387,64,-688c8888,3184,8825,3270,8825,3356v-128,517,-160,1119,-446,1549c8347,4948,8379,5077,8379,5163v63,43,95,86,127,86xm8379,5335v-96,216,-160,345,-191,517c8156,6067,8124,6282,8092,6497v414,-86,478,-301,287,-1162xm7264,5723v,-43,,-43,,-86c7264,5637,7264,5637,7264,5594v,,,,,43c7232,5637,7264,5680,7264,5723xm2103,14672v159,259,350,474,541,775c2644,14974,2549,14845,2103,14672xm9462,1893v-32,,-64,-43,-64,-43c9303,2022,9175,2151,9048,2367v159,,223,,318,43c9398,2237,9430,2065,9462,1893xm7232,5594v32,-86,127,-172,95,-216c7264,5163,7168,4948,7104,4690v-159,172,-31,344,,516c7168,5335,7200,5465,7232,5594xm11979,430v-287,43,-287,43,-223,560c11819,818,11883,602,11979,430xm11628,1463v-478,602,-478,774,-223,1377c11469,2367,11533,1979,11628,1463xm9781,1248v,-344,191,86,286,-172c10067,990,10035,818,10035,688v-446,43,-446,517,-573,990c9621,1506,9781,1506,9781,1248xm9844,3657v-63,345,-63,345,64,603c9940,4045,10067,3829,9844,3657xm5894,10198v64,-129,95,-302,95,-431c5958,9638,5894,9466,5830,9337v-223,301,,559,64,861xm3696,7960v159,86,318,215,541,344c3919,7702,3919,7702,3696,7960xm5448,8175v95,43,159,43,223,86c5607,7960,5480,7788,5257,7788v95,645,350,1076,605,1506c5926,8821,5671,8520,5448,8175xm5830,9337v,,,-43,,c5830,9294,5830,9294,5830,9337v,-43,,-43,,c5830,9294,5830,9337,5830,9337xm5225,7315c5034,6927,4651,6798,4715,6282v-159,,-255,,-382,c4492,6540,4651,6798,4779,7014v95,172,191,344,446,301xm6563,8304v,-344,-64,-688,-96,-1032c6467,7229,6372,7229,6276,7229v-32,473,,860,287,1075xm6754,9165v-96,-129,-127,-344,-223,-602c6308,9251,6563,9767,6786,10284v95,-215,159,-431,,-560c6563,9509,6881,9380,6754,9165xm6563,4174v,43,-32,86,-32,172c6658,4389,6786,4432,6945,4518v-32,-516,-223,-344,-382,-344xm7264,8003v223,-172,223,-172,95,-473c7327,7702,7296,7874,7264,8003xm6435,6755v-63,-129,-127,-258,-223,-516c6181,6798,6181,6798,6435,6755xm7264,5723v32,301,95,602,159,989c7582,6239,7391,5981,7264,5723xm10067,11704v606,344,669,344,860,215c10673,11747,10386,11574,10067,11445v-286,-129,-541,-344,-860,-172c9430,11661,9781,11531,10067,11704xm8283,6927v-64,,-95,-43,-159,-43c8060,6884,7996,6927,7901,7014v159,344,-96,688,95,989c8060,8003,8124,8003,8188,8003v31,-344,63,-688,95,-1076xm15101,43r-255,c14846,172,14814,301,14814,430v128,-86,223,-215,287,-387xm12488,2237v-159,259,-286,517,-191,861c12457,2840,12616,2625,12488,2237xm12297,3055v,,,43,,c12297,3098,12297,3098,12297,3055v,43,,43,,c12297,3098,12297,3098,12297,3055xm7996,8003v,,,,,c7996,8046,7996,8046,7996,8003v,43,,43,,c7996,8046,7996,8046,7996,8003xm9207,11273v,,-32,,,c9175,11273,9175,11273,9207,11273v-32,,-32,,,c9175,11273,9207,11273,9207,11273xm5352,15963v-191,43,-414,43,-605,86c4906,16135,5129,16135,5352,15963xm4747,16049v-32,-43,-32,-43,,c4715,16049,4715,16049,4715,16049v,,,,,c4715,16049,4715,16049,4747,16049xm6372,17211v-64,-258,-64,-559,-287,-430c5958,16824,5894,16781,5798,16652v-32,-43,-127,43,-223,86c5766,17168,6085,16996,6372,17211xm5575,16738v,,,,,c5575,16738,5575,16738,5575,16738v,,,,,c5575,16738,5575,16738,5575,16738xm10673,8778v127,-86,223,-129,318,-215c10704,8347,10704,8347,10673,8778xm14814,430v-32,,-32,,,c14782,473,14782,473,14814,430v-32,43,-32,43,,c14814,473,14814,430,14814,430xm13795,4475v-287,86,-446,172,-669,215c13158,4776,13189,4862,13221,4948v191,-172,351,-301,574,-473xm9717,8993v318,86,478,-129,701,-344c10227,8649,10035,8649,9876,8692v-191,,-159,129,-159,301xm10673,9509v-160,86,-255,129,-478,258c10386,9853,10513,9896,10609,9939v32,-129,32,-258,64,-430xm14273,1291v,,,,,c14273,1291,14273,1291,14273,1291v,,,,,c14273,1291,14273,1291,14273,1291xm14782,473v-318,-129,-318,388,-509,474c14209,990,14145,1076,14177,1119v,86,64,129,127,172c14464,1119,14655,947,14782,774v32,-43,,-215,,-301xm14623,4002v-255,129,-478,258,-701,387c14145,4303,14527,4604,14623,4002xm20931,43v-223,129,-478,172,-669,301c20166,430,20039,473,19943,559v-286,172,-605,172,-892,345c18796,1033,18510,1033,18255,1205v-64,43,-128,86,-191,43c17809,1162,17681,1334,17618,1635v-287,-301,-574,,-892,-86c16789,1334,16821,1162,17044,1119v191,-43,383,-129,542,-258c18159,473,18733,215,19338,43r-1115,c18032,129,17841,301,17618,258v-32,,-96,129,-128,215c17458,559,17395,645,17331,645v-542,259,-1083,517,-1561,947c15196,2108,14527,2410,14018,3012v-64,43,-191,,-319,c13890,2668,14177,2582,14241,2237v446,-86,509,-860,955,-1032c15324,1162,15388,904,15515,731v127,-172,255,-258,382,-430c15961,215,16057,86,16120,r-414,c15388,172,15260,688,14942,904v63,43,95,86,159,129c14814,1248,14591,1420,14336,1635v,-129,-32,-215,-32,-344c14113,1377,13858,1334,13795,1764v95,86,191,129,286,215c14081,2022,14050,2022,14050,2065v-192,-43,-351,-86,-510,-86c13508,2194,13635,2496,13349,2539v-64,,-128,129,-160,215c13030,3012,12935,3356,12743,3442v-223,86,-286,344,-350,560c12138,3614,12393,3485,12489,3270v-32,-43,-64,-86,-96,-129c12042,3313,12042,3829,11851,4174v96,43,160,86,255,172c12106,4389,12106,4432,12106,4475v-127,,-223,,-350,c11565,5034,11150,5378,10991,6024v-223,-43,-223,516,-510,430c10641,5895,10800,5335,10959,4776v128,-473,287,-904,446,-1377c11501,3141,11469,2926,11214,2926v-32,215,-127,387,-127,559c11087,4088,10609,4475,10673,5077v-351,775,-478,1764,-1052,2367c9366,7702,9398,7745,8984,7702v-32,774,-605,990,-924,1506c8156,8950,8219,8649,8315,8433v-64,-129,-127,-215,-159,-301c7996,8218,7901,8433,7933,8649v32,215,-32,344,-96,516c7773,9337,7805,9552,7773,9896,7582,9638,7423,9466,7296,9251v,172,31,344,31,516c7327,9896,7104,10671,7041,10671v-287,-43,-255,344,-351,473c6212,11187,6467,10542,6276,10370v-64,,-95,-43,-127,c5735,10585,5766,10585,5480,10112,5225,9681,4938,9251,4651,8864v-32,43,-63,86,-95,86c4779,9337,4842,9810,5161,10112v96,86,319,129,191,430c5607,10972,5894,11359,6181,11833v-32,43,-64,172,-128,258c5989,12177,5894,12263,5830,12392v-255,430,-287,473,-701,215c5129,12822,5129,12994,5129,13210v-382,-259,-733,-474,-1083,-689c3982,12650,3950,12736,3919,12865v382,345,924,215,1083,904c4779,14113,4619,14586,4365,14759v-351,215,-383,774,-638,1075c3281,14931,3122,13855,2581,13037v-96,130,-128,216,-192,345c2389,13167,2389,12951,2389,12736v-127,-43,-254,-86,-477,-172c2039,12908,2135,13167,2198,13382v,43,32,86,64,86c2294,13468,2326,13468,2358,13468v191,430,382,860,573,1291c2963,14845,2995,14931,3058,14974v255,172,223,473,255,774c3186,15791,3090,15791,2931,15834v191,172,350,258,510,431c3345,16394,3281,16523,3218,16609v-96,129,-223,258,-287,430c2676,17814,2103,18244,1943,19061v-446,474,-637,1205,-955,1808c860,21084,924,21385,701,21600r605,c1370,21471,1434,21342,1497,21213v160,-301,351,-603,510,-947c2485,19363,2899,18416,3377,17512v287,-602,637,-817,1019,-645c4524,16910,4651,17082,4779,17168v64,-86,95,-129,127,-172c5097,17125,5289,17211,5448,17297v95,-129,159,-258,223,-387c5671,16824,5671,16781,5671,16738v-96,,-255,43,-319,c5225,16609,5097,16523,4906,16609v-95,43,-191,,-318,-43c4683,16437,4747,16308,4811,16222v-160,43,-319,43,-478,86c4396,15877,4428,15705,4588,15533v478,-516,796,-1205,1210,-1764c5926,13898,6021,14113,6244,13855v-127,-129,-223,-215,-382,-387c6021,13339,6212,13210,6244,13081v64,-560,478,-818,574,-1291c7168,11618,7359,12005,7614,12177v191,-645,-414,-301,-414,-775c7296,11359,7391,11273,7519,11273v382,-86,764,43,1147,216c8889,11575,9112,11618,9303,11445v-191,-86,-351,-301,-574,-258c8347,11273,8028,11015,7678,10800v318,-430,318,-430,733,-430c8570,10370,8729,10327,8889,10327v159,,254,-129,254,-344c9112,9724,9016,9466,8952,9208v255,-129,478,387,765,129c9685,8950,9239,9337,9271,8907v127,-129,255,-215,350,-344c9812,8304,10163,8261,10195,7788v223,-43,350,-301,509,-430c11055,7100,11437,6971,11819,6798v415,-172,861,-301,1275,-473c13317,6239,13540,6110,13795,6024v223,-86,446,-86,637,-172c14623,5766,14814,5637,15069,5680v191,43,414,-129,605,-215c15706,5465,15738,5465,15770,5465v287,,573,-86,860,-172c16949,5163,17267,5034,17618,4991v223,,414,-86,605,-86c18542,4862,18733,4432,19083,4475v128,,191,-215,159,-387c19242,4045,19179,4045,19115,4045v-64,-345,-223,-431,-478,-388c18701,3787,18733,3959,18892,3959v64,,127,129,191,215c18796,4432,18382,4303,18159,4733v-446,-258,-860,172,-1274,129c16789,5077,16630,5034,16471,4991v-96,-43,-223,43,-351,86c16057,5120,15961,5206,15897,5206v-637,173,-1306,259,-1943,431c13412,5766,12903,5981,12393,6239v-127,43,-255,86,-510,172c12170,6024,12393,5723,12584,5422v-64,-43,-95,-129,-191,-216c12616,5034,12807,4862,12998,4690v351,-344,765,-516,1147,-817c14527,3571,14910,3141,15388,3055v95,,159,-86,254,-129c16280,2496,16949,2151,17650,2022v31,,63,-86,95,-172c17745,1850,17745,1850,17745,1850v159,,319,,478,-43c18573,1678,18924,1506,19306,1377v733,-258,1434,-559,2135,-990c21504,344,21568,301,21600,258r-669,l20931,43xm16088,1893v128,-129,255,-301,383,-473c16375,1893,16375,1893,16088,1893xm11756,9552v32,,32,,,c11788,9552,11788,9552,11756,9552v32,,32,,,c11788,9552,11788,9552,11756,9552xm13062,9423v-64,86,-159,172,-255,258c12743,9509,12712,9423,12616,9251v,215,,301,,344c12648,9681,12680,9767,12680,9724v223,43,382,43,541,86c13444,9853,13635,9810,13795,9509v-287,129,-287,129,-733,-86xm11788,9552v159,603,477,129,732,215c12297,9466,12042,9509,11788,9552xm11087,12306v159,43,318,129,446,172c11596,12478,11660,12478,11724,12478v-159,-172,-319,-301,-510,-473c11150,12134,11119,12220,11087,12306xm13126,8390v-128,-215,-287,-215,-446,-43c12839,8476,12966,8606,13126,8390xm11788,12478v31,215,95,387,127,602c11692,13123,11660,13382,11596,13683v446,,383,-560,606,-732c12011,12822,12042,12435,11788,12478xm14368,8218v-223,43,-446,43,-764,86c14050,8649,14145,8606,14368,8218xm11724,12435v32,43,32,43,,c11756,12478,11756,12478,11756,12478v,,,-43,,-43c11756,12435,11756,12435,11724,12435xm11405,8606v255,-259,542,-216,829,-130c12234,8476,12265,8433,12297,8347v-382,-215,-764,-344,-1242,129c11246,8563,11373,8649,11405,8606xm11310,9853v318,-86,318,-86,478,-301c11310,9466,11310,9466,11310,9853xm13030,4819v-255,43,-414,172,-542,430c12488,5335,12520,5422,12552,5551v128,-345,478,-259,478,-732xm17395,3399v,,,,,c17427,3399,17427,3399,17427,3399v,,,,-32,c17395,3399,17395,3399,17395,3399xm16248,3442v,,-32,86,-64,129c16598,3657,16981,3485,17395,3399v-383,-473,-765,258,-1147,43xm16152,3571v,,32,,,c16184,3571,16184,3571,16152,3571v32,,,,,c16152,3571,16152,3571,16152,3571xm17427,3399v350,,700,43,1051,43c18127,3141,17809,2969,17427,3399xm15069,8649v-32,172,,215,32,301c15101,9079,15101,9165,15101,9294v-64,,-96,,-128,c14910,9294,14878,9294,14814,9337v32,86,64,172,96,172c14973,9552,15069,9509,15133,9466v95,-43,223,-129,414,-258c15515,9079,15483,8907,15388,8821v-96,-86,-223,-129,-319,-172xm18478,3442v,,32,,32,43c18510,3485,18510,3485,18542,3485v,,,,,-43c18510,3442,18478,3442,18478,3442xm14081,9767v128,-86,255,-215,446,-344c14209,9208,14081,9337,14081,9767xm15451,3700v287,43,510,86,765,129c16184,3700,16184,3614,16152,3571v-191,129,-446,-215,-701,129xm12488,5249v,-43,,-43,,c12457,5206,12457,5206,12488,5249v-31,,-31,,,c12488,5249,12488,5249,12488,5249xe" fillcolor="#d0af89 [3205]" stroked="f" strokeweight="1pt">
                      <v:stroke miterlimit="4" joinstyle="miter"/>
                      <v:path arrowok="t" o:extrusionok="f" o:connecttype="custom" o:connectlocs="430532,318771;430532,318771;430532,318771;430532,31877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gridSpan w:val="6"/>
            <w:shd w:val="clear" w:color="auto" w:fill="26385B" w:themeFill="accent1"/>
            <w:vAlign w:val="center"/>
          </w:tcPr>
          <w:p w14:paraId="61F3521A" w14:textId="77777777" w:rsidR="0094305D" w:rsidRDefault="00700697" w:rsidP="00F515EB">
            <w:pPr>
              <w:pStyle w:val="Heading1"/>
            </w:pPr>
            <w:sdt>
              <w:sdtPr>
                <w:id w:val="186730105"/>
                <w:placeholder>
                  <w:docPart w:val="DEDC22CB9AF6423D83FED05C10EFB7D5"/>
                </w:placeholder>
                <w:temporary/>
                <w:showingPlcHdr/>
                <w15:appearance w15:val="hidden"/>
              </w:sdtPr>
              <w:sdtEndPr/>
              <w:sdtContent>
                <w:r w:rsidR="0094305D" w:rsidRPr="0094305D">
                  <w:rPr>
                    <w:rStyle w:val="Heading1Char"/>
                  </w:rPr>
                  <w:t>CLASSIC PASTA DISHES</w:t>
                </w:r>
              </w:sdtContent>
            </w:sdt>
          </w:p>
        </w:tc>
        <w:tc>
          <w:tcPr>
            <w:tcW w:w="1631" w:type="dxa"/>
            <w:gridSpan w:val="2"/>
            <w:shd w:val="clear" w:color="auto" w:fill="26385B" w:themeFill="accent1"/>
          </w:tcPr>
          <w:p w14:paraId="4EA1AD19" w14:textId="77777777" w:rsidR="0094305D" w:rsidRDefault="0094305D" w:rsidP="00F515EB">
            <w:pPr>
              <w:pStyle w:val="Heading1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65B8CF9F" wp14:editId="039675B6">
                      <wp:extent cx="900426" cy="528320"/>
                      <wp:effectExtent l="0" t="0" r="1905" b="5080"/>
                      <wp:docPr id="26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426" cy="5283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548" extrusionOk="0">
                                    <a:moveTo>
                                      <a:pt x="8865" y="4765"/>
                                    </a:moveTo>
                                    <a:cubicBezTo>
                                      <a:pt x="8987" y="4869"/>
                                      <a:pt x="9048" y="4973"/>
                                      <a:pt x="9140" y="5024"/>
                                    </a:cubicBezTo>
                                    <a:cubicBezTo>
                                      <a:pt x="9109" y="4765"/>
                                      <a:pt x="9048" y="4558"/>
                                      <a:pt x="8865" y="4765"/>
                                    </a:cubicBezTo>
                                    <a:close/>
                                    <a:moveTo>
                                      <a:pt x="9048" y="829"/>
                                    </a:moveTo>
                                    <a:cubicBezTo>
                                      <a:pt x="9079" y="570"/>
                                      <a:pt x="8896" y="414"/>
                                      <a:pt x="8926" y="311"/>
                                    </a:cubicBezTo>
                                    <a:cubicBezTo>
                                      <a:pt x="8957" y="207"/>
                                      <a:pt x="8957" y="104"/>
                                      <a:pt x="8957" y="52"/>
                                    </a:cubicBezTo>
                                    <a:lnTo>
                                      <a:pt x="8561" y="52"/>
                                    </a:lnTo>
                                    <a:cubicBezTo>
                                      <a:pt x="8683" y="363"/>
                                      <a:pt x="8835" y="673"/>
                                      <a:pt x="9048" y="829"/>
                                    </a:cubicBezTo>
                                    <a:close/>
                                    <a:moveTo>
                                      <a:pt x="7190" y="1450"/>
                                    </a:moveTo>
                                    <a:lnTo>
                                      <a:pt x="7190" y="1450"/>
                                    </a:lnTo>
                                    <a:cubicBezTo>
                                      <a:pt x="7190" y="1450"/>
                                      <a:pt x="7190" y="1450"/>
                                      <a:pt x="7190" y="1450"/>
                                    </a:cubicBezTo>
                                    <a:cubicBezTo>
                                      <a:pt x="7190" y="1450"/>
                                      <a:pt x="7190" y="1450"/>
                                      <a:pt x="7190" y="1450"/>
                                    </a:cubicBezTo>
                                    <a:close/>
                                    <a:moveTo>
                                      <a:pt x="7190" y="1450"/>
                                    </a:moveTo>
                                    <a:cubicBezTo>
                                      <a:pt x="7190" y="1450"/>
                                      <a:pt x="7190" y="1450"/>
                                      <a:pt x="7190" y="1450"/>
                                    </a:cubicBezTo>
                                    <a:cubicBezTo>
                                      <a:pt x="7159" y="1450"/>
                                      <a:pt x="7159" y="1450"/>
                                      <a:pt x="7190" y="1450"/>
                                    </a:cubicBezTo>
                                    <a:lnTo>
                                      <a:pt x="7190" y="1450"/>
                                    </a:lnTo>
                                    <a:close/>
                                    <a:moveTo>
                                      <a:pt x="10724" y="5024"/>
                                    </a:moveTo>
                                    <a:cubicBezTo>
                                      <a:pt x="10815" y="5542"/>
                                      <a:pt x="11089" y="5387"/>
                                      <a:pt x="11150" y="5542"/>
                                    </a:cubicBezTo>
                                    <a:cubicBezTo>
                                      <a:pt x="11059" y="5491"/>
                                      <a:pt x="11059" y="4973"/>
                                      <a:pt x="10724" y="5024"/>
                                    </a:cubicBezTo>
                                    <a:close/>
                                    <a:moveTo>
                                      <a:pt x="10267" y="4455"/>
                                    </a:moveTo>
                                    <a:cubicBezTo>
                                      <a:pt x="10328" y="4714"/>
                                      <a:pt x="10450" y="4921"/>
                                      <a:pt x="10541" y="5180"/>
                                    </a:cubicBezTo>
                                    <a:cubicBezTo>
                                      <a:pt x="10602" y="5076"/>
                                      <a:pt x="10632" y="5024"/>
                                      <a:pt x="10663" y="4973"/>
                                    </a:cubicBezTo>
                                    <a:cubicBezTo>
                                      <a:pt x="10572" y="4765"/>
                                      <a:pt x="10419" y="4662"/>
                                      <a:pt x="10389" y="4455"/>
                                    </a:cubicBezTo>
                                    <a:cubicBezTo>
                                      <a:pt x="10297" y="3730"/>
                                      <a:pt x="9993" y="3108"/>
                                      <a:pt x="9810" y="2486"/>
                                    </a:cubicBezTo>
                                    <a:cubicBezTo>
                                      <a:pt x="9749" y="2279"/>
                                      <a:pt x="9688" y="1917"/>
                                      <a:pt x="9444" y="1865"/>
                                    </a:cubicBezTo>
                                    <a:cubicBezTo>
                                      <a:pt x="9658" y="2849"/>
                                      <a:pt x="10084" y="3522"/>
                                      <a:pt x="10267" y="4455"/>
                                    </a:cubicBezTo>
                                    <a:close/>
                                    <a:moveTo>
                                      <a:pt x="9292" y="1606"/>
                                    </a:moveTo>
                                    <a:cubicBezTo>
                                      <a:pt x="9292" y="1658"/>
                                      <a:pt x="9414" y="1606"/>
                                      <a:pt x="9566" y="1606"/>
                                    </a:cubicBezTo>
                                    <a:cubicBezTo>
                                      <a:pt x="9353" y="1295"/>
                                      <a:pt x="9231" y="1088"/>
                                      <a:pt x="9079" y="881"/>
                                    </a:cubicBezTo>
                                    <a:cubicBezTo>
                                      <a:pt x="8987" y="1243"/>
                                      <a:pt x="9201" y="1347"/>
                                      <a:pt x="9292" y="1606"/>
                                    </a:cubicBezTo>
                                    <a:close/>
                                    <a:moveTo>
                                      <a:pt x="9079" y="829"/>
                                    </a:moveTo>
                                    <a:cubicBezTo>
                                      <a:pt x="9079" y="829"/>
                                      <a:pt x="9079" y="829"/>
                                      <a:pt x="9079" y="829"/>
                                    </a:cubicBezTo>
                                    <a:cubicBezTo>
                                      <a:pt x="9079" y="829"/>
                                      <a:pt x="9048" y="829"/>
                                      <a:pt x="9079" y="829"/>
                                    </a:cubicBezTo>
                                    <a:cubicBezTo>
                                      <a:pt x="9048" y="829"/>
                                      <a:pt x="9048" y="829"/>
                                      <a:pt x="9079" y="829"/>
                                    </a:cubicBezTo>
                                    <a:cubicBezTo>
                                      <a:pt x="9048" y="829"/>
                                      <a:pt x="9048" y="829"/>
                                      <a:pt x="9079" y="829"/>
                                    </a:cubicBezTo>
                                    <a:close/>
                                    <a:moveTo>
                                      <a:pt x="4357" y="1088"/>
                                    </a:moveTo>
                                    <a:cubicBezTo>
                                      <a:pt x="4418" y="1140"/>
                                      <a:pt x="4509" y="1036"/>
                                      <a:pt x="4570" y="1036"/>
                                    </a:cubicBezTo>
                                    <a:cubicBezTo>
                                      <a:pt x="4478" y="881"/>
                                      <a:pt x="4357" y="777"/>
                                      <a:pt x="4326" y="725"/>
                                    </a:cubicBezTo>
                                    <a:cubicBezTo>
                                      <a:pt x="4113" y="673"/>
                                      <a:pt x="3961" y="622"/>
                                      <a:pt x="3778" y="622"/>
                                    </a:cubicBezTo>
                                    <a:cubicBezTo>
                                      <a:pt x="3656" y="622"/>
                                      <a:pt x="3534" y="518"/>
                                      <a:pt x="3412" y="518"/>
                                    </a:cubicBezTo>
                                    <a:cubicBezTo>
                                      <a:pt x="3290" y="466"/>
                                      <a:pt x="3168" y="622"/>
                                      <a:pt x="3047" y="673"/>
                                    </a:cubicBezTo>
                                    <a:cubicBezTo>
                                      <a:pt x="3108" y="777"/>
                                      <a:pt x="3168" y="932"/>
                                      <a:pt x="3260" y="932"/>
                                    </a:cubicBezTo>
                                    <a:cubicBezTo>
                                      <a:pt x="3625" y="829"/>
                                      <a:pt x="3991" y="881"/>
                                      <a:pt x="4357" y="1088"/>
                                    </a:cubicBezTo>
                                    <a:close/>
                                    <a:moveTo>
                                      <a:pt x="3047" y="622"/>
                                    </a:moveTo>
                                    <a:cubicBezTo>
                                      <a:pt x="3047" y="622"/>
                                      <a:pt x="3016" y="622"/>
                                      <a:pt x="3047" y="622"/>
                                    </a:cubicBezTo>
                                    <a:cubicBezTo>
                                      <a:pt x="3016" y="622"/>
                                      <a:pt x="3016" y="622"/>
                                      <a:pt x="3047" y="622"/>
                                    </a:cubicBezTo>
                                    <a:cubicBezTo>
                                      <a:pt x="3016" y="622"/>
                                      <a:pt x="3016" y="622"/>
                                      <a:pt x="3047" y="622"/>
                                    </a:cubicBezTo>
                                    <a:cubicBezTo>
                                      <a:pt x="3016" y="622"/>
                                      <a:pt x="3047" y="622"/>
                                      <a:pt x="3047" y="622"/>
                                    </a:cubicBezTo>
                                    <a:close/>
                                    <a:moveTo>
                                      <a:pt x="4570" y="984"/>
                                    </a:moveTo>
                                    <a:cubicBezTo>
                                      <a:pt x="4570" y="984"/>
                                      <a:pt x="4570" y="984"/>
                                      <a:pt x="4570" y="984"/>
                                    </a:cubicBezTo>
                                    <a:cubicBezTo>
                                      <a:pt x="4570" y="984"/>
                                      <a:pt x="4570" y="984"/>
                                      <a:pt x="4570" y="984"/>
                                    </a:cubicBezTo>
                                    <a:cubicBezTo>
                                      <a:pt x="4570" y="984"/>
                                      <a:pt x="4570" y="984"/>
                                      <a:pt x="4570" y="984"/>
                                    </a:cubicBezTo>
                                    <a:cubicBezTo>
                                      <a:pt x="4570" y="984"/>
                                      <a:pt x="4570" y="984"/>
                                      <a:pt x="4570" y="984"/>
                                    </a:cubicBezTo>
                                    <a:close/>
                                    <a:moveTo>
                                      <a:pt x="8104" y="3471"/>
                                    </a:moveTo>
                                    <a:cubicBezTo>
                                      <a:pt x="8317" y="3678"/>
                                      <a:pt x="8439" y="3989"/>
                                      <a:pt x="8561" y="4351"/>
                                    </a:cubicBezTo>
                                    <a:cubicBezTo>
                                      <a:pt x="8622" y="4506"/>
                                      <a:pt x="8713" y="4610"/>
                                      <a:pt x="8865" y="4455"/>
                                    </a:cubicBezTo>
                                    <a:cubicBezTo>
                                      <a:pt x="8439" y="3678"/>
                                      <a:pt x="8043" y="2901"/>
                                      <a:pt x="7647" y="2124"/>
                                    </a:cubicBezTo>
                                    <a:cubicBezTo>
                                      <a:pt x="7616" y="2072"/>
                                      <a:pt x="7525" y="2020"/>
                                      <a:pt x="7525" y="1968"/>
                                    </a:cubicBezTo>
                                    <a:cubicBezTo>
                                      <a:pt x="7525" y="1502"/>
                                      <a:pt x="7312" y="1554"/>
                                      <a:pt x="7159" y="1502"/>
                                    </a:cubicBezTo>
                                    <a:cubicBezTo>
                                      <a:pt x="7312" y="1968"/>
                                      <a:pt x="7525" y="2331"/>
                                      <a:pt x="7738" y="2745"/>
                                    </a:cubicBezTo>
                                    <a:cubicBezTo>
                                      <a:pt x="7891" y="2901"/>
                                      <a:pt x="7952" y="3315"/>
                                      <a:pt x="8104" y="3471"/>
                                    </a:cubicBezTo>
                                    <a:close/>
                                    <a:moveTo>
                                      <a:pt x="5240" y="311"/>
                                    </a:moveTo>
                                    <a:cubicBezTo>
                                      <a:pt x="5179" y="207"/>
                                      <a:pt x="5149" y="104"/>
                                      <a:pt x="5118" y="0"/>
                                    </a:cubicBezTo>
                                    <a:lnTo>
                                      <a:pt x="4875" y="0"/>
                                    </a:lnTo>
                                    <a:cubicBezTo>
                                      <a:pt x="4935" y="207"/>
                                      <a:pt x="4996" y="466"/>
                                      <a:pt x="5088" y="622"/>
                                    </a:cubicBezTo>
                                    <a:cubicBezTo>
                                      <a:pt x="5149" y="725"/>
                                      <a:pt x="5149" y="881"/>
                                      <a:pt x="5210" y="1140"/>
                                    </a:cubicBezTo>
                                    <a:cubicBezTo>
                                      <a:pt x="5057" y="1036"/>
                                      <a:pt x="4935" y="984"/>
                                      <a:pt x="4844" y="932"/>
                                    </a:cubicBezTo>
                                    <a:cubicBezTo>
                                      <a:pt x="4722" y="881"/>
                                      <a:pt x="4631" y="829"/>
                                      <a:pt x="4539" y="984"/>
                                    </a:cubicBezTo>
                                    <a:cubicBezTo>
                                      <a:pt x="4875" y="1295"/>
                                      <a:pt x="5240" y="1554"/>
                                      <a:pt x="5697" y="1761"/>
                                    </a:cubicBezTo>
                                    <a:cubicBezTo>
                                      <a:pt x="5453" y="1295"/>
                                      <a:pt x="5453" y="725"/>
                                      <a:pt x="5240" y="311"/>
                                    </a:cubicBezTo>
                                    <a:close/>
                                    <a:moveTo>
                                      <a:pt x="7159" y="1399"/>
                                    </a:moveTo>
                                    <a:cubicBezTo>
                                      <a:pt x="7190" y="1191"/>
                                      <a:pt x="7190" y="984"/>
                                      <a:pt x="7068" y="777"/>
                                    </a:cubicBezTo>
                                    <a:cubicBezTo>
                                      <a:pt x="6885" y="570"/>
                                      <a:pt x="6763" y="259"/>
                                      <a:pt x="6642" y="0"/>
                                    </a:cubicBezTo>
                                    <a:lnTo>
                                      <a:pt x="6428" y="0"/>
                                    </a:lnTo>
                                    <a:cubicBezTo>
                                      <a:pt x="6611" y="363"/>
                                      <a:pt x="6824" y="725"/>
                                      <a:pt x="6946" y="1191"/>
                                    </a:cubicBezTo>
                                    <a:cubicBezTo>
                                      <a:pt x="7007" y="1295"/>
                                      <a:pt x="7098" y="1347"/>
                                      <a:pt x="7159" y="1399"/>
                                    </a:cubicBezTo>
                                    <a:close/>
                                    <a:moveTo>
                                      <a:pt x="11516" y="1450"/>
                                    </a:moveTo>
                                    <a:cubicBezTo>
                                      <a:pt x="11516" y="1450"/>
                                      <a:pt x="11516" y="1450"/>
                                      <a:pt x="11516" y="1450"/>
                                    </a:cubicBezTo>
                                    <a:cubicBezTo>
                                      <a:pt x="11516" y="1450"/>
                                      <a:pt x="11516" y="1399"/>
                                      <a:pt x="11516" y="1450"/>
                                    </a:cubicBezTo>
                                    <a:cubicBezTo>
                                      <a:pt x="11516" y="1450"/>
                                      <a:pt x="11516" y="1450"/>
                                      <a:pt x="11516" y="1450"/>
                                    </a:cubicBezTo>
                                    <a:cubicBezTo>
                                      <a:pt x="11516" y="1450"/>
                                      <a:pt x="11516" y="1450"/>
                                      <a:pt x="11516" y="1450"/>
                                    </a:cubicBezTo>
                                    <a:close/>
                                    <a:moveTo>
                                      <a:pt x="15050" y="6009"/>
                                    </a:moveTo>
                                    <a:cubicBezTo>
                                      <a:pt x="15202" y="5542"/>
                                      <a:pt x="14928" y="5387"/>
                                      <a:pt x="14928" y="5076"/>
                                    </a:cubicBezTo>
                                    <a:cubicBezTo>
                                      <a:pt x="14928" y="5076"/>
                                      <a:pt x="14806" y="5076"/>
                                      <a:pt x="14715" y="5024"/>
                                    </a:cubicBezTo>
                                    <a:cubicBezTo>
                                      <a:pt x="14837" y="5387"/>
                                      <a:pt x="14928" y="5646"/>
                                      <a:pt x="15050" y="6009"/>
                                    </a:cubicBezTo>
                                    <a:close/>
                                    <a:moveTo>
                                      <a:pt x="16360" y="4196"/>
                                    </a:moveTo>
                                    <a:cubicBezTo>
                                      <a:pt x="16421" y="4765"/>
                                      <a:pt x="16360" y="5283"/>
                                      <a:pt x="16330" y="5853"/>
                                    </a:cubicBezTo>
                                    <a:cubicBezTo>
                                      <a:pt x="16238" y="7252"/>
                                      <a:pt x="16330" y="7977"/>
                                      <a:pt x="16573" y="9376"/>
                                    </a:cubicBezTo>
                                    <a:cubicBezTo>
                                      <a:pt x="16634" y="9635"/>
                                      <a:pt x="16665" y="9945"/>
                                      <a:pt x="16908" y="9945"/>
                                    </a:cubicBezTo>
                                    <a:cubicBezTo>
                                      <a:pt x="16878" y="9790"/>
                                      <a:pt x="16908" y="9635"/>
                                      <a:pt x="16847" y="9583"/>
                                    </a:cubicBezTo>
                                    <a:cubicBezTo>
                                      <a:pt x="16634" y="9168"/>
                                      <a:pt x="16573" y="8650"/>
                                      <a:pt x="16543" y="8132"/>
                                    </a:cubicBezTo>
                                    <a:cubicBezTo>
                                      <a:pt x="16543" y="7925"/>
                                      <a:pt x="16543" y="7718"/>
                                      <a:pt x="16512" y="7511"/>
                                    </a:cubicBezTo>
                                    <a:cubicBezTo>
                                      <a:pt x="16482" y="7148"/>
                                      <a:pt x="16543" y="6837"/>
                                      <a:pt x="16634" y="6319"/>
                                    </a:cubicBezTo>
                                    <a:cubicBezTo>
                                      <a:pt x="16726" y="5801"/>
                                      <a:pt x="16695" y="5180"/>
                                      <a:pt x="17000" y="4817"/>
                                    </a:cubicBezTo>
                                    <a:cubicBezTo>
                                      <a:pt x="16878" y="4351"/>
                                      <a:pt x="17152" y="4144"/>
                                      <a:pt x="17244" y="3833"/>
                                    </a:cubicBezTo>
                                    <a:cubicBezTo>
                                      <a:pt x="17304" y="3678"/>
                                      <a:pt x="17335" y="3471"/>
                                      <a:pt x="17396" y="3315"/>
                                    </a:cubicBezTo>
                                    <a:cubicBezTo>
                                      <a:pt x="17244" y="3160"/>
                                      <a:pt x="17183" y="3315"/>
                                      <a:pt x="17152" y="3471"/>
                                    </a:cubicBezTo>
                                    <a:cubicBezTo>
                                      <a:pt x="17061" y="3885"/>
                                      <a:pt x="16969" y="4247"/>
                                      <a:pt x="16847" y="4662"/>
                                    </a:cubicBezTo>
                                    <a:cubicBezTo>
                                      <a:pt x="16817" y="4765"/>
                                      <a:pt x="16756" y="4817"/>
                                      <a:pt x="16695" y="4921"/>
                                    </a:cubicBezTo>
                                    <a:cubicBezTo>
                                      <a:pt x="16573" y="4506"/>
                                      <a:pt x="16573" y="4196"/>
                                      <a:pt x="16665" y="3833"/>
                                    </a:cubicBezTo>
                                    <a:cubicBezTo>
                                      <a:pt x="16512" y="3315"/>
                                      <a:pt x="16817" y="2797"/>
                                      <a:pt x="16665" y="2279"/>
                                    </a:cubicBezTo>
                                    <a:cubicBezTo>
                                      <a:pt x="16878" y="2020"/>
                                      <a:pt x="16665" y="1709"/>
                                      <a:pt x="16726" y="1399"/>
                                    </a:cubicBezTo>
                                    <a:cubicBezTo>
                                      <a:pt x="16756" y="1088"/>
                                      <a:pt x="16726" y="777"/>
                                      <a:pt x="16756" y="414"/>
                                    </a:cubicBezTo>
                                    <a:cubicBezTo>
                                      <a:pt x="16756" y="259"/>
                                      <a:pt x="16939" y="207"/>
                                      <a:pt x="16878" y="52"/>
                                    </a:cubicBezTo>
                                    <a:lnTo>
                                      <a:pt x="16634" y="52"/>
                                    </a:lnTo>
                                    <a:cubicBezTo>
                                      <a:pt x="16604" y="104"/>
                                      <a:pt x="16573" y="207"/>
                                      <a:pt x="16573" y="311"/>
                                    </a:cubicBezTo>
                                    <a:cubicBezTo>
                                      <a:pt x="16543" y="673"/>
                                      <a:pt x="16512" y="984"/>
                                      <a:pt x="16543" y="1347"/>
                                    </a:cubicBezTo>
                                    <a:cubicBezTo>
                                      <a:pt x="16573" y="1658"/>
                                      <a:pt x="16451" y="2020"/>
                                      <a:pt x="16451" y="2331"/>
                                    </a:cubicBezTo>
                                    <a:cubicBezTo>
                                      <a:pt x="16421" y="2849"/>
                                      <a:pt x="16421" y="3367"/>
                                      <a:pt x="16421" y="3833"/>
                                    </a:cubicBezTo>
                                    <a:cubicBezTo>
                                      <a:pt x="16116" y="3937"/>
                                      <a:pt x="16147" y="3211"/>
                                      <a:pt x="15873" y="3211"/>
                                    </a:cubicBezTo>
                                    <a:cubicBezTo>
                                      <a:pt x="15964" y="3678"/>
                                      <a:pt x="16086" y="4040"/>
                                      <a:pt x="16360" y="4196"/>
                                    </a:cubicBezTo>
                                    <a:close/>
                                    <a:moveTo>
                                      <a:pt x="13953" y="2279"/>
                                    </a:moveTo>
                                    <a:cubicBezTo>
                                      <a:pt x="13984" y="2590"/>
                                      <a:pt x="14014" y="3004"/>
                                      <a:pt x="14136" y="3212"/>
                                    </a:cubicBezTo>
                                    <a:cubicBezTo>
                                      <a:pt x="14288" y="3419"/>
                                      <a:pt x="14319" y="3626"/>
                                      <a:pt x="14319" y="3937"/>
                                    </a:cubicBezTo>
                                    <a:cubicBezTo>
                                      <a:pt x="14349" y="4506"/>
                                      <a:pt x="14441" y="4662"/>
                                      <a:pt x="14745" y="4662"/>
                                    </a:cubicBezTo>
                                    <a:cubicBezTo>
                                      <a:pt x="14654" y="4455"/>
                                      <a:pt x="14593" y="4247"/>
                                      <a:pt x="14502" y="4040"/>
                                    </a:cubicBezTo>
                                    <a:cubicBezTo>
                                      <a:pt x="14684" y="3781"/>
                                      <a:pt x="14380" y="3729"/>
                                      <a:pt x="14410" y="3470"/>
                                    </a:cubicBezTo>
                                    <a:cubicBezTo>
                                      <a:pt x="14441" y="3263"/>
                                      <a:pt x="14319" y="3004"/>
                                      <a:pt x="14258" y="2797"/>
                                    </a:cubicBezTo>
                                    <a:cubicBezTo>
                                      <a:pt x="14197" y="2538"/>
                                      <a:pt x="14136" y="2279"/>
                                      <a:pt x="14106" y="1968"/>
                                    </a:cubicBezTo>
                                    <a:cubicBezTo>
                                      <a:pt x="14075" y="1709"/>
                                      <a:pt x="14045" y="1450"/>
                                      <a:pt x="14045" y="1191"/>
                                    </a:cubicBezTo>
                                    <a:cubicBezTo>
                                      <a:pt x="14014" y="932"/>
                                      <a:pt x="14014" y="673"/>
                                      <a:pt x="13984" y="414"/>
                                    </a:cubicBezTo>
                                    <a:cubicBezTo>
                                      <a:pt x="13984" y="311"/>
                                      <a:pt x="13984" y="155"/>
                                      <a:pt x="13984" y="52"/>
                                    </a:cubicBezTo>
                                    <a:lnTo>
                                      <a:pt x="13740" y="52"/>
                                    </a:lnTo>
                                    <a:cubicBezTo>
                                      <a:pt x="13770" y="363"/>
                                      <a:pt x="13770" y="622"/>
                                      <a:pt x="13801" y="932"/>
                                    </a:cubicBezTo>
                                    <a:cubicBezTo>
                                      <a:pt x="13862" y="1347"/>
                                      <a:pt x="13923" y="1813"/>
                                      <a:pt x="13953" y="2279"/>
                                    </a:cubicBezTo>
                                    <a:close/>
                                    <a:moveTo>
                                      <a:pt x="18736" y="0"/>
                                    </a:moveTo>
                                    <a:lnTo>
                                      <a:pt x="18462" y="0"/>
                                    </a:lnTo>
                                    <a:cubicBezTo>
                                      <a:pt x="18462" y="0"/>
                                      <a:pt x="18462" y="52"/>
                                      <a:pt x="18462" y="52"/>
                                    </a:cubicBezTo>
                                    <a:cubicBezTo>
                                      <a:pt x="18462" y="673"/>
                                      <a:pt x="18493" y="1243"/>
                                      <a:pt x="18523" y="1865"/>
                                    </a:cubicBezTo>
                                    <a:cubicBezTo>
                                      <a:pt x="18736" y="1813"/>
                                      <a:pt x="18858" y="1709"/>
                                      <a:pt x="18828" y="1399"/>
                                    </a:cubicBezTo>
                                    <a:cubicBezTo>
                                      <a:pt x="18797" y="1243"/>
                                      <a:pt x="18767" y="1088"/>
                                      <a:pt x="18767" y="932"/>
                                    </a:cubicBezTo>
                                    <a:cubicBezTo>
                                      <a:pt x="18767" y="622"/>
                                      <a:pt x="18767" y="311"/>
                                      <a:pt x="18736" y="0"/>
                                    </a:cubicBezTo>
                                    <a:close/>
                                    <a:moveTo>
                                      <a:pt x="13100" y="1399"/>
                                    </a:moveTo>
                                    <a:cubicBezTo>
                                      <a:pt x="13070" y="1813"/>
                                      <a:pt x="13192" y="2124"/>
                                      <a:pt x="13253" y="2486"/>
                                    </a:cubicBezTo>
                                    <a:cubicBezTo>
                                      <a:pt x="13405" y="3522"/>
                                      <a:pt x="13801" y="4558"/>
                                      <a:pt x="14167" y="5594"/>
                                    </a:cubicBezTo>
                                    <a:cubicBezTo>
                                      <a:pt x="14258" y="5801"/>
                                      <a:pt x="14349" y="6009"/>
                                      <a:pt x="14441" y="6216"/>
                                    </a:cubicBezTo>
                                    <a:cubicBezTo>
                                      <a:pt x="14563" y="6423"/>
                                      <a:pt x="14654" y="6578"/>
                                      <a:pt x="14745" y="6786"/>
                                    </a:cubicBezTo>
                                    <a:cubicBezTo>
                                      <a:pt x="14837" y="6993"/>
                                      <a:pt x="14989" y="7148"/>
                                      <a:pt x="15111" y="7355"/>
                                    </a:cubicBezTo>
                                    <a:cubicBezTo>
                                      <a:pt x="15202" y="7511"/>
                                      <a:pt x="15263" y="7511"/>
                                      <a:pt x="15355" y="7304"/>
                                    </a:cubicBezTo>
                                    <a:cubicBezTo>
                                      <a:pt x="15080" y="6993"/>
                                      <a:pt x="15355" y="6475"/>
                                      <a:pt x="15172" y="6009"/>
                                    </a:cubicBezTo>
                                    <a:cubicBezTo>
                                      <a:pt x="15111" y="6268"/>
                                      <a:pt x="15050" y="6423"/>
                                      <a:pt x="14989" y="6630"/>
                                    </a:cubicBezTo>
                                    <a:cubicBezTo>
                                      <a:pt x="14898" y="6578"/>
                                      <a:pt x="14837" y="6527"/>
                                      <a:pt x="14806" y="6423"/>
                                    </a:cubicBezTo>
                                    <a:cubicBezTo>
                                      <a:pt x="14654" y="5853"/>
                                      <a:pt x="14380" y="5439"/>
                                      <a:pt x="14197" y="4921"/>
                                    </a:cubicBezTo>
                                    <a:cubicBezTo>
                                      <a:pt x="13801" y="3937"/>
                                      <a:pt x="13557" y="2797"/>
                                      <a:pt x="13314" y="1709"/>
                                    </a:cubicBezTo>
                                    <a:cubicBezTo>
                                      <a:pt x="13222" y="1295"/>
                                      <a:pt x="13100" y="881"/>
                                      <a:pt x="13100" y="363"/>
                                    </a:cubicBezTo>
                                    <a:cubicBezTo>
                                      <a:pt x="13100" y="259"/>
                                      <a:pt x="13100" y="155"/>
                                      <a:pt x="13070" y="52"/>
                                    </a:cubicBezTo>
                                    <a:lnTo>
                                      <a:pt x="12826" y="52"/>
                                    </a:lnTo>
                                    <a:cubicBezTo>
                                      <a:pt x="12857" y="207"/>
                                      <a:pt x="12887" y="311"/>
                                      <a:pt x="12917" y="466"/>
                                    </a:cubicBezTo>
                                    <a:cubicBezTo>
                                      <a:pt x="12948" y="725"/>
                                      <a:pt x="13100" y="1088"/>
                                      <a:pt x="13100" y="1399"/>
                                    </a:cubicBezTo>
                                    <a:close/>
                                    <a:moveTo>
                                      <a:pt x="18797" y="1399"/>
                                    </a:moveTo>
                                    <a:cubicBezTo>
                                      <a:pt x="18797" y="1399"/>
                                      <a:pt x="18828" y="1399"/>
                                      <a:pt x="18797" y="1399"/>
                                    </a:cubicBezTo>
                                    <a:cubicBezTo>
                                      <a:pt x="18828" y="1399"/>
                                      <a:pt x="18828" y="1399"/>
                                      <a:pt x="18797" y="1399"/>
                                    </a:cubicBezTo>
                                    <a:cubicBezTo>
                                      <a:pt x="18828" y="1399"/>
                                      <a:pt x="18828" y="1399"/>
                                      <a:pt x="18797" y="1399"/>
                                    </a:cubicBezTo>
                                    <a:cubicBezTo>
                                      <a:pt x="18797" y="1399"/>
                                      <a:pt x="18797" y="1399"/>
                                      <a:pt x="18797" y="1399"/>
                                    </a:cubicBezTo>
                                    <a:close/>
                                    <a:moveTo>
                                      <a:pt x="18158" y="10567"/>
                                    </a:moveTo>
                                    <a:cubicBezTo>
                                      <a:pt x="18127" y="10101"/>
                                      <a:pt x="18218" y="9738"/>
                                      <a:pt x="18401" y="9376"/>
                                    </a:cubicBezTo>
                                    <a:cubicBezTo>
                                      <a:pt x="18554" y="9117"/>
                                      <a:pt x="18675" y="8806"/>
                                      <a:pt x="18767" y="8495"/>
                                    </a:cubicBezTo>
                                    <a:cubicBezTo>
                                      <a:pt x="18797" y="8391"/>
                                      <a:pt x="18767" y="8288"/>
                                      <a:pt x="18767" y="8236"/>
                                    </a:cubicBezTo>
                                    <a:cubicBezTo>
                                      <a:pt x="18919" y="8029"/>
                                      <a:pt x="19041" y="7822"/>
                                      <a:pt x="19163" y="7666"/>
                                    </a:cubicBezTo>
                                    <a:cubicBezTo>
                                      <a:pt x="19346" y="7511"/>
                                      <a:pt x="19193" y="7148"/>
                                      <a:pt x="19285" y="7096"/>
                                    </a:cubicBezTo>
                                    <a:cubicBezTo>
                                      <a:pt x="19528" y="6993"/>
                                      <a:pt x="19468" y="6682"/>
                                      <a:pt x="19437" y="6475"/>
                                    </a:cubicBezTo>
                                    <a:cubicBezTo>
                                      <a:pt x="19407" y="6164"/>
                                      <a:pt x="19437" y="5905"/>
                                      <a:pt x="19528" y="5698"/>
                                    </a:cubicBezTo>
                                    <a:cubicBezTo>
                                      <a:pt x="19803" y="4973"/>
                                      <a:pt x="19681" y="4247"/>
                                      <a:pt x="19589" y="3522"/>
                                    </a:cubicBezTo>
                                    <a:cubicBezTo>
                                      <a:pt x="19528" y="2849"/>
                                      <a:pt x="19407" y="2227"/>
                                      <a:pt x="19559" y="1606"/>
                                    </a:cubicBezTo>
                                    <a:cubicBezTo>
                                      <a:pt x="19650" y="1295"/>
                                      <a:pt x="19650" y="984"/>
                                      <a:pt x="19528" y="622"/>
                                    </a:cubicBezTo>
                                    <a:cubicBezTo>
                                      <a:pt x="19163" y="570"/>
                                      <a:pt x="19041" y="1191"/>
                                      <a:pt x="18767" y="1399"/>
                                    </a:cubicBezTo>
                                    <a:cubicBezTo>
                                      <a:pt x="18858" y="1450"/>
                                      <a:pt x="18950" y="1502"/>
                                      <a:pt x="19041" y="1554"/>
                                    </a:cubicBezTo>
                                    <a:cubicBezTo>
                                      <a:pt x="19163" y="1347"/>
                                      <a:pt x="19254" y="1191"/>
                                      <a:pt x="19346" y="1036"/>
                                    </a:cubicBezTo>
                                    <a:cubicBezTo>
                                      <a:pt x="19254" y="1917"/>
                                      <a:pt x="19285" y="2694"/>
                                      <a:pt x="19407" y="3470"/>
                                    </a:cubicBezTo>
                                    <a:cubicBezTo>
                                      <a:pt x="19407" y="3574"/>
                                      <a:pt x="19437" y="3729"/>
                                      <a:pt x="19407" y="3833"/>
                                    </a:cubicBezTo>
                                    <a:cubicBezTo>
                                      <a:pt x="19346" y="4144"/>
                                      <a:pt x="19346" y="4506"/>
                                      <a:pt x="19407" y="4817"/>
                                    </a:cubicBezTo>
                                    <a:cubicBezTo>
                                      <a:pt x="19437" y="4921"/>
                                      <a:pt x="19407" y="5128"/>
                                      <a:pt x="19376" y="5232"/>
                                    </a:cubicBezTo>
                                    <a:cubicBezTo>
                                      <a:pt x="19285" y="5750"/>
                                      <a:pt x="19193" y="6268"/>
                                      <a:pt x="19041" y="6734"/>
                                    </a:cubicBezTo>
                                    <a:cubicBezTo>
                                      <a:pt x="18858" y="7304"/>
                                      <a:pt x="18767" y="7925"/>
                                      <a:pt x="18462" y="8340"/>
                                    </a:cubicBezTo>
                                    <a:cubicBezTo>
                                      <a:pt x="18401" y="8443"/>
                                      <a:pt x="18371" y="8599"/>
                                      <a:pt x="18340" y="8754"/>
                                    </a:cubicBezTo>
                                    <a:cubicBezTo>
                                      <a:pt x="18249" y="9013"/>
                                      <a:pt x="18158" y="9324"/>
                                      <a:pt x="18066" y="9583"/>
                                    </a:cubicBezTo>
                                    <a:cubicBezTo>
                                      <a:pt x="17883" y="10049"/>
                                      <a:pt x="17883" y="10463"/>
                                      <a:pt x="18097" y="10981"/>
                                    </a:cubicBezTo>
                                    <a:cubicBezTo>
                                      <a:pt x="18158" y="10826"/>
                                      <a:pt x="18188" y="10671"/>
                                      <a:pt x="18158" y="10567"/>
                                    </a:cubicBezTo>
                                    <a:close/>
                                    <a:moveTo>
                                      <a:pt x="11150" y="259"/>
                                    </a:moveTo>
                                    <a:cubicBezTo>
                                      <a:pt x="11150" y="259"/>
                                      <a:pt x="11150" y="259"/>
                                      <a:pt x="11150" y="259"/>
                                    </a:cubicBezTo>
                                    <a:cubicBezTo>
                                      <a:pt x="11150" y="207"/>
                                      <a:pt x="11150" y="207"/>
                                      <a:pt x="11150" y="259"/>
                                    </a:cubicBezTo>
                                    <a:cubicBezTo>
                                      <a:pt x="11150" y="207"/>
                                      <a:pt x="11150" y="207"/>
                                      <a:pt x="11150" y="259"/>
                                    </a:cubicBezTo>
                                    <a:cubicBezTo>
                                      <a:pt x="11150" y="259"/>
                                      <a:pt x="11150" y="259"/>
                                      <a:pt x="11150" y="259"/>
                                    </a:cubicBezTo>
                                    <a:close/>
                                    <a:moveTo>
                                      <a:pt x="11516" y="1399"/>
                                    </a:moveTo>
                                    <a:cubicBezTo>
                                      <a:pt x="11577" y="881"/>
                                      <a:pt x="11394" y="518"/>
                                      <a:pt x="11181" y="259"/>
                                    </a:cubicBezTo>
                                    <a:cubicBezTo>
                                      <a:pt x="11242" y="570"/>
                                      <a:pt x="11333" y="881"/>
                                      <a:pt x="11394" y="1191"/>
                                    </a:cubicBezTo>
                                    <a:cubicBezTo>
                                      <a:pt x="11394" y="1295"/>
                                      <a:pt x="11455" y="1347"/>
                                      <a:pt x="11516" y="1399"/>
                                    </a:cubicBezTo>
                                    <a:close/>
                                    <a:moveTo>
                                      <a:pt x="11303" y="2797"/>
                                    </a:moveTo>
                                    <a:cubicBezTo>
                                      <a:pt x="11333" y="2849"/>
                                      <a:pt x="11455" y="2797"/>
                                      <a:pt x="11516" y="2745"/>
                                    </a:cubicBezTo>
                                    <a:cubicBezTo>
                                      <a:pt x="11516" y="2694"/>
                                      <a:pt x="11516" y="2642"/>
                                      <a:pt x="11546" y="2590"/>
                                    </a:cubicBezTo>
                                    <a:cubicBezTo>
                                      <a:pt x="11211" y="2331"/>
                                      <a:pt x="10846" y="2072"/>
                                      <a:pt x="10511" y="1761"/>
                                    </a:cubicBezTo>
                                    <a:cubicBezTo>
                                      <a:pt x="10693" y="2435"/>
                                      <a:pt x="11059" y="2486"/>
                                      <a:pt x="11303" y="2797"/>
                                    </a:cubicBezTo>
                                    <a:close/>
                                    <a:moveTo>
                                      <a:pt x="1950" y="2331"/>
                                    </a:moveTo>
                                    <a:cubicBezTo>
                                      <a:pt x="2133" y="2486"/>
                                      <a:pt x="2407" y="2331"/>
                                      <a:pt x="2681" y="2331"/>
                                    </a:cubicBezTo>
                                    <a:cubicBezTo>
                                      <a:pt x="2833" y="1554"/>
                                      <a:pt x="2194" y="1606"/>
                                      <a:pt x="2133" y="984"/>
                                    </a:cubicBezTo>
                                    <a:cubicBezTo>
                                      <a:pt x="2285" y="932"/>
                                      <a:pt x="2437" y="829"/>
                                      <a:pt x="2559" y="932"/>
                                    </a:cubicBezTo>
                                    <a:cubicBezTo>
                                      <a:pt x="2772" y="1036"/>
                                      <a:pt x="2894" y="829"/>
                                      <a:pt x="3016" y="622"/>
                                    </a:cubicBezTo>
                                    <a:cubicBezTo>
                                      <a:pt x="2864" y="414"/>
                                      <a:pt x="2681" y="518"/>
                                      <a:pt x="2529" y="518"/>
                                    </a:cubicBezTo>
                                    <a:cubicBezTo>
                                      <a:pt x="2254" y="570"/>
                                      <a:pt x="1980" y="777"/>
                                      <a:pt x="1645" y="932"/>
                                    </a:cubicBezTo>
                                    <a:cubicBezTo>
                                      <a:pt x="1828" y="1243"/>
                                      <a:pt x="1980" y="1450"/>
                                      <a:pt x="2163" y="1761"/>
                                    </a:cubicBezTo>
                                    <a:cubicBezTo>
                                      <a:pt x="1889" y="2176"/>
                                      <a:pt x="1523" y="1813"/>
                                      <a:pt x="1249" y="2227"/>
                                    </a:cubicBezTo>
                                    <a:cubicBezTo>
                                      <a:pt x="1493" y="2331"/>
                                      <a:pt x="1737" y="2124"/>
                                      <a:pt x="1950" y="2331"/>
                                    </a:cubicBezTo>
                                    <a:close/>
                                    <a:moveTo>
                                      <a:pt x="13892" y="6941"/>
                                    </a:moveTo>
                                    <a:cubicBezTo>
                                      <a:pt x="13740" y="6423"/>
                                      <a:pt x="13435" y="5957"/>
                                      <a:pt x="13131" y="5387"/>
                                    </a:cubicBezTo>
                                    <a:cubicBezTo>
                                      <a:pt x="13131" y="5646"/>
                                      <a:pt x="13100" y="5801"/>
                                      <a:pt x="13131" y="5905"/>
                                    </a:cubicBezTo>
                                    <a:cubicBezTo>
                                      <a:pt x="13283" y="6268"/>
                                      <a:pt x="13466" y="6578"/>
                                      <a:pt x="13618" y="6941"/>
                                    </a:cubicBezTo>
                                    <a:cubicBezTo>
                                      <a:pt x="13710" y="7148"/>
                                      <a:pt x="13801" y="7355"/>
                                      <a:pt x="13953" y="7511"/>
                                    </a:cubicBezTo>
                                    <a:cubicBezTo>
                                      <a:pt x="14106" y="7666"/>
                                      <a:pt x="14166" y="7977"/>
                                      <a:pt x="14288" y="8236"/>
                                    </a:cubicBezTo>
                                    <a:cubicBezTo>
                                      <a:pt x="14349" y="8340"/>
                                      <a:pt x="14441" y="8391"/>
                                      <a:pt x="14563" y="8547"/>
                                    </a:cubicBezTo>
                                    <a:cubicBezTo>
                                      <a:pt x="14502" y="7718"/>
                                      <a:pt x="14075" y="7511"/>
                                      <a:pt x="13892" y="6941"/>
                                    </a:cubicBezTo>
                                    <a:close/>
                                    <a:moveTo>
                                      <a:pt x="11120" y="0"/>
                                    </a:moveTo>
                                    <a:lnTo>
                                      <a:pt x="10968" y="0"/>
                                    </a:lnTo>
                                    <a:cubicBezTo>
                                      <a:pt x="11029" y="104"/>
                                      <a:pt x="11089" y="155"/>
                                      <a:pt x="11150" y="207"/>
                                    </a:cubicBezTo>
                                    <a:cubicBezTo>
                                      <a:pt x="11150" y="155"/>
                                      <a:pt x="11150" y="104"/>
                                      <a:pt x="11120" y="0"/>
                                    </a:cubicBezTo>
                                    <a:close/>
                                    <a:moveTo>
                                      <a:pt x="11516" y="1658"/>
                                    </a:moveTo>
                                    <a:cubicBezTo>
                                      <a:pt x="11760" y="1968"/>
                                      <a:pt x="11729" y="2486"/>
                                      <a:pt x="11943" y="2901"/>
                                    </a:cubicBezTo>
                                    <a:cubicBezTo>
                                      <a:pt x="11821" y="2953"/>
                                      <a:pt x="11729" y="3004"/>
                                      <a:pt x="11638" y="3004"/>
                                    </a:cubicBezTo>
                                    <a:cubicBezTo>
                                      <a:pt x="11821" y="3263"/>
                                      <a:pt x="12003" y="3522"/>
                                      <a:pt x="12186" y="3730"/>
                                    </a:cubicBezTo>
                                    <a:cubicBezTo>
                                      <a:pt x="12430" y="3989"/>
                                      <a:pt x="12582" y="4299"/>
                                      <a:pt x="12704" y="4714"/>
                                    </a:cubicBezTo>
                                    <a:cubicBezTo>
                                      <a:pt x="12765" y="4973"/>
                                      <a:pt x="12856" y="5128"/>
                                      <a:pt x="13070" y="5180"/>
                                    </a:cubicBezTo>
                                    <a:cubicBezTo>
                                      <a:pt x="12887" y="4662"/>
                                      <a:pt x="12765" y="4196"/>
                                      <a:pt x="12582" y="3730"/>
                                    </a:cubicBezTo>
                                    <a:cubicBezTo>
                                      <a:pt x="12552" y="3626"/>
                                      <a:pt x="12521" y="3522"/>
                                      <a:pt x="12460" y="3471"/>
                                    </a:cubicBezTo>
                                    <a:cubicBezTo>
                                      <a:pt x="12186" y="3160"/>
                                      <a:pt x="12034" y="2642"/>
                                      <a:pt x="11943" y="2176"/>
                                    </a:cubicBezTo>
                                    <a:cubicBezTo>
                                      <a:pt x="11851" y="1813"/>
                                      <a:pt x="11729" y="1606"/>
                                      <a:pt x="11546" y="1450"/>
                                    </a:cubicBezTo>
                                    <a:cubicBezTo>
                                      <a:pt x="11516" y="1554"/>
                                      <a:pt x="11516" y="1606"/>
                                      <a:pt x="11516" y="1658"/>
                                    </a:cubicBezTo>
                                    <a:close/>
                                    <a:moveTo>
                                      <a:pt x="14563" y="363"/>
                                    </a:moveTo>
                                    <a:cubicBezTo>
                                      <a:pt x="14593" y="259"/>
                                      <a:pt x="14624" y="155"/>
                                      <a:pt x="14624" y="52"/>
                                    </a:cubicBezTo>
                                    <a:lnTo>
                                      <a:pt x="14258" y="52"/>
                                    </a:lnTo>
                                    <a:cubicBezTo>
                                      <a:pt x="14319" y="207"/>
                                      <a:pt x="14380" y="363"/>
                                      <a:pt x="14563" y="363"/>
                                    </a:cubicBezTo>
                                    <a:close/>
                                    <a:moveTo>
                                      <a:pt x="7403" y="13934"/>
                                    </a:moveTo>
                                    <a:cubicBezTo>
                                      <a:pt x="7403" y="13882"/>
                                      <a:pt x="7403" y="13778"/>
                                      <a:pt x="7403" y="13675"/>
                                    </a:cubicBezTo>
                                    <a:cubicBezTo>
                                      <a:pt x="7159" y="13675"/>
                                      <a:pt x="7038" y="13830"/>
                                      <a:pt x="7038" y="14089"/>
                                    </a:cubicBezTo>
                                    <a:cubicBezTo>
                                      <a:pt x="7159" y="14037"/>
                                      <a:pt x="7281" y="13986"/>
                                      <a:pt x="7403" y="13934"/>
                                    </a:cubicBezTo>
                                    <a:close/>
                                    <a:moveTo>
                                      <a:pt x="6763" y="17145"/>
                                    </a:moveTo>
                                    <a:cubicBezTo>
                                      <a:pt x="6642" y="17197"/>
                                      <a:pt x="6581" y="17094"/>
                                      <a:pt x="6581" y="16886"/>
                                    </a:cubicBezTo>
                                    <a:cubicBezTo>
                                      <a:pt x="6855" y="16524"/>
                                      <a:pt x="7129" y="16109"/>
                                      <a:pt x="7281" y="15436"/>
                                    </a:cubicBezTo>
                                    <a:cubicBezTo>
                                      <a:pt x="6946" y="15384"/>
                                      <a:pt x="6641" y="15332"/>
                                      <a:pt x="6306" y="15332"/>
                                    </a:cubicBezTo>
                                    <a:cubicBezTo>
                                      <a:pt x="6215" y="15488"/>
                                      <a:pt x="5971" y="15488"/>
                                      <a:pt x="6032" y="15954"/>
                                    </a:cubicBezTo>
                                    <a:cubicBezTo>
                                      <a:pt x="6428" y="16058"/>
                                      <a:pt x="6489" y="16058"/>
                                      <a:pt x="6916" y="15850"/>
                                    </a:cubicBezTo>
                                    <a:cubicBezTo>
                                      <a:pt x="6824" y="16058"/>
                                      <a:pt x="6763" y="16161"/>
                                      <a:pt x="6702" y="16265"/>
                                    </a:cubicBezTo>
                                    <a:cubicBezTo>
                                      <a:pt x="6550" y="16524"/>
                                      <a:pt x="6428" y="16783"/>
                                      <a:pt x="6276" y="17042"/>
                                    </a:cubicBezTo>
                                    <a:cubicBezTo>
                                      <a:pt x="6185" y="17197"/>
                                      <a:pt x="6154" y="17353"/>
                                      <a:pt x="6215" y="17560"/>
                                    </a:cubicBezTo>
                                    <a:cubicBezTo>
                                      <a:pt x="6276" y="17715"/>
                                      <a:pt x="6367" y="17715"/>
                                      <a:pt x="6489" y="17612"/>
                                    </a:cubicBezTo>
                                    <a:cubicBezTo>
                                      <a:pt x="6550" y="17560"/>
                                      <a:pt x="6641" y="17456"/>
                                      <a:pt x="6733" y="17508"/>
                                    </a:cubicBezTo>
                                    <a:cubicBezTo>
                                      <a:pt x="6977" y="17663"/>
                                      <a:pt x="7129" y="17456"/>
                                      <a:pt x="7251" y="17145"/>
                                    </a:cubicBezTo>
                                    <a:cubicBezTo>
                                      <a:pt x="7068" y="16938"/>
                                      <a:pt x="6916" y="17094"/>
                                      <a:pt x="6763" y="17145"/>
                                    </a:cubicBezTo>
                                    <a:close/>
                                    <a:moveTo>
                                      <a:pt x="7220" y="17094"/>
                                    </a:moveTo>
                                    <a:cubicBezTo>
                                      <a:pt x="7251" y="17094"/>
                                      <a:pt x="7251" y="17094"/>
                                      <a:pt x="7220" y="17094"/>
                                    </a:cubicBezTo>
                                    <a:cubicBezTo>
                                      <a:pt x="7251" y="17094"/>
                                      <a:pt x="7251" y="17094"/>
                                      <a:pt x="7220" y="17094"/>
                                    </a:cubicBezTo>
                                    <a:cubicBezTo>
                                      <a:pt x="7251" y="17094"/>
                                      <a:pt x="7251" y="17094"/>
                                      <a:pt x="7220" y="17094"/>
                                    </a:cubicBezTo>
                                    <a:cubicBezTo>
                                      <a:pt x="7251" y="17094"/>
                                      <a:pt x="7251" y="17094"/>
                                      <a:pt x="7220" y="17094"/>
                                    </a:cubicBezTo>
                                    <a:close/>
                                    <a:moveTo>
                                      <a:pt x="7251" y="17094"/>
                                    </a:moveTo>
                                    <a:cubicBezTo>
                                      <a:pt x="7281" y="17197"/>
                                      <a:pt x="7312" y="17249"/>
                                      <a:pt x="7373" y="17353"/>
                                    </a:cubicBezTo>
                                    <a:cubicBezTo>
                                      <a:pt x="7464" y="17301"/>
                                      <a:pt x="7525" y="17197"/>
                                      <a:pt x="7586" y="17145"/>
                                    </a:cubicBezTo>
                                    <a:cubicBezTo>
                                      <a:pt x="7647" y="17094"/>
                                      <a:pt x="7708" y="17042"/>
                                      <a:pt x="7769" y="16938"/>
                                    </a:cubicBezTo>
                                    <a:cubicBezTo>
                                      <a:pt x="7586" y="16938"/>
                                      <a:pt x="7403" y="16886"/>
                                      <a:pt x="7251" y="17094"/>
                                    </a:cubicBezTo>
                                    <a:close/>
                                    <a:moveTo>
                                      <a:pt x="9444" y="14504"/>
                                    </a:moveTo>
                                    <a:cubicBezTo>
                                      <a:pt x="9779" y="14348"/>
                                      <a:pt x="9840" y="14296"/>
                                      <a:pt x="9962" y="13934"/>
                                    </a:cubicBezTo>
                                    <a:cubicBezTo>
                                      <a:pt x="9749" y="14037"/>
                                      <a:pt x="9566" y="14193"/>
                                      <a:pt x="9292" y="14348"/>
                                    </a:cubicBezTo>
                                    <a:cubicBezTo>
                                      <a:pt x="9383" y="14400"/>
                                      <a:pt x="9414" y="14504"/>
                                      <a:pt x="9444" y="14504"/>
                                    </a:cubicBezTo>
                                    <a:close/>
                                    <a:moveTo>
                                      <a:pt x="7982" y="13364"/>
                                    </a:moveTo>
                                    <a:cubicBezTo>
                                      <a:pt x="8073" y="13260"/>
                                      <a:pt x="8165" y="13209"/>
                                      <a:pt x="8256" y="13105"/>
                                    </a:cubicBezTo>
                                    <a:cubicBezTo>
                                      <a:pt x="8287" y="13053"/>
                                      <a:pt x="8317" y="13001"/>
                                      <a:pt x="8378" y="12898"/>
                                    </a:cubicBezTo>
                                    <a:cubicBezTo>
                                      <a:pt x="8195" y="12898"/>
                                      <a:pt x="8012" y="12846"/>
                                      <a:pt x="7982" y="13364"/>
                                    </a:cubicBezTo>
                                    <a:close/>
                                    <a:moveTo>
                                      <a:pt x="9170" y="14711"/>
                                    </a:moveTo>
                                    <a:cubicBezTo>
                                      <a:pt x="9170" y="14659"/>
                                      <a:pt x="9170" y="14607"/>
                                      <a:pt x="9140" y="14555"/>
                                    </a:cubicBezTo>
                                    <a:cubicBezTo>
                                      <a:pt x="9048" y="14607"/>
                                      <a:pt x="8957" y="14711"/>
                                      <a:pt x="8805" y="14763"/>
                                    </a:cubicBezTo>
                                    <a:cubicBezTo>
                                      <a:pt x="8987" y="15022"/>
                                      <a:pt x="9079" y="14918"/>
                                      <a:pt x="9170" y="14711"/>
                                    </a:cubicBezTo>
                                    <a:close/>
                                    <a:moveTo>
                                      <a:pt x="7769" y="16990"/>
                                    </a:moveTo>
                                    <a:cubicBezTo>
                                      <a:pt x="7769" y="16990"/>
                                      <a:pt x="7769" y="16990"/>
                                      <a:pt x="7769" y="16990"/>
                                    </a:cubicBezTo>
                                    <a:cubicBezTo>
                                      <a:pt x="7799" y="16990"/>
                                      <a:pt x="7799" y="16990"/>
                                      <a:pt x="7799" y="16990"/>
                                    </a:cubicBezTo>
                                    <a:cubicBezTo>
                                      <a:pt x="7799" y="16938"/>
                                      <a:pt x="7799" y="16938"/>
                                      <a:pt x="7769" y="16990"/>
                                    </a:cubicBezTo>
                                    <a:cubicBezTo>
                                      <a:pt x="7769" y="16938"/>
                                      <a:pt x="7769" y="16938"/>
                                      <a:pt x="7769" y="16990"/>
                                    </a:cubicBezTo>
                                    <a:close/>
                                    <a:moveTo>
                                      <a:pt x="3625" y="4247"/>
                                    </a:moveTo>
                                    <a:cubicBezTo>
                                      <a:pt x="3625" y="4247"/>
                                      <a:pt x="3625" y="4247"/>
                                      <a:pt x="3625" y="4247"/>
                                    </a:cubicBezTo>
                                    <a:cubicBezTo>
                                      <a:pt x="3656" y="4247"/>
                                      <a:pt x="3656" y="4247"/>
                                      <a:pt x="3625" y="4247"/>
                                    </a:cubicBezTo>
                                    <a:cubicBezTo>
                                      <a:pt x="3656" y="4247"/>
                                      <a:pt x="3625" y="4247"/>
                                      <a:pt x="3625" y="4247"/>
                                    </a:cubicBezTo>
                                    <a:cubicBezTo>
                                      <a:pt x="3625" y="4247"/>
                                      <a:pt x="3625" y="4247"/>
                                      <a:pt x="3625" y="4247"/>
                                    </a:cubicBezTo>
                                    <a:close/>
                                    <a:moveTo>
                                      <a:pt x="20412" y="13519"/>
                                    </a:moveTo>
                                    <a:cubicBezTo>
                                      <a:pt x="20382" y="13519"/>
                                      <a:pt x="20351" y="13468"/>
                                      <a:pt x="20351" y="13416"/>
                                    </a:cubicBezTo>
                                    <a:cubicBezTo>
                                      <a:pt x="20290" y="13001"/>
                                      <a:pt x="20077" y="12950"/>
                                      <a:pt x="19925" y="12846"/>
                                    </a:cubicBezTo>
                                    <a:cubicBezTo>
                                      <a:pt x="19803" y="12742"/>
                                      <a:pt x="19650" y="12639"/>
                                      <a:pt x="19528" y="12483"/>
                                    </a:cubicBezTo>
                                    <a:cubicBezTo>
                                      <a:pt x="19376" y="12380"/>
                                      <a:pt x="19193" y="12380"/>
                                      <a:pt x="19163" y="12017"/>
                                    </a:cubicBezTo>
                                    <a:cubicBezTo>
                                      <a:pt x="18767" y="11810"/>
                                      <a:pt x="18432" y="11188"/>
                                      <a:pt x="17975" y="11137"/>
                                    </a:cubicBezTo>
                                    <a:cubicBezTo>
                                      <a:pt x="17914" y="11137"/>
                                      <a:pt x="17853" y="11085"/>
                                      <a:pt x="17822" y="11033"/>
                                    </a:cubicBezTo>
                                    <a:cubicBezTo>
                                      <a:pt x="17731" y="10567"/>
                                      <a:pt x="17487" y="10722"/>
                                      <a:pt x="17304" y="10670"/>
                                    </a:cubicBezTo>
                                    <a:cubicBezTo>
                                      <a:pt x="17213" y="10515"/>
                                      <a:pt x="17183" y="10256"/>
                                      <a:pt x="17091" y="10256"/>
                                    </a:cubicBezTo>
                                    <a:cubicBezTo>
                                      <a:pt x="16969" y="10204"/>
                                      <a:pt x="16817" y="10308"/>
                                      <a:pt x="16665" y="10360"/>
                                    </a:cubicBezTo>
                                    <a:cubicBezTo>
                                      <a:pt x="16634" y="10308"/>
                                      <a:pt x="16634" y="10153"/>
                                      <a:pt x="16604" y="10153"/>
                                    </a:cubicBezTo>
                                    <a:cubicBezTo>
                                      <a:pt x="16390" y="10204"/>
                                      <a:pt x="16269" y="9842"/>
                                      <a:pt x="16086" y="9894"/>
                                    </a:cubicBezTo>
                                    <a:cubicBezTo>
                                      <a:pt x="15873" y="9945"/>
                                      <a:pt x="15781" y="9427"/>
                                      <a:pt x="15568" y="9635"/>
                                    </a:cubicBezTo>
                                    <a:cubicBezTo>
                                      <a:pt x="15507" y="9686"/>
                                      <a:pt x="15416" y="9531"/>
                                      <a:pt x="15355" y="9479"/>
                                    </a:cubicBezTo>
                                    <a:cubicBezTo>
                                      <a:pt x="15294" y="9427"/>
                                      <a:pt x="15233" y="9376"/>
                                      <a:pt x="15172" y="9376"/>
                                    </a:cubicBezTo>
                                    <a:cubicBezTo>
                                      <a:pt x="15020" y="9479"/>
                                      <a:pt x="14928" y="9324"/>
                                      <a:pt x="14806" y="9220"/>
                                    </a:cubicBezTo>
                                    <a:cubicBezTo>
                                      <a:pt x="14867" y="8754"/>
                                      <a:pt x="14867" y="8754"/>
                                      <a:pt x="14684" y="8547"/>
                                    </a:cubicBezTo>
                                    <a:cubicBezTo>
                                      <a:pt x="14563" y="9013"/>
                                      <a:pt x="14471" y="9117"/>
                                      <a:pt x="14227" y="8858"/>
                                    </a:cubicBezTo>
                                    <a:cubicBezTo>
                                      <a:pt x="14075" y="8702"/>
                                      <a:pt x="13953" y="8547"/>
                                      <a:pt x="13770" y="8650"/>
                                    </a:cubicBezTo>
                                    <a:cubicBezTo>
                                      <a:pt x="13709" y="8702"/>
                                      <a:pt x="13618" y="8599"/>
                                      <a:pt x="13588" y="8547"/>
                                    </a:cubicBezTo>
                                    <a:cubicBezTo>
                                      <a:pt x="13405" y="8340"/>
                                      <a:pt x="13131" y="8443"/>
                                      <a:pt x="13009" y="8029"/>
                                    </a:cubicBezTo>
                                    <a:cubicBezTo>
                                      <a:pt x="13009" y="7977"/>
                                      <a:pt x="12917" y="7977"/>
                                      <a:pt x="12887" y="7977"/>
                                    </a:cubicBezTo>
                                    <a:cubicBezTo>
                                      <a:pt x="12674" y="8081"/>
                                      <a:pt x="12491" y="7822"/>
                                      <a:pt x="12308" y="7718"/>
                                    </a:cubicBezTo>
                                    <a:cubicBezTo>
                                      <a:pt x="12186" y="7666"/>
                                      <a:pt x="12034" y="7666"/>
                                      <a:pt x="11912" y="7563"/>
                                    </a:cubicBezTo>
                                    <a:cubicBezTo>
                                      <a:pt x="11607" y="7200"/>
                                      <a:pt x="11242" y="7096"/>
                                      <a:pt x="10907" y="6941"/>
                                    </a:cubicBezTo>
                                    <a:cubicBezTo>
                                      <a:pt x="10450" y="6734"/>
                                      <a:pt x="9962" y="6630"/>
                                      <a:pt x="9475" y="6475"/>
                                    </a:cubicBezTo>
                                    <a:cubicBezTo>
                                      <a:pt x="9444" y="6371"/>
                                      <a:pt x="9444" y="6268"/>
                                      <a:pt x="9414" y="6164"/>
                                    </a:cubicBezTo>
                                    <a:cubicBezTo>
                                      <a:pt x="9292" y="6216"/>
                                      <a:pt x="9170" y="6268"/>
                                      <a:pt x="9048" y="6319"/>
                                    </a:cubicBezTo>
                                    <a:cubicBezTo>
                                      <a:pt x="8957" y="6164"/>
                                      <a:pt x="8896" y="6060"/>
                                      <a:pt x="8835" y="5957"/>
                                    </a:cubicBezTo>
                                    <a:cubicBezTo>
                                      <a:pt x="8713" y="5905"/>
                                      <a:pt x="8652" y="6319"/>
                                      <a:pt x="8530" y="5957"/>
                                    </a:cubicBezTo>
                                    <a:cubicBezTo>
                                      <a:pt x="8530" y="5905"/>
                                      <a:pt x="8439" y="5853"/>
                                      <a:pt x="8408" y="5905"/>
                                    </a:cubicBezTo>
                                    <a:cubicBezTo>
                                      <a:pt x="8195" y="6060"/>
                                      <a:pt x="8073" y="5801"/>
                                      <a:pt x="7891" y="5698"/>
                                    </a:cubicBezTo>
                                    <a:cubicBezTo>
                                      <a:pt x="7708" y="5542"/>
                                      <a:pt x="7494" y="5387"/>
                                      <a:pt x="7312" y="5335"/>
                                    </a:cubicBezTo>
                                    <a:cubicBezTo>
                                      <a:pt x="6885" y="5232"/>
                                      <a:pt x="6489" y="5283"/>
                                      <a:pt x="6063" y="4921"/>
                                    </a:cubicBezTo>
                                    <a:cubicBezTo>
                                      <a:pt x="5910" y="4817"/>
                                      <a:pt x="5697" y="4869"/>
                                      <a:pt x="5575" y="4610"/>
                                    </a:cubicBezTo>
                                    <a:cubicBezTo>
                                      <a:pt x="5545" y="4558"/>
                                      <a:pt x="5484" y="4610"/>
                                      <a:pt x="5423" y="4662"/>
                                    </a:cubicBezTo>
                                    <a:cubicBezTo>
                                      <a:pt x="5362" y="4662"/>
                                      <a:pt x="5270" y="4714"/>
                                      <a:pt x="5270" y="4662"/>
                                    </a:cubicBezTo>
                                    <a:cubicBezTo>
                                      <a:pt x="5149" y="4351"/>
                                      <a:pt x="4966" y="4455"/>
                                      <a:pt x="4813" y="4403"/>
                                    </a:cubicBezTo>
                                    <a:cubicBezTo>
                                      <a:pt x="4600" y="4351"/>
                                      <a:pt x="4387" y="4299"/>
                                      <a:pt x="4204" y="4247"/>
                                    </a:cubicBezTo>
                                    <a:cubicBezTo>
                                      <a:pt x="4052" y="4196"/>
                                      <a:pt x="3808" y="4144"/>
                                      <a:pt x="3595" y="4196"/>
                                    </a:cubicBezTo>
                                    <a:cubicBezTo>
                                      <a:pt x="3686" y="4351"/>
                                      <a:pt x="3778" y="4558"/>
                                      <a:pt x="3900" y="4765"/>
                                    </a:cubicBezTo>
                                    <a:cubicBezTo>
                                      <a:pt x="3960" y="4662"/>
                                      <a:pt x="3991" y="4558"/>
                                      <a:pt x="4052" y="4506"/>
                                    </a:cubicBezTo>
                                    <a:cubicBezTo>
                                      <a:pt x="4357" y="4662"/>
                                      <a:pt x="4631" y="5024"/>
                                      <a:pt x="4935" y="4921"/>
                                    </a:cubicBezTo>
                                    <a:cubicBezTo>
                                      <a:pt x="5118" y="4869"/>
                                      <a:pt x="5240" y="5232"/>
                                      <a:pt x="5392" y="5076"/>
                                    </a:cubicBezTo>
                                    <a:cubicBezTo>
                                      <a:pt x="5880" y="5491"/>
                                      <a:pt x="6124" y="5542"/>
                                      <a:pt x="6459" y="5491"/>
                                    </a:cubicBezTo>
                                    <a:cubicBezTo>
                                      <a:pt x="6489" y="5594"/>
                                      <a:pt x="6520" y="5698"/>
                                      <a:pt x="6550" y="5750"/>
                                    </a:cubicBezTo>
                                    <a:cubicBezTo>
                                      <a:pt x="6885" y="5542"/>
                                      <a:pt x="7190" y="5594"/>
                                      <a:pt x="7434" y="5957"/>
                                    </a:cubicBezTo>
                                    <a:cubicBezTo>
                                      <a:pt x="7494" y="6009"/>
                                      <a:pt x="7586" y="6009"/>
                                      <a:pt x="7647" y="6009"/>
                                    </a:cubicBezTo>
                                    <a:cubicBezTo>
                                      <a:pt x="7799" y="6009"/>
                                      <a:pt x="7982" y="6060"/>
                                      <a:pt x="8134" y="6060"/>
                                    </a:cubicBezTo>
                                    <a:cubicBezTo>
                                      <a:pt x="8134" y="6164"/>
                                      <a:pt x="8165" y="6268"/>
                                      <a:pt x="8165" y="6423"/>
                                    </a:cubicBezTo>
                                    <a:cubicBezTo>
                                      <a:pt x="8347" y="6475"/>
                                      <a:pt x="8561" y="6578"/>
                                      <a:pt x="8774" y="6630"/>
                                    </a:cubicBezTo>
                                    <a:cubicBezTo>
                                      <a:pt x="8744" y="6786"/>
                                      <a:pt x="8713" y="6889"/>
                                      <a:pt x="8713" y="6993"/>
                                    </a:cubicBezTo>
                                    <a:cubicBezTo>
                                      <a:pt x="8835" y="7252"/>
                                      <a:pt x="8957" y="7200"/>
                                      <a:pt x="9109" y="7096"/>
                                    </a:cubicBezTo>
                                    <a:cubicBezTo>
                                      <a:pt x="9140" y="6941"/>
                                      <a:pt x="9170" y="6786"/>
                                      <a:pt x="9170" y="6578"/>
                                    </a:cubicBezTo>
                                    <a:cubicBezTo>
                                      <a:pt x="9201" y="6578"/>
                                      <a:pt x="9231" y="6578"/>
                                      <a:pt x="9231" y="6578"/>
                                    </a:cubicBezTo>
                                    <a:cubicBezTo>
                                      <a:pt x="9261" y="6786"/>
                                      <a:pt x="9292" y="6993"/>
                                      <a:pt x="9322" y="7252"/>
                                    </a:cubicBezTo>
                                    <a:cubicBezTo>
                                      <a:pt x="9475" y="7200"/>
                                      <a:pt x="9627" y="7407"/>
                                      <a:pt x="9810" y="7252"/>
                                    </a:cubicBezTo>
                                    <a:cubicBezTo>
                                      <a:pt x="9932" y="7148"/>
                                      <a:pt x="10145" y="7355"/>
                                      <a:pt x="10297" y="7459"/>
                                    </a:cubicBezTo>
                                    <a:cubicBezTo>
                                      <a:pt x="10328" y="7459"/>
                                      <a:pt x="10389" y="7407"/>
                                      <a:pt x="10419" y="7407"/>
                                    </a:cubicBezTo>
                                    <a:cubicBezTo>
                                      <a:pt x="10511" y="7407"/>
                                      <a:pt x="10602" y="7355"/>
                                      <a:pt x="10663" y="7407"/>
                                    </a:cubicBezTo>
                                    <a:cubicBezTo>
                                      <a:pt x="11059" y="7718"/>
                                      <a:pt x="11546" y="7718"/>
                                      <a:pt x="11881" y="8236"/>
                                    </a:cubicBezTo>
                                    <a:cubicBezTo>
                                      <a:pt x="11912" y="8288"/>
                                      <a:pt x="11973" y="8288"/>
                                      <a:pt x="12003" y="8288"/>
                                    </a:cubicBezTo>
                                    <a:cubicBezTo>
                                      <a:pt x="12278" y="8236"/>
                                      <a:pt x="12521" y="8495"/>
                                      <a:pt x="12795" y="8547"/>
                                    </a:cubicBezTo>
                                    <a:cubicBezTo>
                                      <a:pt x="13344" y="8650"/>
                                      <a:pt x="13801" y="9324"/>
                                      <a:pt x="14380" y="9272"/>
                                    </a:cubicBezTo>
                                    <a:cubicBezTo>
                                      <a:pt x="14410" y="9479"/>
                                      <a:pt x="14410" y="9583"/>
                                      <a:pt x="14441" y="9738"/>
                                    </a:cubicBezTo>
                                    <a:cubicBezTo>
                                      <a:pt x="14684" y="9479"/>
                                      <a:pt x="14684" y="9479"/>
                                      <a:pt x="14837" y="9790"/>
                                    </a:cubicBezTo>
                                    <a:cubicBezTo>
                                      <a:pt x="14959" y="10049"/>
                                      <a:pt x="15019" y="10049"/>
                                      <a:pt x="15172" y="9842"/>
                                    </a:cubicBezTo>
                                    <a:cubicBezTo>
                                      <a:pt x="15415" y="9945"/>
                                      <a:pt x="15629" y="10360"/>
                                      <a:pt x="15903" y="10256"/>
                                    </a:cubicBezTo>
                                    <a:cubicBezTo>
                                      <a:pt x="16086" y="10567"/>
                                      <a:pt x="16299" y="10826"/>
                                      <a:pt x="16573" y="10826"/>
                                    </a:cubicBezTo>
                                    <a:cubicBezTo>
                                      <a:pt x="16665" y="11240"/>
                                      <a:pt x="16817" y="10878"/>
                                      <a:pt x="16908" y="10929"/>
                                    </a:cubicBezTo>
                                    <a:cubicBezTo>
                                      <a:pt x="17091" y="11447"/>
                                      <a:pt x="17365" y="11551"/>
                                      <a:pt x="17761" y="11655"/>
                                    </a:cubicBezTo>
                                    <a:cubicBezTo>
                                      <a:pt x="17579" y="11810"/>
                                      <a:pt x="17518" y="11914"/>
                                      <a:pt x="17426" y="12017"/>
                                    </a:cubicBezTo>
                                    <a:cubicBezTo>
                                      <a:pt x="17304" y="12121"/>
                                      <a:pt x="17122" y="12173"/>
                                      <a:pt x="17000" y="12328"/>
                                    </a:cubicBezTo>
                                    <a:cubicBezTo>
                                      <a:pt x="16421" y="13105"/>
                                      <a:pt x="15964" y="14037"/>
                                      <a:pt x="15629" y="15125"/>
                                    </a:cubicBezTo>
                                    <a:cubicBezTo>
                                      <a:pt x="15568" y="15332"/>
                                      <a:pt x="15446" y="15540"/>
                                      <a:pt x="15476" y="15747"/>
                                    </a:cubicBezTo>
                                    <a:cubicBezTo>
                                      <a:pt x="15507" y="16109"/>
                                      <a:pt x="15385" y="16213"/>
                                      <a:pt x="15294" y="16368"/>
                                    </a:cubicBezTo>
                                    <a:cubicBezTo>
                                      <a:pt x="15202" y="16576"/>
                                      <a:pt x="15080" y="16679"/>
                                      <a:pt x="15019" y="16938"/>
                                    </a:cubicBezTo>
                                    <a:cubicBezTo>
                                      <a:pt x="14837" y="17663"/>
                                      <a:pt x="14532" y="18285"/>
                                      <a:pt x="14136" y="18751"/>
                                    </a:cubicBezTo>
                                    <a:cubicBezTo>
                                      <a:pt x="13923" y="19010"/>
                                      <a:pt x="13709" y="19373"/>
                                      <a:pt x="13496" y="19683"/>
                                    </a:cubicBezTo>
                                    <a:cubicBezTo>
                                      <a:pt x="13435" y="19787"/>
                                      <a:pt x="13374" y="19787"/>
                                      <a:pt x="13283" y="19891"/>
                                    </a:cubicBezTo>
                                    <a:cubicBezTo>
                                      <a:pt x="13283" y="19373"/>
                                      <a:pt x="13344" y="18906"/>
                                      <a:pt x="13100" y="18492"/>
                                    </a:cubicBezTo>
                                    <a:cubicBezTo>
                                      <a:pt x="12948" y="18647"/>
                                      <a:pt x="12795" y="18751"/>
                                      <a:pt x="12674" y="18906"/>
                                    </a:cubicBezTo>
                                    <a:cubicBezTo>
                                      <a:pt x="12308" y="19528"/>
                                      <a:pt x="11942" y="19994"/>
                                      <a:pt x="11546" y="20253"/>
                                    </a:cubicBezTo>
                                    <a:cubicBezTo>
                                      <a:pt x="11455" y="20305"/>
                                      <a:pt x="11394" y="20409"/>
                                      <a:pt x="11333" y="20460"/>
                                    </a:cubicBezTo>
                                    <a:cubicBezTo>
                                      <a:pt x="11211" y="20564"/>
                                      <a:pt x="11120" y="20668"/>
                                      <a:pt x="10998" y="20719"/>
                                    </a:cubicBezTo>
                                    <a:cubicBezTo>
                                      <a:pt x="10571" y="20823"/>
                                      <a:pt x="10145" y="20875"/>
                                      <a:pt x="9718" y="20978"/>
                                    </a:cubicBezTo>
                                    <a:cubicBezTo>
                                      <a:pt x="9688" y="20978"/>
                                      <a:pt x="9657" y="21134"/>
                                      <a:pt x="9627" y="21186"/>
                                    </a:cubicBezTo>
                                    <a:cubicBezTo>
                                      <a:pt x="9505" y="21082"/>
                                      <a:pt x="9383" y="20927"/>
                                      <a:pt x="9261" y="20823"/>
                                    </a:cubicBezTo>
                                    <a:cubicBezTo>
                                      <a:pt x="9140" y="20978"/>
                                      <a:pt x="9018" y="21082"/>
                                      <a:pt x="8835" y="21237"/>
                                    </a:cubicBezTo>
                                    <a:cubicBezTo>
                                      <a:pt x="8804" y="20771"/>
                                      <a:pt x="8713" y="20409"/>
                                      <a:pt x="8744" y="20046"/>
                                    </a:cubicBezTo>
                                    <a:cubicBezTo>
                                      <a:pt x="8774" y="19528"/>
                                      <a:pt x="8652" y="19114"/>
                                      <a:pt x="8530" y="18699"/>
                                    </a:cubicBezTo>
                                    <a:cubicBezTo>
                                      <a:pt x="8439" y="18337"/>
                                      <a:pt x="8500" y="18026"/>
                                      <a:pt x="8469" y="17663"/>
                                    </a:cubicBezTo>
                                    <a:cubicBezTo>
                                      <a:pt x="8439" y="17197"/>
                                      <a:pt x="8622" y="16990"/>
                                      <a:pt x="8865" y="16886"/>
                                    </a:cubicBezTo>
                                    <a:cubicBezTo>
                                      <a:pt x="8591" y="16472"/>
                                      <a:pt x="8500" y="16472"/>
                                      <a:pt x="8226" y="16783"/>
                                    </a:cubicBezTo>
                                    <a:cubicBezTo>
                                      <a:pt x="8347" y="16938"/>
                                      <a:pt x="8439" y="17094"/>
                                      <a:pt x="8287" y="17353"/>
                                    </a:cubicBezTo>
                                    <a:cubicBezTo>
                                      <a:pt x="8256" y="17404"/>
                                      <a:pt x="8256" y="17612"/>
                                      <a:pt x="8256" y="17715"/>
                                    </a:cubicBezTo>
                                    <a:cubicBezTo>
                                      <a:pt x="8256" y="17870"/>
                                      <a:pt x="8287" y="18026"/>
                                      <a:pt x="8287" y="18233"/>
                                    </a:cubicBezTo>
                                    <a:cubicBezTo>
                                      <a:pt x="8256" y="18647"/>
                                      <a:pt x="8317" y="19062"/>
                                      <a:pt x="8469" y="19373"/>
                                    </a:cubicBezTo>
                                    <a:cubicBezTo>
                                      <a:pt x="8591" y="19580"/>
                                      <a:pt x="8591" y="19891"/>
                                      <a:pt x="8591" y="20098"/>
                                    </a:cubicBezTo>
                                    <a:cubicBezTo>
                                      <a:pt x="8591" y="20564"/>
                                      <a:pt x="8530" y="21030"/>
                                      <a:pt x="8500" y="21548"/>
                                    </a:cubicBezTo>
                                    <a:cubicBezTo>
                                      <a:pt x="8561" y="21548"/>
                                      <a:pt x="8622" y="21496"/>
                                      <a:pt x="8683" y="21496"/>
                                    </a:cubicBezTo>
                                    <a:cubicBezTo>
                                      <a:pt x="9322" y="21600"/>
                                      <a:pt x="9932" y="21445"/>
                                      <a:pt x="10541" y="21237"/>
                                    </a:cubicBezTo>
                                    <a:cubicBezTo>
                                      <a:pt x="11089" y="21082"/>
                                      <a:pt x="11668" y="20823"/>
                                      <a:pt x="12125" y="20201"/>
                                    </a:cubicBezTo>
                                    <a:cubicBezTo>
                                      <a:pt x="12186" y="20098"/>
                                      <a:pt x="12278" y="20046"/>
                                      <a:pt x="12338" y="20046"/>
                                    </a:cubicBezTo>
                                    <a:cubicBezTo>
                                      <a:pt x="12582" y="20046"/>
                                      <a:pt x="12674" y="19787"/>
                                      <a:pt x="12734" y="19424"/>
                                    </a:cubicBezTo>
                                    <a:cubicBezTo>
                                      <a:pt x="12826" y="19424"/>
                                      <a:pt x="12917" y="19476"/>
                                      <a:pt x="13039" y="19476"/>
                                    </a:cubicBezTo>
                                    <a:cubicBezTo>
                                      <a:pt x="13009" y="19891"/>
                                      <a:pt x="12826" y="20150"/>
                                      <a:pt x="12674" y="20460"/>
                                    </a:cubicBezTo>
                                    <a:cubicBezTo>
                                      <a:pt x="12887" y="20668"/>
                                      <a:pt x="13070" y="20823"/>
                                      <a:pt x="13283" y="20512"/>
                                    </a:cubicBezTo>
                                    <a:cubicBezTo>
                                      <a:pt x="13344" y="20460"/>
                                      <a:pt x="13405" y="20460"/>
                                      <a:pt x="13496" y="20409"/>
                                    </a:cubicBezTo>
                                    <a:cubicBezTo>
                                      <a:pt x="13862" y="20201"/>
                                      <a:pt x="14166" y="19787"/>
                                      <a:pt x="14380" y="19269"/>
                                    </a:cubicBezTo>
                                    <a:cubicBezTo>
                                      <a:pt x="14532" y="18906"/>
                                      <a:pt x="14715" y="18596"/>
                                      <a:pt x="14898" y="18285"/>
                                    </a:cubicBezTo>
                                    <a:cubicBezTo>
                                      <a:pt x="14928" y="18233"/>
                                      <a:pt x="15019" y="18181"/>
                                      <a:pt x="15019" y="18078"/>
                                    </a:cubicBezTo>
                                    <a:cubicBezTo>
                                      <a:pt x="15141" y="17353"/>
                                      <a:pt x="15568" y="16886"/>
                                      <a:pt x="15690" y="16109"/>
                                    </a:cubicBezTo>
                                    <a:cubicBezTo>
                                      <a:pt x="15872" y="16006"/>
                                      <a:pt x="15751" y="15695"/>
                                      <a:pt x="15842" y="15488"/>
                                    </a:cubicBezTo>
                                    <a:cubicBezTo>
                                      <a:pt x="16025" y="15022"/>
                                      <a:pt x="16208" y="14504"/>
                                      <a:pt x="16390" y="14037"/>
                                    </a:cubicBezTo>
                                    <a:cubicBezTo>
                                      <a:pt x="16665" y="13416"/>
                                      <a:pt x="17000" y="12846"/>
                                      <a:pt x="17396" y="12432"/>
                                    </a:cubicBezTo>
                                    <a:cubicBezTo>
                                      <a:pt x="17579" y="12276"/>
                                      <a:pt x="17761" y="12173"/>
                                      <a:pt x="17944" y="12017"/>
                                    </a:cubicBezTo>
                                    <a:cubicBezTo>
                                      <a:pt x="18036" y="12121"/>
                                      <a:pt x="18157" y="12276"/>
                                      <a:pt x="18279" y="12380"/>
                                    </a:cubicBezTo>
                                    <a:cubicBezTo>
                                      <a:pt x="18675" y="12742"/>
                                      <a:pt x="19071" y="13105"/>
                                      <a:pt x="19437" y="13571"/>
                                    </a:cubicBezTo>
                                    <a:cubicBezTo>
                                      <a:pt x="19528" y="13675"/>
                                      <a:pt x="19681" y="13778"/>
                                      <a:pt x="19711" y="13934"/>
                                    </a:cubicBezTo>
                                    <a:cubicBezTo>
                                      <a:pt x="19833" y="14296"/>
                                      <a:pt x="20016" y="14400"/>
                                      <a:pt x="20168" y="14607"/>
                                    </a:cubicBezTo>
                                    <a:cubicBezTo>
                                      <a:pt x="20473" y="14970"/>
                                      <a:pt x="20747" y="15332"/>
                                      <a:pt x="20991" y="15799"/>
                                    </a:cubicBezTo>
                                    <a:cubicBezTo>
                                      <a:pt x="21113" y="16006"/>
                                      <a:pt x="21204" y="16317"/>
                                      <a:pt x="21356" y="16472"/>
                                    </a:cubicBezTo>
                                    <a:cubicBezTo>
                                      <a:pt x="21478" y="16627"/>
                                      <a:pt x="21478" y="16886"/>
                                      <a:pt x="21600" y="17042"/>
                                    </a:cubicBezTo>
                                    <a:lnTo>
                                      <a:pt x="21600" y="14970"/>
                                    </a:lnTo>
                                    <a:cubicBezTo>
                                      <a:pt x="21235" y="14711"/>
                                      <a:pt x="20930" y="13830"/>
                                      <a:pt x="20412" y="13519"/>
                                    </a:cubicBezTo>
                                    <a:close/>
                                    <a:moveTo>
                                      <a:pt x="10176" y="17922"/>
                                    </a:moveTo>
                                    <a:cubicBezTo>
                                      <a:pt x="10358" y="17715"/>
                                      <a:pt x="10480" y="17404"/>
                                      <a:pt x="10541" y="17042"/>
                                    </a:cubicBezTo>
                                    <a:cubicBezTo>
                                      <a:pt x="10176" y="17094"/>
                                      <a:pt x="10267" y="17612"/>
                                      <a:pt x="10176" y="17922"/>
                                    </a:cubicBezTo>
                                    <a:close/>
                                    <a:moveTo>
                                      <a:pt x="16208" y="11292"/>
                                    </a:moveTo>
                                    <a:cubicBezTo>
                                      <a:pt x="16055" y="11447"/>
                                      <a:pt x="15933" y="11551"/>
                                      <a:pt x="15842" y="11655"/>
                                    </a:cubicBezTo>
                                    <a:cubicBezTo>
                                      <a:pt x="16055" y="11862"/>
                                      <a:pt x="16147" y="11706"/>
                                      <a:pt x="16208" y="11292"/>
                                    </a:cubicBezTo>
                                    <a:close/>
                                    <a:moveTo>
                                      <a:pt x="3168" y="4144"/>
                                    </a:moveTo>
                                    <a:cubicBezTo>
                                      <a:pt x="3321" y="4610"/>
                                      <a:pt x="3382" y="4662"/>
                                      <a:pt x="3625" y="4247"/>
                                    </a:cubicBezTo>
                                    <a:cubicBezTo>
                                      <a:pt x="3260" y="3730"/>
                                      <a:pt x="2742" y="3626"/>
                                      <a:pt x="2254" y="3315"/>
                                    </a:cubicBezTo>
                                    <a:cubicBezTo>
                                      <a:pt x="2468" y="4040"/>
                                      <a:pt x="2833" y="4092"/>
                                      <a:pt x="3168" y="4144"/>
                                    </a:cubicBezTo>
                                    <a:close/>
                                    <a:moveTo>
                                      <a:pt x="7799" y="16938"/>
                                    </a:moveTo>
                                    <a:cubicBezTo>
                                      <a:pt x="7952" y="17197"/>
                                      <a:pt x="8104" y="17145"/>
                                      <a:pt x="8287" y="16938"/>
                                    </a:cubicBezTo>
                                    <a:cubicBezTo>
                                      <a:pt x="8104" y="16783"/>
                                      <a:pt x="7952" y="16731"/>
                                      <a:pt x="7799" y="16938"/>
                                    </a:cubicBezTo>
                                    <a:close/>
                                    <a:moveTo>
                                      <a:pt x="8256" y="16990"/>
                                    </a:moveTo>
                                    <a:cubicBezTo>
                                      <a:pt x="8287" y="16990"/>
                                      <a:pt x="8287" y="16990"/>
                                      <a:pt x="8256" y="16990"/>
                                    </a:cubicBezTo>
                                    <a:cubicBezTo>
                                      <a:pt x="8287" y="16990"/>
                                      <a:pt x="8287" y="16990"/>
                                      <a:pt x="8256" y="16990"/>
                                    </a:cubicBezTo>
                                    <a:cubicBezTo>
                                      <a:pt x="8287" y="16938"/>
                                      <a:pt x="8287" y="16938"/>
                                      <a:pt x="8256" y="16990"/>
                                    </a:cubicBezTo>
                                    <a:cubicBezTo>
                                      <a:pt x="8287" y="16938"/>
                                      <a:pt x="8287" y="16938"/>
                                      <a:pt x="8256" y="16990"/>
                                    </a:cubicBezTo>
                                    <a:close/>
                                    <a:moveTo>
                                      <a:pt x="13588" y="11965"/>
                                    </a:moveTo>
                                    <a:cubicBezTo>
                                      <a:pt x="13374" y="11706"/>
                                      <a:pt x="13222" y="12380"/>
                                      <a:pt x="12978" y="12069"/>
                                    </a:cubicBezTo>
                                    <a:cubicBezTo>
                                      <a:pt x="13253" y="12432"/>
                                      <a:pt x="13253" y="12432"/>
                                      <a:pt x="13557" y="12276"/>
                                    </a:cubicBezTo>
                                    <a:cubicBezTo>
                                      <a:pt x="13740" y="12173"/>
                                      <a:pt x="13953" y="12121"/>
                                      <a:pt x="14136" y="12069"/>
                                    </a:cubicBezTo>
                                    <a:cubicBezTo>
                                      <a:pt x="14563" y="12017"/>
                                      <a:pt x="14959" y="11965"/>
                                      <a:pt x="15385" y="11914"/>
                                    </a:cubicBezTo>
                                    <a:cubicBezTo>
                                      <a:pt x="15446" y="11914"/>
                                      <a:pt x="15477" y="11810"/>
                                      <a:pt x="15537" y="11758"/>
                                    </a:cubicBezTo>
                                    <a:cubicBezTo>
                                      <a:pt x="15537" y="11707"/>
                                      <a:pt x="15507" y="11707"/>
                                      <a:pt x="15507" y="11655"/>
                                    </a:cubicBezTo>
                                    <a:cubicBezTo>
                                      <a:pt x="15385" y="11655"/>
                                      <a:pt x="15263" y="11655"/>
                                      <a:pt x="15172" y="11655"/>
                                    </a:cubicBezTo>
                                    <a:cubicBezTo>
                                      <a:pt x="15050" y="11655"/>
                                      <a:pt x="14959" y="11655"/>
                                      <a:pt x="14837" y="11655"/>
                                    </a:cubicBezTo>
                                    <a:cubicBezTo>
                                      <a:pt x="14715" y="11655"/>
                                      <a:pt x="14593" y="11758"/>
                                      <a:pt x="14471" y="11707"/>
                                    </a:cubicBezTo>
                                    <a:cubicBezTo>
                                      <a:pt x="14349" y="11655"/>
                                      <a:pt x="14258" y="11551"/>
                                      <a:pt x="14106" y="11396"/>
                                    </a:cubicBezTo>
                                    <a:cubicBezTo>
                                      <a:pt x="14106" y="11551"/>
                                      <a:pt x="14106" y="11655"/>
                                      <a:pt x="14136" y="11758"/>
                                    </a:cubicBezTo>
                                    <a:cubicBezTo>
                                      <a:pt x="13984" y="11862"/>
                                      <a:pt x="13770" y="11758"/>
                                      <a:pt x="13588" y="11965"/>
                                    </a:cubicBezTo>
                                    <a:close/>
                                    <a:moveTo>
                                      <a:pt x="6459" y="7148"/>
                                    </a:moveTo>
                                    <a:cubicBezTo>
                                      <a:pt x="6642" y="7252"/>
                                      <a:pt x="6733" y="7096"/>
                                      <a:pt x="6855" y="6941"/>
                                    </a:cubicBezTo>
                                    <a:cubicBezTo>
                                      <a:pt x="6611" y="6786"/>
                                      <a:pt x="6611" y="6786"/>
                                      <a:pt x="6459" y="7148"/>
                                    </a:cubicBezTo>
                                    <a:close/>
                                    <a:moveTo>
                                      <a:pt x="4326" y="3108"/>
                                    </a:moveTo>
                                    <a:cubicBezTo>
                                      <a:pt x="4509" y="3212"/>
                                      <a:pt x="4600" y="3471"/>
                                      <a:pt x="4814" y="3315"/>
                                    </a:cubicBezTo>
                                    <a:cubicBezTo>
                                      <a:pt x="4692" y="3108"/>
                                      <a:pt x="4570" y="2901"/>
                                      <a:pt x="4326" y="3108"/>
                                    </a:cubicBezTo>
                                    <a:close/>
                                    <a:moveTo>
                                      <a:pt x="5728" y="7096"/>
                                    </a:moveTo>
                                    <a:cubicBezTo>
                                      <a:pt x="5971" y="7200"/>
                                      <a:pt x="5971" y="7200"/>
                                      <a:pt x="6215" y="7096"/>
                                    </a:cubicBezTo>
                                    <a:cubicBezTo>
                                      <a:pt x="6002" y="6941"/>
                                      <a:pt x="5880" y="6837"/>
                                      <a:pt x="5728" y="7096"/>
                                    </a:cubicBezTo>
                                    <a:close/>
                                    <a:moveTo>
                                      <a:pt x="7342" y="7200"/>
                                    </a:moveTo>
                                    <a:cubicBezTo>
                                      <a:pt x="7586" y="7096"/>
                                      <a:pt x="7769" y="7045"/>
                                      <a:pt x="7952" y="6993"/>
                                    </a:cubicBezTo>
                                    <a:cubicBezTo>
                                      <a:pt x="7677" y="6682"/>
                                      <a:pt x="7677" y="6682"/>
                                      <a:pt x="7342" y="7200"/>
                                    </a:cubicBezTo>
                                    <a:close/>
                                    <a:moveTo>
                                      <a:pt x="914" y="3108"/>
                                    </a:moveTo>
                                    <a:cubicBezTo>
                                      <a:pt x="762" y="2901"/>
                                      <a:pt x="548" y="2797"/>
                                      <a:pt x="366" y="2642"/>
                                    </a:cubicBezTo>
                                    <a:cubicBezTo>
                                      <a:pt x="457" y="2435"/>
                                      <a:pt x="518" y="2331"/>
                                      <a:pt x="609" y="2124"/>
                                    </a:cubicBezTo>
                                    <a:cubicBezTo>
                                      <a:pt x="335" y="2227"/>
                                      <a:pt x="152" y="2227"/>
                                      <a:pt x="0" y="2642"/>
                                    </a:cubicBezTo>
                                    <a:cubicBezTo>
                                      <a:pt x="91" y="2745"/>
                                      <a:pt x="152" y="2901"/>
                                      <a:pt x="244" y="3004"/>
                                    </a:cubicBezTo>
                                    <a:cubicBezTo>
                                      <a:pt x="548" y="3315"/>
                                      <a:pt x="884" y="3574"/>
                                      <a:pt x="1188" y="3833"/>
                                    </a:cubicBezTo>
                                    <a:cubicBezTo>
                                      <a:pt x="1219" y="3885"/>
                                      <a:pt x="1280" y="3781"/>
                                      <a:pt x="1340" y="3781"/>
                                    </a:cubicBezTo>
                                    <a:cubicBezTo>
                                      <a:pt x="1188" y="3522"/>
                                      <a:pt x="1066" y="3263"/>
                                      <a:pt x="914" y="3108"/>
                                    </a:cubicBezTo>
                                    <a:close/>
                                    <a:moveTo>
                                      <a:pt x="7647" y="11240"/>
                                    </a:moveTo>
                                    <a:cubicBezTo>
                                      <a:pt x="7952" y="11189"/>
                                      <a:pt x="8195" y="10722"/>
                                      <a:pt x="8530" y="10930"/>
                                    </a:cubicBezTo>
                                    <a:cubicBezTo>
                                      <a:pt x="8957" y="10671"/>
                                      <a:pt x="9444" y="10722"/>
                                      <a:pt x="9901" y="10619"/>
                                    </a:cubicBezTo>
                                    <a:cubicBezTo>
                                      <a:pt x="10084" y="10567"/>
                                      <a:pt x="10297" y="10567"/>
                                      <a:pt x="10480" y="10515"/>
                                    </a:cubicBezTo>
                                    <a:cubicBezTo>
                                      <a:pt x="10389" y="10671"/>
                                      <a:pt x="10297" y="10774"/>
                                      <a:pt x="10206" y="10878"/>
                                    </a:cubicBezTo>
                                    <a:cubicBezTo>
                                      <a:pt x="9901" y="11085"/>
                                      <a:pt x="9627" y="11292"/>
                                      <a:pt x="9292" y="11344"/>
                                    </a:cubicBezTo>
                                    <a:cubicBezTo>
                                      <a:pt x="9140" y="11344"/>
                                      <a:pt x="8926" y="11344"/>
                                      <a:pt x="8896" y="11655"/>
                                    </a:cubicBezTo>
                                    <a:cubicBezTo>
                                      <a:pt x="8835" y="12069"/>
                                      <a:pt x="9109" y="12017"/>
                                      <a:pt x="9231" y="12121"/>
                                    </a:cubicBezTo>
                                    <a:cubicBezTo>
                                      <a:pt x="8957" y="12276"/>
                                      <a:pt x="8713" y="12483"/>
                                      <a:pt x="8469" y="12639"/>
                                    </a:cubicBezTo>
                                    <a:cubicBezTo>
                                      <a:pt x="8469" y="12691"/>
                                      <a:pt x="8500" y="12742"/>
                                      <a:pt x="8500" y="12794"/>
                                    </a:cubicBezTo>
                                    <a:cubicBezTo>
                                      <a:pt x="8896" y="12639"/>
                                      <a:pt x="9322" y="12691"/>
                                      <a:pt x="9719" y="12276"/>
                                    </a:cubicBezTo>
                                    <a:cubicBezTo>
                                      <a:pt x="9627" y="12069"/>
                                      <a:pt x="9566" y="11914"/>
                                      <a:pt x="9536" y="11758"/>
                                    </a:cubicBezTo>
                                    <a:cubicBezTo>
                                      <a:pt x="9901" y="11396"/>
                                      <a:pt x="10297" y="11188"/>
                                      <a:pt x="10693" y="11085"/>
                                    </a:cubicBezTo>
                                    <a:cubicBezTo>
                                      <a:pt x="11089" y="10930"/>
                                      <a:pt x="11486" y="10722"/>
                                      <a:pt x="11973" y="10515"/>
                                    </a:cubicBezTo>
                                    <a:cubicBezTo>
                                      <a:pt x="11668" y="10360"/>
                                      <a:pt x="11425" y="10153"/>
                                      <a:pt x="11242" y="10204"/>
                                    </a:cubicBezTo>
                                    <a:cubicBezTo>
                                      <a:pt x="10937" y="10308"/>
                                      <a:pt x="10602" y="10204"/>
                                      <a:pt x="10297" y="10256"/>
                                    </a:cubicBezTo>
                                    <a:cubicBezTo>
                                      <a:pt x="9810" y="10360"/>
                                      <a:pt x="9322" y="10308"/>
                                      <a:pt x="8865" y="10463"/>
                                    </a:cubicBezTo>
                                    <a:cubicBezTo>
                                      <a:pt x="8500" y="10567"/>
                                      <a:pt x="8134" y="10671"/>
                                      <a:pt x="7799" y="10929"/>
                                    </a:cubicBezTo>
                                    <a:cubicBezTo>
                                      <a:pt x="7677" y="11033"/>
                                      <a:pt x="7495" y="11033"/>
                                      <a:pt x="7342" y="11085"/>
                                    </a:cubicBezTo>
                                    <a:cubicBezTo>
                                      <a:pt x="7007" y="11188"/>
                                      <a:pt x="6642" y="11240"/>
                                      <a:pt x="6337" y="11447"/>
                                    </a:cubicBezTo>
                                    <a:cubicBezTo>
                                      <a:pt x="6124" y="11603"/>
                                      <a:pt x="5941" y="11499"/>
                                      <a:pt x="5728" y="11603"/>
                                    </a:cubicBezTo>
                                    <a:cubicBezTo>
                                      <a:pt x="5697" y="11603"/>
                                      <a:pt x="5636" y="11447"/>
                                      <a:pt x="5575" y="11344"/>
                                    </a:cubicBezTo>
                                    <a:cubicBezTo>
                                      <a:pt x="5697" y="11292"/>
                                      <a:pt x="5758" y="11292"/>
                                      <a:pt x="5819" y="11240"/>
                                    </a:cubicBezTo>
                                    <a:cubicBezTo>
                                      <a:pt x="5880" y="11188"/>
                                      <a:pt x="5941" y="11085"/>
                                      <a:pt x="6032" y="10981"/>
                                    </a:cubicBezTo>
                                    <a:cubicBezTo>
                                      <a:pt x="5423" y="10463"/>
                                      <a:pt x="4753" y="10670"/>
                                      <a:pt x="4204" y="10204"/>
                                    </a:cubicBezTo>
                                    <a:cubicBezTo>
                                      <a:pt x="4265" y="9894"/>
                                      <a:pt x="4418" y="9997"/>
                                      <a:pt x="4539" y="9945"/>
                                    </a:cubicBezTo>
                                    <a:cubicBezTo>
                                      <a:pt x="4753" y="9842"/>
                                      <a:pt x="4966" y="9635"/>
                                      <a:pt x="5179" y="9427"/>
                                    </a:cubicBezTo>
                                    <a:cubicBezTo>
                                      <a:pt x="5240" y="9376"/>
                                      <a:pt x="5301" y="9168"/>
                                      <a:pt x="5331" y="9013"/>
                                    </a:cubicBezTo>
                                    <a:cubicBezTo>
                                      <a:pt x="5331" y="8961"/>
                                      <a:pt x="5271" y="8754"/>
                                      <a:pt x="5240" y="8754"/>
                                    </a:cubicBezTo>
                                    <a:cubicBezTo>
                                      <a:pt x="5027" y="8858"/>
                                      <a:pt x="4814" y="8547"/>
                                      <a:pt x="4600" y="8650"/>
                                    </a:cubicBezTo>
                                    <a:cubicBezTo>
                                      <a:pt x="4204" y="8806"/>
                                      <a:pt x="3808" y="8650"/>
                                      <a:pt x="3412" y="8702"/>
                                    </a:cubicBezTo>
                                    <a:cubicBezTo>
                                      <a:pt x="3382" y="8184"/>
                                      <a:pt x="4021" y="8236"/>
                                      <a:pt x="3778" y="7614"/>
                                    </a:cubicBezTo>
                                    <a:cubicBezTo>
                                      <a:pt x="3443" y="7407"/>
                                      <a:pt x="3108" y="7252"/>
                                      <a:pt x="2803" y="7045"/>
                                    </a:cubicBezTo>
                                    <a:cubicBezTo>
                                      <a:pt x="2711" y="6993"/>
                                      <a:pt x="2620" y="7045"/>
                                      <a:pt x="2529" y="7045"/>
                                    </a:cubicBezTo>
                                    <a:cubicBezTo>
                                      <a:pt x="2559" y="6578"/>
                                      <a:pt x="2163" y="6837"/>
                                      <a:pt x="2163" y="6423"/>
                                    </a:cubicBezTo>
                                    <a:cubicBezTo>
                                      <a:pt x="1858" y="6112"/>
                                      <a:pt x="1554" y="5801"/>
                                      <a:pt x="1249" y="5542"/>
                                    </a:cubicBezTo>
                                    <a:cubicBezTo>
                                      <a:pt x="1554" y="5232"/>
                                      <a:pt x="1828" y="4869"/>
                                      <a:pt x="2133" y="4558"/>
                                    </a:cubicBezTo>
                                    <a:cubicBezTo>
                                      <a:pt x="1919" y="4351"/>
                                      <a:pt x="1706" y="4144"/>
                                      <a:pt x="1493" y="3937"/>
                                    </a:cubicBezTo>
                                    <a:cubicBezTo>
                                      <a:pt x="1462" y="3937"/>
                                      <a:pt x="1432" y="3937"/>
                                      <a:pt x="1401" y="3988"/>
                                    </a:cubicBezTo>
                                    <a:cubicBezTo>
                                      <a:pt x="1523" y="4144"/>
                                      <a:pt x="1645" y="4299"/>
                                      <a:pt x="1797" y="4403"/>
                                    </a:cubicBezTo>
                                    <a:cubicBezTo>
                                      <a:pt x="1615" y="4973"/>
                                      <a:pt x="1158" y="4869"/>
                                      <a:pt x="1005" y="5491"/>
                                    </a:cubicBezTo>
                                    <a:cubicBezTo>
                                      <a:pt x="1127" y="5750"/>
                                      <a:pt x="1249" y="6060"/>
                                      <a:pt x="1401" y="6216"/>
                                    </a:cubicBezTo>
                                    <a:cubicBezTo>
                                      <a:pt x="1615" y="6475"/>
                                      <a:pt x="1858" y="6578"/>
                                      <a:pt x="2102" y="6786"/>
                                    </a:cubicBezTo>
                                    <a:cubicBezTo>
                                      <a:pt x="2163" y="6837"/>
                                      <a:pt x="2224" y="6993"/>
                                      <a:pt x="2285" y="7045"/>
                                    </a:cubicBezTo>
                                    <a:cubicBezTo>
                                      <a:pt x="2346" y="7096"/>
                                      <a:pt x="2376" y="7200"/>
                                      <a:pt x="2437" y="7252"/>
                                    </a:cubicBezTo>
                                    <a:cubicBezTo>
                                      <a:pt x="2711" y="7459"/>
                                      <a:pt x="3016" y="7666"/>
                                      <a:pt x="3321" y="7873"/>
                                    </a:cubicBezTo>
                                    <a:cubicBezTo>
                                      <a:pt x="3260" y="8391"/>
                                      <a:pt x="2894" y="8236"/>
                                      <a:pt x="2742" y="8650"/>
                                    </a:cubicBezTo>
                                    <a:cubicBezTo>
                                      <a:pt x="3077" y="8858"/>
                                      <a:pt x="3412" y="9013"/>
                                      <a:pt x="3747" y="9065"/>
                                    </a:cubicBezTo>
                                    <a:cubicBezTo>
                                      <a:pt x="4082" y="9065"/>
                                      <a:pt x="4448" y="9065"/>
                                      <a:pt x="4814" y="9065"/>
                                    </a:cubicBezTo>
                                    <a:cubicBezTo>
                                      <a:pt x="4783" y="9376"/>
                                      <a:pt x="4692" y="9479"/>
                                      <a:pt x="4539" y="9531"/>
                                    </a:cubicBezTo>
                                    <a:cubicBezTo>
                                      <a:pt x="4387" y="9583"/>
                                      <a:pt x="4204" y="9634"/>
                                      <a:pt x="4052" y="9738"/>
                                    </a:cubicBezTo>
                                    <a:cubicBezTo>
                                      <a:pt x="3930" y="9790"/>
                                      <a:pt x="3808" y="9945"/>
                                      <a:pt x="3656" y="9945"/>
                                    </a:cubicBezTo>
                                    <a:cubicBezTo>
                                      <a:pt x="3504" y="9945"/>
                                      <a:pt x="3290" y="10049"/>
                                      <a:pt x="3229" y="10463"/>
                                    </a:cubicBezTo>
                                    <a:cubicBezTo>
                                      <a:pt x="3625" y="10515"/>
                                      <a:pt x="4021" y="10619"/>
                                      <a:pt x="4357" y="10774"/>
                                    </a:cubicBezTo>
                                    <a:cubicBezTo>
                                      <a:pt x="4722" y="10929"/>
                                      <a:pt x="5118" y="10878"/>
                                      <a:pt x="5575" y="11137"/>
                                    </a:cubicBezTo>
                                    <a:cubicBezTo>
                                      <a:pt x="5301" y="11292"/>
                                      <a:pt x="5118" y="11396"/>
                                      <a:pt x="4875" y="11551"/>
                                    </a:cubicBezTo>
                                    <a:cubicBezTo>
                                      <a:pt x="4996" y="11706"/>
                                      <a:pt x="5088" y="11965"/>
                                      <a:pt x="5149" y="11965"/>
                                    </a:cubicBezTo>
                                    <a:cubicBezTo>
                                      <a:pt x="5423" y="11810"/>
                                      <a:pt x="5697" y="12121"/>
                                      <a:pt x="5971" y="11914"/>
                                    </a:cubicBezTo>
                                    <a:cubicBezTo>
                                      <a:pt x="6215" y="11758"/>
                                      <a:pt x="6489" y="11965"/>
                                      <a:pt x="6733" y="11603"/>
                                    </a:cubicBezTo>
                                    <a:cubicBezTo>
                                      <a:pt x="6977" y="11551"/>
                                      <a:pt x="7312" y="11344"/>
                                      <a:pt x="7647" y="11240"/>
                                    </a:cubicBezTo>
                                    <a:close/>
                                    <a:moveTo>
                                      <a:pt x="1340" y="3781"/>
                                    </a:moveTo>
                                    <a:cubicBezTo>
                                      <a:pt x="1340" y="3781"/>
                                      <a:pt x="1340" y="3781"/>
                                      <a:pt x="1340" y="3781"/>
                                    </a:cubicBezTo>
                                    <a:cubicBezTo>
                                      <a:pt x="1340" y="3781"/>
                                      <a:pt x="1340" y="3781"/>
                                      <a:pt x="1340" y="3781"/>
                                    </a:cubicBezTo>
                                    <a:lnTo>
                                      <a:pt x="1340" y="3781"/>
                                    </a:lnTo>
                                    <a:cubicBezTo>
                                      <a:pt x="1340" y="3781"/>
                                      <a:pt x="1340" y="3781"/>
                                      <a:pt x="1340" y="3781"/>
                                    </a:cubicBezTo>
                                    <a:close/>
                                    <a:moveTo>
                                      <a:pt x="12704" y="15488"/>
                                    </a:moveTo>
                                    <a:cubicBezTo>
                                      <a:pt x="12826" y="15281"/>
                                      <a:pt x="12948" y="15125"/>
                                      <a:pt x="13009" y="14970"/>
                                    </a:cubicBezTo>
                                    <a:cubicBezTo>
                                      <a:pt x="13161" y="14452"/>
                                      <a:pt x="13313" y="13934"/>
                                      <a:pt x="13435" y="13364"/>
                                    </a:cubicBezTo>
                                    <a:cubicBezTo>
                                      <a:pt x="13435" y="13364"/>
                                      <a:pt x="13405" y="13312"/>
                                      <a:pt x="13374" y="13209"/>
                                    </a:cubicBezTo>
                                    <a:cubicBezTo>
                                      <a:pt x="13253" y="13571"/>
                                      <a:pt x="13100" y="13830"/>
                                      <a:pt x="13009" y="14193"/>
                                    </a:cubicBezTo>
                                    <a:cubicBezTo>
                                      <a:pt x="12917" y="14607"/>
                                      <a:pt x="12856" y="15022"/>
                                      <a:pt x="12674" y="15332"/>
                                    </a:cubicBezTo>
                                    <a:cubicBezTo>
                                      <a:pt x="12674" y="15384"/>
                                      <a:pt x="12674" y="15384"/>
                                      <a:pt x="12704" y="15488"/>
                                    </a:cubicBezTo>
                                    <a:close/>
                                    <a:moveTo>
                                      <a:pt x="10785" y="16265"/>
                                    </a:moveTo>
                                    <a:cubicBezTo>
                                      <a:pt x="10998" y="15695"/>
                                      <a:pt x="11029" y="15022"/>
                                      <a:pt x="11394" y="14607"/>
                                    </a:cubicBezTo>
                                    <a:cubicBezTo>
                                      <a:pt x="11577" y="14400"/>
                                      <a:pt x="11668" y="13882"/>
                                      <a:pt x="11821" y="13416"/>
                                    </a:cubicBezTo>
                                    <a:cubicBezTo>
                                      <a:pt x="11577" y="13519"/>
                                      <a:pt x="11455" y="13675"/>
                                      <a:pt x="11394" y="13986"/>
                                    </a:cubicBezTo>
                                    <a:cubicBezTo>
                                      <a:pt x="11364" y="14089"/>
                                      <a:pt x="11364" y="14245"/>
                                      <a:pt x="11333" y="14296"/>
                                    </a:cubicBezTo>
                                    <a:cubicBezTo>
                                      <a:pt x="11181" y="14452"/>
                                      <a:pt x="10998" y="14607"/>
                                      <a:pt x="10968" y="15022"/>
                                    </a:cubicBezTo>
                                    <a:cubicBezTo>
                                      <a:pt x="10663" y="15229"/>
                                      <a:pt x="10693" y="15799"/>
                                      <a:pt x="10541" y="16213"/>
                                    </a:cubicBezTo>
                                    <a:cubicBezTo>
                                      <a:pt x="10480" y="16368"/>
                                      <a:pt x="10480" y="16627"/>
                                      <a:pt x="10450" y="16835"/>
                                    </a:cubicBezTo>
                                    <a:cubicBezTo>
                                      <a:pt x="10632" y="16679"/>
                                      <a:pt x="10724" y="16472"/>
                                      <a:pt x="10785" y="16265"/>
                                    </a:cubicBezTo>
                                    <a:close/>
                                    <a:moveTo>
                                      <a:pt x="11333" y="13001"/>
                                    </a:moveTo>
                                    <a:cubicBezTo>
                                      <a:pt x="11333" y="13001"/>
                                      <a:pt x="11333" y="13001"/>
                                      <a:pt x="11333" y="13001"/>
                                    </a:cubicBezTo>
                                    <a:cubicBezTo>
                                      <a:pt x="11333" y="13001"/>
                                      <a:pt x="11333" y="13001"/>
                                      <a:pt x="11333" y="13001"/>
                                    </a:cubicBezTo>
                                    <a:cubicBezTo>
                                      <a:pt x="11333" y="13001"/>
                                      <a:pt x="11333" y="13001"/>
                                      <a:pt x="11333" y="13001"/>
                                    </a:cubicBezTo>
                                    <a:cubicBezTo>
                                      <a:pt x="11333" y="13001"/>
                                      <a:pt x="11333" y="13001"/>
                                      <a:pt x="11333" y="13001"/>
                                    </a:cubicBezTo>
                                    <a:close/>
                                    <a:moveTo>
                                      <a:pt x="12491" y="12224"/>
                                    </a:moveTo>
                                    <a:cubicBezTo>
                                      <a:pt x="12125" y="12535"/>
                                      <a:pt x="11638" y="12432"/>
                                      <a:pt x="11364" y="13001"/>
                                    </a:cubicBezTo>
                                    <a:cubicBezTo>
                                      <a:pt x="11546" y="13209"/>
                                      <a:pt x="11729" y="12898"/>
                                      <a:pt x="11912" y="12898"/>
                                    </a:cubicBezTo>
                                    <a:cubicBezTo>
                                      <a:pt x="11912" y="13053"/>
                                      <a:pt x="11912" y="13157"/>
                                      <a:pt x="11912" y="13312"/>
                                    </a:cubicBezTo>
                                    <a:cubicBezTo>
                                      <a:pt x="12125" y="13209"/>
                                      <a:pt x="12247" y="12898"/>
                                      <a:pt x="12369" y="12639"/>
                                    </a:cubicBezTo>
                                    <a:cubicBezTo>
                                      <a:pt x="12552" y="12535"/>
                                      <a:pt x="12796" y="12691"/>
                                      <a:pt x="12978" y="12276"/>
                                    </a:cubicBezTo>
                                    <a:cubicBezTo>
                                      <a:pt x="12765" y="12224"/>
                                      <a:pt x="12582" y="12121"/>
                                      <a:pt x="12491" y="12224"/>
                                    </a:cubicBezTo>
                                    <a:close/>
                                    <a:moveTo>
                                      <a:pt x="10754" y="13260"/>
                                    </a:moveTo>
                                    <a:cubicBezTo>
                                      <a:pt x="10968" y="13416"/>
                                      <a:pt x="11150" y="13312"/>
                                      <a:pt x="11303" y="13001"/>
                                    </a:cubicBezTo>
                                    <a:cubicBezTo>
                                      <a:pt x="10937" y="12846"/>
                                      <a:pt x="10937" y="12846"/>
                                      <a:pt x="10754" y="13260"/>
                                    </a:cubicBezTo>
                                    <a:close/>
                                    <a:moveTo>
                                      <a:pt x="10754" y="13260"/>
                                    </a:moveTo>
                                    <a:cubicBezTo>
                                      <a:pt x="10754" y="13260"/>
                                      <a:pt x="10754" y="13260"/>
                                      <a:pt x="10754" y="13260"/>
                                    </a:cubicBezTo>
                                    <a:cubicBezTo>
                                      <a:pt x="10754" y="13260"/>
                                      <a:pt x="10754" y="13260"/>
                                      <a:pt x="10754" y="13260"/>
                                    </a:cubicBezTo>
                                    <a:cubicBezTo>
                                      <a:pt x="10754" y="13260"/>
                                      <a:pt x="10754" y="13260"/>
                                      <a:pt x="10754" y="13260"/>
                                    </a:cubicBezTo>
                                    <a:cubicBezTo>
                                      <a:pt x="10754" y="13260"/>
                                      <a:pt x="10754" y="13260"/>
                                      <a:pt x="10754" y="13260"/>
                                    </a:cubicBezTo>
                                    <a:close/>
                                    <a:moveTo>
                                      <a:pt x="10236" y="13830"/>
                                    </a:moveTo>
                                    <a:cubicBezTo>
                                      <a:pt x="10419" y="13727"/>
                                      <a:pt x="10572" y="13623"/>
                                      <a:pt x="10693" y="13468"/>
                                    </a:cubicBezTo>
                                    <a:cubicBezTo>
                                      <a:pt x="10724" y="13468"/>
                                      <a:pt x="10724" y="13312"/>
                                      <a:pt x="10724" y="13260"/>
                                    </a:cubicBezTo>
                                    <a:cubicBezTo>
                                      <a:pt x="10450" y="13157"/>
                                      <a:pt x="10358" y="13260"/>
                                      <a:pt x="10236" y="138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07A82E" id="Shape" o:spid="_x0000_s1026" alt="Title: Graphic Element" style="width:70.9pt;height:4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" path="m8865,4765v122,104,183,208,275,259c9109,4765,9048,4558,8865,4765xm9048,829c9079,570,8896,414,8926,311v31,-104,31,-207,31,-259l8561,52v122,311,274,621,487,777xm7190,1450r,c7190,1450,7190,1450,7190,1450v,,,,,xm7190,1450v,,,,,c7159,1450,7159,1450,7190,1450r,xm10724,5024v91,518,365,363,426,518c11059,5491,11059,4973,10724,5024xm10267,4455v61,259,183,466,274,725c10602,5076,10632,5024,10663,4973v-91,-208,-244,-311,-274,-518c10297,3730,9993,3108,9810,2486v-61,-207,-122,-569,-366,-621c9658,2849,10084,3522,10267,4455xm9292,1606v,52,122,,274,c9353,1295,9231,1088,9079,881v-92,362,122,466,213,725xm9079,829v,,,,,c9079,829,9048,829,9079,829v-31,,-31,,,c9048,829,9048,829,9079,829xm4357,1088v61,52,152,-52,213,-52c4478,881,4357,777,4326,725,4113,673,3961,622,3778,622v-122,,-244,-104,-366,-104c3290,466,3168,622,3047,673v61,104,121,259,213,259c3625,829,3991,881,4357,1088xm3047,622v,,-31,,,c3016,622,3016,622,3047,622v-31,,-31,,,c3016,622,3047,622,3047,622xm4570,984v,,,,,c4570,984,4570,984,4570,984v,,,,,c4570,984,4570,984,4570,984xm8104,3471v213,207,335,518,457,880c8622,4506,8713,4610,8865,4455,8439,3678,8043,2901,7647,2124v-31,-52,-122,-104,-122,-156c7525,1502,7312,1554,7159,1502v153,466,366,829,579,1243c7891,2901,7952,3315,8104,3471xm5240,311c5179,207,5149,104,5118,l4875,v60,207,121,466,213,622c5149,725,5149,881,5210,1140,5057,1036,4935,984,4844,932,4722,881,4631,829,4539,984v336,311,701,570,1158,777c5453,1295,5453,725,5240,311xm7159,1399v31,-208,31,-415,-91,-622c6885,570,6763,259,6642,l6428,v183,363,396,725,518,1191c7007,1295,7098,1347,7159,1399xm11516,1450v,,,,,c11516,1450,11516,1399,11516,1450v,,,,,c11516,1450,11516,1450,11516,1450xm15050,6009v152,-467,-122,-622,-122,-933c14928,5076,14806,5076,14715,5024v122,363,213,622,335,985xm16360,4196v61,569,,1087,-30,1657c16238,7252,16330,7977,16573,9376v61,259,92,569,335,569c16878,9790,16908,9635,16847,9583v-213,-415,-274,-933,-304,-1451c16543,7925,16543,7718,16512,7511v-30,-363,31,-674,122,-1192c16726,5801,16695,5180,17000,4817v-122,-466,152,-673,244,-984c17304,3678,17335,3471,17396,3315v-152,-155,-213,,-244,156c17061,3885,16969,4247,16847,4662v-30,103,-91,155,-152,259c16573,4506,16573,4196,16665,3833v-153,-518,152,-1036,,-1554c16878,2020,16665,1709,16726,1399v30,-311,,-622,30,-985c16756,259,16939,207,16878,52r-244,c16604,104,16573,207,16573,311v-30,362,-61,673,-30,1036c16573,1658,16451,2020,16451,2331v-30,518,-30,1036,-30,1502c16116,3937,16147,3211,15873,3211v91,467,213,829,487,985xm13953,2279v31,311,61,725,183,933c14288,3419,14319,3626,14319,3937v30,569,122,725,426,725c14654,4455,14593,4247,14502,4040v182,-259,-122,-311,-92,-570c14441,3263,14319,3004,14258,2797v-61,-259,-122,-518,-152,-829c14075,1709,14045,1450,14045,1191v-31,-259,-31,-518,-61,-777c13984,311,13984,155,13984,52r-244,c13770,363,13770,622,13801,932v61,415,122,881,152,1347xm18736,r-274,c18462,,18462,52,18462,52v,621,31,1191,61,1813c18736,1813,18858,1709,18828,1399v-31,-156,-61,-311,-61,-467c18767,622,18767,311,18736,xm13100,1399v-30,414,92,725,153,1087c13405,3522,13801,4558,14167,5594v91,207,182,415,274,622c14563,6423,14654,6578,14745,6786v92,207,244,362,366,569c15202,7511,15263,7511,15355,7304v-275,-311,,-829,-183,-1295c15111,6268,15050,6423,14989,6630v-91,-52,-152,-103,-183,-207c14654,5853,14380,5439,14197,4921v-396,-984,-640,-2124,-883,-3212c13222,1295,13100,881,13100,363v,-104,,-208,-30,-311l12826,52v31,155,61,259,91,414c12948,725,13100,1088,13100,1399xm18797,1399v,,31,,,c18828,1399,18828,1399,18797,1399v31,,31,,,c18797,1399,18797,1399,18797,1399xm18158,10567v-31,-466,60,-829,243,-1191c18554,9117,18675,8806,18767,8495v30,-104,,-207,,-259c18919,8029,19041,7822,19163,7666v183,-155,30,-518,122,-570c19528,6993,19468,6682,19437,6475v-30,-311,,-570,91,-777c19803,4973,19681,4247,19589,3522v-61,-673,-182,-1295,-30,-1916c19650,1295,19650,984,19528,622v-365,-52,-487,569,-761,777c18858,1450,18950,1502,19041,1554v122,-207,213,-363,305,-518c19254,1917,19285,2694,19407,3470v,104,30,259,,363c19346,4144,19346,4506,19407,4817v30,104,,311,-31,415c19285,5750,19193,6268,19041,6734v-183,570,-274,1191,-579,1606c18401,8443,18371,8599,18340,8754v-91,259,-182,570,-274,829c17883,10049,17883,10463,18097,10981v61,-155,91,-310,61,-414xm11150,259v,,,,,c11150,207,11150,207,11150,259v,-52,,-52,,c11150,259,11150,259,11150,259xm11516,1399v61,-518,-122,-881,-335,-1140c11242,570,11333,881,11394,1191v,104,61,156,122,208xm11303,2797v30,52,152,,213,-52c11516,2694,11516,2642,11546,2590v-335,-259,-700,-518,-1035,-829c10693,2435,11059,2486,11303,2797xm1950,2331v183,155,457,,731,c2833,1554,2194,1606,2133,984v152,-52,304,-155,426,-52c2772,1036,2894,829,3016,622,2864,414,2681,518,2529,518v-275,52,-549,259,-884,414c1828,1243,1980,1450,2163,1761v-274,415,-640,52,-914,466c1493,2331,1737,2124,1950,2331xm13892,6941v-152,-518,-457,-984,-761,-1554c13131,5646,13100,5801,13131,5905v152,363,335,673,487,1036c13710,7148,13801,7355,13953,7511v153,155,213,466,335,725c14349,8340,14441,8391,14563,8547v-61,-829,-488,-1036,-671,-1606xm11120,r-152,c11029,104,11089,155,11150,207v,-52,,-103,-30,-207xm11516,1658v244,310,213,828,427,1243c11821,2953,11729,3004,11638,3004v183,259,365,518,548,726c12430,3989,12582,4299,12704,4714v61,259,152,414,366,466c12887,4662,12765,4196,12582,3730v-30,-104,-61,-208,-122,-259c12186,3160,12034,2642,11943,2176v-92,-363,-214,-570,-397,-726c11516,1554,11516,1606,11516,1658xm14563,363v30,-104,61,-208,61,-311l14258,52v61,155,122,311,305,311xm7403,13934v,-52,,-156,,-259c7159,13675,7038,13830,7038,14089v121,-52,243,-103,365,-155xm6763,17145v-121,52,-182,-51,-182,-259c6855,16524,7129,16109,7281,15436v-335,-52,-640,-104,-975,-104c6215,15488,5971,15488,6032,15954v396,104,457,104,884,-104c6824,16058,6763,16161,6702,16265v-152,259,-274,518,-426,777c6185,17197,6154,17353,6215,17560v61,155,152,155,274,52c6550,17560,6641,17456,6733,17508v244,155,396,-52,518,-363c7068,16938,6916,17094,6763,17145xm7220,17094v31,,31,,,c7251,17094,7251,17094,7220,17094v31,,31,,,c7251,17094,7251,17094,7220,17094xm7251,17094v30,103,61,155,122,259c7464,17301,7525,17197,7586,17145v61,-51,122,-103,183,-207c7586,16938,7403,16886,7251,17094xm9444,14504v335,-156,396,-208,518,-570c9749,14037,9566,14193,9292,14348v91,52,122,156,152,156xm7982,13364v91,-104,183,-155,274,-259c8287,13053,8317,13001,8378,12898v-183,,-366,-52,-396,466xm9170,14711v,-52,,-104,-30,-156c9048,14607,8957,14711,8805,14763v182,259,274,155,365,-52xm7769,16990v,,,,,c7799,16990,7799,16990,7799,16990v,-52,,-52,-30,c7769,16938,7769,16938,7769,16990xm3625,4247v,,,,,c3656,4247,3656,4247,3625,4247v31,,,,,c3625,4247,3625,4247,3625,4247xm20412,13519v-30,,-61,-51,-61,-103c20290,13001,20077,12950,19925,12846v-122,-104,-275,-207,-397,-363c19376,12380,19193,12380,19163,12017v-396,-207,-731,-829,-1188,-880c17914,11137,17853,11085,17822,11033v-91,-466,-335,-311,-518,-363c17213,10515,17183,10256,17091,10256v-122,-52,-274,52,-426,104c16634,10308,16634,10153,16604,10153v-214,51,-335,-311,-518,-259c15873,9945,15781,9427,15568,9635v-61,51,-152,-104,-213,-156c15294,9427,15233,9376,15172,9376v-152,103,-244,-52,-366,-156c14867,8754,14867,8754,14684,8547v-121,466,-213,570,-457,311c14075,8702,13953,8547,13770,8650v-61,52,-152,-51,-182,-103c13405,8340,13131,8443,13009,8029v,-52,-92,-52,-122,-52c12674,8081,12491,7822,12308,7718v-122,-52,-274,-52,-396,-155c11607,7200,11242,7096,10907,6941,10450,6734,9962,6630,9475,6475v-31,-104,-31,-207,-61,-311c9292,6216,9170,6268,9048,6319v-91,-155,-152,-259,-213,-362c8713,5905,8652,6319,8530,5957v,-52,-91,-104,-122,-52c8195,6060,8073,5801,7891,5698,7708,5542,7494,5387,7312,5335,6885,5232,6489,5283,6063,4921v-153,-104,-366,-52,-488,-311c5545,4558,5484,4610,5423,4662v-61,,-153,52,-153,c5149,4351,4966,4455,4813,4403v-213,-52,-426,-104,-609,-156c4052,4196,3808,4144,3595,4196v91,155,183,362,305,569c3960,4662,3991,4558,4052,4506v305,156,579,518,883,415c5118,4869,5240,5232,5392,5076v488,415,732,466,1067,415c6489,5594,6520,5698,6550,5750v335,-208,640,-156,884,207c7494,6009,7586,6009,7647,6009v152,,335,51,487,51c8134,6164,8165,6268,8165,6423v182,52,396,155,609,207c8744,6786,8713,6889,8713,6993v122,259,244,207,396,103c9140,6941,9170,6786,9170,6578v31,,61,,61,c9261,6786,9292,6993,9322,7252v153,-52,305,155,488,c9932,7148,10145,7355,10297,7459v31,,92,-52,122,-52c10511,7407,10602,7355,10663,7407v396,311,883,311,1218,829c11912,8288,11973,8288,12003,8288v275,-52,518,207,792,259c13344,8650,13801,9324,14380,9272v30,207,30,311,61,466c14684,9479,14684,9479,14837,9790v122,259,182,259,335,52c15415,9945,15629,10360,15903,10256v183,311,396,570,670,570c16665,11240,16817,10878,16908,10929v183,518,457,622,853,726c17579,11810,17518,11914,17426,12017v-122,104,-304,156,-426,311c16421,13105,15964,14037,15629,15125v-61,207,-183,415,-153,622c15507,16109,15385,16213,15294,16368v-92,208,-214,311,-275,570c14837,17663,14532,18285,14136,18751v-213,259,-427,622,-640,932c13435,19787,13374,19787,13283,19891v,-518,61,-985,-183,-1399c12948,18647,12795,18751,12674,18906v-366,622,-732,1088,-1128,1347c11455,20305,11394,20409,11333,20460v-122,104,-213,208,-335,259c10571,20823,10145,20875,9718,20978v-30,,-61,156,-91,208c9505,21082,9383,20927,9261,20823v-121,155,-243,259,-426,414c8804,20771,8713,20409,8744,20046v30,-518,-92,-932,-214,-1347c8439,18337,8500,18026,8469,17663v-30,-466,153,-673,396,-777c8591,16472,8500,16472,8226,16783v121,155,213,311,61,570c8256,17404,8256,17612,8256,17715v,155,31,311,31,518c8256,18647,8317,19062,8469,19373v122,207,122,518,122,725c8591,20564,8530,21030,8500,21548v61,,122,-52,183,-52c9322,21600,9932,21445,10541,21237v548,-155,1127,-414,1584,-1036c12186,20098,12278,20046,12338,20046v244,,336,-259,396,-622c12826,19424,12917,19476,13039,19476v-30,415,-213,674,-365,984c12887,20668,13070,20823,13283,20512v61,-52,122,-52,213,-103c13862,20201,14166,19787,14380,19269v152,-363,335,-673,518,-984c14928,18233,15019,18181,15019,18078v122,-725,549,-1192,671,-1969c15872,16006,15751,15695,15842,15488v183,-466,366,-984,548,-1451c16665,13416,17000,12846,17396,12432v183,-156,365,-259,548,-415c18036,12121,18157,12276,18279,12380v396,362,792,725,1158,1191c19528,13675,19681,13778,19711,13934v122,362,305,466,457,673c20473,14970,20747,15332,20991,15799v122,207,213,518,365,673c21478,16627,21478,16886,21600,17042r,-2072c21235,14711,20930,13830,20412,13519xm10176,17922v182,-207,304,-518,365,-880c10176,17094,10267,17612,10176,17922xm16208,11292v-153,155,-275,259,-366,363c16055,11862,16147,11706,16208,11292xm3168,4144v153,466,214,518,457,103c3260,3730,2742,3626,2254,3315v214,725,579,777,914,829xm7799,16938v153,259,305,207,488,c8104,16783,7952,16731,7799,16938xm8256,16990v31,,31,,,c8287,16990,8287,16990,8256,16990v31,-52,31,-52,,c8287,16938,8287,16938,8256,16990xm13588,11965v-214,-259,-366,415,-610,104c13253,12432,13253,12432,13557,12276v183,-103,396,-155,579,-207c14563,12017,14959,11965,15385,11914v61,,92,-104,152,-156c15537,11707,15507,11707,15507,11655v-122,,-244,,-335,c15050,11655,14959,11655,14837,11655v-122,,-244,103,-366,52c14349,11655,14258,11551,14106,11396v,155,,259,30,362c13984,11862,13770,11758,13588,11965xm6459,7148v183,104,274,-52,396,-207c6611,6786,6611,6786,6459,7148xm4326,3108v183,104,274,363,488,207c4692,3108,4570,2901,4326,3108xm5728,7096v243,104,243,104,487,c6002,6941,5880,6837,5728,7096xm7342,7200v244,-104,427,-155,610,-207c7677,6682,7677,6682,7342,7200xm914,3108c762,2901,548,2797,366,2642v91,-207,152,-311,243,-518c335,2227,152,2227,,2642v91,103,152,259,244,362c548,3315,884,3574,1188,3833v31,52,92,-52,152,-52c1188,3522,1066,3263,914,3108xm7647,11240v305,-51,548,-518,883,-310c8957,10671,9444,10722,9901,10619v183,-52,396,-52,579,-104c10389,10671,10297,10774,10206,10878v-305,207,-579,414,-914,466c9140,11344,8926,11344,8896,11655v-61,414,213,362,335,466c8957,12276,8713,12483,8469,12639v,52,31,103,31,155c8896,12639,9322,12691,9719,12276v-92,-207,-153,-362,-183,-518c9901,11396,10297,11188,10693,11085v396,-155,793,-363,1280,-570c11668,10360,11425,10153,11242,10204v-305,104,-640,,-945,52c9810,10360,9322,10308,8865,10463v-365,104,-731,208,-1066,466c7677,11033,7495,11033,7342,11085v-335,103,-700,155,-1005,362c6124,11603,5941,11499,5728,11603v-31,,-92,-156,-153,-259c5697,11292,5758,11292,5819,11240v61,-52,122,-155,213,-259c5423,10463,4753,10670,4204,10204v61,-310,214,-207,335,-259c4753,9842,4966,9635,5179,9427v61,-51,122,-259,152,-414c5331,8961,5271,8754,5240,8754v-213,104,-426,-207,-640,-104c4204,8806,3808,8650,3412,8702v-30,-518,609,-466,366,-1088c3443,7407,3108,7252,2803,7045v-92,-52,-183,,-274,c2559,6578,2163,6837,2163,6423,1858,6112,1554,5801,1249,5542v305,-310,579,-673,884,-984c1919,4351,1706,4144,1493,3937v-31,,-61,,-92,51c1523,4144,1645,4299,1797,4403v-182,570,-639,466,-792,1088c1127,5750,1249,6060,1401,6216v214,259,457,362,701,570c2163,6837,2224,6993,2285,7045v61,51,91,155,152,207c2711,7459,3016,7666,3321,7873v-61,518,-427,363,-579,777c3077,8858,3412,9013,3747,9065v335,,701,,1067,c4783,9376,4692,9479,4539,9531v-152,52,-335,103,-487,207c3930,9790,3808,9945,3656,9945v-152,,-366,104,-427,518c3625,10515,4021,10619,4357,10774v365,155,761,104,1218,363c5301,11292,5118,11396,4875,11551v121,155,213,414,274,414c5423,11810,5697,12121,5971,11914v244,-156,518,51,762,-311c6977,11551,7312,11344,7647,11240xm1340,3781v,,,,,c1340,3781,1340,3781,1340,3781r,c1340,3781,1340,3781,1340,3781xm12704,15488v122,-207,244,-363,305,-518c13161,14452,13313,13934,13435,13364v,,-30,-52,-61,-155c13253,13571,13100,13830,13009,14193v-92,414,-153,829,-335,1139c12674,15384,12674,15384,12704,15488xm10785,16265v213,-570,244,-1243,609,-1658c11577,14400,11668,13882,11821,13416v-244,103,-366,259,-427,570c11364,14089,11364,14245,11333,14296v-152,156,-335,311,-365,726c10663,15229,10693,15799,10541,16213v-61,155,-61,414,-91,622c10632,16679,10724,16472,10785,16265xm11333,13001v,,,,,c11333,13001,11333,13001,11333,13001v,,,,,c11333,13001,11333,13001,11333,13001xm12491,12224v-366,311,-853,208,-1127,777c11546,13209,11729,12898,11912,12898v,155,,259,,414c12125,13209,12247,12898,12369,12639v183,-104,427,52,609,-363c12765,12224,12582,12121,12491,12224xm10754,13260v214,156,396,52,549,-259c10937,12846,10937,12846,10754,13260xm10754,13260v,,,,,c10754,13260,10754,13260,10754,13260v,,,,,c10754,13260,10754,13260,10754,13260xm10236,13830v183,-103,336,-207,457,-362c10724,13468,10724,13312,10724,13260v-274,-103,-366,,-488,570xe" fillcolor="#d0af89 [3205]" stroked="f" strokeweight="1pt">
                      <v:stroke miterlimit="4" joinstyle="miter"/>
                      <v:path arrowok="t" o:extrusionok="f" o:connecttype="custom" o:connectlocs="450213,264160;450213,264160;450213,264160;450213,26416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00" w:type="dxa"/>
          </w:tcPr>
          <w:p w14:paraId="2B7A8960" w14:textId="77777777" w:rsidR="0094305D" w:rsidRDefault="0094305D" w:rsidP="0094305D"/>
        </w:tc>
      </w:tr>
      <w:tr w:rsidR="0094305D" w14:paraId="2352D8A4" w14:textId="77777777" w:rsidTr="009800D4">
        <w:trPr>
          <w:trHeight w:val="175"/>
        </w:trPr>
        <w:tc>
          <w:tcPr>
            <w:tcW w:w="3596" w:type="dxa"/>
            <w:gridSpan w:val="5"/>
          </w:tcPr>
          <w:p w14:paraId="4E3EB2F3" w14:textId="77777777" w:rsidR="0094305D" w:rsidRDefault="0094305D" w:rsidP="0094305D"/>
        </w:tc>
        <w:tc>
          <w:tcPr>
            <w:tcW w:w="373" w:type="dxa"/>
          </w:tcPr>
          <w:p w14:paraId="5663E4AD" w14:textId="77777777" w:rsidR="0094305D" w:rsidRDefault="0094305D" w:rsidP="0094305D"/>
        </w:tc>
        <w:tc>
          <w:tcPr>
            <w:tcW w:w="6521" w:type="dxa"/>
            <w:gridSpan w:val="10"/>
          </w:tcPr>
          <w:p w14:paraId="514896DD" w14:textId="77777777" w:rsidR="0094305D" w:rsidRDefault="0094305D" w:rsidP="0094305D"/>
        </w:tc>
        <w:tc>
          <w:tcPr>
            <w:tcW w:w="300" w:type="dxa"/>
          </w:tcPr>
          <w:p w14:paraId="68D08A34" w14:textId="77777777" w:rsidR="0094305D" w:rsidRDefault="0094305D" w:rsidP="0094305D"/>
        </w:tc>
      </w:tr>
      <w:tr w:rsidR="001F5783" w14:paraId="14D7DA17" w14:textId="77777777" w:rsidTr="00F515EB">
        <w:trPr>
          <w:trHeight w:val="175"/>
        </w:trPr>
        <w:tc>
          <w:tcPr>
            <w:tcW w:w="3596" w:type="dxa"/>
            <w:gridSpan w:val="5"/>
          </w:tcPr>
          <w:p w14:paraId="3C4DC6B2" w14:textId="77777777" w:rsidR="001F5783" w:rsidRDefault="001F5783" w:rsidP="0094305D"/>
        </w:tc>
        <w:tc>
          <w:tcPr>
            <w:tcW w:w="373" w:type="dxa"/>
          </w:tcPr>
          <w:p w14:paraId="0ECC8092" w14:textId="77777777" w:rsidR="001F5783" w:rsidRDefault="001F5783" w:rsidP="0094305D"/>
        </w:tc>
        <w:tc>
          <w:tcPr>
            <w:tcW w:w="2241" w:type="dxa"/>
            <w:gridSpan w:val="4"/>
          </w:tcPr>
          <w:p w14:paraId="566D15B6" w14:textId="77777777" w:rsidR="001F5783" w:rsidRDefault="00700697" w:rsidP="001F5783">
            <w:sdt>
              <w:sdtPr>
                <w:id w:val="556518216"/>
                <w:placeholder>
                  <w:docPart w:val="23B335E8E8C24809ACB5953354582BBD"/>
                </w:placeholder>
                <w:temporary/>
                <w:showingPlcHdr/>
                <w15:appearance w15:val="hidden"/>
              </w:sdtPr>
              <w:sdtEndPr/>
              <w:sdtContent>
                <w:r w:rsidR="001F5783">
                  <w:t>Baked Ziti</w:t>
                </w:r>
              </w:sdtContent>
            </w:sdt>
          </w:p>
          <w:p w14:paraId="31E6DB8F" w14:textId="77777777" w:rsidR="001F5783" w:rsidRDefault="00700697" w:rsidP="001F5783">
            <w:sdt>
              <w:sdtPr>
                <w:id w:val="1835329285"/>
                <w:placeholder>
                  <w:docPart w:val="0C2C88F038354DC284559AD8E4E8B2CD"/>
                </w:placeholder>
                <w:temporary/>
                <w:showingPlcHdr/>
                <w15:appearance w15:val="hidden"/>
              </w:sdtPr>
              <w:sdtEndPr/>
              <w:sdtContent>
                <w:r w:rsidR="001F5783">
                  <w:t>Baked Macaroni</w:t>
                </w:r>
              </w:sdtContent>
            </w:sdt>
          </w:p>
          <w:p w14:paraId="0081BAC5" w14:textId="77777777" w:rsidR="001F5783" w:rsidRDefault="00700697" w:rsidP="001F5783">
            <w:sdt>
              <w:sdtPr>
                <w:id w:val="-191849191"/>
                <w:placeholder>
                  <w:docPart w:val="FD00CDCEC9564C96B8152244A7D2FC87"/>
                </w:placeholder>
                <w:temporary/>
                <w:showingPlcHdr/>
                <w15:appearance w15:val="hidden"/>
              </w:sdtPr>
              <w:sdtEndPr/>
              <w:sdtContent>
                <w:r w:rsidR="001F5783">
                  <w:t>Penne with Tomato</w:t>
                </w:r>
              </w:sdtContent>
            </w:sdt>
          </w:p>
          <w:p w14:paraId="0BE6C56D" w14:textId="77777777" w:rsidR="001F5783" w:rsidRDefault="001F5783" w:rsidP="001F5783"/>
        </w:tc>
        <w:tc>
          <w:tcPr>
            <w:tcW w:w="747" w:type="dxa"/>
            <w:gridSpan w:val="2"/>
          </w:tcPr>
          <w:p w14:paraId="2F30A05F" w14:textId="77777777" w:rsidR="001F5783" w:rsidRPr="001F5783" w:rsidRDefault="00700697" w:rsidP="00F515EB">
            <w:sdt>
              <w:sdtPr>
                <w:id w:val="-1177115367"/>
                <w:placeholder>
                  <w:docPart w:val="062BD1A35A764F3C8E4DB59A7B46F639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  <w:p w14:paraId="77851D36" w14:textId="77777777" w:rsidR="001F5783" w:rsidRDefault="00700697" w:rsidP="00F515EB">
            <w:sdt>
              <w:sdtPr>
                <w:id w:val="1106002643"/>
                <w:placeholder>
                  <w:docPart w:val="4B61E96EC9744AD992F3F034F35B18AD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  <w:r w:rsidR="001F5783" w:rsidRPr="001F5783">
              <w:br/>
            </w:r>
            <w:sdt>
              <w:sdtPr>
                <w:id w:val="1489430765"/>
                <w:placeholder>
                  <w:docPart w:val="055934CEF9F44EAEA429437A3189F2AA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</w:tc>
        <w:tc>
          <w:tcPr>
            <w:tcW w:w="333" w:type="dxa"/>
          </w:tcPr>
          <w:p w14:paraId="48BE87C1" w14:textId="77777777" w:rsidR="001F5783" w:rsidRDefault="001F5783" w:rsidP="0094305D"/>
        </w:tc>
        <w:tc>
          <w:tcPr>
            <w:tcW w:w="2452" w:type="dxa"/>
            <w:gridSpan w:val="2"/>
          </w:tcPr>
          <w:p w14:paraId="506AE555" w14:textId="77777777" w:rsidR="001F5783" w:rsidRDefault="00700697" w:rsidP="001F5783">
            <w:sdt>
              <w:sdtPr>
                <w:id w:val="-1544443928"/>
                <w:placeholder>
                  <w:docPart w:val="8C3C6BB170504CE48F2308FBF1F5B18A"/>
                </w:placeholder>
                <w:temporary/>
                <w:showingPlcHdr/>
                <w15:appearance w15:val="hidden"/>
              </w:sdtPr>
              <w:sdtEndPr/>
              <w:sdtContent>
                <w:r w:rsidR="001F5783">
                  <w:t>Spaghetti</w:t>
                </w:r>
              </w:sdtContent>
            </w:sdt>
          </w:p>
          <w:p w14:paraId="2FECCF23" w14:textId="77777777" w:rsidR="001F5783" w:rsidRDefault="00700697" w:rsidP="001F5783">
            <w:sdt>
              <w:sdtPr>
                <w:id w:val="-1407919588"/>
                <w:placeholder>
                  <w:docPart w:val="A2E2E71C4F6E4717964C482D75FCC934"/>
                </w:placeholder>
                <w:temporary/>
                <w:showingPlcHdr/>
                <w15:appearance w15:val="hidden"/>
              </w:sdtPr>
              <w:sdtEndPr/>
              <w:sdtContent>
                <w:r w:rsidR="001F5783">
                  <w:t>Shrimp Scampi</w:t>
                </w:r>
              </w:sdtContent>
            </w:sdt>
          </w:p>
          <w:p w14:paraId="2AD342B7" w14:textId="77777777" w:rsidR="001F5783" w:rsidRDefault="00700697" w:rsidP="001F5783">
            <w:sdt>
              <w:sdtPr>
                <w:id w:val="-333836838"/>
                <w:placeholder>
                  <w:docPart w:val="BE274D7693C64AE6B32EA687FE99FC8B"/>
                </w:placeholder>
                <w:temporary/>
                <w:showingPlcHdr/>
                <w15:appearance w15:val="hidden"/>
              </w:sdtPr>
              <w:sdtEndPr/>
              <w:sdtContent>
                <w:r w:rsidR="001F5783">
                  <w:t>Ag</w:t>
                </w:r>
                <w:r w:rsidR="00B7771D">
                  <w:t>lio</w:t>
                </w:r>
                <w:r w:rsidR="001F5783">
                  <w:t xml:space="preserve"> Olio</w:t>
                </w:r>
              </w:sdtContent>
            </w:sdt>
          </w:p>
        </w:tc>
        <w:tc>
          <w:tcPr>
            <w:tcW w:w="748" w:type="dxa"/>
          </w:tcPr>
          <w:p w14:paraId="05B32786" w14:textId="77777777" w:rsidR="001F5783" w:rsidRPr="001F5783" w:rsidRDefault="00700697" w:rsidP="00F515EB">
            <w:sdt>
              <w:sdtPr>
                <w:id w:val="-19088145"/>
                <w:placeholder>
                  <w:docPart w:val="9907FAF91030424FB7D4DE5BB9E9AA27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  <w:r w:rsidR="001F5783" w:rsidRPr="001F5783">
              <w:br/>
            </w:r>
            <w:sdt>
              <w:sdtPr>
                <w:id w:val="-1779938122"/>
                <w:placeholder>
                  <w:docPart w:val="09FC95D8F40F4E8CB3EF9B7B719EBC5E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  <w:p w14:paraId="44FFE645" w14:textId="77777777" w:rsidR="001F5783" w:rsidRDefault="00700697" w:rsidP="00F515EB">
            <w:sdt>
              <w:sdtPr>
                <w:id w:val="258574794"/>
                <w:placeholder>
                  <w:docPart w:val="AC27A31A084E43A8BA0D9FCB716A8AD5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</w:tc>
        <w:tc>
          <w:tcPr>
            <w:tcW w:w="300" w:type="dxa"/>
          </w:tcPr>
          <w:p w14:paraId="2831AD73" w14:textId="77777777" w:rsidR="001F5783" w:rsidRDefault="001F5783" w:rsidP="0094305D"/>
        </w:tc>
      </w:tr>
      <w:tr w:rsidR="001F5783" w14:paraId="0C7048FE" w14:textId="77777777" w:rsidTr="00A92381">
        <w:trPr>
          <w:trHeight w:val="175"/>
        </w:trPr>
        <w:tc>
          <w:tcPr>
            <w:tcW w:w="3596" w:type="dxa"/>
            <w:gridSpan w:val="5"/>
          </w:tcPr>
          <w:p w14:paraId="37D65882" w14:textId="77777777" w:rsidR="001F5783" w:rsidRDefault="001F5783" w:rsidP="0094305D"/>
        </w:tc>
        <w:tc>
          <w:tcPr>
            <w:tcW w:w="373" w:type="dxa"/>
          </w:tcPr>
          <w:p w14:paraId="350E36E3" w14:textId="77777777" w:rsidR="001F5783" w:rsidRDefault="001F5783" w:rsidP="0094305D"/>
        </w:tc>
        <w:tc>
          <w:tcPr>
            <w:tcW w:w="6521" w:type="dxa"/>
            <w:gridSpan w:val="10"/>
          </w:tcPr>
          <w:p w14:paraId="7D5C7D20" w14:textId="77777777" w:rsidR="001F5783" w:rsidRDefault="001F5783" w:rsidP="0094305D"/>
        </w:tc>
        <w:tc>
          <w:tcPr>
            <w:tcW w:w="300" w:type="dxa"/>
          </w:tcPr>
          <w:p w14:paraId="60392C95" w14:textId="77777777" w:rsidR="001F5783" w:rsidRDefault="001F5783" w:rsidP="0094305D"/>
        </w:tc>
      </w:tr>
      <w:tr w:rsidR="001F5783" w14:paraId="1370CCEB" w14:textId="77777777" w:rsidTr="001F5783">
        <w:trPr>
          <w:trHeight w:val="175"/>
        </w:trPr>
        <w:tc>
          <w:tcPr>
            <w:tcW w:w="3596" w:type="dxa"/>
            <w:gridSpan w:val="5"/>
          </w:tcPr>
          <w:p w14:paraId="4AACEB39" w14:textId="77777777" w:rsidR="001F5783" w:rsidRDefault="001F5783" w:rsidP="0094305D"/>
        </w:tc>
        <w:tc>
          <w:tcPr>
            <w:tcW w:w="373" w:type="dxa"/>
          </w:tcPr>
          <w:p w14:paraId="66C8D753" w14:textId="77777777" w:rsidR="001F5783" w:rsidRDefault="001F5783" w:rsidP="0094305D"/>
        </w:tc>
        <w:tc>
          <w:tcPr>
            <w:tcW w:w="1630" w:type="dxa"/>
            <w:gridSpan w:val="2"/>
            <w:shd w:val="clear" w:color="auto" w:fill="26385B" w:themeFill="accent1"/>
          </w:tcPr>
          <w:p w14:paraId="41F98164" w14:textId="77777777" w:rsidR="001F5783" w:rsidRDefault="001F5783" w:rsidP="001F5783">
            <w:pPr>
              <w:pStyle w:val="GraphicAnchor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B3A2CCA" wp14:editId="3E2E8B3A">
                      <wp:extent cx="928631" cy="638814"/>
                      <wp:effectExtent l="0" t="0" r="0" b="0"/>
                      <wp:docPr id="27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8631" cy="63881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77" h="21600" extrusionOk="0">
                                    <a:moveTo>
                                      <a:pt x="9207" y="1889"/>
                                    </a:moveTo>
                                    <a:cubicBezTo>
                                      <a:pt x="9207" y="2104"/>
                                      <a:pt x="9295" y="2233"/>
                                      <a:pt x="9384" y="2362"/>
                                    </a:cubicBezTo>
                                    <a:cubicBezTo>
                                      <a:pt x="9472" y="2534"/>
                                      <a:pt x="9561" y="2662"/>
                                      <a:pt x="9649" y="2791"/>
                                    </a:cubicBezTo>
                                    <a:cubicBezTo>
                                      <a:pt x="9708" y="2877"/>
                                      <a:pt x="9826" y="2877"/>
                                      <a:pt x="9856" y="2963"/>
                                    </a:cubicBezTo>
                                    <a:cubicBezTo>
                                      <a:pt x="9915" y="3135"/>
                                      <a:pt x="10033" y="2920"/>
                                      <a:pt x="10092" y="3092"/>
                                    </a:cubicBezTo>
                                    <a:cubicBezTo>
                                      <a:pt x="10121" y="3178"/>
                                      <a:pt x="10239" y="3178"/>
                                      <a:pt x="10328" y="3221"/>
                                    </a:cubicBezTo>
                                    <a:cubicBezTo>
                                      <a:pt x="10534" y="3307"/>
                                      <a:pt x="10593" y="3435"/>
                                      <a:pt x="10534" y="3693"/>
                                    </a:cubicBezTo>
                                    <a:cubicBezTo>
                                      <a:pt x="10475" y="3951"/>
                                      <a:pt x="10475" y="4208"/>
                                      <a:pt x="10446" y="4423"/>
                                    </a:cubicBezTo>
                                    <a:cubicBezTo>
                                      <a:pt x="10387" y="4852"/>
                                      <a:pt x="10328" y="5239"/>
                                      <a:pt x="10269" y="5668"/>
                                    </a:cubicBezTo>
                                    <a:cubicBezTo>
                                      <a:pt x="10269" y="5754"/>
                                      <a:pt x="10239" y="5840"/>
                                      <a:pt x="10269" y="5883"/>
                                    </a:cubicBezTo>
                                    <a:cubicBezTo>
                                      <a:pt x="10357" y="6012"/>
                                      <a:pt x="10328" y="6141"/>
                                      <a:pt x="10328" y="6313"/>
                                    </a:cubicBezTo>
                                    <a:cubicBezTo>
                                      <a:pt x="10328" y="6398"/>
                                      <a:pt x="10298" y="6527"/>
                                      <a:pt x="10328" y="6613"/>
                                    </a:cubicBezTo>
                                    <a:cubicBezTo>
                                      <a:pt x="10387" y="6785"/>
                                      <a:pt x="10328" y="7043"/>
                                      <a:pt x="10475" y="7128"/>
                                    </a:cubicBezTo>
                                    <a:cubicBezTo>
                                      <a:pt x="10505" y="7128"/>
                                      <a:pt x="10475" y="7214"/>
                                      <a:pt x="10475" y="7257"/>
                                    </a:cubicBezTo>
                                    <a:cubicBezTo>
                                      <a:pt x="10446" y="7515"/>
                                      <a:pt x="10652" y="7644"/>
                                      <a:pt x="10593" y="7944"/>
                                    </a:cubicBezTo>
                                    <a:cubicBezTo>
                                      <a:pt x="10593" y="7944"/>
                                      <a:pt x="10593" y="7944"/>
                                      <a:pt x="10623" y="7944"/>
                                    </a:cubicBezTo>
                                    <a:cubicBezTo>
                                      <a:pt x="10741" y="7944"/>
                                      <a:pt x="10711" y="8030"/>
                                      <a:pt x="10682" y="8159"/>
                                    </a:cubicBezTo>
                                    <a:cubicBezTo>
                                      <a:pt x="10682" y="8202"/>
                                      <a:pt x="10711" y="8245"/>
                                      <a:pt x="10711" y="8288"/>
                                    </a:cubicBezTo>
                                    <a:cubicBezTo>
                                      <a:pt x="10771" y="8202"/>
                                      <a:pt x="10800" y="8245"/>
                                      <a:pt x="10800" y="8331"/>
                                    </a:cubicBezTo>
                                    <a:cubicBezTo>
                                      <a:pt x="10800" y="8545"/>
                                      <a:pt x="10859" y="8717"/>
                                      <a:pt x="11007" y="8803"/>
                                    </a:cubicBezTo>
                                    <a:cubicBezTo>
                                      <a:pt x="11036" y="8803"/>
                                      <a:pt x="11036" y="8889"/>
                                      <a:pt x="11066" y="8932"/>
                                    </a:cubicBezTo>
                                    <a:cubicBezTo>
                                      <a:pt x="11213" y="9275"/>
                                      <a:pt x="11243" y="9705"/>
                                      <a:pt x="11508" y="9963"/>
                                    </a:cubicBezTo>
                                    <a:cubicBezTo>
                                      <a:pt x="11538" y="10005"/>
                                      <a:pt x="11626" y="10048"/>
                                      <a:pt x="11626" y="10091"/>
                                    </a:cubicBezTo>
                                    <a:cubicBezTo>
                                      <a:pt x="11597" y="10263"/>
                                      <a:pt x="11656" y="10263"/>
                                      <a:pt x="11744" y="10306"/>
                                    </a:cubicBezTo>
                                    <a:cubicBezTo>
                                      <a:pt x="11774" y="10306"/>
                                      <a:pt x="11803" y="10392"/>
                                      <a:pt x="11803" y="10435"/>
                                    </a:cubicBezTo>
                                    <a:cubicBezTo>
                                      <a:pt x="11803" y="10607"/>
                                      <a:pt x="11862" y="10693"/>
                                      <a:pt x="11980" y="10735"/>
                                    </a:cubicBezTo>
                                    <a:cubicBezTo>
                                      <a:pt x="12010" y="10778"/>
                                      <a:pt x="12069" y="10778"/>
                                      <a:pt x="12069" y="10821"/>
                                    </a:cubicBezTo>
                                    <a:cubicBezTo>
                                      <a:pt x="12069" y="10993"/>
                                      <a:pt x="12187" y="11079"/>
                                      <a:pt x="12275" y="11122"/>
                                    </a:cubicBezTo>
                                    <a:cubicBezTo>
                                      <a:pt x="12393" y="11165"/>
                                      <a:pt x="12364" y="11380"/>
                                      <a:pt x="12482" y="11423"/>
                                    </a:cubicBezTo>
                                    <a:cubicBezTo>
                                      <a:pt x="12511" y="11423"/>
                                      <a:pt x="12777" y="11938"/>
                                      <a:pt x="12807" y="11981"/>
                                    </a:cubicBezTo>
                                    <a:cubicBezTo>
                                      <a:pt x="12895" y="12153"/>
                                      <a:pt x="12954" y="12324"/>
                                      <a:pt x="13161" y="12281"/>
                                    </a:cubicBezTo>
                                    <a:cubicBezTo>
                                      <a:pt x="13161" y="12067"/>
                                      <a:pt x="13043" y="11981"/>
                                      <a:pt x="12984" y="11852"/>
                                    </a:cubicBezTo>
                                    <a:cubicBezTo>
                                      <a:pt x="12925" y="11766"/>
                                      <a:pt x="12836" y="11680"/>
                                      <a:pt x="12836" y="11551"/>
                                    </a:cubicBezTo>
                                    <a:cubicBezTo>
                                      <a:pt x="12807" y="11423"/>
                                      <a:pt x="12748" y="11337"/>
                                      <a:pt x="12718" y="11208"/>
                                    </a:cubicBezTo>
                                    <a:cubicBezTo>
                                      <a:pt x="12718" y="11165"/>
                                      <a:pt x="12689" y="11165"/>
                                      <a:pt x="12659" y="11165"/>
                                    </a:cubicBezTo>
                                    <a:lnTo>
                                      <a:pt x="12452" y="10907"/>
                                    </a:lnTo>
                                    <a:cubicBezTo>
                                      <a:pt x="12423" y="10778"/>
                                      <a:pt x="12216" y="10478"/>
                                      <a:pt x="12128" y="10349"/>
                                    </a:cubicBezTo>
                                    <a:cubicBezTo>
                                      <a:pt x="12098" y="10306"/>
                                      <a:pt x="12010" y="10220"/>
                                      <a:pt x="12010" y="10177"/>
                                    </a:cubicBezTo>
                                    <a:cubicBezTo>
                                      <a:pt x="12069" y="9920"/>
                                      <a:pt x="11921" y="9963"/>
                                      <a:pt x="11862" y="9920"/>
                                    </a:cubicBezTo>
                                    <a:cubicBezTo>
                                      <a:pt x="11833" y="9748"/>
                                      <a:pt x="11803" y="9619"/>
                                      <a:pt x="11744" y="9447"/>
                                    </a:cubicBezTo>
                                    <a:cubicBezTo>
                                      <a:pt x="11715" y="9576"/>
                                      <a:pt x="11685" y="9619"/>
                                      <a:pt x="11626" y="9748"/>
                                    </a:cubicBezTo>
                                    <a:cubicBezTo>
                                      <a:pt x="11597" y="9490"/>
                                      <a:pt x="11685" y="9233"/>
                                      <a:pt x="11449" y="9233"/>
                                    </a:cubicBezTo>
                                    <a:cubicBezTo>
                                      <a:pt x="11449" y="9233"/>
                                      <a:pt x="11449" y="9190"/>
                                      <a:pt x="11449" y="9190"/>
                                    </a:cubicBezTo>
                                    <a:cubicBezTo>
                                      <a:pt x="11420" y="9061"/>
                                      <a:pt x="11420" y="8975"/>
                                      <a:pt x="11390" y="8846"/>
                                    </a:cubicBezTo>
                                    <a:cubicBezTo>
                                      <a:pt x="11331" y="8846"/>
                                      <a:pt x="11302" y="8889"/>
                                      <a:pt x="11272" y="8889"/>
                                    </a:cubicBezTo>
                                    <a:cubicBezTo>
                                      <a:pt x="11302" y="8760"/>
                                      <a:pt x="11331" y="8631"/>
                                      <a:pt x="11213" y="8631"/>
                                    </a:cubicBezTo>
                                    <a:cubicBezTo>
                                      <a:pt x="11154" y="8631"/>
                                      <a:pt x="11125" y="8631"/>
                                      <a:pt x="11095" y="8546"/>
                                    </a:cubicBezTo>
                                    <a:cubicBezTo>
                                      <a:pt x="11095" y="8417"/>
                                      <a:pt x="10889" y="8331"/>
                                      <a:pt x="11066" y="8116"/>
                                    </a:cubicBezTo>
                                    <a:cubicBezTo>
                                      <a:pt x="11036" y="8116"/>
                                      <a:pt x="11036" y="8073"/>
                                      <a:pt x="11007" y="8073"/>
                                    </a:cubicBezTo>
                                    <a:cubicBezTo>
                                      <a:pt x="10977" y="8073"/>
                                      <a:pt x="10948" y="8030"/>
                                      <a:pt x="10948" y="8030"/>
                                    </a:cubicBezTo>
                                    <a:cubicBezTo>
                                      <a:pt x="10918" y="7773"/>
                                      <a:pt x="10741" y="7601"/>
                                      <a:pt x="10800" y="7257"/>
                                    </a:cubicBezTo>
                                    <a:cubicBezTo>
                                      <a:pt x="10800" y="7214"/>
                                      <a:pt x="10770" y="7171"/>
                                      <a:pt x="10770" y="7128"/>
                                    </a:cubicBezTo>
                                    <a:cubicBezTo>
                                      <a:pt x="10652" y="6871"/>
                                      <a:pt x="10623" y="6613"/>
                                      <a:pt x="10623" y="6270"/>
                                    </a:cubicBezTo>
                                    <a:cubicBezTo>
                                      <a:pt x="10623" y="6184"/>
                                      <a:pt x="10534" y="6055"/>
                                      <a:pt x="10534" y="6012"/>
                                    </a:cubicBezTo>
                                    <a:cubicBezTo>
                                      <a:pt x="10652" y="5883"/>
                                      <a:pt x="10505" y="5797"/>
                                      <a:pt x="10564" y="5668"/>
                                    </a:cubicBezTo>
                                    <a:cubicBezTo>
                                      <a:pt x="10593" y="5583"/>
                                      <a:pt x="10534" y="5411"/>
                                      <a:pt x="10534" y="5282"/>
                                    </a:cubicBezTo>
                                    <a:cubicBezTo>
                                      <a:pt x="10534" y="5282"/>
                                      <a:pt x="10534" y="5239"/>
                                      <a:pt x="10564" y="5196"/>
                                    </a:cubicBezTo>
                                    <a:cubicBezTo>
                                      <a:pt x="10711" y="5110"/>
                                      <a:pt x="10652" y="4981"/>
                                      <a:pt x="10623" y="4853"/>
                                    </a:cubicBezTo>
                                    <a:cubicBezTo>
                                      <a:pt x="10623" y="4810"/>
                                      <a:pt x="10564" y="4724"/>
                                      <a:pt x="10593" y="4681"/>
                                    </a:cubicBezTo>
                                    <a:cubicBezTo>
                                      <a:pt x="10682" y="4294"/>
                                      <a:pt x="10771" y="3865"/>
                                      <a:pt x="10859" y="3435"/>
                                    </a:cubicBezTo>
                                    <a:cubicBezTo>
                                      <a:pt x="11007" y="3564"/>
                                      <a:pt x="11154" y="3521"/>
                                      <a:pt x="11243" y="3693"/>
                                    </a:cubicBezTo>
                                    <a:cubicBezTo>
                                      <a:pt x="11302" y="3822"/>
                                      <a:pt x="11449" y="3865"/>
                                      <a:pt x="11567" y="3865"/>
                                    </a:cubicBezTo>
                                    <a:cubicBezTo>
                                      <a:pt x="11685" y="3908"/>
                                      <a:pt x="11833" y="3865"/>
                                      <a:pt x="11980" y="3822"/>
                                    </a:cubicBezTo>
                                    <a:cubicBezTo>
                                      <a:pt x="12010" y="3822"/>
                                      <a:pt x="12010" y="3736"/>
                                      <a:pt x="12039" y="3736"/>
                                    </a:cubicBezTo>
                                    <a:cubicBezTo>
                                      <a:pt x="12334" y="3435"/>
                                      <a:pt x="12364" y="3178"/>
                                      <a:pt x="12039" y="2920"/>
                                    </a:cubicBezTo>
                                    <a:cubicBezTo>
                                      <a:pt x="12069" y="3135"/>
                                      <a:pt x="12098" y="3307"/>
                                      <a:pt x="12128" y="3478"/>
                                    </a:cubicBezTo>
                                    <a:cubicBezTo>
                                      <a:pt x="12039" y="3564"/>
                                      <a:pt x="11951" y="3607"/>
                                      <a:pt x="11862" y="3650"/>
                                    </a:cubicBezTo>
                                    <a:cubicBezTo>
                                      <a:pt x="11833" y="3607"/>
                                      <a:pt x="11803" y="3564"/>
                                      <a:pt x="11774" y="3564"/>
                                    </a:cubicBezTo>
                                    <a:cubicBezTo>
                                      <a:pt x="11538" y="3564"/>
                                      <a:pt x="11390" y="3392"/>
                                      <a:pt x="11213" y="3307"/>
                                    </a:cubicBezTo>
                                    <a:cubicBezTo>
                                      <a:pt x="11036" y="3221"/>
                                      <a:pt x="11066" y="3006"/>
                                      <a:pt x="11243" y="2877"/>
                                    </a:cubicBezTo>
                                    <a:cubicBezTo>
                                      <a:pt x="11272" y="2834"/>
                                      <a:pt x="11302" y="2834"/>
                                      <a:pt x="11361" y="2791"/>
                                    </a:cubicBezTo>
                                    <a:cubicBezTo>
                                      <a:pt x="11331" y="2705"/>
                                      <a:pt x="11302" y="2662"/>
                                      <a:pt x="11272" y="2577"/>
                                    </a:cubicBezTo>
                                    <a:cubicBezTo>
                                      <a:pt x="11213" y="2662"/>
                                      <a:pt x="11184" y="2748"/>
                                      <a:pt x="11154" y="2791"/>
                                    </a:cubicBezTo>
                                    <a:cubicBezTo>
                                      <a:pt x="11095" y="2791"/>
                                      <a:pt x="11036" y="2748"/>
                                      <a:pt x="11007" y="2748"/>
                                    </a:cubicBezTo>
                                    <a:cubicBezTo>
                                      <a:pt x="10859" y="2920"/>
                                      <a:pt x="10741" y="2834"/>
                                      <a:pt x="10593" y="2834"/>
                                    </a:cubicBezTo>
                                    <a:cubicBezTo>
                                      <a:pt x="10357" y="2834"/>
                                      <a:pt x="10180" y="2705"/>
                                      <a:pt x="9974" y="2620"/>
                                    </a:cubicBezTo>
                                    <a:cubicBezTo>
                                      <a:pt x="9856" y="2577"/>
                                      <a:pt x="9738" y="2448"/>
                                      <a:pt x="9708" y="2319"/>
                                    </a:cubicBezTo>
                                    <a:cubicBezTo>
                                      <a:pt x="9649" y="2061"/>
                                      <a:pt x="9472" y="1975"/>
                                      <a:pt x="9413" y="1761"/>
                                    </a:cubicBezTo>
                                    <a:cubicBezTo>
                                      <a:pt x="9413" y="1718"/>
                                      <a:pt x="9443" y="1632"/>
                                      <a:pt x="9443" y="1589"/>
                                    </a:cubicBezTo>
                                    <a:cubicBezTo>
                                      <a:pt x="9472" y="1374"/>
                                      <a:pt x="9443" y="1288"/>
                                      <a:pt x="9295" y="1245"/>
                                    </a:cubicBezTo>
                                    <a:cubicBezTo>
                                      <a:pt x="9295" y="1245"/>
                                      <a:pt x="9266" y="1245"/>
                                      <a:pt x="9266" y="1202"/>
                                    </a:cubicBezTo>
                                    <a:cubicBezTo>
                                      <a:pt x="9118" y="1546"/>
                                      <a:pt x="9207" y="1718"/>
                                      <a:pt x="9207" y="1889"/>
                                    </a:cubicBezTo>
                                    <a:close/>
                                    <a:moveTo>
                                      <a:pt x="13102" y="12324"/>
                                    </a:moveTo>
                                    <a:cubicBezTo>
                                      <a:pt x="13102" y="12324"/>
                                      <a:pt x="13102" y="12324"/>
                                      <a:pt x="13102" y="12324"/>
                                    </a:cubicBezTo>
                                    <a:cubicBezTo>
                                      <a:pt x="13102" y="12324"/>
                                      <a:pt x="13102" y="12324"/>
                                      <a:pt x="13102" y="12324"/>
                                    </a:cubicBezTo>
                                    <a:cubicBezTo>
                                      <a:pt x="13102" y="12324"/>
                                      <a:pt x="13102" y="12324"/>
                                      <a:pt x="13102" y="12324"/>
                                    </a:cubicBezTo>
                                    <a:cubicBezTo>
                                      <a:pt x="13102" y="12324"/>
                                      <a:pt x="13102" y="12324"/>
                                      <a:pt x="13102" y="12324"/>
                                    </a:cubicBezTo>
                                    <a:close/>
                                    <a:moveTo>
                                      <a:pt x="13102" y="12668"/>
                                    </a:moveTo>
                                    <a:cubicBezTo>
                                      <a:pt x="13220" y="12797"/>
                                      <a:pt x="13131" y="13140"/>
                                      <a:pt x="13367" y="13140"/>
                                    </a:cubicBezTo>
                                    <a:cubicBezTo>
                                      <a:pt x="13338" y="13355"/>
                                      <a:pt x="13485" y="13484"/>
                                      <a:pt x="13456" y="13699"/>
                                    </a:cubicBezTo>
                                    <a:cubicBezTo>
                                      <a:pt x="13456" y="13699"/>
                                      <a:pt x="13485" y="13656"/>
                                      <a:pt x="13485" y="13656"/>
                                    </a:cubicBezTo>
                                    <a:cubicBezTo>
                                      <a:pt x="13574" y="13226"/>
                                      <a:pt x="13397" y="12926"/>
                                      <a:pt x="13279" y="12625"/>
                                    </a:cubicBezTo>
                                    <a:cubicBezTo>
                                      <a:pt x="13249" y="12539"/>
                                      <a:pt x="13220" y="12496"/>
                                      <a:pt x="13220" y="12367"/>
                                    </a:cubicBezTo>
                                    <a:cubicBezTo>
                                      <a:pt x="13220" y="12281"/>
                                      <a:pt x="13161" y="12239"/>
                                      <a:pt x="13102" y="12324"/>
                                    </a:cubicBezTo>
                                    <a:cubicBezTo>
                                      <a:pt x="12984" y="12453"/>
                                      <a:pt x="13013" y="12625"/>
                                      <a:pt x="13102" y="12668"/>
                                    </a:cubicBezTo>
                                    <a:close/>
                                    <a:moveTo>
                                      <a:pt x="9207" y="1288"/>
                                    </a:moveTo>
                                    <a:cubicBezTo>
                                      <a:pt x="9207" y="1288"/>
                                      <a:pt x="9207" y="1288"/>
                                      <a:pt x="9207" y="1288"/>
                                    </a:cubicBezTo>
                                    <a:lnTo>
                                      <a:pt x="9207" y="1288"/>
                                    </a:lnTo>
                                    <a:cubicBezTo>
                                      <a:pt x="9207" y="1288"/>
                                      <a:pt x="9207" y="1288"/>
                                      <a:pt x="9207" y="1288"/>
                                    </a:cubicBezTo>
                                    <a:close/>
                                    <a:moveTo>
                                      <a:pt x="7554" y="5024"/>
                                    </a:moveTo>
                                    <a:cubicBezTo>
                                      <a:pt x="7643" y="5153"/>
                                      <a:pt x="7643" y="5153"/>
                                      <a:pt x="7672" y="5282"/>
                                    </a:cubicBezTo>
                                    <a:cubicBezTo>
                                      <a:pt x="7731" y="5540"/>
                                      <a:pt x="7820" y="5754"/>
                                      <a:pt x="7908" y="5969"/>
                                    </a:cubicBezTo>
                                    <a:cubicBezTo>
                                      <a:pt x="7908" y="6012"/>
                                      <a:pt x="7997" y="6012"/>
                                      <a:pt x="8026" y="6012"/>
                                    </a:cubicBezTo>
                                    <a:cubicBezTo>
                                      <a:pt x="8174" y="6012"/>
                                      <a:pt x="8144" y="6184"/>
                                      <a:pt x="8115" y="6270"/>
                                    </a:cubicBezTo>
                                    <a:cubicBezTo>
                                      <a:pt x="8203" y="6398"/>
                                      <a:pt x="8292" y="6570"/>
                                      <a:pt x="8410" y="6570"/>
                                    </a:cubicBezTo>
                                    <a:cubicBezTo>
                                      <a:pt x="8616" y="6570"/>
                                      <a:pt x="8557" y="6914"/>
                                      <a:pt x="8734" y="6914"/>
                                    </a:cubicBezTo>
                                    <a:cubicBezTo>
                                      <a:pt x="8705" y="7085"/>
                                      <a:pt x="8764" y="7085"/>
                                      <a:pt x="8852" y="7171"/>
                                    </a:cubicBezTo>
                                    <a:cubicBezTo>
                                      <a:pt x="8941" y="7257"/>
                                      <a:pt x="9030" y="7386"/>
                                      <a:pt x="9089" y="7472"/>
                                    </a:cubicBezTo>
                                    <a:cubicBezTo>
                                      <a:pt x="9059" y="7558"/>
                                      <a:pt x="9030" y="7601"/>
                                      <a:pt x="9000" y="7644"/>
                                    </a:cubicBezTo>
                                    <a:cubicBezTo>
                                      <a:pt x="9148" y="7644"/>
                                      <a:pt x="9207" y="7773"/>
                                      <a:pt x="9266" y="7944"/>
                                    </a:cubicBezTo>
                                    <a:cubicBezTo>
                                      <a:pt x="9325" y="8159"/>
                                      <a:pt x="9118" y="8159"/>
                                      <a:pt x="9089" y="8374"/>
                                    </a:cubicBezTo>
                                    <a:cubicBezTo>
                                      <a:pt x="9148" y="8417"/>
                                      <a:pt x="9207" y="8503"/>
                                      <a:pt x="9266" y="8546"/>
                                    </a:cubicBezTo>
                                    <a:cubicBezTo>
                                      <a:pt x="9207" y="8588"/>
                                      <a:pt x="9148" y="8588"/>
                                      <a:pt x="9118" y="8631"/>
                                    </a:cubicBezTo>
                                    <a:cubicBezTo>
                                      <a:pt x="9148" y="8803"/>
                                      <a:pt x="9148" y="8932"/>
                                      <a:pt x="9177" y="9104"/>
                                    </a:cubicBezTo>
                                    <a:cubicBezTo>
                                      <a:pt x="9089" y="9190"/>
                                      <a:pt x="9000" y="9318"/>
                                      <a:pt x="8911" y="9318"/>
                                    </a:cubicBezTo>
                                    <a:cubicBezTo>
                                      <a:pt x="8764" y="9361"/>
                                      <a:pt x="8646" y="9533"/>
                                      <a:pt x="8528" y="9619"/>
                                    </a:cubicBezTo>
                                    <a:cubicBezTo>
                                      <a:pt x="8174" y="9963"/>
                                      <a:pt x="7967" y="10435"/>
                                      <a:pt x="7967" y="10993"/>
                                    </a:cubicBezTo>
                                    <a:cubicBezTo>
                                      <a:pt x="8026" y="11036"/>
                                      <a:pt x="8203" y="11036"/>
                                      <a:pt x="8321" y="10993"/>
                                    </a:cubicBezTo>
                                    <a:cubicBezTo>
                                      <a:pt x="8351" y="10993"/>
                                      <a:pt x="8380" y="10993"/>
                                      <a:pt x="8380" y="11036"/>
                                    </a:cubicBezTo>
                                    <a:cubicBezTo>
                                      <a:pt x="8528" y="11208"/>
                                      <a:pt x="8557" y="11208"/>
                                      <a:pt x="8675" y="11036"/>
                                    </a:cubicBezTo>
                                    <a:cubicBezTo>
                                      <a:pt x="8705" y="10950"/>
                                      <a:pt x="8734" y="10907"/>
                                      <a:pt x="8793" y="10907"/>
                                    </a:cubicBezTo>
                                    <a:cubicBezTo>
                                      <a:pt x="8941" y="10907"/>
                                      <a:pt x="9030" y="10736"/>
                                      <a:pt x="9089" y="10564"/>
                                    </a:cubicBezTo>
                                    <a:cubicBezTo>
                                      <a:pt x="9148" y="10349"/>
                                      <a:pt x="9266" y="10177"/>
                                      <a:pt x="9266" y="9920"/>
                                    </a:cubicBezTo>
                                    <a:cubicBezTo>
                                      <a:pt x="9266" y="9791"/>
                                      <a:pt x="9354" y="9619"/>
                                      <a:pt x="9354" y="9447"/>
                                    </a:cubicBezTo>
                                    <a:cubicBezTo>
                                      <a:pt x="9384" y="9190"/>
                                      <a:pt x="9590" y="8932"/>
                                      <a:pt x="9443" y="8717"/>
                                    </a:cubicBezTo>
                                    <a:cubicBezTo>
                                      <a:pt x="9443" y="8717"/>
                                      <a:pt x="9443" y="8631"/>
                                      <a:pt x="9472" y="8588"/>
                                    </a:cubicBezTo>
                                    <a:cubicBezTo>
                                      <a:pt x="9502" y="8503"/>
                                      <a:pt x="9531" y="8116"/>
                                      <a:pt x="9502" y="8073"/>
                                    </a:cubicBezTo>
                                    <a:cubicBezTo>
                                      <a:pt x="9413" y="7944"/>
                                      <a:pt x="9502" y="7644"/>
                                      <a:pt x="9295" y="7601"/>
                                    </a:cubicBezTo>
                                    <a:cubicBezTo>
                                      <a:pt x="9295" y="7601"/>
                                      <a:pt x="9266" y="7558"/>
                                      <a:pt x="9266" y="7558"/>
                                    </a:cubicBezTo>
                                    <a:cubicBezTo>
                                      <a:pt x="9325" y="7343"/>
                                      <a:pt x="9177" y="7300"/>
                                      <a:pt x="9118" y="7214"/>
                                    </a:cubicBezTo>
                                    <a:cubicBezTo>
                                      <a:pt x="9059" y="7128"/>
                                      <a:pt x="8970" y="7043"/>
                                      <a:pt x="8941" y="6871"/>
                                    </a:cubicBezTo>
                                    <a:cubicBezTo>
                                      <a:pt x="8911" y="6742"/>
                                      <a:pt x="8882" y="6613"/>
                                      <a:pt x="8764" y="6613"/>
                                    </a:cubicBezTo>
                                    <a:cubicBezTo>
                                      <a:pt x="8734" y="6613"/>
                                      <a:pt x="8705" y="6570"/>
                                      <a:pt x="8705" y="6570"/>
                                    </a:cubicBezTo>
                                    <a:cubicBezTo>
                                      <a:pt x="8705" y="6398"/>
                                      <a:pt x="8616" y="6356"/>
                                      <a:pt x="8528" y="6313"/>
                                    </a:cubicBezTo>
                                    <a:cubicBezTo>
                                      <a:pt x="8469" y="6270"/>
                                      <a:pt x="8410" y="6184"/>
                                      <a:pt x="8321" y="6141"/>
                                    </a:cubicBezTo>
                                    <a:cubicBezTo>
                                      <a:pt x="8085" y="6012"/>
                                      <a:pt x="8056" y="5626"/>
                                      <a:pt x="7849" y="5411"/>
                                    </a:cubicBezTo>
                                    <a:cubicBezTo>
                                      <a:pt x="7849" y="5411"/>
                                      <a:pt x="7849" y="5368"/>
                                      <a:pt x="7849" y="5325"/>
                                    </a:cubicBezTo>
                                    <a:cubicBezTo>
                                      <a:pt x="7820" y="5153"/>
                                      <a:pt x="7790" y="4981"/>
                                      <a:pt x="7820" y="4767"/>
                                    </a:cubicBezTo>
                                    <a:cubicBezTo>
                                      <a:pt x="7849" y="4638"/>
                                      <a:pt x="7761" y="4595"/>
                                      <a:pt x="7731" y="4509"/>
                                    </a:cubicBezTo>
                                    <a:cubicBezTo>
                                      <a:pt x="7613" y="4724"/>
                                      <a:pt x="7554" y="4852"/>
                                      <a:pt x="7554" y="5024"/>
                                    </a:cubicBezTo>
                                    <a:close/>
                                    <a:moveTo>
                                      <a:pt x="9118" y="9791"/>
                                    </a:moveTo>
                                    <a:cubicBezTo>
                                      <a:pt x="9089" y="9920"/>
                                      <a:pt x="9030" y="10091"/>
                                      <a:pt x="9000" y="10220"/>
                                    </a:cubicBezTo>
                                    <a:cubicBezTo>
                                      <a:pt x="8941" y="10564"/>
                                      <a:pt x="8764" y="10864"/>
                                      <a:pt x="8528" y="10907"/>
                                    </a:cubicBezTo>
                                    <a:cubicBezTo>
                                      <a:pt x="8410" y="10950"/>
                                      <a:pt x="8292" y="10864"/>
                                      <a:pt x="8144" y="10864"/>
                                    </a:cubicBezTo>
                                    <a:cubicBezTo>
                                      <a:pt x="8144" y="10736"/>
                                      <a:pt x="8056" y="10607"/>
                                      <a:pt x="8203" y="10478"/>
                                    </a:cubicBezTo>
                                    <a:cubicBezTo>
                                      <a:pt x="8233" y="10435"/>
                                      <a:pt x="8233" y="10306"/>
                                      <a:pt x="8292" y="10263"/>
                                    </a:cubicBezTo>
                                    <a:cubicBezTo>
                                      <a:pt x="8351" y="10134"/>
                                      <a:pt x="8410" y="9963"/>
                                      <a:pt x="8469" y="9920"/>
                                    </a:cubicBezTo>
                                    <a:cubicBezTo>
                                      <a:pt x="8616" y="9834"/>
                                      <a:pt x="8675" y="9705"/>
                                      <a:pt x="8764" y="9533"/>
                                    </a:cubicBezTo>
                                    <a:cubicBezTo>
                                      <a:pt x="8823" y="9490"/>
                                      <a:pt x="8911" y="9619"/>
                                      <a:pt x="8971" y="9404"/>
                                    </a:cubicBezTo>
                                    <a:cubicBezTo>
                                      <a:pt x="9030" y="9490"/>
                                      <a:pt x="9059" y="9576"/>
                                      <a:pt x="9118" y="9662"/>
                                    </a:cubicBezTo>
                                    <a:cubicBezTo>
                                      <a:pt x="9118" y="9748"/>
                                      <a:pt x="9118" y="9791"/>
                                      <a:pt x="9118" y="9791"/>
                                    </a:cubicBezTo>
                                    <a:close/>
                                    <a:moveTo>
                                      <a:pt x="9207" y="1288"/>
                                    </a:moveTo>
                                    <a:cubicBezTo>
                                      <a:pt x="9207" y="1288"/>
                                      <a:pt x="9207" y="1288"/>
                                      <a:pt x="9207" y="1288"/>
                                    </a:cubicBezTo>
                                    <a:cubicBezTo>
                                      <a:pt x="9207" y="1288"/>
                                      <a:pt x="9207" y="1288"/>
                                      <a:pt x="9207" y="1288"/>
                                    </a:cubicBezTo>
                                    <a:lnTo>
                                      <a:pt x="9207" y="1288"/>
                                    </a:lnTo>
                                    <a:close/>
                                    <a:moveTo>
                                      <a:pt x="7702" y="4595"/>
                                    </a:moveTo>
                                    <a:cubicBezTo>
                                      <a:pt x="7702" y="4595"/>
                                      <a:pt x="7702" y="4595"/>
                                      <a:pt x="7702" y="4595"/>
                                    </a:cubicBezTo>
                                    <a:cubicBezTo>
                                      <a:pt x="7702" y="4595"/>
                                      <a:pt x="7702" y="4595"/>
                                      <a:pt x="7702" y="4595"/>
                                    </a:cubicBezTo>
                                    <a:cubicBezTo>
                                      <a:pt x="7702" y="4595"/>
                                      <a:pt x="7702" y="4595"/>
                                      <a:pt x="7702" y="4595"/>
                                    </a:cubicBezTo>
                                    <a:cubicBezTo>
                                      <a:pt x="7702" y="4595"/>
                                      <a:pt x="7702" y="4595"/>
                                      <a:pt x="7702" y="4595"/>
                                    </a:cubicBezTo>
                                    <a:close/>
                                    <a:moveTo>
                                      <a:pt x="11066" y="14643"/>
                                    </a:moveTo>
                                    <a:cubicBezTo>
                                      <a:pt x="11007" y="14729"/>
                                      <a:pt x="10889" y="14686"/>
                                      <a:pt x="10800" y="14729"/>
                                    </a:cubicBezTo>
                                    <a:cubicBezTo>
                                      <a:pt x="10711" y="14772"/>
                                      <a:pt x="10593" y="14686"/>
                                      <a:pt x="10564" y="14944"/>
                                    </a:cubicBezTo>
                                    <a:cubicBezTo>
                                      <a:pt x="10682" y="14944"/>
                                      <a:pt x="10771" y="14944"/>
                                      <a:pt x="10859" y="14987"/>
                                    </a:cubicBezTo>
                                    <a:cubicBezTo>
                                      <a:pt x="10977" y="15030"/>
                                      <a:pt x="11066" y="14858"/>
                                      <a:pt x="11184" y="14815"/>
                                    </a:cubicBezTo>
                                    <a:cubicBezTo>
                                      <a:pt x="11243" y="14772"/>
                                      <a:pt x="11272" y="14686"/>
                                      <a:pt x="11331" y="14600"/>
                                    </a:cubicBezTo>
                                    <a:cubicBezTo>
                                      <a:pt x="11213" y="14429"/>
                                      <a:pt x="11154" y="14557"/>
                                      <a:pt x="11066" y="14643"/>
                                    </a:cubicBezTo>
                                    <a:close/>
                                    <a:moveTo>
                                      <a:pt x="17705" y="1245"/>
                                    </a:moveTo>
                                    <a:cubicBezTo>
                                      <a:pt x="17734" y="1331"/>
                                      <a:pt x="17793" y="1374"/>
                                      <a:pt x="17823" y="1460"/>
                                    </a:cubicBezTo>
                                    <a:cubicBezTo>
                                      <a:pt x="17852" y="1331"/>
                                      <a:pt x="17882" y="1202"/>
                                      <a:pt x="17793" y="1117"/>
                                    </a:cubicBezTo>
                                    <a:cubicBezTo>
                                      <a:pt x="17764" y="1117"/>
                                      <a:pt x="17764" y="1117"/>
                                      <a:pt x="17734" y="1117"/>
                                    </a:cubicBezTo>
                                    <a:cubicBezTo>
                                      <a:pt x="17705" y="1117"/>
                                      <a:pt x="17675" y="1202"/>
                                      <a:pt x="17705" y="1245"/>
                                    </a:cubicBezTo>
                                    <a:close/>
                                    <a:moveTo>
                                      <a:pt x="13426" y="13741"/>
                                    </a:moveTo>
                                    <a:cubicBezTo>
                                      <a:pt x="13456" y="13741"/>
                                      <a:pt x="13456" y="13741"/>
                                      <a:pt x="13426" y="13741"/>
                                    </a:cubicBezTo>
                                    <a:cubicBezTo>
                                      <a:pt x="13456" y="13741"/>
                                      <a:pt x="13456" y="13741"/>
                                      <a:pt x="13426" y="13741"/>
                                    </a:cubicBezTo>
                                    <a:cubicBezTo>
                                      <a:pt x="13456" y="13741"/>
                                      <a:pt x="13426" y="13741"/>
                                      <a:pt x="13426" y="13741"/>
                                    </a:cubicBezTo>
                                    <a:cubicBezTo>
                                      <a:pt x="13426" y="13741"/>
                                      <a:pt x="13426" y="13741"/>
                                      <a:pt x="13426" y="13741"/>
                                    </a:cubicBezTo>
                                    <a:close/>
                                    <a:moveTo>
                                      <a:pt x="19151" y="6742"/>
                                    </a:moveTo>
                                    <a:cubicBezTo>
                                      <a:pt x="19151" y="6742"/>
                                      <a:pt x="19180" y="6742"/>
                                      <a:pt x="19180" y="6699"/>
                                    </a:cubicBezTo>
                                    <a:cubicBezTo>
                                      <a:pt x="19121" y="6527"/>
                                      <a:pt x="19092" y="6398"/>
                                      <a:pt x="19033" y="6227"/>
                                    </a:cubicBezTo>
                                    <a:cubicBezTo>
                                      <a:pt x="19003" y="6313"/>
                                      <a:pt x="18944" y="6441"/>
                                      <a:pt x="18915" y="6527"/>
                                    </a:cubicBezTo>
                                    <a:cubicBezTo>
                                      <a:pt x="19003" y="6613"/>
                                      <a:pt x="19092" y="6656"/>
                                      <a:pt x="19151" y="6742"/>
                                    </a:cubicBezTo>
                                    <a:close/>
                                    <a:moveTo>
                                      <a:pt x="19033" y="6227"/>
                                    </a:moveTo>
                                    <a:cubicBezTo>
                                      <a:pt x="19033" y="6227"/>
                                      <a:pt x="19033" y="6227"/>
                                      <a:pt x="19033" y="6227"/>
                                    </a:cubicBezTo>
                                    <a:cubicBezTo>
                                      <a:pt x="19033" y="6227"/>
                                      <a:pt x="19033" y="6227"/>
                                      <a:pt x="19033" y="6227"/>
                                    </a:cubicBezTo>
                                    <a:cubicBezTo>
                                      <a:pt x="19033" y="6227"/>
                                      <a:pt x="19033" y="6227"/>
                                      <a:pt x="19033" y="6227"/>
                                    </a:cubicBezTo>
                                    <a:cubicBezTo>
                                      <a:pt x="19033" y="6227"/>
                                      <a:pt x="19033" y="6227"/>
                                      <a:pt x="19033" y="6227"/>
                                    </a:cubicBezTo>
                                    <a:close/>
                                    <a:moveTo>
                                      <a:pt x="17734" y="1074"/>
                                    </a:moveTo>
                                    <a:cubicBezTo>
                                      <a:pt x="17764" y="1074"/>
                                      <a:pt x="17764" y="1074"/>
                                      <a:pt x="17793" y="1074"/>
                                    </a:cubicBezTo>
                                    <a:cubicBezTo>
                                      <a:pt x="17882" y="902"/>
                                      <a:pt x="17823" y="773"/>
                                      <a:pt x="17793" y="601"/>
                                    </a:cubicBezTo>
                                    <a:cubicBezTo>
                                      <a:pt x="17764" y="601"/>
                                      <a:pt x="17764" y="601"/>
                                      <a:pt x="17734" y="601"/>
                                    </a:cubicBezTo>
                                    <a:cubicBezTo>
                                      <a:pt x="17734" y="773"/>
                                      <a:pt x="17734" y="945"/>
                                      <a:pt x="17734" y="1074"/>
                                    </a:cubicBezTo>
                                    <a:close/>
                                    <a:moveTo>
                                      <a:pt x="17646" y="3049"/>
                                    </a:moveTo>
                                    <a:cubicBezTo>
                                      <a:pt x="17734" y="3221"/>
                                      <a:pt x="17911" y="3264"/>
                                      <a:pt x="17911" y="3521"/>
                                    </a:cubicBezTo>
                                    <a:cubicBezTo>
                                      <a:pt x="18030" y="3478"/>
                                      <a:pt x="17970" y="3607"/>
                                      <a:pt x="17970" y="3693"/>
                                    </a:cubicBezTo>
                                    <a:cubicBezTo>
                                      <a:pt x="18000" y="3779"/>
                                      <a:pt x="18030" y="3865"/>
                                      <a:pt x="18089" y="3908"/>
                                    </a:cubicBezTo>
                                    <a:cubicBezTo>
                                      <a:pt x="18236" y="4037"/>
                                      <a:pt x="18266" y="4080"/>
                                      <a:pt x="18295" y="4251"/>
                                    </a:cubicBezTo>
                                    <a:cubicBezTo>
                                      <a:pt x="18295" y="4294"/>
                                      <a:pt x="18325" y="4337"/>
                                      <a:pt x="18325" y="4380"/>
                                    </a:cubicBezTo>
                                    <a:cubicBezTo>
                                      <a:pt x="18472" y="4251"/>
                                      <a:pt x="18295" y="4638"/>
                                      <a:pt x="18443" y="4509"/>
                                    </a:cubicBezTo>
                                    <a:cubicBezTo>
                                      <a:pt x="18472" y="4595"/>
                                      <a:pt x="18561" y="4724"/>
                                      <a:pt x="18561" y="4810"/>
                                    </a:cubicBezTo>
                                    <a:cubicBezTo>
                                      <a:pt x="18561" y="4981"/>
                                      <a:pt x="18590" y="5067"/>
                                      <a:pt x="18679" y="5110"/>
                                    </a:cubicBezTo>
                                    <a:cubicBezTo>
                                      <a:pt x="18826" y="5196"/>
                                      <a:pt x="18767" y="5325"/>
                                      <a:pt x="18708" y="5454"/>
                                    </a:cubicBezTo>
                                    <a:cubicBezTo>
                                      <a:pt x="18797" y="5540"/>
                                      <a:pt x="18915" y="5625"/>
                                      <a:pt x="18885" y="5711"/>
                                    </a:cubicBezTo>
                                    <a:cubicBezTo>
                                      <a:pt x="18856" y="5969"/>
                                      <a:pt x="18974" y="6055"/>
                                      <a:pt x="19033" y="6227"/>
                                    </a:cubicBezTo>
                                    <a:cubicBezTo>
                                      <a:pt x="19033" y="6141"/>
                                      <a:pt x="19033" y="6055"/>
                                      <a:pt x="19033" y="5926"/>
                                    </a:cubicBezTo>
                                    <a:cubicBezTo>
                                      <a:pt x="19062" y="5540"/>
                                      <a:pt x="18826" y="5325"/>
                                      <a:pt x="18797" y="4981"/>
                                    </a:cubicBezTo>
                                    <a:cubicBezTo>
                                      <a:pt x="18797" y="4981"/>
                                      <a:pt x="18767" y="4938"/>
                                      <a:pt x="18767" y="4938"/>
                                    </a:cubicBezTo>
                                    <a:cubicBezTo>
                                      <a:pt x="18679" y="4895"/>
                                      <a:pt x="18649" y="4767"/>
                                      <a:pt x="18649" y="4638"/>
                                    </a:cubicBezTo>
                                    <a:cubicBezTo>
                                      <a:pt x="18649" y="4509"/>
                                      <a:pt x="18649" y="4380"/>
                                      <a:pt x="18590" y="4294"/>
                                    </a:cubicBezTo>
                                    <a:cubicBezTo>
                                      <a:pt x="18531" y="4165"/>
                                      <a:pt x="18443" y="4080"/>
                                      <a:pt x="18384" y="3908"/>
                                    </a:cubicBezTo>
                                    <a:cubicBezTo>
                                      <a:pt x="18354" y="3779"/>
                                      <a:pt x="18266" y="3650"/>
                                      <a:pt x="18177" y="3521"/>
                                    </a:cubicBezTo>
                                    <a:cubicBezTo>
                                      <a:pt x="18148" y="3478"/>
                                      <a:pt x="18059" y="3435"/>
                                      <a:pt x="18059" y="3350"/>
                                    </a:cubicBezTo>
                                    <a:cubicBezTo>
                                      <a:pt x="18000" y="3092"/>
                                      <a:pt x="17852" y="2920"/>
                                      <a:pt x="17646" y="2791"/>
                                    </a:cubicBezTo>
                                    <a:cubicBezTo>
                                      <a:pt x="17793" y="2405"/>
                                      <a:pt x="17823" y="2061"/>
                                      <a:pt x="17852" y="1632"/>
                                    </a:cubicBezTo>
                                    <a:cubicBezTo>
                                      <a:pt x="17823" y="1589"/>
                                      <a:pt x="17764" y="1546"/>
                                      <a:pt x="17675" y="1503"/>
                                    </a:cubicBezTo>
                                    <a:cubicBezTo>
                                      <a:pt x="17587" y="1932"/>
                                      <a:pt x="17734" y="2362"/>
                                      <a:pt x="17410" y="2705"/>
                                    </a:cubicBezTo>
                                    <a:cubicBezTo>
                                      <a:pt x="17498" y="2834"/>
                                      <a:pt x="17587" y="2920"/>
                                      <a:pt x="17646" y="3049"/>
                                    </a:cubicBezTo>
                                    <a:close/>
                                    <a:moveTo>
                                      <a:pt x="17734" y="215"/>
                                    </a:moveTo>
                                    <a:cubicBezTo>
                                      <a:pt x="17734" y="172"/>
                                      <a:pt x="17734" y="172"/>
                                      <a:pt x="17734" y="129"/>
                                    </a:cubicBezTo>
                                    <a:lnTo>
                                      <a:pt x="17616" y="129"/>
                                    </a:lnTo>
                                    <a:cubicBezTo>
                                      <a:pt x="17616" y="172"/>
                                      <a:pt x="17646" y="215"/>
                                      <a:pt x="17646" y="258"/>
                                    </a:cubicBezTo>
                                    <a:cubicBezTo>
                                      <a:pt x="17675" y="215"/>
                                      <a:pt x="17705" y="215"/>
                                      <a:pt x="17734" y="215"/>
                                    </a:cubicBezTo>
                                    <a:close/>
                                    <a:moveTo>
                                      <a:pt x="11567" y="12539"/>
                                    </a:moveTo>
                                    <a:cubicBezTo>
                                      <a:pt x="11567" y="12539"/>
                                      <a:pt x="11567" y="12539"/>
                                      <a:pt x="11567" y="12539"/>
                                    </a:cubicBezTo>
                                    <a:cubicBezTo>
                                      <a:pt x="11567" y="12539"/>
                                      <a:pt x="11567" y="12539"/>
                                      <a:pt x="11567" y="12539"/>
                                    </a:cubicBezTo>
                                    <a:cubicBezTo>
                                      <a:pt x="11567" y="12539"/>
                                      <a:pt x="11567" y="12539"/>
                                      <a:pt x="11567" y="12539"/>
                                    </a:cubicBezTo>
                                    <a:cubicBezTo>
                                      <a:pt x="11567" y="12539"/>
                                      <a:pt x="11567" y="12539"/>
                                      <a:pt x="11567" y="12539"/>
                                    </a:cubicBezTo>
                                    <a:close/>
                                    <a:moveTo>
                                      <a:pt x="13338" y="13741"/>
                                    </a:moveTo>
                                    <a:cubicBezTo>
                                      <a:pt x="13220" y="13613"/>
                                      <a:pt x="13072" y="13570"/>
                                      <a:pt x="12954" y="13527"/>
                                    </a:cubicBezTo>
                                    <a:cubicBezTo>
                                      <a:pt x="12836" y="13484"/>
                                      <a:pt x="12659" y="13484"/>
                                      <a:pt x="12541" y="13398"/>
                                    </a:cubicBezTo>
                                    <a:cubicBezTo>
                                      <a:pt x="12452" y="13312"/>
                                      <a:pt x="12364" y="13355"/>
                                      <a:pt x="12275" y="13398"/>
                                    </a:cubicBezTo>
                                    <a:cubicBezTo>
                                      <a:pt x="12187" y="13441"/>
                                      <a:pt x="12128" y="13269"/>
                                      <a:pt x="12010" y="13398"/>
                                    </a:cubicBezTo>
                                    <a:cubicBezTo>
                                      <a:pt x="11921" y="13527"/>
                                      <a:pt x="11744" y="13570"/>
                                      <a:pt x="11626" y="13398"/>
                                    </a:cubicBezTo>
                                    <a:cubicBezTo>
                                      <a:pt x="11656" y="13183"/>
                                      <a:pt x="11656" y="12969"/>
                                      <a:pt x="11685" y="12754"/>
                                    </a:cubicBezTo>
                                    <a:cubicBezTo>
                                      <a:pt x="11715" y="12582"/>
                                      <a:pt x="11656" y="12539"/>
                                      <a:pt x="11567" y="12496"/>
                                    </a:cubicBezTo>
                                    <a:cubicBezTo>
                                      <a:pt x="11420" y="12711"/>
                                      <a:pt x="11597" y="12883"/>
                                      <a:pt x="11538" y="13140"/>
                                    </a:cubicBezTo>
                                    <a:cubicBezTo>
                                      <a:pt x="11449" y="13183"/>
                                      <a:pt x="11331" y="13312"/>
                                      <a:pt x="11272" y="13269"/>
                                    </a:cubicBezTo>
                                    <a:cubicBezTo>
                                      <a:pt x="11095" y="13140"/>
                                      <a:pt x="10918" y="13312"/>
                                      <a:pt x="10741" y="13226"/>
                                    </a:cubicBezTo>
                                    <a:cubicBezTo>
                                      <a:pt x="10652" y="13183"/>
                                      <a:pt x="10387" y="13527"/>
                                      <a:pt x="10328" y="13656"/>
                                    </a:cubicBezTo>
                                    <a:cubicBezTo>
                                      <a:pt x="10239" y="13870"/>
                                      <a:pt x="10298" y="14171"/>
                                      <a:pt x="10121" y="14343"/>
                                    </a:cubicBezTo>
                                    <a:cubicBezTo>
                                      <a:pt x="10180" y="14429"/>
                                      <a:pt x="10239" y="14472"/>
                                      <a:pt x="10269" y="14514"/>
                                    </a:cubicBezTo>
                                    <a:cubicBezTo>
                                      <a:pt x="10298" y="14600"/>
                                      <a:pt x="10328" y="14686"/>
                                      <a:pt x="10357" y="14772"/>
                                    </a:cubicBezTo>
                                    <a:cubicBezTo>
                                      <a:pt x="10416" y="14686"/>
                                      <a:pt x="10446" y="14643"/>
                                      <a:pt x="10505" y="14600"/>
                                    </a:cubicBezTo>
                                    <a:cubicBezTo>
                                      <a:pt x="10475" y="14514"/>
                                      <a:pt x="10446" y="14472"/>
                                      <a:pt x="10416" y="14429"/>
                                    </a:cubicBezTo>
                                    <a:cubicBezTo>
                                      <a:pt x="10298" y="14300"/>
                                      <a:pt x="10387" y="14085"/>
                                      <a:pt x="10387" y="13913"/>
                                    </a:cubicBezTo>
                                    <a:cubicBezTo>
                                      <a:pt x="10387" y="13827"/>
                                      <a:pt x="10505" y="13741"/>
                                      <a:pt x="10564" y="13613"/>
                                    </a:cubicBezTo>
                                    <a:cubicBezTo>
                                      <a:pt x="10623" y="13484"/>
                                      <a:pt x="10711" y="13441"/>
                                      <a:pt x="10830" y="13441"/>
                                    </a:cubicBezTo>
                                    <a:cubicBezTo>
                                      <a:pt x="10977" y="13441"/>
                                      <a:pt x="11125" y="13484"/>
                                      <a:pt x="11302" y="13484"/>
                                    </a:cubicBezTo>
                                    <a:cubicBezTo>
                                      <a:pt x="11213" y="13784"/>
                                      <a:pt x="11538" y="13870"/>
                                      <a:pt x="11361" y="14214"/>
                                    </a:cubicBezTo>
                                    <a:cubicBezTo>
                                      <a:pt x="11597" y="14214"/>
                                      <a:pt x="11538" y="13913"/>
                                      <a:pt x="11656" y="13784"/>
                                    </a:cubicBezTo>
                                    <a:cubicBezTo>
                                      <a:pt x="11715" y="13784"/>
                                      <a:pt x="11774" y="13827"/>
                                      <a:pt x="11803" y="13784"/>
                                    </a:cubicBezTo>
                                    <a:cubicBezTo>
                                      <a:pt x="11921" y="13613"/>
                                      <a:pt x="12039" y="13656"/>
                                      <a:pt x="12157" y="13613"/>
                                    </a:cubicBezTo>
                                    <a:cubicBezTo>
                                      <a:pt x="12482" y="13527"/>
                                      <a:pt x="12748" y="13699"/>
                                      <a:pt x="13013" y="13870"/>
                                    </a:cubicBezTo>
                                    <a:cubicBezTo>
                                      <a:pt x="13131" y="13956"/>
                                      <a:pt x="13249" y="14042"/>
                                      <a:pt x="13367" y="14128"/>
                                    </a:cubicBezTo>
                                    <a:cubicBezTo>
                                      <a:pt x="13485" y="14257"/>
                                      <a:pt x="13574" y="14471"/>
                                      <a:pt x="13692" y="14600"/>
                                    </a:cubicBezTo>
                                    <a:cubicBezTo>
                                      <a:pt x="13839" y="14729"/>
                                      <a:pt x="13839" y="14987"/>
                                      <a:pt x="14016" y="15073"/>
                                    </a:cubicBezTo>
                                    <a:cubicBezTo>
                                      <a:pt x="14046" y="15073"/>
                                      <a:pt x="14046" y="15159"/>
                                      <a:pt x="14075" y="15244"/>
                                    </a:cubicBezTo>
                                    <a:cubicBezTo>
                                      <a:pt x="14164" y="15459"/>
                                      <a:pt x="14164" y="15717"/>
                                      <a:pt x="14341" y="15889"/>
                                    </a:cubicBezTo>
                                    <a:cubicBezTo>
                                      <a:pt x="14341" y="15889"/>
                                      <a:pt x="14341" y="15931"/>
                                      <a:pt x="14341" y="15974"/>
                                    </a:cubicBezTo>
                                    <a:cubicBezTo>
                                      <a:pt x="14341" y="15974"/>
                                      <a:pt x="14371" y="16017"/>
                                      <a:pt x="14371" y="16017"/>
                                    </a:cubicBezTo>
                                    <a:cubicBezTo>
                                      <a:pt x="14430" y="15931"/>
                                      <a:pt x="14489" y="15889"/>
                                      <a:pt x="14548" y="15803"/>
                                    </a:cubicBezTo>
                                    <a:cubicBezTo>
                                      <a:pt x="14459" y="15674"/>
                                      <a:pt x="14312" y="15588"/>
                                      <a:pt x="14371" y="15330"/>
                                    </a:cubicBezTo>
                                    <a:cubicBezTo>
                                      <a:pt x="14371" y="15330"/>
                                      <a:pt x="14341" y="15287"/>
                                      <a:pt x="14312" y="15287"/>
                                    </a:cubicBezTo>
                                    <a:cubicBezTo>
                                      <a:pt x="14223" y="15244"/>
                                      <a:pt x="14252" y="15073"/>
                                      <a:pt x="14223" y="15030"/>
                                    </a:cubicBezTo>
                                    <a:cubicBezTo>
                                      <a:pt x="14164" y="14944"/>
                                      <a:pt x="14105" y="14901"/>
                                      <a:pt x="14016" y="14815"/>
                                    </a:cubicBezTo>
                                    <a:cubicBezTo>
                                      <a:pt x="14016" y="14815"/>
                                      <a:pt x="14016" y="14772"/>
                                      <a:pt x="14016" y="14772"/>
                                    </a:cubicBezTo>
                                    <a:cubicBezTo>
                                      <a:pt x="14075" y="14643"/>
                                      <a:pt x="14016" y="14643"/>
                                      <a:pt x="13987" y="14600"/>
                                    </a:cubicBezTo>
                                    <a:cubicBezTo>
                                      <a:pt x="13898" y="14514"/>
                                      <a:pt x="13810" y="14343"/>
                                      <a:pt x="13721" y="14257"/>
                                    </a:cubicBezTo>
                                    <a:cubicBezTo>
                                      <a:pt x="13662" y="14171"/>
                                      <a:pt x="13603" y="14128"/>
                                      <a:pt x="13574" y="14085"/>
                                    </a:cubicBezTo>
                                    <a:cubicBezTo>
                                      <a:pt x="13574" y="14085"/>
                                      <a:pt x="13544" y="14042"/>
                                      <a:pt x="13544" y="14042"/>
                                    </a:cubicBezTo>
                                    <a:cubicBezTo>
                                      <a:pt x="13574" y="13999"/>
                                      <a:pt x="13574" y="13956"/>
                                      <a:pt x="13603" y="13913"/>
                                    </a:cubicBezTo>
                                    <a:cubicBezTo>
                                      <a:pt x="13544" y="13870"/>
                                      <a:pt x="13515" y="13870"/>
                                      <a:pt x="13456" y="13827"/>
                                    </a:cubicBezTo>
                                    <a:cubicBezTo>
                                      <a:pt x="13397" y="13741"/>
                                      <a:pt x="13367" y="13784"/>
                                      <a:pt x="13338" y="13741"/>
                                    </a:cubicBezTo>
                                    <a:close/>
                                    <a:moveTo>
                                      <a:pt x="11597" y="12453"/>
                                    </a:moveTo>
                                    <a:cubicBezTo>
                                      <a:pt x="11626" y="12153"/>
                                      <a:pt x="11626" y="11809"/>
                                      <a:pt x="11508" y="11594"/>
                                    </a:cubicBezTo>
                                    <a:cubicBezTo>
                                      <a:pt x="11331" y="11294"/>
                                      <a:pt x="11243" y="10864"/>
                                      <a:pt x="10977" y="10607"/>
                                    </a:cubicBezTo>
                                    <a:cubicBezTo>
                                      <a:pt x="10800" y="10435"/>
                                      <a:pt x="10711" y="10091"/>
                                      <a:pt x="10505" y="9963"/>
                                    </a:cubicBezTo>
                                    <a:cubicBezTo>
                                      <a:pt x="10387" y="9877"/>
                                      <a:pt x="10239" y="9877"/>
                                      <a:pt x="10180" y="9619"/>
                                    </a:cubicBezTo>
                                    <a:cubicBezTo>
                                      <a:pt x="10180" y="9576"/>
                                      <a:pt x="10121" y="9533"/>
                                      <a:pt x="10062" y="9533"/>
                                    </a:cubicBezTo>
                                    <a:cubicBezTo>
                                      <a:pt x="9856" y="9533"/>
                                      <a:pt x="9738" y="9404"/>
                                      <a:pt x="9531" y="9318"/>
                                    </a:cubicBezTo>
                                    <a:cubicBezTo>
                                      <a:pt x="9502" y="9404"/>
                                      <a:pt x="9443" y="9490"/>
                                      <a:pt x="9384" y="9619"/>
                                    </a:cubicBezTo>
                                    <a:cubicBezTo>
                                      <a:pt x="9561" y="9576"/>
                                      <a:pt x="9708" y="9576"/>
                                      <a:pt x="9767" y="9748"/>
                                    </a:cubicBezTo>
                                    <a:cubicBezTo>
                                      <a:pt x="9797" y="9791"/>
                                      <a:pt x="9856" y="9834"/>
                                      <a:pt x="9885" y="9834"/>
                                    </a:cubicBezTo>
                                    <a:cubicBezTo>
                                      <a:pt x="10121" y="9877"/>
                                      <a:pt x="10328" y="9963"/>
                                      <a:pt x="10416" y="10263"/>
                                    </a:cubicBezTo>
                                    <a:cubicBezTo>
                                      <a:pt x="10475" y="10435"/>
                                      <a:pt x="10593" y="10435"/>
                                      <a:pt x="10682" y="10564"/>
                                    </a:cubicBezTo>
                                    <a:cubicBezTo>
                                      <a:pt x="10800" y="10779"/>
                                      <a:pt x="10977" y="10907"/>
                                      <a:pt x="11154" y="11122"/>
                                    </a:cubicBezTo>
                                    <a:cubicBezTo>
                                      <a:pt x="11154" y="11251"/>
                                      <a:pt x="11007" y="11423"/>
                                      <a:pt x="11154" y="11551"/>
                                    </a:cubicBezTo>
                                    <a:cubicBezTo>
                                      <a:pt x="11184" y="11509"/>
                                      <a:pt x="11213" y="11423"/>
                                      <a:pt x="11243" y="11337"/>
                                    </a:cubicBezTo>
                                    <a:cubicBezTo>
                                      <a:pt x="11302" y="11723"/>
                                      <a:pt x="11390" y="12067"/>
                                      <a:pt x="11449" y="12453"/>
                                    </a:cubicBezTo>
                                    <a:cubicBezTo>
                                      <a:pt x="11479" y="12453"/>
                                      <a:pt x="11538" y="12496"/>
                                      <a:pt x="11567" y="12496"/>
                                    </a:cubicBezTo>
                                    <a:cubicBezTo>
                                      <a:pt x="11567" y="12496"/>
                                      <a:pt x="11597" y="12496"/>
                                      <a:pt x="11597" y="12453"/>
                                    </a:cubicBezTo>
                                    <a:close/>
                                    <a:moveTo>
                                      <a:pt x="12010" y="2834"/>
                                    </a:moveTo>
                                    <a:cubicBezTo>
                                      <a:pt x="11862" y="2748"/>
                                      <a:pt x="11715" y="2662"/>
                                      <a:pt x="11567" y="2619"/>
                                    </a:cubicBezTo>
                                    <a:cubicBezTo>
                                      <a:pt x="11567" y="2662"/>
                                      <a:pt x="11538" y="2662"/>
                                      <a:pt x="11538" y="2705"/>
                                    </a:cubicBezTo>
                                    <a:cubicBezTo>
                                      <a:pt x="11656" y="2834"/>
                                      <a:pt x="11774" y="2963"/>
                                      <a:pt x="11892" y="3092"/>
                                    </a:cubicBezTo>
                                    <a:cubicBezTo>
                                      <a:pt x="11921" y="3006"/>
                                      <a:pt x="11951" y="2920"/>
                                      <a:pt x="12010" y="2834"/>
                                    </a:cubicBezTo>
                                    <a:close/>
                                    <a:moveTo>
                                      <a:pt x="9295" y="1117"/>
                                    </a:moveTo>
                                    <a:cubicBezTo>
                                      <a:pt x="9443" y="816"/>
                                      <a:pt x="9325" y="515"/>
                                      <a:pt x="9354" y="258"/>
                                    </a:cubicBezTo>
                                    <a:cubicBezTo>
                                      <a:pt x="9295" y="215"/>
                                      <a:pt x="9325" y="172"/>
                                      <a:pt x="9325" y="129"/>
                                    </a:cubicBezTo>
                                    <a:lnTo>
                                      <a:pt x="9177" y="129"/>
                                    </a:lnTo>
                                    <a:cubicBezTo>
                                      <a:pt x="9059" y="387"/>
                                      <a:pt x="9177" y="687"/>
                                      <a:pt x="9059" y="988"/>
                                    </a:cubicBezTo>
                                    <a:cubicBezTo>
                                      <a:pt x="9030" y="1074"/>
                                      <a:pt x="9118" y="1202"/>
                                      <a:pt x="9177" y="1288"/>
                                    </a:cubicBezTo>
                                    <a:cubicBezTo>
                                      <a:pt x="9236" y="1245"/>
                                      <a:pt x="9266" y="1202"/>
                                      <a:pt x="9295" y="1117"/>
                                    </a:cubicBezTo>
                                    <a:close/>
                                    <a:moveTo>
                                      <a:pt x="12659" y="2448"/>
                                    </a:moveTo>
                                    <a:cubicBezTo>
                                      <a:pt x="12807" y="2491"/>
                                      <a:pt x="12895" y="2705"/>
                                      <a:pt x="13072" y="2662"/>
                                    </a:cubicBezTo>
                                    <a:cubicBezTo>
                                      <a:pt x="13220" y="2448"/>
                                      <a:pt x="13102" y="2362"/>
                                      <a:pt x="13043" y="2276"/>
                                    </a:cubicBezTo>
                                    <a:cubicBezTo>
                                      <a:pt x="13043" y="2276"/>
                                      <a:pt x="13013" y="2276"/>
                                      <a:pt x="12984" y="2276"/>
                                    </a:cubicBezTo>
                                    <a:cubicBezTo>
                                      <a:pt x="12954" y="2362"/>
                                      <a:pt x="12925" y="2448"/>
                                      <a:pt x="12925" y="2534"/>
                                    </a:cubicBezTo>
                                    <a:cubicBezTo>
                                      <a:pt x="12895" y="2534"/>
                                      <a:pt x="12895" y="2534"/>
                                      <a:pt x="12866" y="2534"/>
                                    </a:cubicBezTo>
                                    <a:cubicBezTo>
                                      <a:pt x="12895" y="2276"/>
                                      <a:pt x="12895" y="2061"/>
                                      <a:pt x="12718" y="2018"/>
                                    </a:cubicBezTo>
                                    <a:cubicBezTo>
                                      <a:pt x="12630" y="2018"/>
                                      <a:pt x="12600" y="1932"/>
                                      <a:pt x="12541" y="1847"/>
                                    </a:cubicBezTo>
                                    <a:cubicBezTo>
                                      <a:pt x="12511" y="1804"/>
                                      <a:pt x="12482" y="1761"/>
                                      <a:pt x="12423" y="1761"/>
                                    </a:cubicBezTo>
                                    <a:cubicBezTo>
                                      <a:pt x="12246" y="1675"/>
                                      <a:pt x="12216" y="1589"/>
                                      <a:pt x="12393" y="1417"/>
                                    </a:cubicBezTo>
                                    <a:cubicBezTo>
                                      <a:pt x="12452" y="1374"/>
                                      <a:pt x="12511" y="1331"/>
                                      <a:pt x="12541" y="1288"/>
                                    </a:cubicBezTo>
                                    <a:cubicBezTo>
                                      <a:pt x="12629" y="1159"/>
                                      <a:pt x="12748" y="1031"/>
                                      <a:pt x="12748" y="902"/>
                                    </a:cubicBezTo>
                                    <a:cubicBezTo>
                                      <a:pt x="12777" y="644"/>
                                      <a:pt x="12866" y="344"/>
                                      <a:pt x="12807" y="129"/>
                                    </a:cubicBezTo>
                                    <a:lnTo>
                                      <a:pt x="12600" y="129"/>
                                    </a:lnTo>
                                    <a:cubicBezTo>
                                      <a:pt x="12570" y="258"/>
                                      <a:pt x="12511" y="387"/>
                                      <a:pt x="12630" y="472"/>
                                    </a:cubicBezTo>
                                    <a:cubicBezTo>
                                      <a:pt x="12541" y="730"/>
                                      <a:pt x="12541" y="1074"/>
                                      <a:pt x="12305" y="1288"/>
                                    </a:cubicBezTo>
                                    <a:cubicBezTo>
                                      <a:pt x="12187" y="1374"/>
                                      <a:pt x="12069" y="1460"/>
                                      <a:pt x="12069" y="1589"/>
                                    </a:cubicBezTo>
                                    <a:cubicBezTo>
                                      <a:pt x="12187" y="1804"/>
                                      <a:pt x="12275" y="1975"/>
                                      <a:pt x="12334" y="2147"/>
                                    </a:cubicBezTo>
                                    <a:cubicBezTo>
                                      <a:pt x="12511" y="2061"/>
                                      <a:pt x="12511" y="2405"/>
                                      <a:pt x="12659" y="2448"/>
                                    </a:cubicBezTo>
                                    <a:close/>
                                    <a:moveTo>
                                      <a:pt x="4987" y="1288"/>
                                    </a:moveTo>
                                    <a:cubicBezTo>
                                      <a:pt x="5105" y="1202"/>
                                      <a:pt x="5164" y="1331"/>
                                      <a:pt x="5223" y="1417"/>
                                    </a:cubicBezTo>
                                    <a:cubicBezTo>
                                      <a:pt x="5223" y="1460"/>
                                      <a:pt x="5282" y="1460"/>
                                      <a:pt x="5282" y="1460"/>
                                    </a:cubicBezTo>
                                    <a:cubicBezTo>
                                      <a:pt x="5459" y="1288"/>
                                      <a:pt x="5548" y="1503"/>
                                      <a:pt x="5636" y="1589"/>
                                    </a:cubicBezTo>
                                    <a:cubicBezTo>
                                      <a:pt x="5725" y="1675"/>
                                      <a:pt x="5843" y="1761"/>
                                      <a:pt x="5931" y="1761"/>
                                    </a:cubicBezTo>
                                    <a:cubicBezTo>
                                      <a:pt x="6049" y="1804"/>
                                      <a:pt x="6167" y="1847"/>
                                      <a:pt x="6256" y="1932"/>
                                    </a:cubicBezTo>
                                    <a:cubicBezTo>
                                      <a:pt x="6462" y="2104"/>
                                      <a:pt x="6610" y="2448"/>
                                      <a:pt x="6875" y="2534"/>
                                    </a:cubicBezTo>
                                    <a:cubicBezTo>
                                      <a:pt x="6934" y="2577"/>
                                      <a:pt x="6993" y="2662"/>
                                      <a:pt x="7023" y="2748"/>
                                    </a:cubicBezTo>
                                    <a:cubicBezTo>
                                      <a:pt x="7082" y="2877"/>
                                      <a:pt x="7170" y="3006"/>
                                      <a:pt x="7289" y="3092"/>
                                    </a:cubicBezTo>
                                    <a:cubicBezTo>
                                      <a:pt x="7348" y="3135"/>
                                      <a:pt x="7377" y="3178"/>
                                      <a:pt x="7377" y="3264"/>
                                    </a:cubicBezTo>
                                    <a:cubicBezTo>
                                      <a:pt x="7466" y="3478"/>
                                      <a:pt x="7554" y="3693"/>
                                      <a:pt x="7643" y="3951"/>
                                    </a:cubicBezTo>
                                    <a:cubicBezTo>
                                      <a:pt x="7643" y="3951"/>
                                      <a:pt x="7643" y="3994"/>
                                      <a:pt x="7643" y="4037"/>
                                    </a:cubicBezTo>
                                    <a:cubicBezTo>
                                      <a:pt x="7584" y="4037"/>
                                      <a:pt x="7495" y="4080"/>
                                      <a:pt x="7407" y="4080"/>
                                    </a:cubicBezTo>
                                    <a:cubicBezTo>
                                      <a:pt x="7466" y="4251"/>
                                      <a:pt x="7613" y="4337"/>
                                      <a:pt x="7525" y="4595"/>
                                    </a:cubicBezTo>
                                    <a:cubicBezTo>
                                      <a:pt x="7584" y="4595"/>
                                      <a:pt x="7613" y="4638"/>
                                      <a:pt x="7672" y="4638"/>
                                    </a:cubicBezTo>
                                    <a:cubicBezTo>
                                      <a:pt x="7849" y="4165"/>
                                      <a:pt x="7790" y="3736"/>
                                      <a:pt x="7643" y="3350"/>
                                    </a:cubicBezTo>
                                    <a:cubicBezTo>
                                      <a:pt x="7554" y="3135"/>
                                      <a:pt x="7466" y="2834"/>
                                      <a:pt x="7230" y="2834"/>
                                    </a:cubicBezTo>
                                    <a:cubicBezTo>
                                      <a:pt x="7230" y="2748"/>
                                      <a:pt x="7230" y="2662"/>
                                      <a:pt x="7230" y="2619"/>
                                    </a:cubicBezTo>
                                    <a:cubicBezTo>
                                      <a:pt x="7141" y="2577"/>
                                      <a:pt x="7023" y="2577"/>
                                      <a:pt x="6993" y="2491"/>
                                    </a:cubicBezTo>
                                    <a:cubicBezTo>
                                      <a:pt x="6905" y="2276"/>
                                      <a:pt x="6757" y="2147"/>
                                      <a:pt x="6610" y="1975"/>
                                    </a:cubicBezTo>
                                    <a:cubicBezTo>
                                      <a:pt x="6462" y="1761"/>
                                      <a:pt x="6315" y="1546"/>
                                      <a:pt x="6049" y="1589"/>
                                    </a:cubicBezTo>
                                    <a:cubicBezTo>
                                      <a:pt x="5990" y="1589"/>
                                      <a:pt x="5931" y="1546"/>
                                      <a:pt x="5902" y="1503"/>
                                    </a:cubicBezTo>
                                    <a:cubicBezTo>
                                      <a:pt x="5872" y="1288"/>
                                      <a:pt x="5754" y="1331"/>
                                      <a:pt x="5636" y="1331"/>
                                    </a:cubicBezTo>
                                    <a:cubicBezTo>
                                      <a:pt x="5518" y="945"/>
                                      <a:pt x="5459" y="515"/>
                                      <a:pt x="5430" y="129"/>
                                    </a:cubicBezTo>
                                    <a:lnTo>
                                      <a:pt x="5311" y="129"/>
                                    </a:lnTo>
                                    <a:cubicBezTo>
                                      <a:pt x="5311" y="301"/>
                                      <a:pt x="5282" y="515"/>
                                      <a:pt x="5341" y="687"/>
                                    </a:cubicBezTo>
                                    <a:cubicBezTo>
                                      <a:pt x="5371" y="773"/>
                                      <a:pt x="5311" y="945"/>
                                      <a:pt x="5400" y="1074"/>
                                    </a:cubicBezTo>
                                    <a:cubicBezTo>
                                      <a:pt x="5430" y="1117"/>
                                      <a:pt x="5400" y="1202"/>
                                      <a:pt x="5400" y="1288"/>
                                    </a:cubicBezTo>
                                    <a:cubicBezTo>
                                      <a:pt x="5282" y="1202"/>
                                      <a:pt x="5164" y="1159"/>
                                      <a:pt x="5075" y="1074"/>
                                    </a:cubicBezTo>
                                    <a:cubicBezTo>
                                      <a:pt x="5016" y="1031"/>
                                      <a:pt x="4987" y="988"/>
                                      <a:pt x="4898" y="945"/>
                                    </a:cubicBezTo>
                                    <a:cubicBezTo>
                                      <a:pt x="4810" y="902"/>
                                      <a:pt x="4692" y="730"/>
                                      <a:pt x="4662" y="601"/>
                                    </a:cubicBezTo>
                                    <a:cubicBezTo>
                                      <a:pt x="4633" y="472"/>
                                      <a:pt x="4662" y="301"/>
                                      <a:pt x="4662" y="129"/>
                                    </a:cubicBezTo>
                                    <a:lnTo>
                                      <a:pt x="4515" y="129"/>
                                    </a:lnTo>
                                    <a:cubicBezTo>
                                      <a:pt x="4515" y="258"/>
                                      <a:pt x="4515" y="387"/>
                                      <a:pt x="4515" y="515"/>
                                    </a:cubicBezTo>
                                    <a:cubicBezTo>
                                      <a:pt x="4515" y="945"/>
                                      <a:pt x="4839" y="1031"/>
                                      <a:pt x="4987" y="1288"/>
                                    </a:cubicBezTo>
                                    <a:close/>
                                    <a:moveTo>
                                      <a:pt x="18354" y="21428"/>
                                    </a:moveTo>
                                    <a:lnTo>
                                      <a:pt x="18443" y="21428"/>
                                    </a:lnTo>
                                    <a:cubicBezTo>
                                      <a:pt x="18384" y="21385"/>
                                      <a:pt x="18325" y="21256"/>
                                      <a:pt x="18207" y="21256"/>
                                    </a:cubicBezTo>
                                    <a:cubicBezTo>
                                      <a:pt x="18266" y="21342"/>
                                      <a:pt x="18295" y="21385"/>
                                      <a:pt x="18354" y="21428"/>
                                    </a:cubicBezTo>
                                    <a:close/>
                                    <a:moveTo>
                                      <a:pt x="17144" y="20011"/>
                                    </a:moveTo>
                                    <a:cubicBezTo>
                                      <a:pt x="17144" y="20097"/>
                                      <a:pt x="17203" y="20183"/>
                                      <a:pt x="17262" y="20355"/>
                                    </a:cubicBezTo>
                                    <a:cubicBezTo>
                                      <a:pt x="17321" y="20226"/>
                                      <a:pt x="17351" y="20183"/>
                                      <a:pt x="17321" y="20183"/>
                                    </a:cubicBezTo>
                                    <a:cubicBezTo>
                                      <a:pt x="17203" y="20011"/>
                                      <a:pt x="17144" y="19753"/>
                                      <a:pt x="16908" y="19710"/>
                                    </a:cubicBezTo>
                                    <a:cubicBezTo>
                                      <a:pt x="16879" y="19796"/>
                                      <a:pt x="16879" y="19882"/>
                                      <a:pt x="16849" y="19968"/>
                                    </a:cubicBezTo>
                                    <a:cubicBezTo>
                                      <a:pt x="17026" y="19882"/>
                                      <a:pt x="17115" y="19839"/>
                                      <a:pt x="17144" y="20011"/>
                                    </a:cubicBezTo>
                                    <a:close/>
                                    <a:moveTo>
                                      <a:pt x="17646" y="21042"/>
                                    </a:moveTo>
                                    <a:cubicBezTo>
                                      <a:pt x="17705" y="21170"/>
                                      <a:pt x="17764" y="21299"/>
                                      <a:pt x="17823" y="21428"/>
                                    </a:cubicBezTo>
                                    <a:lnTo>
                                      <a:pt x="17823" y="21428"/>
                                    </a:lnTo>
                                    <a:cubicBezTo>
                                      <a:pt x="17882" y="21170"/>
                                      <a:pt x="17852" y="21128"/>
                                      <a:pt x="17646" y="21042"/>
                                    </a:cubicBezTo>
                                    <a:close/>
                                    <a:moveTo>
                                      <a:pt x="17056" y="20569"/>
                                    </a:moveTo>
                                    <a:cubicBezTo>
                                      <a:pt x="17203" y="20698"/>
                                      <a:pt x="17321" y="20827"/>
                                      <a:pt x="17439" y="20913"/>
                                    </a:cubicBezTo>
                                    <a:cubicBezTo>
                                      <a:pt x="17321" y="20827"/>
                                      <a:pt x="17351" y="20483"/>
                                      <a:pt x="17056" y="20569"/>
                                    </a:cubicBezTo>
                                    <a:close/>
                                    <a:moveTo>
                                      <a:pt x="20685" y="20913"/>
                                    </a:moveTo>
                                    <a:cubicBezTo>
                                      <a:pt x="20685" y="20784"/>
                                      <a:pt x="20744" y="20655"/>
                                      <a:pt x="20774" y="20569"/>
                                    </a:cubicBezTo>
                                    <a:cubicBezTo>
                                      <a:pt x="20744" y="20526"/>
                                      <a:pt x="20715" y="20483"/>
                                      <a:pt x="20715" y="20440"/>
                                    </a:cubicBezTo>
                                    <a:cubicBezTo>
                                      <a:pt x="20862" y="20398"/>
                                      <a:pt x="20774" y="20312"/>
                                      <a:pt x="20774" y="20226"/>
                                    </a:cubicBezTo>
                                    <a:cubicBezTo>
                                      <a:pt x="20774" y="20140"/>
                                      <a:pt x="20833" y="19968"/>
                                      <a:pt x="20803" y="19925"/>
                                    </a:cubicBezTo>
                                    <a:cubicBezTo>
                                      <a:pt x="20744" y="19796"/>
                                      <a:pt x="20715" y="19668"/>
                                      <a:pt x="20803" y="19496"/>
                                    </a:cubicBezTo>
                                    <a:cubicBezTo>
                                      <a:pt x="20803" y="19496"/>
                                      <a:pt x="20774" y="19410"/>
                                      <a:pt x="20774" y="19367"/>
                                    </a:cubicBezTo>
                                    <a:cubicBezTo>
                                      <a:pt x="20744" y="19281"/>
                                      <a:pt x="20715" y="19238"/>
                                      <a:pt x="20715" y="19152"/>
                                    </a:cubicBezTo>
                                    <a:cubicBezTo>
                                      <a:pt x="20715" y="18938"/>
                                      <a:pt x="20744" y="18723"/>
                                      <a:pt x="20744" y="18551"/>
                                    </a:cubicBezTo>
                                    <a:cubicBezTo>
                                      <a:pt x="20744" y="18422"/>
                                      <a:pt x="20774" y="18250"/>
                                      <a:pt x="20803" y="18122"/>
                                    </a:cubicBezTo>
                                    <a:cubicBezTo>
                                      <a:pt x="20803" y="18036"/>
                                      <a:pt x="20833" y="17649"/>
                                      <a:pt x="20803" y="17606"/>
                                    </a:cubicBezTo>
                                    <a:cubicBezTo>
                                      <a:pt x="20774" y="17477"/>
                                      <a:pt x="20715" y="17520"/>
                                      <a:pt x="20626" y="17563"/>
                                    </a:cubicBezTo>
                                    <a:cubicBezTo>
                                      <a:pt x="20597" y="17864"/>
                                      <a:pt x="20538" y="18165"/>
                                      <a:pt x="20626" y="18422"/>
                                    </a:cubicBezTo>
                                    <a:cubicBezTo>
                                      <a:pt x="20567" y="18422"/>
                                      <a:pt x="20538" y="18422"/>
                                      <a:pt x="20508" y="18422"/>
                                    </a:cubicBezTo>
                                    <a:cubicBezTo>
                                      <a:pt x="20479" y="18637"/>
                                      <a:pt x="20479" y="18852"/>
                                      <a:pt x="20449" y="19066"/>
                                    </a:cubicBezTo>
                                    <a:cubicBezTo>
                                      <a:pt x="20449" y="19281"/>
                                      <a:pt x="20420" y="19539"/>
                                      <a:pt x="20449" y="19710"/>
                                    </a:cubicBezTo>
                                    <a:cubicBezTo>
                                      <a:pt x="20479" y="19925"/>
                                      <a:pt x="20479" y="20140"/>
                                      <a:pt x="20390" y="20355"/>
                                    </a:cubicBezTo>
                                    <a:cubicBezTo>
                                      <a:pt x="20508" y="20312"/>
                                      <a:pt x="20508" y="20440"/>
                                      <a:pt x="20479" y="20526"/>
                                    </a:cubicBezTo>
                                    <a:cubicBezTo>
                                      <a:pt x="20390" y="20741"/>
                                      <a:pt x="20449" y="20913"/>
                                      <a:pt x="20479" y="21085"/>
                                    </a:cubicBezTo>
                                    <a:cubicBezTo>
                                      <a:pt x="20508" y="21213"/>
                                      <a:pt x="20508" y="21342"/>
                                      <a:pt x="20508" y="21471"/>
                                    </a:cubicBezTo>
                                    <a:lnTo>
                                      <a:pt x="20656" y="21471"/>
                                    </a:lnTo>
                                    <a:cubicBezTo>
                                      <a:pt x="20656" y="21471"/>
                                      <a:pt x="20656" y="21471"/>
                                      <a:pt x="20656" y="21471"/>
                                    </a:cubicBezTo>
                                    <a:cubicBezTo>
                                      <a:pt x="20685" y="21385"/>
                                      <a:pt x="20715" y="21342"/>
                                      <a:pt x="20744" y="21256"/>
                                    </a:cubicBezTo>
                                    <a:cubicBezTo>
                                      <a:pt x="20744" y="21128"/>
                                      <a:pt x="20685" y="21042"/>
                                      <a:pt x="20685" y="20913"/>
                                    </a:cubicBezTo>
                                    <a:close/>
                                    <a:moveTo>
                                      <a:pt x="17616" y="20398"/>
                                    </a:moveTo>
                                    <a:cubicBezTo>
                                      <a:pt x="17587" y="20226"/>
                                      <a:pt x="17469" y="20312"/>
                                      <a:pt x="17351" y="20398"/>
                                    </a:cubicBezTo>
                                    <a:cubicBezTo>
                                      <a:pt x="17528" y="20612"/>
                                      <a:pt x="17646" y="20784"/>
                                      <a:pt x="17823" y="20870"/>
                                    </a:cubicBezTo>
                                    <a:cubicBezTo>
                                      <a:pt x="17852" y="20784"/>
                                      <a:pt x="17882" y="20741"/>
                                      <a:pt x="17911" y="20655"/>
                                    </a:cubicBezTo>
                                    <a:cubicBezTo>
                                      <a:pt x="17852" y="20655"/>
                                      <a:pt x="17793" y="20698"/>
                                      <a:pt x="17764" y="20698"/>
                                    </a:cubicBezTo>
                                    <a:cubicBezTo>
                                      <a:pt x="17823" y="20483"/>
                                      <a:pt x="17646" y="20569"/>
                                      <a:pt x="17616" y="20398"/>
                                    </a:cubicBezTo>
                                    <a:close/>
                                    <a:moveTo>
                                      <a:pt x="21511" y="12324"/>
                                    </a:moveTo>
                                    <a:cubicBezTo>
                                      <a:pt x="21511" y="12281"/>
                                      <a:pt x="21600" y="12153"/>
                                      <a:pt x="21570" y="12110"/>
                                    </a:cubicBezTo>
                                    <a:cubicBezTo>
                                      <a:pt x="21482" y="11766"/>
                                      <a:pt x="21511" y="11337"/>
                                      <a:pt x="21334" y="11036"/>
                                    </a:cubicBezTo>
                                    <a:cubicBezTo>
                                      <a:pt x="21305" y="10993"/>
                                      <a:pt x="21216" y="10864"/>
                                      <a:pt x="21275" y="10736"/>
                                    </a:cubicBezTo>
                                    <a:cubicBezTo>
                                      <a:pt x="21275" y="10693"/>
                                      <a:pt x="21275" y="10607"/>
                                      <a:pt x="21246" y="10607"/>
                                    </a:cubicBezTo>
                                    <a:cubicBezTo>
                                      <a:pt x="21157" y="10607"/>
                                      <a:pt x="21157" y="10478"/>
                                      <a:pt x="21157" y="10392"/>
                                    </a:cubicBezTo>
                                    <a:cubicBezTo>
                                      <a:pt x="21216" y="10177"/>
                                      <a:pt x="21098" y="10091"/>
                                      <a:pt x="21039" y="9963"/>
                                    </a:cubicBezTo>
                                    <a:cubicBezTo>
                                      <a:pt x="20951" y="9748"/>
                                      <a:pt x="20774" y="9619"/>
                                      <a:pt x="20626" y="9447"/>
                                    </a:cubicBezTo>
                                    <a:cubicBezTo>
                                      <a:pt x="20538" y="9318"/>
                                      <a:pt x="20420" y="9190"/>
                                      <a:pt x="20302" y="9061"/>
                                    </a:cubicBezTo>
                                    <a:cubicBezTo>
                                      <a:pt x="20213" y="8975"/>
                                      <a:pt x="20125" y="8932"/>
                                      <a:pt x="20036" y="8846"/>
                                    </a:cubicBezTo>
                                    <a:cubicBezTo>
                                      <a:pt x="20095" y="8631"/>
                                      <a:pt x="19889" y="8717"/>
                                      <a:pt x="19889" y="8545"/>
                                    </a:cubicBezTo>
                                    <a:cubicBezTo>
                                      <a:pt x="19918" y="8545"/>
                                      <a:pt x="19948" y="8545"/>
                                      <a:pt x="20036" y="8545"/>
                                    </a:cubicBezTo>
                                    <a:cubicBezTo>
                                      <a:pt x="19741" y="8030"/>
                                      <a:pt x="19475" y="7601"/>
                                      <a:pt x="19210" y="7128"/>
                                    </a:cubicBezTo>
                                    <a:cubicBezTo>
                                      <a:pt x="19121" y="6957"/>
                                      <a:pt x="19033" y="6828"/>
                                      <a:pt x="18915" y="6699"/>
                                    </a:cubicBezTo>
                                    <a:cubicBezTo>
                                      <a:pt x="18856" y="6656"/>
                                      <a:pt x="18767" y="6613"/>
                                      <a:pt x="18708" y="6484"/>
                                    </a:cubicBezTo>
                                    <a:cubicBezTo>
                                      <a:pt x="18649" y="6398"/>
                                      <a:pt x="18561" y="6313"/>
                                      <a:pt x="18502" y="6227"/>
                                    </a:cubicBezTo>
                                    <a:cubicBezTo>
                                      <a:pt x="18413" y="6141"/>
                                      <a:pt x="18325" y="6012"/>
                                      <a:pt x="18266" y="5926"/>
                                    </a:cubicBezTo>
                                    <a:cubicBezTo>
                                      <a:pt x="18207" y="5840"/>
                                      <a:pt x="18089" y="5797"/>
                                      <a:pt x="18059" y="5668"/>
                                    </a:cubicBezTo>
                                    <a:cubicBezTo>
                                      <a:pt x="17971" y="5411"/>
                                      <a:pt x="17823" y="5325"/>
                                      <a:pt x="17705" y="5153"/>
                                    </a:cubicBezTo>
                                    <a:cubicBezTo>
                                      <a:pt x="17646" y="5067"/>
                                      <a:pt x="17587" y="4981"/>
                                      <a:pt x="17528" y="4895"/>
                                    </a:cubicBezTo>
                                    <a:cubicBezTo>
                                      <a:pt x="17351" y="4638"/>
                                      <a:pt x="17174" y="4380"/>
                                      <a:pt x="16997" y="4122"/>
                                    </a:cubicBezTo>
                                    <a:cubicBezTo>
                                      <a:pt x="16967" y="4079"/>
                                      <a:pt x="16849" y="4079"/>
                                      <a:pt x="16849" y="3994"/>
                                    </a:cubicBezTo>
                                    <a:cubicBezTo>
                                      <a:pt x="16820" y="3908"/>
                                      <a:pt x="16820" y="3822"/>
                                      <a:pt x="16790" y="3736"/>
                                    </a:cubicBezTo>
                                    <a:cubicBezTo>
                                      <a:pt x="16672" y="3349"/>
                                      <a:pt x="16318" y="3264"/>
                                      <a:pt x="16200" y="2834"/>
                                    </a:cubicBezTo>
                                    <a:cubicBezTo>
                                      <a:pt x="16170" y="2920"/>
                                      <a:pt x="16170" y="3006"/>
                                      <a:pt x="16200" y="3049"/>
                                    </a:cubicBezTo>
                                    <a:cubicBezTo>
                                      <a:pt x="16348" y="3521"/>
                                      <a:pt x="16466" y="4037"/>
                                      <a:pt x="16495" y="4595"/>
                                    </a:cubicBezTo>
                                    <a:cubicBezTo>
                                      <a:pt x="16495" y="4638"/>
                                      <a:pt x="16495" y="4724"/>
                                      <a:pt x="16495" y="4767"/>
                                    </a:cubicBezTo>
                                    <a:cubicBezTo>
                                      <a:pt x="16525" y="4810"/>
                                      <a:pt x="16554" y="4810"/>
                                      <a:pt x="16613" y="4852"/>
                                    </a:cubicBezTo>
                                    <a:cubicBezTo>
                                      <a:pt x="16554" y="4981"/>
                                      <a:pt x="16525" y="5110"/>
                                      <a:pt x="16554" y="5239"/>
                                    </a:cubicBezTo>
                                    <a:cubicBezTo>
                                      <a:pt x="16584" y="5325"/>
                                      <a:pt x="16584" y="5411"/>
                                      <a:pt x="16584" y="5497"/>
                                    </a:cubicBezTo>
                                    <a:cubicBezTo>
                                      <a:pt x="16495" y="5840"/>
                                      <a:pt x="16584" y="6184"/>
                                      <a:pt x="16554" y="6484"/>
                                    </a:cubicBezTo>
                                    <a:cubicBezTo>
                                      <a:pt x="16554" y="6914"/>
                                      <a:pt x="16584" y="7386"/>
                                      <a:pt x="16584" y="7815"/>
                                    </a:cubicBezTo>
                                    <a:cubicBezTo>
                                      <a:pt x="16584" y="8030"/>
                                      <a:pt x="16584" y="8245"/>
                                      <a:pt x="16584" y="8460"/>
                                    </a:cubicBezTo>
                                    <a:cubicBezTo>
                                      <a:pt x="16525" y="8374"/>
                                      <a:pt x="16495" y="8374"/>
                                      <a:pt x="16466" y="8331"/>
                                    </a:cubicBezTo>
                                    <a:cubicBezTo>
                                      <a:pt x="16436" y="8288"/>
                                      <a:pt x="16436" y="8245"/>
                                      <a:pt x="16407" y="8202"/>
                                    </a:cubicBezTo>
                                    <a:cubicBezTo>
                                      <a:pt x="16082" y="7558"/>
                                      <a:pt x="16082" y="7257"/>
                                      <a:pt x="15492" y="6656"/>
                                    </a:cubicBezTo>
                                    <a:cubicBezTo>
                                      <a:pt x="15462" y="6613"/>
                                      <a:pt x="15462" y="6570"/>
                                      <a:pt x="15433" y="6527"/>
                                    </a:cubicBezTo>
                                    <a:cubicBezTo>
                                      <a:pt x="15403" y="6484"/>
                                      <a:pt x="15403" y="6441"/>
                                      <a:pt x="15374" y="6441"/>
                                    </a:cubicBezTo>
                                    <a:cubicBezTo>
                                      <a:pt x="15138" y="6355"/>
                                      <a:pt x="15079" y="6012"/>
                                      <a:pt x="14931" y="5840"/>
                                    </a:cubicBezTo>
                                    <a:cubicBezTo>
                                      <a:pt x="14813" y="5282"/>
                                      <a:pt x="14695" y="4767"/>
                                      <a:pt x="14754" y="4165"/>
                                    </a:cubicBezTo>
                                    <a:cubicBezTo>
                                      <a:pt x="14784" y="3908"/>
                                      <a:pt x="14784" y="3693"/>
                                      <a:pt x="14784" y="3435"/>
                                    </a:cubicBezTo>
                                    <a:cubicBezTo>
                                      <a:pt x="14784" y="3264"/>
                                      <a:pt x="14784" y="3092"/>
                                      <a:pt x="14813" y="2963"/>
                                    </a:cubicBezTo>
                                    <a:cubicBezTo>
                                      <a:pt x="14902" y="2619"/>
                                      <a:pt x="14990" y="2233"/>
                                      <a:pt x="15108" y="1847"/>
                                    </a:cubicBezTo>
                                    <a:cubicBezTo>
                                      <a:pt x="15285" y="1804"/>
                                      <a:pt x="15492" y="1761"/>
                                      <a:pt x="15698" y="1761"/>
                                    </a:cubicBezTo>
                                    <a:cubicBezTo>
                                      <a:pt x="15787" y="1761"/>
                                      <a:pt x="15875" y="1675"/>
                                      <a:pt x="15905" y="1675"/>
                                    </a:cubicBezTo>
                                    <a:cubicBezTo>
                                      <a:pt x="15993" y="1761"/>
                                      <a:pt x="16023" y="1761"/>
                                      <a:pt x="16111" y="1632"/>
                                    </a:cubicBezTo>
                                    <a:cubicBezTo>
                                      <a:pt x="16170" y="1503"/>
                                      <a:pt x="16230" y="1374"/>
                                      <a:pt x="16200" y="1245"/>
                                    </a:cubicBezTo>
                                    <a:cubicBezTo>
                                      <a:pt x="16111" y="945"/>
                                      <a:pt x="15816" y="816"/>
                                      <a:pt x="15580" y="988"/>
                                    </a:cubicBezTo>
                                    <a:cubicBezTo>
                                      <a:pt x="15433" y="1074"/>
                                      <a:pt x="15315" y="1159"/>
                                      <a:pt x="15138" y="1288"/>
                                    </a:cubicBezTo>
                                    <a:cubicBezTo>
                                      <a:pt x="15079" y="1159"/>
                                      <a:pt x="15079" y="1031"/>
                                      <a:pt x="14990" y="988"/>
                                    </a:cubicBezTo>
                                    <a:cubicBezTo>
                                      <a:pt x="14843" y="945"/>
                                      <a:pt x="14843" y="773"/>
                                      <a:pt x="14813" y="601"/>
                                    </a:cubicBezTo>
                                    <a:cubicBezTo>
                                      <a:pt x="14784" y="386"/>
                                      <a:pt x="14754" y="215"/>
                                      <a:pt x="14695" y="0"/>
                                    </a:cubicBezTo>
                                    <a:lnTo>
                                      <a:pt x="14577" y="0"/>
                                    </a:lnTo>
                                    <a:cubicBezTo>
                                      <a:pt x="14607" y="86"/>
                                      <a:pt x="14607" y="129"/>
                                      <a:pt x="14636" y="215"/>
                                    </a:cubicBezTo>
                                    <a:cubicBezTo>
                                      <a:pt x="14607" y="258"/>
                                      <a:pt x="14577" y="258"/>
                                      <a:pt x="14548" y="258"/>
                                    </a:cubicBezTo>
                                    <a:cubicBezTo>
                                      <a:pt x="14577" y="344"/>
                                      <a:pt x="14607" y="429"/>
                                      <a:pt x="14607" y="515"/>
                                    </a:cubicBezTo>
                                    <a:cubicBezTo>
                                      <a:pt x="14607" y="601"/>
                                      <a:pt x="14607" y="687"/>
                                      <a:pt x="14607" y="773"/>
                                    </a:cubicBezTo>
                                    <a:cubicBezTo>
                                      <a:pt x="14666" y="816"/>
                                      <a:pt x="14695" y="816"/>
                                      <a:pt x="14754" y="816"/>
                                    </a:cubicBezTo>
                                    <a:cubicBezTo>
                                      <a:pt x="14784" y="902"/>
                                      <a:pt x="14695" y="1031"/>
                                      <a:pt x="14813" y="1117"/>
                                    </a:cubicBezTo>
                                    <a:cubicBezTo>
                                      <a:pt x="14931" y="1202"/>
                                      <a:pt x="15020" y="1546"/>
                                      <a:pt x="14961" y="1718"/>
                                    </a:cubicBezTo>
                                    <a:cubicBezTo>
                                      <a:pt x="14902" y="1975"/>
                                      <a:pt x="14813" y="2190"/>
                                      <a:pt x="14725" y="2405"/>
                                    </a:cubicBezTo>
                                    <a:cubicBezTo>
                                      <a:pt x="14843" y="2448"/>
                                      <a:pt x="14872" y="2534"/>
                                      <a:pt x="14784" y="2577"/>
                                    </a:cubicBezTo>
                                    <a:cubicBezTo>
                                      <a:pt x="14636" y="2748"/>
                                      <a:pt x="14636" y="2877"/>
                                      <a:pt x="14666" y="3092"/>
                                    </a:cubicBezTo>
                                    <a:cubicBezTo>
                                      <a:pt x="14666" y="3221"/>
                                      <a:pt x="14695" y="3392"/>
                                      <a:pt x="14666" y="3435"/>
                                    </a:cubicBezTo>
                                    <a:cubicBezTo>
                                      <a:pt x="14518" y="3607"/>
                                      <a:pt x="14666" y="3650"/>
                                      <a:pt x="14666" y="3779"/>
                                    </a:cubicBezTo>
                                    <a:cubicBezTo>
                                      <a:pt x="14636" y="3822"/>
                                      <a:pt x="14577" y="3865"/>
                                      <a:pt x="14577" y="3865"/>
                                    </a:cubicBezTo>
                                    <a:cubicBezTo>
                                      <a:pt x="14577" y="3994"/>
                                      <a:pt x="14548" y="4122"/>
                                      <a:pt x="14548" y="4251"/>
                                    </a:cubicBezTo>
                                    <a:cubicBezTo>
                                      <a:pt x="14548" y="4638"/>
                                      <a:pt x="14754" y="4938"/>
                                      <a:pt x="14607" y="5368"/>
                                    </a:cubicBezTo>
                                    <a:cubicBezTo>
                                      <a:pt x="14725" y="5411"/>
                                      <a:pt x="14784" y="5497"/>
                                      <a:pt x="14725" y="5582"/>
                                    </a:cubicBezTo>
                                    <a:cubicBezTo>
                                      <a:pt x="14695" y="5625"/>
                                      <a:pt x="14607" y="5668"/>
                                      <a:pt x="14607" y="5668"/>
                                    </a:cubicBezTo>
                                    <a:cubicBezTo>
                                      <a:pt x="14489" y="5454"/>
                                      <a:pt x="14252" y="5582"/>
                                      <a:pt x="14105" y="5411"/>
                                    </a:cubicBezTo>
                                    <a:cubicBezTo>
                                      <a:pt x="13987" y="5282"/>
                                      <a:pt x="13869" y="5239"/>
                                      <a:pt x="13721" y="5153"/>
                                    </a:cubicBezTo>
                                    <a:cubicBezTo>
                                      <a:pt x="13751" y="5067"/>
                                      <a:pt x="13839" y="4938"/>
                                      <a:pt x="13810" y="4895"/>
                                    </a:cubicBezTo>
                                    <a:cubicBezTo>
                                      <a:pt x="13692" y="4724"/>
                                      <a:pt x="13839" y="4552"/>
                                      <a:pt x="13869" y="4337"/>
                                    </a:cubicBezTo>
                                    <a:cubicBezTo>
                                      <a:pt x="13869" y="4208"/>
                                      <a:pt x="13869" y="4122"/>
                                      <a:pt x="13869" y="3994"/>
                                    </a:cubicBezTo>
                                    <a:cubicBezTo>
                                      <a:pt x="13839" y="3736"/>
                                      <a:pt x="13603" y="3607"/>
                                      <a:pt x="13662" y="3264"/>
                                    </a:cubicBezTo>
                                    <a:cubicBezTo>
                                      <a:pt x="13662" y="3221"/>
                                      <a:pt x="13633" y="3221"/>
                                      <a:pt x="13603" y="3178"/>
                                    </a:cubicBezTo>
                                    <a:cubicBezTo>
                                      <a:pt x="13574" y="3135"/>
                                      <a:pt x="13515" y="3092"/>
                                      <a:pt x="13515" y="3049"/>
                                    </a:cubicBezTo>
                                    <a:cubicBezTo>
                                      <a:pt x="13515" y="2834"/>
                                      <a:pt x="13426" y="2877"/>
                                      <a:pt x="13338" y="2877"/>
                                    </a:cubicBezTo>
                                    <a:cubicBezTo>
                                      <a:pt x="13308" y="2920"/>
                                      <a:pt x="13279" y="3006"/>
                                      <a:pt x="13279" y="3049"/>
                                    </a:cubicBezTo>
                                    <a:cubicBezTo>
                                      <a:pt x="13308" y="3178"/>
                                      <a:pt x="13367" y="3264"/>
                                      <a:pt x="13426" y="3350"/>
                                    </a:cubicBezTo>
                                    <a:cubicBezTo>
                                      <a:pt x="13544" y="3521"/>
                                      <a:pt x="13662" y="3736"/>
                                      <a:pt x="13662" y="4037"/>
                                    </a:cubicBezTo>
                                    <a:cubicBezTo>
                                      <a:pt x="13662" y="4380"/>
                                      <a:pt x="13692" y="4767"/>
                                      <a:pt x="13515" y="5110"/>
                                    </a:cubicBezTo>
                                    <a:cubicBezTo>
                                      <a:pt x="13633" y="5239"/>
                                      <a:pt x="13692" y="5497"/>
                                      <a:pt x="13839" y="5540"/>
                                    </a:cubicBezTo>
                                    <a:cubicBezTo>
                                      <a:pt x="13987" y="5582"/>
                                      <a:pt x="14046" y="5711"/>
                                      <a:pt x="14164" y="5797"/>
                                    </a:cubicBezTo>
                                    <a:cubicBezTo>
                                      <a:pt x="14252" y="5840"/>
                                      <a:pt x="14341" y="5840"/>
                                      <a:pt x="14400" y="5926"/>
                                    </a:cubicBezTo>
                                    <a:cubicBezTo>
                                      <a:pt x="14489" y="6012"/>
                                      <a:pt x="14518" y="6098"/>
                                      <a:pt x="14577" y="6227"/>
                                    </a:cubicBezTo>
                                    <a:cubicBezTo>
                                      <a:pt x="14577" y="6227"/>
                                      <a:pt x="14607" y="6270"/>
                                      <a:pt x="14607" y="6227"/>
                                    </a:cubicBezTo>
                                    <a:cubicBezTo>
                                      <a:pt x="14695" y="6141"/>
                                      <a:pt x="14695" y="6227"/>
                                      <a:pt x="14754" y="6270"/>
                                    </a:cubicBezTo>
                                    <a:cubicBezTo>
                                      <a:pt x="14902" y="6398"/>
                                      <a:pt x="15020" y="6570"/>
                                      <a:pt x="15167" y="6699"/>
                                    </a:cubicBezTo>
                                    <a:cubicBezTo>
                                      <a:pt x="15344" y="6914"/>
                                      <a:pt x="15492" y="7085"/>
                                      <a:pt x="15669" y="7300"/>
                                    </a:cubicBezTo>
                                    <a:cubicBezTo>
                                      <a:pt x="15728" y="7386"/>
                                      <a:pt x="15787" y="7515"/>
                                      <a:pt x="15846" y="7644"/>
                                    </a:cubicBezTo>
                                    <a:cubicBezTo>
                                      <a:pt x="15905" y="7773"/>
                                      <a:pt x="15964" y="7901"/>
                                      <a:pt x="16023" y="8030"/>
                                    </a:cubicBezTo>
                                    <a:cubicBezTo>
                                      <a:pt x="16082" y="8159"/>
                                      <a:pt x="16171" y="8245"/>
                                      <a:pt x="16200" y="8374"/>
                                    </a:cubicBezTo>
                                    <a:cubicBezTo>
                                      <a:pt x="16200" y="8503"/>
                                      <a:pt x="16289" y="8588"/>
                                      <a:pt x="16259" y="8760"/>
                                    </a:cubicBezTo>
                                    <a:cubicBezTo>
                                      <a:pt x="16230" y="8932"/>
                                      <a:pt x="16318" y="9104"/>
                                      <a:pt x="16377" y="9276"/>
                                    </a:cubicBezTo>
                                    <a:cubicBezTo>
                                      <a:pt x="16436" y="9404"/>
                                      <a:pt x="16348" y="9662"/>
                                      <a:pt x="16525" y="9705"/>
                                    </a:cubicBezTo>
                                    <a:cubicBezTo>
                                      <a:pt x="16436" y="10091"/>
                                      <a:pt x="16554" y="10478"/>
                                      <a:pt x="16554" y="10821"/>
                                    </a:cubicBezTo>
                                    <a:cubicBezTo>
                                      <a:pt x="16554" y="11165"/>
                                      <a:pt x="16554" y="11551"/>
                                      <a:pt x="16584" y="11938"/>
                                    </a:cubicBezTo>
                                    <a:cubicBezTo>
                                      <a:pt x="16584" y="12153"/>
                                      <a:pt x="16672" y="12367"/>
                                      <a:pt x="16525" y="12625"/>
                                    </a:cubicBezTo>
                                    <a:cubicBezTo>
                                      <a:pt x="16525" y="12625"/>
                                      <a:pt x="16525" y="12668"/>
                                      <a:pt x="16525" y="12711"/>
                                    </a:cubicBezTo>
                                    <a:cubicBezTo>
                                      <a:pt x="16525" y="13011"/>
                                      <a:pt x="16525" y="13269"/>
                                      <a:pt x="16525" y="13570"/>
                                    </a:cubicBezTo>
                                    <a:cubicBezTo>
                                      <a:pt x="16525" y="13570"/>
                                      <a:pt x="16554" y="13570"/>
                                      <a:pt x="16613" y="13527"/>
                                    </a:cubicBezTo>
                                    <a:cubicBezTo>
                                      <a:pt x="16554" y="13656"/>
                                      <a:pt x="16554" y="13784"/>
                                      <a:pt x="16554" y="13913"/>
                                    </a:cubicBezTo>
                                    <a:cubicBezTo>
                                      <a:pt x="16554" y="14042"/>
                                      <a:pt x="16466" y="14214"/>
                                      <a:pt x="16495" y="14300"/>
                                    </a:cubicBezTo>
                                    <a:cubicBezTo>
                                      <a:pt x="16554" y="14686"/>
                                      <a:pt x="16525" y="15116"/>
                                      <a:pt x="16702" y="15416"/>
                                    </a:cubicBezTo>
                                    <a:cubicBezTo>
                                      <a:pt x="16643" y="15674"/>
                                      <a:pt x="16643" y="15674"/>
                                      <a:pt x="16731" y="15932"/>
                                    </a:cubicBezTo>
                                    <a:cubicBezTo>
                                      <a:pt x="16761" y="15974"/>
                                      <a:pt x="16761" y="16017"/>
                                      <a:pt x="16761" y="16060"/>
                                    </a:cubicBezTo>
                                    <a:cubicBezTo>
                                      <a:pt x="16820" y="16318"/>
                                      <a:pt x="16849" y="16576"/>
                                      <a:pt x="16967" y="16833"/>
                                    </a:cubicBezTo>
                                    <a:cubicBezTo>
                                      <a:pt x="17056" y="17048"/>
                                      <a:pt x="17115" y="17306"/>
                                      <a:pt x="17203" y="17563"/>
                                    </a:cubicBezTo>
                                    <a:cubicBezTo>
                                      <a:pt x="17233" y="17649"/>
                                      <a:pt x="17321" y="17692"/>
                                      <a:pt x="17321" y="17735"/>
                                    </a:cubicBezTo>
                                    <a:cubicBezTo>
                                      <a:pt x="17439" y="18165"/>
                                      <a:pt x="17646" y="18465"/>
                                      <a:pt x="17852" y="18766"/>
                                    </a:cubicBezTo>
                                    <a:cubicBezTo>
                                      <a:pt x="18000" y="18980"/>
                                      <a:pt x="18118" y="19238"/>
                                      <a:pt x="18266" y="19410"/>
                                    </a:cubicBezTo>
                                    <a:cubicBezTo>
                                      <a:pt x="18413" y="19582"/>
                                      <a:pt x="18502" y="19839"/>
                                      <a:pt x="18708" y="19925"/>
                                    </a:cubicBezTo>
                                    <a:cubicBezTo>
                                      <a:pt x="18797" y="19968"/>
                                      <a:pt x="18856" y="20054"/>
                                      <a:pt x="18915" y="20140"/>
                                    </a:cubicBezTo>
                                    <a:cubicBezTo>
                                      <a:pt x="18974" y="20226"/>
                                      <a:pt x="19062" y="20269"/>
                                      <a:pt x="19062" y="20441"/>
                                    </a:cubicBezTo>
                                    <a:cubicBezTo>
                                      <a:pt x="19062" y="20612"/>
                                      <a:pt x="19062" y="20741"/>
                                      <a:pt x="19180" y="20827"/>
                                    </a:cubicBezTo>
                                    <a:cubicBezTo>
                                      <a:pt x="19210" y="20827"/>
                                      <a:pt x="19210" y="20913"/>
                                      <a:pt x="19239" y="20956"/>
                                    </a:cubicBezTo>
                                    <a:cubicBezTo>
                                      <a:pt x="19239" y="21042"/>
                                      <a:pt x="19239" y="21171"/>
                                      <a:pt x="19269" y="21256"/>
                                    </a:cubicBezTo>
                                    <a:cubicBezTo>
                                      <a:pt x="19269" y="21256"/>
                                      <a:pt x="19269" y="21256"/>
                                      <a:pt x="19269" y="21256"/>
                                    </a:cubicBezTo>
                                    <a:lnTo>
                                      <a:pt x="19534" y="21256"/>
                                    </a:lnTo>
                                    <a:cubicBezTo>
                                      <a:pt x="19534" y="21213"/>
                                      <a:pt x="19534" y="21213"/>
                                      <a:pt x="19534" y="21171"/>
                                    </a:cubicBezTo>
                                    <a:cubicBezTo>
                                      <a:pt x="19534" y="21128"/>
                                      <a:pt x="19534" y="21085"/>
                                      <a:pt x="19505" y="21085"/>
                                    </a:cubicBezTo>
                                    <a:cubicBezTo>
                                      <a:pt x="19357" y="20913"/>
                                      <a:pt x="19387" y="20569"/>
                                      <a:pt x="19239" y="20355"/>
                                    </a:cubicBezTo>
                                    <a:cubicBezTo>
                                      <a:pt x="19298" y="20140"/>
                                      <a:pt x="19121" y="20097"/>
                                      <a:pt x="19121" y="19925"/>
                                    </a:cubicBezTo>
                                    <a:cubicBezTo>
                                      <a:pt x="19151" y="19625"/>
                                      <a:pt x="19033" y="19410"/>
                                      <a:pt x="18974" y="19152"/>
                                    </a:cubicBezTo>
                                    <a:cubicBezTo>
                                      <a:pt x="18915" y="18680"/>
                                      <a:pt x="18826" y="18250"/>
                                      <a:pt x="18767" y="17778"/>
                                    </a:cubicBezTo>
                                    <a:cubicBezTo>
                                      <a:pt x="18738" y="17649"/>
                                      <a:pt x="18649" y="17477"/>
                                      <a:pt x="18679" y="17349"/>
                                    </a:cubicBezTo>
                                    <a:cubicBezTo>
                                      <a:pt x="18708" y="17177"/>
                                      <a:pt x="18738" y="17048"/>
                                      <a:pt x="18679" y="16919"/>
                                    </a:cubicBezTo>
                                    <a:cubicBezTo>
                                      <a:pt x="18620" y="16790"/>
                                      <a:pt x="18620" y="16662"/>
                                      <a:pt x="18679" y="16490"/>
                                    </a:cubicBezTo>
                                    <a:cubicBezTo>
                                      <a:pt x="18708" y="16404"/>
                                      <a:pt x="18708" y="16275"/>
                                      <a:pt x="18708" y="16189"/>
                                    </a:cubicBezTo>
                                    <a:cubicBezTo>
                                      <a:pt x="18708" y="16060"/>
                                      <a:pt x="18738" y="15975"/>
                                      <a:pt x="18826" y="15889"/>
                                    </a:cubicBezTo>
                                    <a:cubicBezTo>
                                      <a:pt x="18885" y="15803"/>
                                      <a:pt x="18944" y="15760"/>
                                      <a:pt x="19033" y="15674"/>
                                    </a:cubicBezTo>
                                    <a:cubicBezTo>
                                      <a:pt x="19328" y="15803"/>
                                      <a:pt x="19623" y="15932"/>
                                      <a:pt x="19948" y="15631"/>
                                    </a:cubicBezTo>
                                    <a:cubicBezTo>
                                      <a:pt x="19918" y="15545"/>
                                      <a:pt x="19918" y="15416"/>
                                      <a:pt x="19889" y="15330"/>
                                    </a:cubicBezTo>
                                    <a:cubicBezTo>
                                      <a:pt x="19977" y="15287"/>
                                      <a:pt x="20036" y="15244"/>
                                      <a:pt x="20125" y="15202"/>
                                    </a:cubicBezTo>
                                    <a:cubicBezTo>
                                      <a:pt x="20066" y="15073"/>
                                      <a:pt x="20036" y="14987"/>
                                      <a:pt x="19977" y="14858"/>
                                    </a:cubicBezTo>
                                    <a:cubicBezTo>
                                      <a:pt x="19948" y="14815"/>
                                      <a:pt x="19889" y="14772"/>
                                      <a:pt x="19889" y="14772"/>
                                    </a:cubicBezTo>
                                    <a:cubicBezTo>
                                      <a:pt x="19771" y="14944"/>
                                      <a:pt x="19682" y="14772"/>
                                      <a:pt x="19564" y="14815"/>
                                    </a:cubicBezTo>
                                    <a:cubicBezTo>
                                      <a:pt x="19387" y="14944"/>
                                      <a:pt x="19180" y="14987"/>
                                      <a:pt x="19062" y="15202"/>
                                    </a:cubicBezTo>
                                    <a:cubicBezTo>
                                      <a:pt x="18915" y="15030"/>
                                      <a:pt x="18767" y="14901"/>
                                      <a:pt x="18620" y="14772"/>
                                    </a:cubicBezTo>
                                    <a:cubicBezTo>
                                      <a:pt x="18502" y="14686"/>
                                      <a:pt x="18384" y="14600"/>
                                      <a:pt x="18266" y="14472"/>
                                    </a:cubicBezTo>
                                    <a:cubicBezTo>
                                      <a:pt x="18177" y="14386"/>
                                      <a:pt x="18089" y="14257"/>
                                      <a:pt x="18000" y="14128"/>
                                    </a:cubicBezTo>
                                    <a:cubicBezTo>
                                      <a:pt x="17941" y="13999"/>
                                      <a:pt x="17793" y="13956"/>
                                      <a:pt x="17852" y="13699"/>
                                    </a:cubicBezTo>
                                    <a:cubicBezTo>
                                      <a:pt x="17587" y="13656"/>
                                      <a:pt x="17734" y="13226"/>
                                      <a:pt x="17616" y="13054"/>
                                    </a:cubicBezTo>
                                    <a:cubicBezTo>
                                      <a:pt x="17557" y="12969"/>
                                      <a:pt x="17616" y="12754"/>
                                      <a:pt x="17616" y="12625"/>
                                    </a:cubicBezTo>
                                    <a:cubicBezTo>
                                      <a:pt x="17616" y="12496"/>
                                      <a:pt x="17528" y="12410"/>
                                      <a:pt x="17528" y="12282"/>
                                    </a:cubicBezTo>
                                    <a:cubicBezTo>
                                      <a:pt x="17498" y="12110"/>
                                      <a:pt x="17528" y="11938"/>
                                      <a:pt x="17528" y="11766"/>
                                    </a:cubicBezTo>
                                    <a:cubicBezTo>
                                      <a:pt x="17498" y="11509"/>
                                      <a:pt x="17557" y="11294"/>
                                      <a:pt x="17705" y="11122"/>
                                    </a:cubicBezTo>
                                    <a:cubicBezTo>
                                      <a:pt x="17793" y="10993"/>
                                      <a:pt x="17793" y="10907"/>
                                      <a:pt x="17705" y="10821"/>
                                    </a:cubicBezTo>
                                    <a:cubicBezTo>
                                      <a:pt x="17498" y="10607"/>
                                      <a:pt x="17292" y="10392"/>
                                      <a:pt x="17144" y="10134"/>
                                    </a:cubicBezTo>
                                    <a:cubicBezTo>
                                      <a:pt x="17026" y="9963"/>
                                      <a:pt x="16938" y="9791"/>
                                      <a:pt x="16879" y="9576"/>
                                    </a:cubicBezTo>
                                    <a:cubicBezTo>
                                      <a:pt x="16820" y="9361"/>
                                      <a:pt x="16790" y="9104"/>
                                      <a:pt x="16761" y="8889"/>
                                    </a:cubicBezTo>
                                    <a:cubicBezTo>
                                      <a:pt x="16672" y="8503"/>
                                      <a:pt x="16731" y="8116"/>
                                      <a:pt x="16672" y="7730"/>
                                    </a:cubicBezTo>
                                    <a:cubicBezTo>
                                      <a:pt x="16613" y="7472"/>
                                      <a:pt x="16731" y="7128"/>
                                      <a:pt x="16613" y="6871"/>
                                    </a:cubicBezTo>
                                    <a:cubicBezTo>
                                      <a:pt x="16613" y="6828"/>
                                      <a:pt x="16613" y="6785"/>
                                      <a:pt x="16613" y="6742"/>
                                    </a:cubicBezTo>
                                    <a:cubicBezTo>
                                      <a:pt x="16613" y="6656"/>
                                      <a:pt x="16613" y="6570"/>
                                      <a:pt x="16643" y="6484"/>
                                    </a:cubicBezTo>
                                    <a:cubicBezTo>
                                      <a:pt x="16702" y="6356"/>
                                      <a:pt x="16495" y="6484"/>
                                      <a:pt x="16584" y="6313"/>
                                    </a:cubicBezTo>
                                    <a:cubicBezTo>
                                      <a:pt x="16613" y="6227"/>
                                      <a:pt x="16643" y="6184"/>
                                      <a:pt x="16643" y="6098"/>
                                    </a:cubicBezTo>
                                    <a:cubicBezTo>
                                      <a:pt x="16643" y="6055"/>
                                      <a:pt x="16643" y="6012"/>
                                      <a:pt x="16643" y="5926"/>
                                    </a:cubicBezTo>
                                    <a:cubicBezTo>
                                      <a:pt x="16643" y="5797"/>
                                      <a:pt x="16643" y="5668"/>
                                      <a:pt x="16584" y="5583"/>
                                    </a:cubicBezTo>
                                    <a:cubicBezTo>
                                      <a:pt x="16495" y="5454"/>
                                      <a:pt x="16643" y="5368"/>
                                      <a:pt x="16613" y="5239"/>
                                    </a:cubicBezTo>
                                    <a:cubicBezTo>
                                      <a:pt x="16554" y="5024"/>
                                      <a:pt x="16584" y="4767"/>
                                      <a:pt x="16436" y="4638"/>
                                    </a:cubicBezTo>
                                    <a:cubicBezTo>
                                      <a:pt x="16466" y="4638"/>
                                      <a:pt x="16495" y="4638"/>
                                      <a:pt x="16525" y="4638"/>
                                    </a:cubicBezTo>
                                    <a:cubicBezTo>
                                      <a:pt x="16525" y="4509"/>
                                      <a:pt x="16525" y="4423"/>
                                      <a:pt x="16495" y="4294"/>
                                    </a:cubicBezTo>
                                    <a:cubicBezTo>
                                      <a:pt x="16466" y="4165"/>
                                      <a:pt x="16436" y="4080"/>
                                      <a:pt x="16407" y="3951"/>
                                    </a:cubicBezTo>
                                    <a:cubicBezTo>
                                      <a:pt x="16525" y="3908"/>
                                      <a:pt x="16584" y="3994"/>
                                      <a:pt x="16672" y="4080"/>
                                    </a:cubicBezTo>
                                    <a:cubicBezTo>
                                      <a:pt x="16879" y="4337"/>
                                      <a:pt x="17026" y="4638"/>
                                      <a:pt x="17292" y="4810"/>
                                    </a:cubicBezTo>
                                    <a:cubicBezTo>
                                      <a:pt x="17380" y="4853"/>
                                      <a:pt x="17410" y="4981"/>
                                      <a:pt x="17439" y="5110"/>
                                    </a:cubicBezTo>
                                    <a:cubicBezTo>
                                      <a:pt x="17469" y="5196"/>
                                      <a:pt x="17528" y="5196"/>
                                      <a:pt x="17528" y="5196"/>
                                    </a:cubicBezTo>
                                    <a:cubicBezTo>
                                      <a:pt x="17616" y="5368"/>
                                      <a:pt x="17764" y="5497"/>
                                      <a:pt x="17852" y="5668"/>
                                    </a:cubicBezTo>
                                    <a:cubicBezTo>
                                      <a:pt x="17941" y="5840"/>
                                      <a:pt x="18030" y="5969"/>
                                      <a:pt x="18177" y="5969"/>
                                    </a:cubicBezTo>
                                    <a:cubicBezTo>
                                      <a:pt x="18177" y="6141"/>
                                      <a:pt x="18118" y="6313"/>
                                      <a:pt x="18295" y="6270"/>
                                    </a:cubicBezTo>
                                    <a:cubicBezTo>
                                      <a:pt x="18413" y="6227"/>
                                      <a:pt x="18325" y="6399"/>
                                      <a:pt x="18354" y="6441"/>
                                    </a:cubicBezTo>
                                    <a:cubicBezTo>
                                      <a:pt x="18413" y="6484"/>
                                      <a:pt x="18531" y="6484"/>
                                      <a:pt x="18531" y="6527"/>
                                    </a:cubicBezTo>
                                    <a:cubicBezTo>
                                      <a:pt x="18531" y="6871"/>
                                      <a:pt x="18767" y="6828"/>
                                      <a:pt x="18944" y="6957"/>
                                    </a:cubicBezTo>
                                    <a:cubicBezTo>
                                      <a:pt x="18915" y="7300"/>
                                      <a:pt x="19151" y="7343"/>
                                      <a:pt x="19239" y="7601"/>
                                    </a:cubicBezTo>
                                    <a:cubicBezTo>
                                      <a:pt x="19357" y="7601"/>
                                      <a:pt x="19387" y="7773"/>
                                      <a:pt x="19387" y="7859"/>
                                    </a:cubicBezTo>
                                    <a:cubicBezTo>
                                      <a:pt x="19387" y="8073"/>
                                      <a:pt x="19564" y="7944"/>
                                      <a:pt x="19593" y="8116"/>
                                    </a:cubicBezTo>
                                    <a:cubicBezTo>
                                      <a:pt x="19593" y="8288"/>
                                      <a:pt x="19653" y="8460"/>
                                      <a:pt x="19682" y="8589"/>
                                    </a:cubicBezTo>
                                    <a:cubicBezTo>
                                      <a:pt x="19564" y="8717"/>
                                      <a:pt x="19475" y="8846"/>
                                      <a:pt x="19357" y="8975"/>
                                    </a:cubicBezTo>
                                    <a:cubicBezTo>
                                      <a:pt x="19151" y="9147"/>
                                      <a:pt x="19092" y="9404"/>
                                      <a:pt x="19121" y="9662"/>
                                    </a:cubicBezTo>
                                    <a:cubicBezTo>
                                      <a:pt x="19180" y="9533"/>
                                      <a:pt x="19210" y="9447"/>
                                      <a:pt x="19298" y="9319"/>
                                    </a:cubicBezTo>
                                    <a:cubicBezTo>
                                      <a:pt x="19416" y="9147"/>
                                      <a:pt x="19564" y="8975"/>
                                      <a:pt x="19771" y="8975"/>
                                    </a:cubicBezTo>
                                    <a:cubicBezTo>
                                      <a:pt x="19800" y="9233"/>
                                      <a:pt x="19830" y="9447"/>
                                      <a:pt x="19830" y="9705"/>
                                    </a:cubicBezTo>
                                    <a:cubicBezTo>
                                      <a:pt x="19859" y="9963"/>
                                      <a:pt x="19712" y="10177"/>
                                      <a:pt x="19564" y="10349"/>
                                    </a:cubicBezTo>
                                    <a:cubicBezTo>
                                      <a:pt x="19505" y="10392"/>
                                      <a:pt x="19416" y="10435"/>
                                      <a:pt x="19357" y="10392"/>
                                    </a:cubicBezTo>
                                    <a:cubicBezTo>
                                      <a:pt x="19269" y="10349"/>
                                      <a:pt x="19239" y="10220"/>
                                      <a:pt x="19180" y="10134"/>
                                    </a:cubicBezTo>
                                    <a:cubicBezTo>
                                      <a:pt x="19121" y="10049"/>
                                      <a:pt x="19092" y="9963"/>
                                      <a:pt x="19062" y="9877"/>
                                    </a:cubicBezTo>
                                    <a:cubicBezTo>
                                      <a:pt x="19033" y="10006"/>
                                      <a:pt x="19003" y="10134"/>
                                      <a:pt x="19092" y="10220"/>
                                    </a:cubicBezTo>
                                    <a:cubicBezTo>
                                      <a:pt x="19151" y="10306"/>
                                      <a:pt x="19151" y="10478"/>
                                      <a:pt x="19151" y="10650"/>
                                    </a:cubicBezTo>
                                    <a:cubicBezTo>
                                      <a:pt x="19298" y="10650"/>
                                      <a:pt x="19446" y="10693"/>
                                      <a:pt x="19593" y="10693"/>
                                    </a:cubicBezTo>
                                    <a:cubicBezTo>
                                      <a:pt x="19623" y="10607"/>
                                      <a:pt x="19653" y="10521"/>
                                      <a:pt x="19682" y="10478"/>
                                    </a:cubicBezTo>
                                    <a:cubicBezTo>
                                      <a:pt x="19712" y="10521"/>
                                      <a:pt x="19741" y="10521"/>
                                      <a:pt x="19771" y="10564"/>
                                    </a:cubicBezTo>
                                    <a:cubicBezTo>
                                      <a:pt x="19859" y="10349"/>
                                      <a:pt x="19889" y="10092"/>
                                      <a:pt x="20007" y="9877"/>
                                    </a:cubicBezTo>
                                    <a:cubicBezTo>
                                      <a:pt x="20154" y="9619"/>
                                      <a:pt x="19948" y="9447"/>
                                      <a:pt x="20066" y="9190"/>
                                    </a:cubicBezTo>
                                    <a:cubicBezTo>
                                      <a:pt x="20095" y="9190"/>
                                      <a:pt x="20184" y="9190"/>
                                      <a:pt x="20184" y="9233"/>
                                    </a:cubicBezTo>
                                    <a:cubicBezTo>
                                      <a:pt x="20243" y="9362"/>
                                      <a:pt x="20302" y="9362"/>
                                      <a:pt x="20390" y="9362"/>
                                    </a:cubicBezTo>
                                    <a:cubicBezTo>
                                      <a:pt x="20449" y="9404"/>
                                      <a:pt x="20508" y="9404"/>
                                      <a:pt x="20538" y="9490"/>
                                    </a:cubicBezTo>
                                    <a:cubicBezTo>
                                      <a:pt x="20597" y="9576"/>
                                      <a:pt x="20597" y="9705"/>
                                      <a:pt x="20626" y="9834"/>
                                    </a:cubicBezTo>
                                    <a:cubicBezTo>
                                      <a:pt x="20685" y="9877"/>
                                      <a:pt x="20774" y="9920"/>
                                      <a:pt x="20862" y="10006"/>
                                    </a:cubicBezTo>
                                    <a:cubicBezTo>
                                      <a:pt x="20833" y="10092"/>
                                      <a:pt x="20803" y="10134"/>
                                      <a:pt x="20803" y="10177"/>
                                    </a:cubicBezTo>
                                    <a:cubicBezTo>
                                      <a:pt x="20892" y="10478"/>
                                      <a:pt x="20951" y="10779"/>
                                      <a:pt x="21010" y="11036"/>
                                    </a:cubicBezTo>
                                    <a:cubicBezTo>
                                      <a:pt x="21098" y="11337"/>
                                      <a:pt x="21187" y="11637"/>
                                      <a:pt x="21187" y="11981"/>
                                    </a:cubicBezTo>
                                    <a:cubicBezTo>
                                      <a:pt x="21187" y="12325"/>
                                      <a:pt x="21157" y="12668"/>
                                      <a:pt x="21246" y="12969"/>
                                    </a:cubicBezTo>
                                    <a:cubicBezTo>
                                      <a:pt x="21246" y="12969"/>
                                      <a:pt x="21246" y="13012"/>
                                      <a:pt x="21246" y="13055"/>
                                    </a:cubicBezTo>
                                    <a:cubicBezTo>
                                      <a:pt x="21069" y="13355"/>
                                      <a:pt x="21216" y="13613"/>
                                      <a:pt x="21128" y="13913"/>
                                    </a:cubicBezTo>
                                    <a:cubicBezTo>
                                      <a:pt x="21128" y="13913"/>
                                      <a:pt x="21157" y="13956"/>
                                      <a:pt x="21187" y="13956"/>
                                    </a:cubicBezTo>
                                    <a:cubicBezTo>
                                      <a:pt x="21216" y="13870"/>
                                      <a:pt x="21305" y="13827"/>
                                      <a:pt x="21305" y="13742"/>
                                    </a:cubicBezTo>
                                    <a:cubicBezTo>
                                      <a:pt x="21334" y="13570"/>
                                      <a:pt x="21364" y="13398"/>
                                      <a:pt x="21334" y="13269"/>
                                    </a:cubicBezTo>
                                    <a:cubicBezTo>
                                      <a:pt x="21452" y="13097"/>
                                      <a:pt x="21600" y="12668"/>
                                      <a:pt x="21511" y="12324"/>
                                    </a:cubicBezTo>
                                    <a:close/>
                                    <a:moveTo>
                                      <a:pt x="15580" y="1288"/>
                                    </a:moveTo>
                                    <a:cubicBezTo>
                                      <a:pt x="15639" y="1245"/>
                                      <a:pt x="15698" y="1202"/>
                                      <a:pt x="15787" y="1288"/>
                                    </a:cubicBezTo>
                                    <a:cubicBezTo>
                                      <a:pt x="15846" y="1374"/>
                                      <a:pt x="15964" y="1374"/>
                                      <a:pt x="16052" y="1374"/>
                                    </a:cubicBezTo>
                                    <a:cubicBezTo>
                                      <a:pt x="16023" y="1460"/>
                                      <a:pt x="15993" y="1546"/>
                                      <a:pt x="15934" y="1675"/>
                                    </a:cubicBezTo>
                                    <a:cubicBezTo>
                                      <a:pt x="15757" y="1675"/>
                                      <a:pt x="15580" y="1675"/>
                                      <a:pt x="15403" y="1675"/>
                                    </a:cubicBezTo>
                                    <a:cubicBezTo>
                                      <a:pt x="15344" y="1374"/>
                                      <a:pt x="15492" y="1374"/>
                                      <a:pt x="15580" y="1288"/>
                                    </a:cubicBezTo>
                                    <a:close/>
                                    <a:moveTo>
                                      <a:pt x="19623" y="15416"/>
                                    </a:moveTo>
                                    <a:cubicBezTo>
                                      <a:pt x="19652" y="15202"/>
                                      <a:pt x="19741" y="15287"/>
                                      <a:pt x="19830" y="15287"/>
                                    </a:cubicBezTo>
                                    <a:cubicBezTo>
                                      <a:pt x="19918" y="15287"/>
                                      <a:pt x="20007" y="15287"/>
                                      <a:pt x="20154" y="15287"/>
                                    </a:cubicBezTo>
                                    <a:cubicBezTo>
                                      <a:pt x="20066" y="15502"/>
                                      <a:pt x="20007" y="15588"/>
                                      <a:pt x="19889" y="15760"/>
                                    </a:cubicBezTo>
                                    <a:cubicBezTo>
                                      <a:pt x="19771" y="15717"/>
                                      <a:pt x="19623" y="15717"/>
                                      <a:pt x="19475" y="15674"/>
                                    </a:cubicBezTo>
                                    <a:cubicBezTo>
                                      <a:pt x="19416" y="15459"/>
                                      <a:pt x="19505" y="15459"/>
                                      <a:pt x="19623" y="15416"/>
                                    </a:cubicBezTo>
                                    <a:close/>
                                    <a:moveTo>
                                      <a:pt x="16879" y="12324"/>
                                    </a:moveTo>
                                    <a:cubicBezTo>
                                      <a:pt x="16820" y="12281"/>
                                      <a:pt x="16849" y="12196"/>
                                      <a:pt x="16849" y="12110"/>
                                    </a:cubicBezTo>
                                    <a:cubicBezTo>
                                      <a:pt x="16849" y="12024"/>
                                      <a:pt x="16849" y="11938"/>
                                      <a:pt x="16849" y="11852"/>
                                    </a:cubicBezTo>
                                    <a:cubicBezTo>
                                      <a:pt x="16849" y="11380"/>
                                      <a:pt x="16879" y="10907"/>
                                      <a:pt x="16879" y="10478"/>
                                    </a:cubicBezTo>
                                    <a:cubicBezTo>
                                      <a:pt x="16879" y="10263"/>
                                      <a:pt x="16849" y="10091"/>
                                      <a:pt x="16820" y="9834"/>
                                    </a:cubicBezTo>
                                    <a:cubicBezTo>
                                      <a:pt x="16849" y="9877"/>
                                      <a:pt x="16879" y="9920"/>
                                      <a:pt x="16908" y="9963"/>
                                    </a:cubicBezTo>
                                    <a:cubicBezTo>
                                      <a:pt x="16967" y="10134"/>
                                      <a:pt x="17026" y="10306"/>
                                      <a:pt x="17085" y="10435"/>
                                    </a:cubicBezTo>
                                    <a:cubicBezTo>
                                      <a:pt x="17115" y="10478"/>
                                      <a:pt x="17144" y="10521"/>
                                      <a:pt x="17144" y="10650"/>
                                    </a:cubicBezTo>
                                    <a:cubicBezTo>
                                      <a:pt x="17144" y="10693"/>
                                      <a:pt x="17144" y="10693"/>
                                      <a:pt x="17144" y="10736"/>
                                    </a:cubicBezTo>
                                    <a:cubicBezTo>
                                      <a:pt x="17174" y="10864"/>
                                      <a:pt x="17321" y="10736"/>
                                      <a:pt x="17351" y="10950"/>
                                    </a:cubicBezTo>
                                    <a:cubicBezTo>
                                      <a:pt x="17351" y="11122"/>
                                      <a:pt x="17498" y="11165"/>
                                      <a:pt x="17616" y="11122"/>
                                    </a:cubicBezTo>
                                    <a:cubicBezTo>
                                      <a:pt x="17616" y="11294"/>
                                      <a:pt x="17469" y="11509"/>
                                      <a:pt x="17616" y="11594"/>
                                    </a:cubicBezTo>
                                    <a:cubicBezTo>
                                      <a:pt x="17616" y="11594"/>
                                      <a:pt x="17616" y="11637"/>
                                      <a:pt x="17616" y="11680"/>
                                    </a:cubicBezTo>
                                    <a:cubicBezTo>
                                      <a:pt x="17410" y="12110"/>
                                      <a:pt x="17528" y="12453"/>
                                      <a:pt x="17557" y="12840"/>
                                    </a:cubicBezTo>
                                    <a:cubicBezTo>
                                      <a:pt x="17587" y="13097"/>
                                      <a:pt x="17616" y="13398"/>
                                      <a:pt x="17675" y="13656"/>
                                    </a:cubicBezTo>
                                    <a:cubicBezTo>
                                      <a:pt x="17675" y="13742"/>
                                      <a:pt x="17675" y="13870"/>
                                      <a:pt x="17734" y="13913"/>
                                    </a:cubicBezTo>
                                    <a:cubicBezTo>
                                      <a:pt x="17882" y="14085"/>
                                      <a:pt x="17911" y="14343"/>
                                      <a:pt x="17970" y="14557"/>
                                    </a:cubicBezTo>
                                    <a:cubicBezTo>
                                      <a:pt x="17970" y="14600"/>
                                      <a:pt x="18000" y="14643"/>
                                      <a:pt x="18000" y="14643"/>
                                    </a:cubicBezTo>
                                    <a:cubicBezTo>
                                      <a:pt x="18177" y="14600"/>
                                      <a:pt x="18177" y="14772"/>
                                      <a:pt x="18207" y="14901"/>
                                    </a:cubicBezTo>
                                    <a:cubicBezTo>
                                      <a:pt x="18295" y="15159"/>
                                      <a:pt x="18531" y="15116"/>
                                      <a:pt x="18649" y="15330"/>
                                    </a:cubicBezTo>
                                    <a:cubicBezTo>
                                      <a:pt x="18944" y="15330"/>
                                      <a:pt x="18915" y="15674"/>
                                      <a:pt x="19003" y="15974"/>
                                    </a:cubicBezTo>
                                    <a:cubicBezTo>
                                      <a:pt x="18944" y="15974"/>
                                      <a:pt x="18885" y="16017"/>
                                      <a:pt x="18826" y="16017"/>
                                    </a:cubicBezTo>
                                    <a:cubicBezTo>
                                      <a:pt x="18826" y="16103"/>
                                      <a:pt x="18826" y="16189"/>
                                      <a:pt x="18797" y="16232"/>
                                    </a:cubicBezTo>
                                    <a:cubicBezTo>
                                      <a:pt x="18738" y="16275"/>
                                      <a:pt x="18767" y="16361"/>
                                      <a:pt x="18738" y="16404"/>
                                    </a:cubicBezTo>
                                    <a:cubicBezTo>
                                      <a:pt x="18620" y="16747"/>
                                      <a:pt x="18590" y="17005"/>
                                      <a:pt x="18649" y="17349"/>
                                    </a:cubicBezTo>
                                    <a:cubicBezTo>
                                      <a:pt x="18708" y="17907"/>
                                      <a:pt x="18826" y="18465"/>
                                      <a:pt x="18856" y="19023"/>
                                    </a:cubicBezTo>
                                    <a:cubicBezTo>
                                      <a:pt x="18974" y="19238"/>
                                      <a:pt x="18915" y="19496"/>
                                      <a:pt x="18974" y="19753"/>
                                    </a:cubicBezTo>
                                    <a:cubicBezTo>
                                      <a:pt x="18974" y="19839"/>
                                      <a:pt x="19033" y="19882"/>
                                      <a:pt x="19062" y="19925"/>
                                    </a:cubicBezTo>
                                    <a:cubicBezTo>
                                      <a:pt x="19062" y="19968"/>
                                      <a:pt x="19062" y="20054"/>
                                      <a:pt x="19062" y="20226"/>
                                    </a:cubicBezTo>
                                    <a:cubicBezTo>
                                      <a:pt x="18826" y="19925"/>
                                      <a:pt x="18620" y="19710"/>
                                      <a:pt x="18443" y="19453"/>
                                    </a:cubicBezTo>
                                    <a:cubicBezTo>
                                      <a:pt x="18236" y="19109"/>
                                      <a:pt x="18059" y="18766"/>
                                      <a:pt x="17882" y="18422"/>
                                    </a:cubicBezTo>
                                    <a:cubicBezTo>
                                      <a:pt x="17823" y="18293"/>
                                      <a:pt x="17764" y="18165"/>
                                      <a:pt x="17705" y="18036"/>
                                    </a:cubicBezTo>
                                    <a:cubicBezTo>
                                      <a:pt x="17646" y="17907"/>
                                      <a:pt x="17528" y="17950"/>
                                      <a:pt x="17528" y="17735"/>
                                    </a:cubicBezTo>
                                    <a:cubicBezTo>
                                      <a:pt x="17528" y="17606"/>
                                      <a:pt x="17439" y="17477"/>
                                      <a:pt x="17410" y="17349"/>
                                    </a:cubicBezTo>
                                    <a:cubicBezTo>
                                      <a:pt x="17351" y="17220"/>
                                      <a:pt x="17321" y="17091"/>
                                      <a:pt x="17262" y="16962"/>
                                    </a:cubicBezTo>
                                    <a:cubicBezTo>
                                      <a:pt x="17115" y="16662"/>
                                      <a:pt x="17056" y="16275"/>
                                      <a:pt x="17026" y="15889"/>
                                    </a:cubicBezTo>
                                    <a:cubicBezTo>
                                      <a:pt x="16997" y="15588"/>
                                      <a:pt x="16908" y="15287"/>
                                      <a:pt x="16879" y="14987"/>
                                    </a:cubicBezTo>
                                    <a:cubicBezTo>
                                      <a:pt x="16849" y="14815"/>
                                      <a:pt x="16879" y="14643"/>
                                      <a:pt x="16879" y="14429"/>
                                    </a:cubicBezTo>
                                    <a:cubicBezTo>
                                      <a:pt x="16849" y="13999"/>
                                      <a:pt x="16879" y="13570"/>
                                      <a:pt x="16879" y="13183"/>
                                    </a:cubicBezTo>
                                    <a:cubicBezTo>
                                      <a:pt x="16879" y="12969"/>
                                      <a:pt x="16938" y="12754"/>
                                      <a:pt x="16879" y="12582"/>
                                    </a:cubicBezTo>
                                    <a:cubicBezTo>
                                      <a:pt x="16908" y="12496"/>
                                      <a:pt x="16879" y="12324"/>
                                      <a:pt x="16879" y="12324"/>
                                    </a:cubicBezTo>
                                    <a:close/>
                                    <a:moveTo>
                                      <a:pt x="13397" y="3006"/>
                                    </a:moveTo>
                                    <a:cubicBezTo>
                                      <a:pt x="13397" y="3006"/>
                                      <a:pt x="13397" y="3049"/>
                                      <a:pt x="13397" y="3006"/>
                                    </a:cubicBezTo>
                                    <a:cubicBezTo>
                                      <a:pt x="13397" y="3049"/>
                                      <a:pt x="13397" y="3049"/>
                                      <a:pt x="13397" y="3006"/>
                                    </a:cubicBezTo>
                                    <a:cubicBezTo>
                                      <a:pt x="13397" y="3049"/>
                                      <a:pt x="13397" y="3049"/>
                                      <a:pt x="13397" y="3006"/>
                                    </a:cubicBezTo>
                                    <a:cubicBezTo>
                                      <a:pt x="13397" y="3049"/>
                                      <a:pt x="13397" y="3006"/>
                                      <a:pt x="13397" y="3006"/>
                                    </a:cubicBezTo>
                                    <a:close/>
                                    <a:moveTo>
                                      <a:pt x="21364" y="14128"/>
                                    </a:moveTo>
                                    <a:cubicBezTo>
                                      <a:pt x="21364" y="14128"/>
                                      <a:pt x="21364" y="14128"/>
                                      <a:pt x="21364" y="14128"/>
                                    </a:cubicBezTo>
                                    <a:cubicBezTo>
                                      <a:pt x="21364" y="14128"/>
                                      <a:pt x="21364" y="14128"/>
                                      <a:pt x="21364" y="14128"/>
                                    </a:cubicBezTo>
                                    <a:cubicBezTo>
                                      <a:pt x="21364" y="14128"/>
                                      <a:pt x="21364" y="14128"/>
                                      <a:pt x="21364" y="14128"/>
                                    </a:cubicBezTo>
                                    <a:cubicBezTo>
                                      <a:pt x="21364" y="14128"/>
                                      <a:pt x="21364" y="14128"/>
                                      <a:pt x="21364" y="14128"/>
                                    </a:cubicBezTo>
                                    <a:close/>
                                    <a:moveTo>
                                      <a:pt x="13249" y="2662"/>
                                    </a:moveTo>
                                    <a:cubicBezTo>
                                      <a:pt x="13220" y="2662"/>
                                      <a:pt x="13131" y="2748"/>
                                      <a:pt x="13072" y="2834"/>
                                    </a:cubicBezTo>
                                    <a:cubicBezTo>
                                      <a:pt x="13190" y="2920"/>
                                      <a:pt x="13308" y="2963"/>
                                      <a:pt x="13397" y="3049"/>
                                    </a:cubicBezTo>
                                    <a:cubicBezTo>
                                      <a:pt x="13426" y="3006"/>
                                      <a:pt x="13456" y="3006"/>
                                      <a:pt x="13485" y="2963"/>
                                    </a:cubicBezTo>
                                    <a:cubicBezTo>
                                      <a:pt x="13397" y="2834"/>
                                      <a:pt x="13338" y="2705"/>
                                      <a:pt x="13249" y="2662"/>
                                    </a:cubicBezTo>
                                    <a:close/>
                                    <a:moveTo>
                                      <a:pt x="21246" y="14343"/>
                                    </a:moveTo>
                                    <a:cubicBezTo>
                                      <a:pt x="21305" y="14514"/>
                                      <a:pt x="21216" y="14643"/>
                                      <a:pt x="21187" y="14772"/>
                                    </a:cubicBezTo>
                                    <a:cubicBezTo>
                                      <a:pt x="21157" y="14944"/>
                                      <a:pt x="21157" y="15116"/>
                                      <a:pt x="21128" y="15330"/>
                                    </a:cubicBezTo>
                                    <a:cubicBezTo>
                                      <a:pt x="21069" y="15373"/>
                                      <a:pt x="21069" y="15416"/>
                                      <a:pt x="21039" y="15545"/>
                                    </a:cubicBezTo>
                                    <a:cubicBezTo>
                                      <a:pt x="20980" y="15846"/>
                                      <a:pt x="20921" y="16103"/>
                                      <a:pt x="20833" y="16404"/>
                                    </a:cubicBezTo>
                                    <a:cubicBezTo>
                                      <a:pt x="20833" y="16447"/>
                                      <a:pt x="20833" y="16490"/>
                                      <a:pt x="20803" y="16533"/>
                                    </a:cubicBezTo>
                                    <a:cubicBezTo>
                                      <a:pt x="20774" y="16705"/>
                                      <a:pt x="20744" y="16876"/>
                                      <a:pt x="20715" y="17048"/>
                                    </a:cubicBezTo>
                                    <a:cubicBezTo>
                                      <a:pt x="20685" y="17220"/>
                                      <a:pt x="20715" y="17263"/>
                                      <a:pt x="20833" y="17306"/>
                                    </a:cubicBezTo>
                                    <a:cubicBezTo>
                                      <a:pt x="20862" y="17306"/>
                                      <a:pt x="20921" y="17306"/>
                                      <a:pt x="20951" y="17306"/>
                                    </a:cubicBezTo>
                                    <a:cubicBezTo>
                                      <a:pt x="20921" y="17220"/>
                                      <a:pt x="20892" y="17048"/>
                                      <a:pt x="20921" y="17048"/>
                                    </a:cubicBezTo>
                                    <a:cubicBezTo>
                                      <a:pt x="21039" y="16919"/>
                                      <a:pt x="21010" y="16747"/>
                                      <a:pt x="21039" y="16619"/>
                                    </a:cubicBezTo>
                                    <a:cubicBezTo>
                                      <a:pt x="21098" y="16447"/>
                                      <a:pt x="21128" y="16275"/>
                                      <a:pt x="21128" y="16103"/>
                                    </a:cubicBezTo>
                                    <a:cubicBezTo>
                                      <a:pt x="21157" y="15889"/>
                                      <a:pt x="21128" y="15717"/>
                                      <a:pt x="21275" y="15545"/>
                                    </a:cubicBezTo>
                                    <a:cubicBezTo>
                                      <a:pt x="21334" y="15502"/>
                                      <a:pt x="21364" y="15287"/>
                                      <a:pt x="21334" y="15202"/>
                                    </a:cubicBezTo>
                                    <a:cubicBezTo>
                                      <a:pt x="21275" y="15030"/>
                                      <a:pt x="21246" y="14858"/>
                                      <a:pt x="21423" y="14729"/>
                                    </a:cubicBezTo>
                                    <a:cubicBezTo>
                                      <a:pt x="21452" y="14729"/>
                                      <a:pt x="21452" y="14600"/>
                                      <a:pt x="21423" y="14600"/>
                                    </a:cubicBezTo>
                                    <a:cubicBezTo>
                                      <a:pt x="21334" y="14472"/>
                                      <a:pt x="21482" y="14386"/>
                                      <a:pt x="21511" y="14257"/>
                                    </a:cubicBezTo>
                                    <a:cubicBezTo>
                                      <a:pt x="21482" y="14214"/>
                                      <a:pt x="21423" y="14171"/>
                                      <a:pt x="21393" y="14085"/>
                                    </a:cubicBezTo>
                                    <a:cubicBezTo>
                                      <a:pt x="21334" y="14214"/>
                                      <a:pt x="21246" y="14300"/>
                                      <a:pt x="21246" y="14343"/>
                                    </a:cubicBezTo>
                                    <a:close/>
                                    <a:moveTo>
                                      <a:pt x="15108" y="18980"/>
                                    </a:moveTo>
                                    <a:cubicBezTo>
                                      <a:pt x="15167" y="19066"/>
                                      <a:pt x="15226" y="19109"/>
                                      <a:pt x="15315" y="19152"/>
                                    </a:cubicBezTo>
                                    <a:cubicBezTo>
                                      <a:pt x="15433" y="19238"/>
                                      <a:pt x="15551" y="19367"/>
                                      <a:pt x="15639" y="19367"/>
                                    </a:cubicBezTo>
                                    <a:cubicBezTo>
                                      <a:pt x="15787" y="19324"/>
                                      <a:pt x="15846" y="19539"/>
                                      <a:pt x="15934" y="19582"/>
                                    </a:cubicBezTo>
                                    <a:cubicBezTo>
                                      <a:pt x="16082" y="19668"/>
                                      <a:pt x="16200" y="19796"/>
                                      <a:pt x="16377" y="19925"/>
                                    </a:cubicBezTo>
                                    <a:cubicBezTo>
                                      <a:pt x="16348" y="19753"/>
                                      <a:pt x="16318" y="19668"/>
                                      <a:pt x="16259" y="19582"/>
                                    </a:cubicBezTo>
                                    <a:cubicBezTo>
                                      <a:pt x="16200" y="19453"/>
                                      <a:pt x="16023" y="19496"/>
                                      <a:pt x="15993" y="19410"/>
                                    </a:cubicBezTo>
                                    <a:cubicBezTo>
                                      <a:pt x="15846" y="19066"/>
                                      <a:pt x="15551" y="19023"/>
                                      <a:pt x="15315" y="18895"/>
                                    </a:cubicBezTo>
                                    <a:cubicBezTo>
                                      <a:pt x="15020" y="18680"/>
                                      <a:pt x="14695" y="18508"/>
                                      <a:pt x="14341" y="18422"/>
                                    </a:cubicBezTo>
                                    <a:cubicBezTo>
                                      <a:pt x="14105" y="18336"/>
                                      <a:pt x="13898" y="18079"/>
                                      <a:pt x="13574" y="18250"/>
                                    </a:cubicBezTo>
                                    <a:cubicBezTo>
                                      <a:pt x="13544" y="18250"/>
                                      <a:pt x="13515" y="18207"/>
                                      <a:pt x="13485" y="18165"/>
                                    </a:cubicBezTo>
                                    <a:cubicBezTo>
                                      <a:pt x="13397" y="18122"/>
                                      <a:pt x="13338" y="18036"/>
                                      <a:pt x="13249" y="18036"/>
                                    </a:cubicBezTo>
                                    <a:cubicBezTo>
                                      <a:pt x="12954" y="18036"/>
                                      <a:pt x="12718" y="17821"/>
                                      <a:pt x="12452" y="17778"/>
                                    </a:cubicBezTo>
                                    <a:cubicBezTo>
                                      <a:pt x="12246" y="17735"/>
                                      <a:pt x="12039" y="17735"/>
                                      <a:pt x="11862" y="17649"/>
                                    </a:cubicBezTo>
                                    <a:cubicBezTo>
                                      <a:pt x="11508" y="17563"/>
                                      <a:pt x="11154" y="17435"/>
                                      <a:pt x="10800" y="17220"/>
                                    </a:cubicBezTo>
                                    <a:cubicBezTo>
                                      <a:pt x="10623" y="17134"/>
                                      <a:pt x="10475" y="16962"/>
                                      <a:pt x="10328" y="16833"/>
                                    </a:cubicBezTo>
                                    <a:cubicBezTo>
                                      <a:pt x="10298" y="16962"/>
                                      <a:pt x="10269" y="17091"/>
                                      <a:pt x="10239" y="17220"/>
                                    </a:cubicBezTo>
                                    <a:cubicBezTo>
                                      <a:pt x="10328" y="17220"/>
                                      <a:pt x="10446" y="17177"/>
                                      <a:pt x="10475" y="17263"/>
                                    </a:cubicBezTo>
                                    <a:cubicBezTo>
                                      <a:pt x="10564" y="17477"/>
                                      <a:pt x="10771" y="17477"/>
                                      <a:pt x="10859" y="17606"/>
                                    </a:cubicBezTo>
                                    <a:cubicBezTo>
                                      <a:pt x="10889" y="17563"/>
                                      <a:pt x="10918" y="17520"/>
                                      <a:pt x="10948" y="17477"/>
                                    </a:cubicBezTo>
                                    <a:cubicBezTo>
                                      <a:pt x="10977" y="17520"/>
                                      <a:pt x="10977" y="17606"/>
                                      <a:pt x="11007" y="17606"/>
                                    </a:cubicBezTo>
                                    <a:cubicBezTo>
                                      <a:pt x="11154" y="17649"/>
                                      <a:pt x="11302" y="17649"/>
                                      <a:pt x="11420" y="17821"/>
                                    </a:cubicBezTo>
                                    <a:cubicBezTo>
                                      <a:pt x="11685" y="17778"/>
                                      <a:pt x="11892" y="18036"/>
                                      <a:pt x="12187" y="17993"/>
                                    </a:cubicBezTo>
                                    <a:cubicBezTo>
                                      <a:pt x="12216" y="17993"/>
                                      <a:pt x="12246" y="17993"/>
                                      <a:pt x="12275" y="18036"/>
                                    </a:cubicBezTo>
                                    <a:cubicBezTo>
                                      <a:pt x="12511" y="18207"/>
                                      <a:pt x="12777" y="18165"/>
                                      <a:pt x="13013" y="18165"/>
                                    </a:cubicBezTo>
                                    <a:cubicBezTo>
                                      <a:pt x="13013" y="18207"/>
                                      <a:pt x="13013" y="18250"/>
                                      <a:pt x="13013" y="18379"/>
                                    </a:cubicBezTo>
                                    <a:cubicBezTo>
                                      <a:pt x="13190" y="18122"/>
                                      <a:pt x="13249" y="18336"/>
                                      <a:pt x="13367" y="18379"/>
                                    </a:cubicBezTo>
                                    <a:cubicBezTo>
                                      <a:pt x="13485" y="18422"/>
                                      <a:pt x="13574" y="18551"/>
                                      <a:pt x="13692" y="18422"/>
                                    </a:cubicBezTo>
                                    <a:cubicBezTo>
                                      <a:pt x="13810" y="18508"/>
                                      <a:pt x="13898" y="18594"/>
                                      <a:pt x="14016" y="18680"/>
                                    </a:cubicBezTo>
                                    <a:cubicBezTo>
                                      <a:pt x="14075" y="18723"/>
                                      <a:pt x="14134" y="18680"/>
                                      <a:pt x="14193" y="18723"/>
                                    </a:cubicBezTo>
                                    <a:cubicBezTo>
                                      <a:pt x="14252" y="18723"/>
                                      <a:pt x="14282" y="18809"/>
                                      <a:pt x="14311" y="18852"/>
                                    </a:cubicBezTo>
                                    <a:cubicBezTo>
                                      <a:pt x="14548" y="18766"/>
                                      <a:pt x="14695" y="18894"/>
                                      <a:pt x="14843" y="19066"/>
                                    </a:cubicBezTo>
                                    <a:cubicBezTo>
                                      <a:pt x="14843" y="19066"/>
                                      <a:pt x="14843" y="19109"/>
                                      <a:pt x="14843" y="19109"/>
                                    </a:cubicBezTo>
                                    <a:cubicBezTo>
                                      <a:pt x="14961" y="18937"/>
                                      <a:pt x="15020" y="18895"/>
                                      <a:pt x="15108" y="18980"/>
                                    </a:cubicBezTo>
                                    <a:close/>
                                    <a:moveTo>
                                      <a:pt x="30" y="1460"/>
                                    </a:moveTo>
                                    <a:lnTo>
                                      <a:pt x="30" y="1761"/>
                                    </a:lnTo>
                                    <a:cubicBezTo>
                                      <a:pt x="59" y="1632"/>
                                      <a:pt x="59" y="1546"/>
                                      <a:pt x="30" y="1460"/>
                                    </a:cubicBezTo>
                                    <a:close/>
                                    <a:moveTo>
                                      <a:pt x="1269" y="301"/>
                                    </a:moveTo>
                                    <a:cubicBezTo>
                                      <a:pt x="1269" y="344"/>
                                      <a:pt x="1357" y="301"/>
                                      <a:pt x="1416" y="301"/>
                                    </a:cubicBezTo>
                                    <a:cubicBezTo>
                                      <a:pt x="1505" y="515"/>
                                      <a:pt x="1623" y="730"/>
                                      <a:pt x="1741" y="945"/>
                                    </a:cubicBezTo>
                                    <a:cubicBezTo>
                                      <a:pt x="1711" y="988"/>
                                      <a:pt x="1682" y="988"/>
                                      <a:pt x="1623" y="1074"/>
                                    </a:cubicBezTo>
                                    <a:cubicBezTo>
                                      <a:pt x="1800" y="1074"/>
                                      <a:pt x="1830" y="1202"/>
                                      <a:pt x="1830" y="1374"/>
                                    </a:cubicBezTo>
                                    <a:cubicBezTo>
                                      <a:pt x="1830" y="1460"/>
                                      <a:pt x="1830" y="1546"/>
                                      <a:pt x="1859" y="1589"/>
                                    </a:cubicBezTo>
                                    <a:cubicBezTo>
                                      <a:pt x="1889" y="1632"/>
                                      <a:pt x="1948" y="1675"/>
                                      <a:pt x="1948" y="1718"/>
                                    </a:cubicBezTo>
                                    <a:cubicBezTo>
                                      <a:pt x="2007" y="1975"/>
                                      <a:pt x="2184" y="2147"/>
                                      <a:pt x="2213" y="2448"/>
                                    </a:cubicBezTo>
                                    <a:cubicBezTo>
                                      <a:pt x="2243" y="2534"/>
                                      <a:pt x="2272" y="2577"/>
                                      <a:pt x="2331" y="2662"/>
                                    </a:cubicBezTo>
                                    <a:cubicBezTo>
                                      <a:pt x="2390" y="2748"/>
                                      <a:pt x="2449" y="2834"/>
                                      <a:pt x="2508" y="2920"/>
                                    </a:cubicBezTo>
                                    <a:cubicBezTo>
                                      <a:pt x="2538" y="2877"/>
                                      <a:pt x="2597" y="2834"/>
                                      <a:pt x="2626" y="2834"/>
                                    </a:cubicBezTo>
                                    <a:cubicBezTo>
                                      <a:pt x="2656" y="2920"/>
                                      <a:pt x="2685" y="3049"/>
                                      <a:pt x="2685" y="3135"/>
                                    </a:cubicBezTo>
                                    <a:cubicBezTo>
                                      <a:pt x="2803" y="3178"/>
                                      <a:pt x="2921" y="3221"/>
                                      <a:pt x="2980" y="3221"/>
                                    </a:cubicBezTo>
                                    <a:cubicBezTo>
                                      <a:pt x="2951" y="3521"/>
                                      <a:pt x="2921" y="3779"/>
                                      <a:pt x="2862" y="4037"/>
                                    </a:cubicBezTo>
                                    <a:cubicBezTo>
                                      <a:pt x="2921" y="4037"/>
                                      <a:pt x="2951" y="4037"/>
                                      <a:pt x="3010" y="4037"/>
                                    </a:cubicBezTo>
                                    <a:cubicBezTo>
                                      <a:pt x="3010" y="4037"/>
                                      <a:pt x="3010" y="4037"/>
                                      <a:pt x="3010" y="4037"/>
                                    </a:cubicBezTo>
                                    <a:cubicBezTo>
                                      <a:pt x="3010" y="4037"/>
                                      <a:pt x="3010" y="4037"/>
                                      <a:pt x="3010" y="4037"/>
                                    </a:cubicBezTo>
                                    <a:lnTo>
                                      <a:pt x="3010" y="4037"/>
                                    </a:lnTo>
                                    <a:cubicBezTo>
                                      <a:pt x="3069" y="3779"/>
                                      <a:pt x="3157" y="3521"/>
                                      <a:pt x="3216" y="3350"/>
                                    </a:cubicBezTo>
                                    <a:cubicBezTo>
                                      <a:pt x="3570" y="3092"/>
                                      <a:pt x="3954" y="3135"/>
                                      <a:pt x="4190" y="2619"/>
                                    </a:cubicBezTo>
                                    <a:cubicBezTo>
                                      <a:pt x="4220" y="2577"/>
                                      <a:pt x="4279" y="2534"/>
                                      <a:pt x="4338" y="2491"/>
                                    </a:cubicBezTo>
                                    <a:cubicBezTo>
                                      <a:pt x="4279" y="2362"/>
                                      <a:pt x="4220" y="2362"/>
                                      <a:pt x="4131" y="2448"/>
                                    </a:cubicBezTo>
                                    <a:cubicBezTo>
                                      <a:pt x="4043" y="2577"/>
                                      <a:pt x="3954" y="2705"/>
                                      <a:pt x="3836" y="2748"/>
                                    </a:cubicBezTo>
                                    <a:cubicBezTo>
                                      <a:pt x="3718" y="2834"/>
                                      <a:pt x="3571" y="3006"/>
                                      <a:pt x="3423" y="2791"/>
                                    </a:cubicBezTo>
                                    <a:cubicBezTo>
                                      <a:pt x="3482" y="2705"/>
                                      <a:pt x="3541" y="2577"/>
                                      <a:pt x="3600" y="2534"/>
                                    </a:cubicBezTo>
                                    <a:cubicBezTo>
                                      <a:pt x="3718" y="2405"/>
                                      <a:pt x="3836" y="2276"/>
                                      <a:pt x="3954" y="2233"/>
                                    </a:cubicBezTo>
                                    <a:cubicBezTo>
                                      <a:pt x="3984" y="2190"/>
                                      <a:pt x="4072" y="2276"/>
                                      <a:pt x="4131" y="2319"/>
                                    </a:cubicBezTo>
                                    <a:cubicBezTo>
                                      <a:pt x="4161" y="2319"/>
                                      <a:pt x="4161" y="2319"/>
                                      <a:pt x="4190" y="2319"/>
                                    </a:cubicBezTo>
                                    <a:cubicBezTo>
                                      <a:pt x="4220" y="2276"/>
                                      <a:pt x="4220" y="2190"/>
                                      <a:pt x="4249" y="2147"/>
                                    </a:cubicBezTo>
                                    <a:cubicBezTo>
                                      <a:pt x="4102" y="1889"/>
                                      <a:pt x="3895" y="2147"/>
                                      <a:pt x="3718" y="2104"/>
                                    </a:cubicBezTo>
                                    <a:cubicBezTo>
                                      <a:pt x="3541" y="2405"/>
                                      <a:pt x="3246" y="2534"/>
                                      <a:pt x="3157" y="2834"/>
                                    </a:cubicBezTo>
                                    <a:cubicBezTo>
                                      <a:pt x="3010" y="2834"/>
                                      <a:pt x="2921" y="2834"/>
                                      <a:pt x="2803" y="2834"/>
                                    </a:cubicBezTo>
                                    <a:cubicBezTo>
                                      <a:pt x="2803" y="2834"/>
                                      <a:pt x="2803" y="2791"/>
                                      <a:pt x="2803" y="2791"/>
                                    </a:cubicBezTo>
                                    <a:cubicBezTo>
                                      <a:pt x="2331" y="2276"/>
                                      <a:pt x="2213" y="2018"/>
                                      <a:pt x="2066" y="1117"/>
                                    </a:cubicBezTo>
                                    <a:cubicBezTo>
                                      <a:pt x="2036" y="902"/>
                                      <a:pt x="2066" y="644"/>
                                      <a:pt x="2036" y="429"/>
                                    </a:cubicBezTo>
                                    <a:cubicBezTo>
                                      <a:pt x="2036" y="344"/>
                                      <a:pt x="2007" y="215"/>
                                      <a:pt x="2007" y="86"/>
                                    </a:cubicBezTo>
                                    <a:lnTo>
                                      <a:pt x="1830" y="86"/>
                                    </a:lnTo>
                                    <a:cubicBezTo>
                                      <a:pt x="1830" y="129"/>
                                      <a:pt x="1830" y="172"/>
                                      <a:pt x="1830" y="258"/>
                                    </a:cubicBezTo>
                                    <a:cubicBezTo>
                                      <a:pt x="1800" y="301"/>
                                      <a:pt x="1741" y="344"/>
                                      <a:pt x="1652" y="429"/>
                                    </a:cubicBezTo>
                                    <a:cubicBezTo>
                                      <a:pt x="1652" y="344"/>
                                      <a:pt x="1652" y="258"/>
                                      <a:pt x="1652" y="172"/>
                                    </a:cubicBezTo>
                                    <a:cubicBezTo>
                                      <a:pt x="1593" y="172"/>
                                      <a:pt x="1534" y="129"/>
                                      <a:pt x="1505" y="86"/>
                                    </a:cubicBezTo>
                                    <a:lnTo>
                                      <a:pt x="1180" y="86"/>
                                    </a:lnTo>
                                    <a:cubicBezTo>
                                      <a:pt x="1180" y="172"/>
                                      <a:pt x="1239" y="215"/>
                                      <a:pt x="1269" y="301"/>
                                    </a:cubicBezTo>
                                    <a:close/>
                                    <a:moveTo>
                                      <a:pt x="8675" y="20398"/>
                                    </a:moveTo>
                                    <a:cubicBezTo>
                                      <a:pt x="8528" y="20269"/>
                                      <a:pt x="8292" y="20440"/>
                                      <a:pt x="8233" y="20655"/>
                                    </a:cubicBezTo>
                                    <a:cubicBezTo>
                                      <a:pt x="8144" y="20913"/>
                                      <a:pt x="8085" y="21170"/>
                                      <a:pt x="8056" y="21428"/>
                                    </a:cubicBezTo>
                                    <a:lnTo>
                                      <a:pt x="8203" y="21428"/>
                                    </a:lnTo>
                                    <a:cubicBezTo>
                                      <a:pt x="8233" y="21128"/>
                                      <a:pt x="8321" y="20870"/>
                                      <a:pt x="8439" y="20569"/>
                                    </a:cubicBezTo>
                                    <a:cubicBezTo>
                                      <a:pt x="8528" y="20569"/>
                                      <a:pt x="8616" y="20569"/>
                                      <a:pt x="8705" y="20569"/>
                                    </a:cubicBezTo>
                                    <a:cubicBezTo>
                                      <a:pt x="8823" y="20999"/>
                                      <a:pt x="8852" y="21213"/>
                                      <a:pt x="8793" y="21428"/>
                                    </a:cubicBezTo>
                                    <a:lnTo>
                                      <a:pt x="8911" y="21428"/>
                                    </a:lnTo>
                                    <a:cubicBezTo>
                                      <a:pt x="9030" y="20999"/>
                                      <a:pt x="8941" y="20612"/>
                                      <a:pt x="8675" y="20398"/>
                                    </a:cubicBezTo>
                                    <a:close/>
                                    <a:moveTo>
                                      <a:pt x="3010" y="4638"/>
                                    </a:moveTo>
                                    <a:cubicBezTo>
                                      <a:pt x="3039" y="4509"/>
                                      <a:pt x="3069" y="4466"/>
                                      <a:pt x="3069" y="4380"/>
                                    </a:cubicBezTo>
                                    <a:cubicBezTo>
                                      <a:pt x="3069" y="4251"/>
                                      <a:pt x="3039" y="4122"/>
                                      <a:pt x="3039" y="4037"/>
                                    </a:cubicBezTo>
                                    <a:cubicBezTo>
                                      <a:pt x="2980" y="4080"/>
                                      <a:pt x="2921" y="4165"/>
                                      <a:pt x="2892" y="4208"/>
                                    </a:cubicBezTo>
                                    <a:cubicBezTo>
                                      <a:pt x="2921" y="4337"/>
                                      <a:pt x="2951" y="4466"/>
                                      <a:pt x="3010" y="4638"/>
                                    </a:cubicBezTo>
                                    <a:close/>
                                    <a:moveTo>
                                      <a:pt x="4249" y="5711"/>
                                    </a:moveTo>
                                    <a:cubicBezTo>
                                      <a:pt x="4161" y="5625"/>
                                      <a:pt x="4043" y="5625"/>
                                      <a:pt x="3925" y="5582"/>
                                    </a:cubicBezTo>
                                    <a:cubicBezTo>
                                      <a:pt x="3836" y="5497"/>
                                      <a:pt x="3748" y="5368"/>
                                      <a:pt x="3689" y="5282"/>
                                    </a:cubicBezTo>
                                    <a:cubicBezTo>
                                      <a:pt x="3659" y="5368"/>
                                      <a:pt x="3659" y="5411"/>
                                      <a:pt x="3630" y="5454"/>
                                    </a:cubicBezTo>
                                    <a:cubicBezTo>
                                      <a:pt x="3570" y="5282"/>
                                      <a:pt x="3541" y="5153"/>
                                      <a:pt x="3482" y="5067"/>
                                    </a:cubicBezTo>
                                    <a:cubicBezTo>
                                      <a:pt x="3423" y="4981"/>
                                      <a:pt x="3334" y="4938"/>
                                      <a:pt x="3275" y="4852"/>
                                    </a:cubicBezTo>
                                    <a:cubicBezTo>
                                      <a:pt x="3216" y="4724"/>
                                      <a:pt x="3128" y="4681"/>
                                      <a:pt x="2980" y="4767"/>
                                    </a:cubicBezTo>
                                    <a:cubicBezTo>
                                      <a:pt x="3187" y="5067"/>
                                      <a:pt x="3393" y="5411"/>
                                      <a:pt x="3600" y="5711"/>
                                    </a:cubicBezTo>
                                    <a:cubicBezTo>
                                      <a:pt x="3630" y="5754"/>
                                      <a:pt x="3659" y="5754"/>
                                      <a:pt x="3689" y="5754"/>
                                    </a:cubicBezTo>
                                    <a:cubicBezTo>
                                      <a:pt x="3777" y="5754"/>
                                      <a:pt x="3866" y="5840"/>
                                      <a:pt x="3925" y="5926"/>
                                    </a:cubicBezTo>
                                    <a:cubicBezTo>
                                      <a:pt x="4013" y="6055"/>
                                      <a:pt x="4131" y="6098"/>
                                      <a:pt x="4279" y="5969"/>
                                    </a:cubicBezTo>
                                    <a:cubicBezTo>
                                      <a:pt x="4308" y="6012"/>
                                      <a:pt x="4338" y="6098"/>
                                      <a:pt x="4367" y="6098"/>
                                    </a:cubicBezTo>
                                    <a:cubicBezTo>
                                      <a:pt x="4574" y="6184"/>
                                      <a:pt x="4633" y="6398"/>
                                      <a:pt x="4662" y="6656"/>
                                    </a:cubicBezTo>
                                    <a:cubicBezTo>
                                      <a:pt x="4692" y="6914"/>
                                      <a:pt x="4780" y="7128"/>
                                      <a:pt x="4780" y="7386"/>
                                    </a:cubicBezTo>
                                    <a:cubicBezTo>
                                      <a:pt x="4780" y="7558"/>
                                      <a:pt x="4839" y="7730"/>
                                      <a:pt x="4869" y="7901"/>
                                    </a:cubicBezTo>
                                    <a:cubicBezTo>
                                      <a:pt x="4898" y="8073"/>
                                      <a:pt x="4957" y="8202"/>
                                      <a:pt x="4957" y="8374"/>
                                    </a:cubicBezTo>
                                    <a:cubicBezTo>
                                      <a:pt x="4957" y="8545"/>
                                      <a:pt x="5134" y="8631"/>
                                      <a:pt x="4987" y="8846"/>
                                    </a:cubicBezTo>
                                    <a:cubicBezTo>
                                      <a:pt x="4987" y="8846"/>
                                      <a:pt x="4987" y="8889"/>
                                      <a:pt x="4987" y="8889"/>
                                    </a:cubicBezTo>
                                    <a:cubicBezTo>
                                      <a:pt x="5164" y="8932"/>
                                      <a:pt x="5046" y="9275"/>
                                      <a:pt x="5164" y="9404"/>
                                    </a:cubicBezTo>
                                    <a:cubicBezTo>
                                      <a:pt x="5282" y="9920"/>
                                      <a:pt x="5518" y="10263"/>
                                      <a:pt x="5754" y="10650"/>
                                    </a:cubicBezTo>
                                    <a:cubicBezTo>
                                      <a:pt x="5784" y="10736"/>
                                      <a:pt x="5902" y="10693"/>
                                      <a:pt x="5902" y="10864"/>
                                    </a:cubicBezTo>
                                    <a:cubicBezTo>
                                      <a:pt x="6079" y="10907"/>
                                      <a:pt x="6167" y="11122"/>
                                      <a:pt x="6315" y="11165"/>
                                    </a:cubicBezTo>
                                    <a:cubicBezTo>
                                      <a:pt x="6610" y="11294"/>
                                      <a:pt x="6639" y="11680"/>
                                      <a:pt x="6728" y="12024"/>
                                    </a:cubicBezTo>
                                    <a:cubicBezTo>
                                      <a:pt x="6787" y="12196"/>
                                      <a:pt x="6846" y="12367"/>
                                      <a:pt x="6846" y="12539"/>
                                    </a:cubicBezTo>
                                    <a:cubicBezTo>
                                      <a:pt x="6905" y="12539"/>
                                      <a:pt x="6964" y="12496"/>
                                      <a:pt x="6993" y="12496"/>
                                    </a:cubicBezTo>
                                    <a:cubicBezTo>
                                      <a:pt x="6993" y="12496"/>
                                      <a:pt x="6993" y="12496"/>
                                      <a:pt x="6993" y="12496"/>
                                    </a:cubicBezTo>
                                    <a:cubicBezTo>
                                      <a:pt x="6993" y="12496"/>
                                      <a:pt x="6993" y="12496"/>
                                      <a:pt x="6993" y="12496"/>
                                    </a:cubicBezTo>
                                    <a:lnTo>
                                      <a:pt x="6993" y="12496"/>
                                    </a:lnTo>
                                    <a:cubicBezTo>
                                      <a:pt x="7023" y="12453"/>
                                      <a:pt x="7052" y="12367"/>
                                      <a:pt x="7111" y="12281"/>
                                    </a:cubicBezTo>
                                    <a:cubicBezTo>
                                      <a:pt x="6934" y="12196"/>
                                      <a:pt x="6934" y="12196"/>
                                      <a:pt x="6905" y="12067"/>
                                    </a:cubicBezTo>
                                    <a:cubicBezTo>
                                      <a:pt x="6875" y="11981"/>
                                      <a:pt x="6787" y="11852"/>
                                      <a:pt x="6816" y="11766"/>
                                    </a:cubicBezTo>
                                    <a:cubicBezTo>
                                      <a:pt x="6846" y="11594"/>
                                      <a:pt x="6816" y="11551"/>
                                      <a:pt x="6757" y="11509"/>
                                    </a:cubicBezTo>
                                    <a:cubicBezTo>
                                      <a:pt x="6728" y="11509"/>
                                      <a:pt x="6728" y="11423"/>
                                      <a:pt x="6757" y="11380"/>
                                    </a:cubicBezTo>
                                    <a:cubicBezTo>
                                      <a:pt x="6816" y="11208"/>
                                      <a:pt x="6728" y="11165"/>
                                      <a:pt x="6669" y="11165"/>
                                    </a:cubicBezTo>
                                    <a:cubicBezTo>
                                      <a:pt x="6551" y="11165"/>
                                      <a:pt x="6698" y="10993"/>
                                      <a:pt x="6580" y="10950"/>
                                    </a:cubicBezTo>
                                    <a:cubicBezTo>
                                      <a:pt x="6492" y="10950"/>
                                      <a:pt x="6374" y="10864"/>
                                      <a:pt x="6315" y="10778"/>
                                    </a:cubicBezTo>
                                    <a:cubicBezTo>
                                      <a:pt x="6226" y="10650"/>
                                      <a:pt x="6108" y="10693"/>
                                      <a:pt x="5990" y="10650"/>
                                    </a:cubicBezTo>
                                    <a:cubicBezTo>
                                      <a:pt x="5961" y="10435"/>
                                      <a:pt x="5872" y="10134"/>
                                      <a:pt x="5695" y="10091"/>
                                    </a:cubicBezTo>
                                    <a:cubicBezTo>
                                      <a:pt x="5459" y="9963"/>
                                      <a:pt x="5489" y="9576"/>
                                      <a:pt x="5341" y="9404"/>
                                    </a:cubicBezTo>
                                    <a:cubicBezTo>
                                      <a:pt x="5459" y="9147"/>
                                      <a:pt x="5311" y="9018"/>
                                      <a:pt x="5252" y="8932"/>
                                    </a:cubicBezTo>
                                    <a:cubicBezTo>
                                      <a:pt x="5164" y="8803"/>
                                      <a:pt x="5134" y="8631"/>
                                      <a:pt x="5164" y="8546"/>
                                    </a:cubicBezTo>
                                    <a:cubicBezTo>
                                      <a:pt x="5223" y="8331"/>
                                      <a:pt x="5134" y="8202"/>
                                      <a:pt x="5105" y="8030"/>
                                    </a:cubicBezTo>
                                    <a:cubicBezTo>
                                      <a:pt x="5075" y="7944"/>
                                      <a:pt x="5046" y="7815"/>
                                      <a:pt x="5046" y="7773"/>
                                    </a:cubicBezTo>
                                    <a:cubicBezTo>
                                      <a:pt x="5134" y="7687"/>
                                      <a:pt x="5105" y="7601"/>
                                      <a:pt x="5075" y="7558"/>
                                    </a:cubicBezTo>
                                    <a:cubicBezTo>
                                      <a:pt x="5016" y="7386"/>
                                      <a:pt x="5075" y="7128"/>
                                      <a:pt x="4928" y="7000"/>
                                    </a:cubicBezTo>
                                    <a:cubicBezTo>
                                      <a:pt x="4928" y="7000"/>
                                      <a:pt x="4928" y="6914"/>
                                      <a:pt x="4928" y="6871"/>
                                    </a:cubicBezTo>
                                    <a:cubicBezTo>
                                      <a:pt x="4957" y="6742"/>
                                      <a:pt x="4928" y="6656"/>
                                      <a:pt x="4898" y="6570"/>
                                    </a:cubicBezTo>
                                    <a:cubicBezTo>
                                      <a:pt x="4839" y="6484"/>
                                      <a:pt x="4810" y="6355"/>
                                      <a:pt x="4810" y="6227"/>
                                    </a:cubicBezTo>
                                    <a:cubicBezTo>
                                      <a:pt x="4780" y="6012"/>
                                      <a:pt x="4574" y="5754"/>
                                      <a:pt x="4426" y="5840"/>
                                    </a:cubicBezTo>
                                    <a:cubicBezTo>
                                      <a:pt x="4308" y="5797"/>
                                      <a:pt x="4308" y="5711"/>
                                      <a:pt x="4249" y="5711"/>
                                    </a:cubicBezTo>
                                    <a:close/>
                                    <a:moveTo>
                                      <a:pt x="16111" y="18551"/>
                                    </a:moveTo>
                                    <a:cubicBezTo>
                                      <a:pt x="16141" y="18336"/>
                                      <a:pt x="16052" y="18336"/>
                                      <a:pt x="15934" y="18293"/>
                                    </a:cubicBezTo>
                                    <a:cubicBezTo>
                                      <a:pt x="15905" y="18293"/>
                                      <a:pt x="15875" y="18207"/>
                                      <a:pt x="15846" y="18165"/>
                                    </a:cubicBezTo>
                                    <a:cubicBezTo>
                                      <a:pt x="15787" y="18079"/>
                                      <a:pt x="15757" y="18036"/>
                                      <a:pt x="15698" y="17950"/>
                                    </a:cubicBezTo>
                                    <a:cubicBezTo>
                                      <a:pt x="15610" y="17778"/>
                                      <a:pt x="15492" y="17649"/>
                                      <a:pt x="15374" y="17520"/>
                                    </a:cubicBezTo>
                                    <a:cubicBezTo>
                                      <a:pt x="15285" y="17435"/>
                                      <a:pt x="15374" y="17349"/>
                                      <a:pt x="15374" y="17306"/>
                                    </a:cubicBezTo>
                                    <a:cubicBezTo>
                                      <a:pt x="15344" y="17263"/>
                                      <a:pt x="15256" y="17263"/>
                                      <a:pt x="15226" y="17220"/>
                                    </a:cubicBezTo>
                                    <a:cubicBezTo>
                                      <a:pt x="15197" y="17220"/>
                                      <a:pt x="15226" y="17134"/>
                                      <a:pt x="15197" y="17134"/>
                                    </a:cubicBezTo>
                                    <a:cubicBezTo>
                                      <a:pt x="15167" y="17091"/>
                                      <a:pt x="15167" y="17005"/>
                                      <a:pt x="15138" y="16962"/>
                                    </a:cubicBezTo>
                                    <a:cubicBezTo>
                                      <a:pt x="15049" y="16876"/>
                                      <a:pt x="14931" y="16833"/>
                                      <a:pt x="14931" y="16662"/>
                                    </a:cubicBezTo>
                                    <a:cubicBezTo>
                                      <a:pt x="14931" y="16447"/>
                                      <a:pt x="14754" y="16490"/>
                                      <a:pt x="14725" y="16318"/>
                                    </a:cubicBezTo>
                                    <a:cubicBezTo>
                                      <a:pt x="14695" y="16189"/>
                                      <a:pt x="14607" y="16103"/>
                                      <a:pt x="14518" y="15932"/>
                                    </a:cubicBezTo>
                                    <a:cubicBezTo>
                                      <a:pt x="14489" y="16103"/>
                                      <a:pt x="14459" y="16232"/>
                                      <a:pt x="14489" y="16318"/>
                                    </a:cubicBezTo>
                                    <a:cubicBezTo>
                                      <a:pt x="14518" y="16447"/>
                                      <a:pt x="14577" y="16619"/>
                                      <a:pt x="14666" y="16662"/>
                                    </a:cubicBezTo>
                                    <a:cubicBezTo>
                                      <a:pt x="14813" y="16704"/>
                                      <a:pt x="14725" y="16962"/>
                                      <a:pt x="14843" y="17005"/>
                                    </a:cubicBezTo>
                                    <a:cubicBezTo>
                                      <a:pt x="14990" y="17091"/>
                                      <a:pt x="15138" y="17220"/>
                                      <a:pt x="15138" y="17520"/>
                                    </a:cubicBezTo>
                                    <a:cubicBezTo>
                                      <a:pt x="15138" y="17649"/>
                                      <a:pt x="15315" y="17563"/>
                                      <a:pt x="15256" y="17778"/>
                                    </a:cubicBezTo>
                                    <a:cubicBezTo>
                                      <a:pt x="15256" y="17778"/>
                                      <a:pt x="15285" y="17821"/>
                                      <a:pt x="15315" y="17821"/>
                                    </a:cubicBezTo>
                                    <a:cubicBezTo>
                                      <a:pt x="15433" y="17907"/>
                                      <a:pt x="15492" y="18036"/>
                                      <a:pt x="15580" y="18165"/>
                                    </a:cubicBezTo>
                                    <a:cubicBezTo>
                                      <a:pt x="15757" y="18465"/>
                                      <a:pt x="15993" y="18723"/>
                                      <a:pt x="16200" y="19023"/>
                                    </a:cubicBezTo>
                                    <a:cubicBezTo>
                                      <a:pt x="16230" y="18980"/>
                                      <a:pt x="16259" y="18937"/>
                                      <a:pt x="16289" y="18937"/>
                                    </a:cubicBezTo>
                                    <a:cubicBezTo>
                                      <a:pt x="16230" y="18723"/>
                                      <a:pt x="16259" y="18551"/>
                                      <a:pt x="16111" y="18551"/>
                                    </a:cubicBezTo>
                                    <a:close/>
                                    <a:moveTo>
                                      <a:pt x="7702" y="13312"/>
                                    </a:moveTo>
                                    <a:cubicBezTo>
                                      <a:pt x="7731" y="13269"/>
                                      <a:pt x="7790" y="13226"/>
                                      <a:pt x="7820" y="13140"/>
                                    </a:cubicBezTo>
                                    <a:cubicBezTo>
                                      <a:pt x="7820" y="13226"/>
                                      <a:pt x="7820" y="13312"/>
                                      <a:pt x="7820" y="13355"/>
                                    </a:cubicBezTo>
                                    <a:cubicBezTo>
                                      <a:pt x="7997" y="13355"/>
                                      <a:pt x="8144" y="13441"/>
                                      <a:pt x="8351" y="13312"/>
                                    </a:cubicBezTo>
                                    <a:cubicBezTo>
                                      <a:pt x="8469" y="13226"/>
                                      <a:pt x="8587" y="13355"/>
                                      <a:pt x="8587" y="13570"/>
                                    </a:cubicBezTo>
                                    <a:cubicBezTo>
                                      <a:pt x="8587" y="14042"/>
                                      <a:pt x="8616" y="14471"/>
                                      <a:pt x="8823" y="14815"/>
                                    </a:cubicBezTo>
                                    <a:cubicBezTo>
                                      <a:pt x="8852" y="14858"/>
                                      <a:pt x="8852" y="14901"/>
                                      <a:pt x="8882" y="14987"/>
                                    </a:cubicBezTo>
                                    <a:cubicBezTo>
                                      <a:pt x="8882" y="15416"/>
                                      <a:pt x="9118" y="15631"/>
                                      <a:pt x="9266" y="15932"/>
                                    </a:cubicBezTo>
                                    <a:cubicBezTo>
                                      <a:pt x="9384" y="16189"/>
                                      <a:pt x="9620" y="16275"/>
                                      <a:pt x="9679" y="16619"/>
                                    </a:cubicBezTo>
                                    <a:cubicBezTo>
                                      <a:pt x="9679" y="16619"/>
                                      <a:pt x="9708" y="16662"/>
                                      <a:pt x="9708" y="16662"/>
                                    </a:cubicBezTo>
                                    <a:cubicBezTo>
                                      <a:pt x="9856" y="16619"/>
                                      <a:pt x="9856" y="16790"/>
                                      <a:pt x="9944" y="16876"/>
                                    </a:cubicBezTo>
                                    <a:cubicBezTo>
                                      <a:pt x="10033" y="16962"/>
                                      <a:pt x="10121" y="17048"/>
                                      <a:pt x="10210" y="17134"/>
                                    </a:cubicBezTo>
                                    <a:cubicBezTo>
                                      <a:pt x="10298" y="16704"/>
                                      <a:pt x="10298" y="16747"/>
                                      <a:pt x="10092" y="16576"/>
                                    </a:cubicBezTo>
                                    <a:cubicBezTo>
                                      <a:pt x="9944" y="16447"/>
                                      <a:pt x="9826" y="16232"/>
                                      <a:pt x="9649" y="16146"/>
                                    </a:cubicBezTo>
                                    <a:cubicBezTo>
                                      <a:pt x="9620" y="16146"/>
                                      <a:pt x="9620" y="16103"/>
                                      <a:pt x="9620" y="16060"/>
                                    </a:cubicBezTo>
                                    <a:cubicBezTo>
                                      <a:pt x="9649" y="15846"/>
                                      <a:pt x="9561" y="15846"/>
                                      <a:pt x="9472" y="15846"/>
                                    </a:cubicBezTo>
                                    <a:cubicBezTo>
                                      <a:pt x="9443" y="15846"/>
                                      <a:pt x="9413" y="15803"/>
                                      <a:pt x="9413" y="15803"/>
                                    </a:cubicBezTo>
                                    <a:cubicBezTo>
                                      <a:pt x="9413" y="15717"/>
                                      <a:pt x="9413" y="15631"/>
                                      <a:pt x="9443" y="15588"/>
                                    </a:cubicBezTo>
                                    <a:cubicBezTo>
                                      <a:pt x="9384" y="15502"/>
                                      <a:pt x="9266" y="15459"/>
                                      <a:pt x="9295" y="15416"/>
                                    </a:cubicBezTo>
                                    <a:cubicBezTo>
                                      <a:pt x="9354" y="15202"/>
                                      <a:pt x="9148" y="15373"/>
                                      <a:pt x="9177" y="15244"/>
                                    </a:cubicBezTo>
                                    <a:cubicBezTo>
                                      <a:pt x="9177" y="15202"/>
                                      <a:pt x="9177" y="15202"/>
                                      <a:pt x="9177" y="15159"/>
                                    </a:cubicBezTo>
                                    <a:cubicBezTo>
                                      <a:pt x="9177" y="14858"/>
                                      <a:pt x="9177" y="14815"/>
                                      <a:pt x="9030" y="14686"/>
                                    </a:cubicBezTo>
                                    <a:cubicBezTo>
                                      <a:pt x="9000" y="14643"/>
                                      <a:pt x="8970" y="14557"/>
                                      <a:pt x="8970" y="14514"/>
                                    </a:cubicBezTo>
                                    <a:cubicBezTo>
                                      <a:pt x="8970" y="14429"/>
                                      <a:pt x="9000" y="14343"/>
                                      <a:pt x="9000" y="14300"/>
                                    </a:cubicBezTo>
                                    <a:cubicBezTo>
                                      <a:pt x="9000" y="14257"/>
                                      <a:pt x="8941" y="14257"/>
                                      <a:pt x="8882" y="14257"/>
                                    </a:cubicBezTo>
                                    <a:cubicBezTo>
                                      <a:pt x="8911" y="14128"/>
                                      <a:pt x="8911" y="13999"/>
                                      <a:pt x="8941" y="13913"/>
                                    </a:cubicBezTo>
                                    <a:cubicBezTo>
                                      <a:pt x="8882" y="13784"/>
                                      <a:pt x="8823" y="13699"/>
                                      <a:pt x="8793" y="13570"/>
                                    </a:cubicBezTo>
                                    <a:cubicBezTo>
                                      <a:pt x="8852" y="13527"/>
                                      <a:pt x="8911" y="13441"/>
                                      <a:pt x="8970" y="13398"/>
                                    </a:cubicBezTo>
                                    <a:cubicBezTo>
                                      <a:pt x="8882" y="13355"/>
                                      <a:pt x="8823" y="13312"/>
                                      <a:pt x="8793" y="13269"/>
                                    </a:cubicBezTo>
                                    <a:cubicBezTo>
                                      <a:pt x="8793" y="13183"/>
                                      <a:pt x="8823" y="13097"/>
                                      <a:pt x="8823" y="13011"/>
                                    </a:cubicBezTo>
                                    <a:cubicBezTo>
                                      <a:pt x="8764" y="13011"/>
                                      <a:pt x="8734" y="13011"/>
                                      <a:pt x="8705" y="13011"/>
                                    </a:cubicBezTo>
                                    <a:cubicBezTo>
                                      <a:pt x="8469" y="13140"/>
                                      <a:pt x="8262" y="13011"/>
                                      <a:pt x="8056" y="13054"/>
                                    </a:cubicBezTo>
                                    <a:cubicBezTo>
                                      <a:pt x="7849" y="13097"/>
                                      <a:pt x="7731" y="12840"/>
                                      <a:pt x="7554" y="12840"/>
                                    </a:cubicBezTo>
                                    <a:cubicBezTo>
                                      <a:pt x="7525" y="12840"/>
                                      <a:pt x="7495" y="12754"/>
                                      <a:pt x="7466" y="12668"/>
                                    </a:cubicBezTo>
                                    <a:cubicBezTo>
                                      <a:pt x="7436" y="12625"/>
                                      <a:pt x="7436" y="12539"/>
                                      <a:pt x="7436" y="12496"/>
                                    </a:cubicBezTo>
                                    <a:cubicBezTo>
                                      <a:pt x="7318" y="12453"/>
                                      <a:pt x="7259" y="12410"/>
                                      <a:pt x="7170" y="12367"/>
                                    </a:cubicBezTo>
                                    <a:cubicBezTo>
                                      <a:pt x="7170" y="12453"/>
                                      <a:pt x="7141" y="12539"/>
                                      <a:pt x="7141" y="12625"/>
                                    </a:cubicBezTo>
                                    <a:cubicBezTo>
                                      <a:pt x="7200" y="12926"/>
                                      <a:pt x="7407" y="13183"/>
                                      <a:pt x="7702" y="13312"/>
                                    </a:cubicBezTo>
                                    <a:close/>
                                    <a:moveTo>
                                      <a:pt x="16289" y="18852"/>
                                    </a:moveTo>
                                    <a:cubicBezTo>
                                      <a:pt x="16289" y="18852"/>
                                      <a:pt x="16289" y="18852"/>
                                      <a:pt x="16289" y="18852"/>
                                    </a:cubicBezTo>
                                    <a:cubicBezTo>
                                      <a:pt x="16289" y="18852"/>
                                      <a:pt x="16289" y="18852"/>
                                      <a:pt x="16289" y="18852"/>
                                    </a:cubicBezTo>
                                    <a:cubicBezTo>
                                      <a:pt x="16289" y="18852"/>
                                      <a:pt x="16289" y="18852"/>
                                      <a:pt x="16289" y="18852"/>
                                    </a:cubicBezTo>
                                    <a:cubicBezTo>
                                      <a:pt x="16289" y="18852"/>
                                      <a:pt x="16289" y="18852"/>
                                      <a:pt x="16289" y="18852"/>
                                    </a:cubicBezTo>
                                    <a:close/>
                                    <a:moveTo>
                                      <a:pt x="16702" y="19281"/>
                                    </a:moveTo>
                                    <a:cubicBezTo>
                                      <a:pt x="16643" y="19195"/>
                                      <a:pt x="16613" y="19109"/>
                                      <a:pt x="16554" y="19023"/>
                                    </a:cubicBezTo>
                                    <a:cubicBezTo>
                                      <a:pt x="16495" y="18938"/>
                                      <a:pt x="16436" y="18852"/>
                                      <a:pt x="16377" y="18766"/>
                                    </a:cubicBezTo>
                                    <a:cubicBezTo>
                                      <a:pt x="16377" y="18766"/>
                                      <a:pt x="16318" y="18809"/>
                                      <a:pt x="16289" y="18852"/>
                                    </a:cubicBezTo>
                                    <a:cubicBezTo>
                                      <a:pt x="16289" y="18852"/>
                                      <a:pt x="16289" y="18852"/>
                                      <a:pt x="16289" y="18895"/>
                                    </a:cubicBezTo>
                                    <a:cubicBezTo>
                                      <a:pt x="16289" y="19324"/>
                                      <a:pt x="16613" y="19367"/>
                                      <a:pt x="16702" y="19625"/>
                                    </a:cubicBezTo>
                                    <a:cubicBezTo>
                                      <a:pt x="16702" y="19625"/>
                                      <a:pt x="16731" y="19625"/>
                                      <a:pt x="16761" y="19668"/>
                                    </a:cubicBezTo>
                                    <a:cubicBezTo>
                                      <a:pt x="16790" y="19625"/>
                                      <a:pt x="16849" y="19582"/>
                                      <a:pt x="16938" y="19496"/>
                                    </a:cubicBezTo>
                                    <a:cubicBezTo>
                                      <a:pt x="16849" y="19410"/>
                                      <a:pt x="16761" y="19367"/>
                                      <a:pt x="16702" y="19281"/>
                                    </a:cubicBezTo>
                                    <a:close/>
                                    <a:moveTo>
                                      <a:pt x="16111" y="20312"/>
                                    </a:moveTo>
                                    <a:cubicBezTo>
                                      <a:pt x="16082" y="20269"/>
                                      <a:pt x="16052" y="20226"/>
                                      <a:pt x="16023" y="20183"/>
                                    </a:cubicBezTo>
                                    <a:cubicBezTo>
                                      <a:pt x="16023" y="20183"/>
                                      <a:pt x="15669" y="19710"/>
                                      <a:pt x="15639" y="19710"/>
                                    </a:cubicBezTo>
                                    <a:cubicBezTo>
                                      <a:pt x="15462" y="19625"/>
                                      <a:pt x="15344" y="19410"/>
                                      <a:pt x="15138" y="19367"/>
                                    </a:cubicBezTo>
                                    <a:cubicBezTo>
                                      <a:pt x="15020" y="19324"/>
                                      <a:pt x="14961" y="19152"/>
                                      <a:pt x="14872" y="19066"/>
                                    </a:cubicBezTo>
                                    <a:lnTo>
                                      <a:pt x="14872" y="19066"/>
                                    </a:lnTo>
                                    <a:cubicBezTo>
                                      <a:pt x="14872" y="19066"/>
                                      <a:pt x="14872" y="19066"/>
                                      <a:pt x="14872" y="19066"/>
                                    </a:cubicBezTo>
                                    <a:cubicBezTo>
                                      <a:pt x="14872" y="19066"/>
                                      <a:pt x="14872" y="19066"/>
                                      <a:pt x="14872" y="19066"/>
                                    </a:cubicBezTo>
                                    <a:cubicBezTo>
                                      <a:pt x="14636" y="19066"/>
                                      <a:pt x="14400" y="18980"/>
                                      <a:pt x="14282" y="18852"/>
                                    </a:cubicBezTo>
                                    <a:cubicBezTo>
                                      <a:pt x="14223" y="18852"/>
                                      <a:pt x="14164" y="18852"/>
                                      <a:pt x="14105" y="18852"/>
                                    </a:cubicBezTo>
                                    <a:cubicBezTo>
                                      <a:pt x="14105" y="18895"/>
                                      <a:pt x="14105" y="18938"/>
                                      <a:pt x="14105" y="18980"/>
                                    </a:cubicBezTo>
                                    <a:cubicBezTo>
                                      <a:pt x="13928" y="18809"/>
                                      <a:pt x="13839" y="18766"/>
                                      <a:pt x="13574" y="18809"/>
                                    </a:cubicBezTo>
                                    <a:cubicBezTo>
                                      <a:pt x="13485" y="18809"/>
                                      <a:pt x="13397" y="18809"/>
                                      <a:pt x="13279" y="18809"/>
                                    </a:cubicBezTo>
                                    <a:cubicBezTo>
                                      <a:pt x="13220" y="18809"/>
                                      <a:pt x="13131" y="18680"/>
                                      <a:pt x="13072" y="18852"/>
                                    </a:cubicBezTo>
                                    <a:cubicBezTo>
                                      <a:pt x="12954" y="18680"/>
                                      <a:pt x="12866" y="18852"/>
                                      <a:pt x="12748" y="18937"/>
                                    </a:cubicBezTo>
                                    <a:cubicBezTo>
                                      <a:pt x="12777" y="18852"/>
                                      <a:pt x="12807" y="18809"/>
                                      <a:pt x="12836" y="18723"/>
                                    </a:cubicBezTo>
                                    <a:cubicBezTo>
                                      <a:pt x="12748" y="18723"/>
                                      <a:pt x="12689" y="18723"/>
                                      <a:pt x="12630" y="18766"/>
                                    </a:cubicBezTo>
                                    <a:cubicBezTo>
                                      <a:pt x="12630" y="18809"/>
                                      <a:pt x="12630" y="18895"/>
                                      <a:pt x="12630" y="19023"/>
                                    </a:cubicBezTo>
                                    <a:cubicBezTo>
                                      <a:pt x="12482" y="18809"/>
                                      <a:pt x="12334" y="18852"/>
                                      <a:pt x="12275" y="18980"/>
                                    </a:cubicBezTo>
                                    <a:cubicBezTo>
                                      <a:pt x="12157" y="19152"/>
                                      <a:pt x="12069" y="19109"/>
                                      <a:pt x="11951" y="19109"/>
                                    </a:cubicBezTo>
                                    <a:cubicBezTo>
                                      <a:pt x="11892" y="19109"/>
                                      <a:pt x="11862" y="19066"/>
                                      <a:pt x="11803" y="19066"/>
                                    </a:cubicBezTo>
                                    <a:cubicBezTo>
                                      <a:pt x="11597" y="19195"/>
                                      <a:pt x="11390" y="19367"/>
                                      <a:pt x="11213" y="19539"/>
                                    </a:cubicBezTo>
                                    <a:cubicBezTo>
                                      <a:pt x="11095" y="19667"/>
                                      <a:pt x="11007" y="19796"/>
                                      <a:pt x="10859" y="19882"/>
                                    </a:cubicBezTo>
                                    <a:cubicBezTo>
                                      <a:pt x="10652" y="20011"/>
                                      <a:pt x="10652" y="20054"/>
                                      <a:pt x="10534" y="19968"/>
                                    </a:cubicBezTo>
                                    <a:cubicBezTo>
                                      <a:pt x="10505" y="19968"/>
                                      <a:pt x="10475" y="19968"/>
                                      <a:pt x="10446" y="19925"/>
                                    </a:cubicBezTo>
                                    <a:cubicBezTo>
                                      <a:pt x="10387" y="20011"/>
                                      <a:pt x="10328" y="20054"/>
                                      <a:pt x="10298" y="20140"/>
                                    </a:cubicBezTo>
                                    <a:cubicBezTo>
                                      <a:pt x="10239" y="20140"/>
                                      <a:pt x="10180" y="20097"/>
                                      <a:pt x="10121" y="20097"/>
                                    </a:cubicBezTo>
                                    <a:cubicBezTo>
                                      <a:pt x="10062" y="20097"/>
                                      <a:pt x="10003" y="20097"/>
                                      <a:pt x="10003" y="20054"/>
                                    </a:cubicBezTo>
                                    <a:cubicBezTo>
                                      <a:pt x="9944" y="19796"/>
                                      <a:pt x="9708" y="19839"/>
                                      <a:pt x="9679" y="19582"/>
                                    </a:cubicBezTo>
                                    <a:cubicBezTo>
                                      <a:pt x="9649" y="19496"/>
                                      <a:pt x="9561" y="19496"/>
                                      <a:pt x="9502" y="19410"/>
                                    </a:cubicBezTo>
                                    <a:cubicBezTo>
                                      <a:pt x="9472" y="19324"/>
                                      <a:pt x="9443" y="19281"/>
                                      <a:pt x="9384" y="19238"/>
                                    </a:cubicBezTo>
                                    <a:cubicBezTo>
                                      <a:pt x="9236" y="19152"/>
                                      <a:pt x="9148" y="18895"/>
                                      <a:pt x="8941" y="18895"/>
                                    </a:cubicBezTo>
                                    <a:cubicBezTo>
                                      <a:pt x="8941" y="18895"/>
                                      <a:pt x="8941" y="18852"/>
                                      <a:pt x="8911" y="18852"/>
                                    </a:cubicBezTo>
                                    <a:cubicBezTo>
                                      <a:pt x="8852" y="18766"/>
                                      <a:pt x="8793" y="18680"/>
                                      <a:pt x="8734" y="18637"/>
                                    </a:cubicBezTo>
                                    <a:cubicBezTo>
                                      <a:pt x="8646" y="18551"/>
                                      <a:pt x="8587" y="18508"/>
                                      <a:pt x="8528" y="18379"/>
                                    </a:cubicBezTo>
                                    <a:cubicBezTo>
                                      <a:pt x="8410" y="18165"/>
                                      <a:pt x="8262" y="17993"/>
                                      <a:pt x="8085" y="17907"/>
                                    </a:cubicBezTo>
                                    <a:cubicBezTo>
                                      <a:pt x="7997" y="17864"/>
                                      <a:pt x="7879" y="17821"/>
                                      <a:pt x="7790" y="17778"/>
                                    </a:cubicBezTo>
                                    <a:cubicBezTo>
                                      <a:pt x="7731" y="17735"/>
                                      <a:pt x="7613" y="17692"/>
                                      <a:pt x="7613" y="17649"/>
                                    </a:cubicBezTo>
                                    <a:cubicBezTo>
                                      <a:pt x="7613" y="17435"/>
                                      <a:pt x="7436" y="17435"/>
                                      <a:pt x="7377" y="17306"/>
                                    </a:cubicBezTo>
                                    <a:cubicBezTo>
                                      <a:pt x="7407" y="17134"/>
                                      <a:pt x="7377" y="17005"/>
                                      <a:pt x="7289" y="16876"/>
                                    </a:cubicBezTo>
                                    <a:cubicBezTo>
                                      <a:pt x="7200" y="16705"/>
                                      <a:pt x="7141" y="16533"/>
                                      <a:pt x="7170" y="16275"/>
                                    </a:cubicBezTo>
                                    <a:cubicBezTo>
                                      <a:pt x="7170" y="16103"/>
                                      <a:pt x="7170" y="15889"/>
                                      <a:pt x="7052" y="15760"/>
                                    </a:cubicBezTo>
                                    <a:cubicBezTo>
                                      <a:pt x="7052" y="15631"/>
                                      <a:pt x="7111" y="15416"/>
                                      <a:pt x="7082" y="15416"/>
                                    </a:cubicBezTo>
                                    <a:cubicBezTo>
                                      <a:pt x="6934" y="15287"/>
                                      <a:pt x="6964" y="15073"/>
                                      <a:pt x="6964" y="14901"/>
                                    </a:cubicBezTo>
                                    <a:cubicBezTo>
                                      <a:pt x="6934" y="14686"/>
                                      <a:pt x="6905" y="14429"/>
                                      <a:pt x="6787" y="14257"/>
                                    </a:cubicBezTo>
                                    <a:cubicBezTo>
                                      <a:pt x="6728" y="14171"/>
                                      <a:pt x="6698" y="13999"/>
                                      <a:pt x="6639" y="13870"/>
                                    </a:cubicBezTo>
                                    <a:cubicBezTo>
                                      <a:pt x="6580" y="13784"/>
                                      <a:pt x="6580" y="13613"/>
                                      <a:pt x="6492" y="13570"/>
                                    </a:cubicBezTo>
                                    <a:cubicBezTo>
                                      <a:pt x="6551" y="13398"/>
                                      <a:pt x="6462" y="13312"/>
                                      <a:pt x="6403" y="13226"/>
                                    </a:cubicBezTo>
                                    <a:cubicBezTo>
                                      <a:pt x="6226" y="12969"/>
                                      <a:pt x="6020" y="12754"/>
                                      <a:pt x="5902" y="12410"/>
                                    </a:cubicBezTo>
                                    <a:cubicBezTo>
                                      <a:pt x="5872" y="12367"/>
                                      <a:pt x="5813" y="12367"/>
                                      <a:pt x="5754" y="12324"/>
                                    </a:cubicBezTo>
                                    <a:cubicBezTo>
                                      <a:pt x="5725" y="12281"/>
                                      <a:pt x="5725" y="12153"/>
                                      <a:pt x="5695" y="12153"/>
                                    </a:cubicBezTo>
                                    <a:cubicBezTo>
                                      <a:pt x="5577" y="12110"/>
                                      <a:pt x="5459" y="12067"/>
                                      <a:pt x="5341" y="12024"/>
                                    </a:cubicBezTo>
                                    <a:cubicBezTo>
                                      <a:pt x="5134" y="11981"/>
                                      <a:pt x="4898" y="11938"/>
                                      <a:pt x="4692" y="11981"/>
                                    </a:cubicBezTo>
                                    <a:cubicBezTo>
                                      <a:pt x="4574" y="11981"/>
                                      <a:pt x="4456" y="11981"/>
                                      <a:pt x="4367" y="11981"/>
                                    </a:cubicBezTo>
                                    <a:cubicBezTo>
                                      <a:pt x="4249" y="11938"/>
                                      <a:pt x="4161" y="11938"/>
                                      <a:pt x="4043" y="11981"/>
                                    </a:cubicBezTo>
                                    <a:cubicBezTo>
                                      <a:pt x="4013" y="11981"/>
                                      <a:pt x="3954" y="11981"/>
                                      <a:pt x="3925" y="11981"/>
                                    </a:cubicBezTo>
                                    <a:cubicBezTo>
                                      <a:pt x="3836" y="11938"/>
                                      <a:pt x="3689" y="11895"/>
                                      <a:pt x="3659" y="11766"/>
                                    </a:cubicBezTo>
                                    <a:cubicBezTo>
                                      <a:pt x="3600" y="11551"/>
                                      <a:pt x="3452" y="11766"/>
                                      <a:pt x="3364" y="11680"/>
                                    </a:cubicBezTo>
                                    <a:cubicBezTo>
                                      <a:pt x="3246" y="11551"/>
                                      <a:pt x="3098" y="11466"/>
                                      <a:pt x="2951" y="11337"/>
                                    </a:cubicBezTo>
                                    <a:cubicBezTo>
                                      <a:pt x="2921" y="11337"/>
                                      <a:pt x="2951" y="11251"/>
                                      <a:pt x="2921" y="11208"/>
                                    </a:cubicBezTo>
                                    <a:cubicBezTo>
                                      <a:pt x="2833" y="10993"/>
                                      <a:pt x="2803" y="10736"/>
                                      <a:pt x="2567" y="10736"/>
                                    </a:cubicBezTo>
                                    <a:cubicBezTo>
                                      <a:pt x="2479" y="10349"/>
                                      <a:pt x="2390" y="9920"/>
                                      <a:pt x="2302" y="9576"/>
                                    </a:cubicBezTo>
                                    <a:cubicBezTo>
                                      <a:pt x="2420" y="9404"/>
                                      <a:pt x="2479" y="9361"/>
                                      <a:pt x="2597" y="9447"/>
                                    </a:cubicBezTo>
                                    <a:cubicBezTo>
                                      <a:pt x="2862" y="9576"/>
                                      <a:pt x="2862" y="9533"/>
                                      <a:pt x="3098" y="9404"/>
                                    </a:cubicBezTo>
                                    <a:cubicBezTo>
                                      <a:pt x="2980" y="9361"/>
                                      <a:pt x="2892" y="9318"/>
                                      <a:pt x="2774" y="9233"/>
                                    </a:cubicBezTo>
                                    <a:cubicBezTo>
                                      <a:pt x="2685" y="9190"/>
                                      <a:pt x="2626" y="9104"/>
                                      <a:pt x="2567" y="9061"/>
                                    </a:cubicBezTo>
                                    <a:cubicBezTo>
                                      <a:pt x="2685" y="8889"/>
                                      <a:pt x="2774" y="8717"/>
                                      <a:pt x="2862" y="8588"/>
                                    </a:cubicBezTo>
                                    <a:cubicBezTo>
                                      <a:pt x="3010" y="8631"/>
                                      <a:pt x="3098" y="8374"/>
                                      <a:pt x="3246" y="8288"/>
                                    </a:cubicBezTo>
                                    <a:cubicBezTo>
                                      <a:pt x="3423" y="8245"/>
                                      <a:pt x="3511" y="8331"/>
                                      <a:pt x="3659" y="8331"/>
                                    </a:cubicBezTo>
                                    <a:cubicBezTo>
                                      <a:pt x="3689" y="8331"/>
                                      <a:pt x="3718" y="8374"/>
                                      <a:pt x="3748" y="8374"/>
                                    </a:cubicBezTo>
                                    <a:cubicBezTo>
                                      <a:pt x="3777" y="8417"/>
                                      <a:pt x="3836" y="8460"/>
                                      <a:pt x="3836" y="8546"/>
                                    </a:cubicBezTo>
                                    <a:cubicBezTo>
                                      <a:pt x="3866" y="8631"/>
                                      <a:pt x="3866" y="8717"/>
                                      <a:pt x="3866" y="8846"/>
                                    </a:cubicBezTo>
                                    <a:cubicBezTo>
                                      <a:pt x="3866" y="8932"/>
                                      <a:pt x="3836" y="9061"/>
                                      <a:pt x="3718" y="9061"/>
                                    </a:cubicBezTo>
                                    <a:cubicBezTo>
                                      <a:pt x="3600" y="9276"/>
                                      <a:pt x="3452" y="9318"/>
                                      <a:pt x="3275" y="9361"/>
                                    </a:cubicBezTo>
                                    <a:cubicBezTo>
                                      <a:pt x="3216" y="9404"/>
                                      <a:pt x="3128" y="9447"/>
                                      <a:pt x="3069" y="9490"/>
                                    </a:cubicBezTo>
                                    <a:cubicBezTo>
                                      <a:pt x="3069" y="9533"/>
                                      <a:pt x="3069" y="9576"/>
                                      <a:pt x="3069" y="9576"/>
                                    </a:cubicBezTo>
                                    <a:cubicBezTo>
                                      <a:pt x="3246" y="9533"/>
                                      <a:pt x="3511" y="9404"/>
                                      <a:pt x="3718" y="9233"/>
                                    </a:cubicBezTo>
                                    <a:cubicBezTo>
                                      <a:pt x="3836" y="9104"/>
                                      <a:pt x="3954" y="9018"/>
                                      <a:pt x="3984" y="8760"/>
                                    </a:cubicBezTo>
                                    <a:cubicBezTo>
                                      <a:pt x="4013" y="8546"/>
                                      <a:pt x="3925" y="8460"/>
                                      <a:pt x="3807" y="8374"/>
                                    </a:cubicBezTo>
                                    <a:cubicBezTo>
                                      <a:pt x="3807" y="8374"/>
                                      <a:pt x="3836" y="8331"/>
                                      <a:pt x="3836" y="8331"/>
                                    </a:cubicBezTo>
                                    <a:cubicBezTo>
                                      <a:pt x="3718" y="8245"/>
                                      <a:pt x="3600" y="8030"/>
                                      <a:pt x="3423" y="8073"/>
                                    </a:cubicBezTo>
                                    <a:cubicBezTo>
                                      <a:pt x="3364" y="8073"/>
                                      <a:pt x="3305" y="8116"/>
                                      <a:pt x="3246" y="8116"/>
                                    </a:cubicBezTo>
                                    <a:cubicBezTo>
                                      <a:pt x="3039" y="8116"/>
                                      <a:pt x="2892" y="8245"/>
                                      <a:pt x="2744" y="8417"/>
                                    </a:cubicBezTo>
                                    <a:cubicBezTo>
                                      <a:pt x="2597" y="8588"/>
                                      <a:pt x="2449" y="8760"/>
                                      <a:pt x="2302" y="8932"/>
                                    </a:cubicBezTo>
                                    <a:cubicBezTo>
                                      <a:pt x="2272" y="8889"/>
                                      <a:pt x="2272" y="8846"/>
                                      <a:pt x="2243" y="8803"/>
                                    </a:cubicBezTo>
                                    <a:cubicBezTo>
                                      <a:pt x="2154" y="8717"/>
                                      <a:pt x="2036" y="8674"/>
                                      <a:pt x="1948" y="8588"/>
                                    </a:cubicBezTo>
                                    <a:cubicBezTo>
                                      <a:pt x="1859" y="8546"/>
                                      <a:pt x="1918" y="8288"/>
                                      <a:pt x="1770" y="8331"/>
                                    </a:cubicBezTo>
                                    <a:cubicBezTo>
                                      <a:pt x="1770" y="8331"/>
                                      <a:pt x="1741" y="8288"/>
                                      <a:pt x="1741" y="8245"/>
                                    </a:cubicBezTo>
                                    <a:cubicBezTo>
                                      <a:pt x="1770" y="8073"/>
                                      <a:pt x="1682" y="7944"/>
                                      <a:pt x="1652" y="7816"/>
                                    </a:cubicBezTo>
                                    <a:cubicBezTo>
                                      <a:pt x="1534" y="7429"/>
                                      <a:pt x="1593" y="6957"/>
                                      <a:pt x="1593" y="6527"/>
                                    </a:cubicBezTo>
                                    <a:cubicBezTo>
                                      <a:pt x="1593" y="6356"/>
                                      <a:pt x="1593" y="6098"/>
                                      <a:pt x="1682" y="5926"/>
                                    </a:cubicBezTo>
                                    <a:cubicBezTo>
                                      <a:pt x="1770" y="5711"/>
                                      <a:pt x="1741" y="5540"/>
                                      <a:pt x="1741" y="5368"/>
                                    </a:cubicBezTo>
                                    <a:cubicBezTo>
                                      <a:pt x="1741" y="5282"/>
                                      <a:pt x="1711" y="5153"/>
                                      <a:pt x="1593" y="5196"/>
                                    </a:cubicBezTo>
                                    <a:cubicBezTo>
                                      <a:pt x="1475" y="5239"/>
                                      <a:pt x="1357" y="5282"/>
                                      <a:pt x="1269" y="5239"/>
                                    </a:cubicBezTo>
                                    <a:cubicBezTo>
                                      <a:pt x="1151" y="5196"/>
                                      <a:pt x="974" y="5239"/>
                                      <a:pt x="944" y="5153"/>
                                    </a:cubicBezTo>
                                    <a:cubicBezTo>
                                      <a:pt x="856" y="5024"/>
                                      <a:pt x="738" y="5067"/>
                                      <a:pt x="649" y="4938"/>
                                    </a:cubicBezTo>
                                    <a:cubicBezTo>
                                      <a:pt x="620" y="4895"/>
                                      <a:pt x="561" y="4895"/>
                                      <a:pt x="531" y="4853"/>
                                    </a:cubicBezTo>
                                    <a:cubicBezTo>
                                      <a:pt x="502" y="4810"/>
                                      <a:pt x="472" y="4681"/>
                                      <a:pt x="443" y="4681"/>
                                    </a:cubicBezTo>
                                    <a:cubicBezTo>
                                      <a:pt x="325" y="4681"/>
                                      <a:pt x="325" y="4595"/>
                                      <a:pt x="295" y="4466"/>
                                    </a:cubicBezTo>
                                    <a:cubicBezTo>
                                      <a:pt x="266" y="4337"/>
                                      <a:pt x="207" y="4208"/>
                                      <a:pt x="148" y="4165"/>
                                    </a:cubicBezTo>
                                    <a:cubicBezTo>
                                      <a:pt x="89" y="4123"/>
                                      <a:pt x="30" y="4037"/>
                                      <a:pt x="0" y="3951"/>
                                    </a:cubicBezTo>
                                    <a:lnTo>
                                      <a:pt x="0" y="4423"/>
                                    </a:lnTo>
                                    <a:cubicBezTo>
                                      <a:pt x="0" y="4466"/>
                                      <a:pt x="30" y="4466"/>
                                      <a:pt x="30" y="4509"/>
                                    </a:cubicBezTo>
                                    <a:cubicBezTo>
                                      <a:pt x="59" y="4638"/>
                                      <a:pt x="148" y="4724"/>
                                      <a:pt x="207" y="4767"/>
                                    </a:cubicBezTo>
                                    <a:cubicBezTo>
                                      <a:pt x="413" y="4938"/>
                                      <a:pt x="590" y="5153"/>
                                      <a:pt x="767" y="5325"/>
                                    </a:cubicBezTo>
                                    <a:cubicBezTo>
                                      <a:pt x="797" y="5368"/>
                                      <a:pt x="856" y="5411"/>
                                      <a:pt x="915" y="5411"/>
                                    </a:cubicBezTo>
                                    <a:cubicBezTo>
                                      <a:pt x="1092" y="5368"/>
                                      <a:pt x="1210" y="5454"/>
                                      <a:pt x="1357" y="5540"/>
                                    </a:cubicBezTo>
                                    <a:cubicBezTo>
                                      <a:pt x="1475" y="5583"/>
                                      <a:pt x="1505" y="5668"/>
                                      <a:pt x="1505" y="5797"/>
                                    </a:cubicBezTo>
                                    <a:cubicBezTo>
                                      <a:pt x="1505" y="5969"/>
                                      <a:pt x="1475" y="6141"/>
                                      <a:pt x="1446" y="6313"/>
                                    </a:cubicBezTo>
                                    <a:cubicBezTo>
                                      <a:pt x="1416" y="6441"/>
                                      <a:pt x="1387" y="6527"/>
                                      <a:pt x="1387" y="6656"/>
                                    </a:cubicBezTo>
                                    <a:cubicBezTo>
                                      <a:pt x="1387" y="6871"/>
                                      <a:pt x="1387" y="7086"/>
                                      <a:pt x="1416" y="7300"/>
                                    </a:cubicBezTo>
                                    <a:cubicBezTo>
                                      <a:pt x="1446" y="7472"/>
                                      <a:pt x="1505" y="7644"/>
                                      <a:pt x="1505" y="7859"/>
                                    </a:cubicBezTo>
                                    <a:cubicBezTo>
                                      <a:pt x="1534" y="8245"/>
                                      <a:pt x="1711" y="8503"/>
                                      <a:pt x="1918" y="8760"/>
                                    </a:cubicBezTo>
                                    <a:cubicBezTo>
                                      <a:pt x="1977" y="8846"/>
                                      <a:pt x="2036" y="8932"/>
                                      <a:pt x="2095" y="9018"/>
                                    </a:cubicBezTo>
                                    <a:cubicBezTo>
                                      <a:pt x="2125" y="9061"/>
                                      <a:pt x="2184" y="9104"/>
                                      <a:pt x="2243" y="9147"/>
                                    </a:cubicBezTo>
                                    <a:cubicBezTo>
                                      <a:pt x="2066" y="9447"/>
                                      <a:pt x="2125" y="9748"/>
                                      <a:pt x="2125" y="10091"/>
                                    </a:cubicBezTo>
                                    <a:cubicBezTo>
                                      <a:pt x="2125" y="10134"/>
                                      <a:pt x="2125" y="10177"/>
                                      <a:pt x="2154" y="10177"/>
                                    </a:cubicBezTo>
                                    <a:cubicBezTo>
                                      <a:pt x="2213" y="10306"/>
                                      <a:pt x="2272" y="10392"/>
                                      <a:pt x="2302" y="10521"/>
                                    </a:cubicBezTo>
                                    <a:cubicBezTo>
                                      <a:pt x="2302" y="10693"/>
                                      <a:pt x="2508" y="10650"/>
                                      <a:pt x="2449" y="10864"/>
                                    </a:cubicBezTo>
                                    <a:cubicBezTo>
                                      <a:pt x="2626" y="10993"/>
                                      <a:pt x="2685" y="11251"/>
                                      <a:pt x="2803" y="11466"/>
                                    </a:cubicBezTo>
                                    <a:cubicBezTo>
                                      <a:pt x="3039" y="11809"/>
                                      <a:pt x="3393" y="11895"/>
                                      <a:pt x="3689" y="12153"/>
                                    </a:cubicBezTo>
                                    <a:cubicBezTo>
                                      <a:pt x="3836" y="12067"/>
                                      <a:pt x="3866" y="12367"/>
                                      <a:pt x="4013" y="12282"/>
                                    </a:cubicBezTo>
                                    <a:cubicBezTo>
                                      <a:pt x="4131" y="12239"/>
                                      <a:pt x="4249" y="12282"/>
                                      <a:pt x="4367" y="12282"/>
                                    </a:cubicBezTo>
                                    <a:cubicBezTo>
                                      <a:pt x="4515" y="12282"/>
                                      <a:pt x="4662" y="12324"/>
                                      <a:pt x="4780" y="12324"/>
                                    </a:cubicBezTo>
                                    <a:cubicBezTo>
                                      <a:pt x="4869" y="12324"/>
                                      <a:pt x="4957" y="12282"/>
                                      <a:pt x="5075" y="12282"/>
                                    </a:cubicBezTo>
                                    <a:cubicBezTo>
                                      <a:pt x="5105" y="12410"/>
                                      <a:pt x="5193" y="12496"/>
                                      <a:pt x="5311" y="12410"/>
                                    </a:cubicBezTo>
                                    <a:cubicBezTo>
                                      <a:pt x="5370" y="12410"/>
                                      <a:pt x="5489" y="12410"/>
                                      <a:pt x="5489" y="12582"/>
                                    </a:cubicBezTo>
                                    <a:cubicBezTo>
                                      <a:pt x="5489" y="12625"/>
                                      <a:pt x="5518" y="12668"/>
                                      <a:pt x="5518" y="12668"/>
                                    </a:cubicBezTo>
                                    <a:cubicBezTo>
                                      <a:pt x="5695" y="12625"/>
                                      <a:pt x="5725" y="12797"/>
                                      <a:pt x="5813" y="12926"/>
                                    </a:cubicBezTo>
                                    <a:cubicBezTo>
                                      <a:pt x="5902" y="13012"/>
                                      <a:pt x="5931" y="13226"/>
                                      <a:pt x="6020" y="13269"/>
                                    </a:cubicBezTo>
                                    <a:cubicBezTo>
                                      <a:pt x="6167" y="13355"/>
                                      <a:pt x="6167" y="13527"/>
                                      <a:pt x="6226" y="13656"/>
                                    </a:cubicBezTo>
                                    <a:cubicBezTo>
                                      <a:pt x="6315" y="13870"/>
                                      <a:pt x="6433" y="14085"/>
                                      <a:pt x="6521" y="14343"/>
                                    </a:cubicBezTo>
                                    <a:cubicBezTo>
                                      <a:pt x="6669" y="14815"/>
                                      <a:pt x="6846" y="15244"/>
                                      <a:pt x="6846" y="15803"/>
                                    </a:cubicBezTo>
                                    <a:cubicBezTo>
                                      <a:pt x="6846" y="15846"/>
                                      <a:pt x="6905" y="15846"/>
                                      <a:pt x="6905" y="15846"/>
                                    </a:cubicBezTo>
                                    <a:cubicBezTo>
                                      <a:pt x="6875" y="15889"/>
                                      <a:pt x="6846" y="15975"/>
                                      <a:pt x="6846" y="15975"/>
                                    </a:cubicBezTo>
                                    <a:cubicBezTo>
                                      <a:pt x="6757" y="15932"/>
                                      <a:pt x="6639" y="15975"/>
                                      <a:pt x="6610" y="15803"/>
                                    </a:cubicBezTo>
                                    <a:cubicBezTo>
                                      <a:pt x="6580" y="15631"/>
                                      <a:pt x="6492" y="15631"/>
                                      <a:pt x="6433" y="15545"/>
                                    </a:cubicBezTo>
                                    <a:cubicBezTo>
                                      <a:pt x="6374" y="15459"/>
                                      <a:pt x="6226" y="15416"/>
                                      <a:pt x="6138" y="15373"/>
                                    </a:cubicBezTo>
                                    <a:cubicBezTo>
                                      <a:pt x="6167" y="15159"/>
                                      <a:pt x="5990" y="15159"/>
                                      <a:pt x="5931" y="15202"/>
                                    </a:cubicBezTo>
                                    <a:cubicBezTo>
                                      <a:pt x="5784" y="15202"/>
                                      <a:pt x="5666" y="15116"/>
                                      <a:pt x="5548" y="15073"/>
                                    </a:cubicBezTo>
                                    <a:cubicBezTo>
                                      <a:pt x="5459" y="15030"/>
                                      <a:pt x="5371" y="15073"/>
                                      <a:pt x="5223" y="15116"/>
                                    </a:cubicBezTo>
                                    <a:cubicBezTo>
                                      <a:pt x="5193" y="15030"/>
                                      <a:pt x="5134" y="14901"/>
                                      <a:pt x="5075" y="14772"/>
                                    </a:cubicBezTo>
                                    <a:cubicBezTo>
                                      <a:pt x="5046" y="14729"/>
                                      <a:pt x="5016" y="14643"/>
                                      <a:pt x="4987" y="14643"/>
                                    </a:cubicBezTo>
                                    <a:cubicBezTo>
                                      <a:pt x="4810" y="14600"/>
                                      <a:pt x="4810" y="14257"/>
                                      <a:pt x="4603" y="14300"/>
                                    </a:cubicBezTo>
                                    <a:cubicBezTo>
                                      <a:pt x="4574" y="14300"/>
                                      <a:pt x="4574" y="14214"/>
                                      <a:pt x="4544" y="14171"/>
                                    </a:cubicBezTo>
                                    <a:cubicBezTo>
                                      <a:pt x="4544" y="14128"/>
                                      <a:pt x="4485" y="14085"/>
                                      <a:pt x="4485" y="14085"/>
                                    </a:cubicBezTo>
                                    <a:cubicBezTo>
                                      <a:pt x="4338" y="14257"/>
                                      <a:pt x="4249" y="14085"/>
                                      <a:pt x="4131" y="14085"/>
                                    </a:cubicBezTo>
                                    <a:cubicBezTo>
                                      <a:pt x="4013" y="14085"/>
                                      <a:pt x="3866" y="14042"/>
                                      <a:pt x="3748" y="14042"/>
                                    </a:cubicBezTo>
                                    <a:cubicBezTo>
                                      <a:pt x="3659" y="14042"/>
                                      <a:pt x="3541" y="13999"/>
                                      <a:pt x="3452" y="13999"/>
                                    </a:cubicBezTo>
                                    <a:cubicBezTo>
                                      <a:pt x="3452" y="14042"/>
                                      <a:pt x="3423" y="14085"/>
                                      <a:pt x="3393" y="14171"/>
                                    </a:cubicBezTo>
                                    <a:cubicBezTo>
                                      <a:pt x="3334" y="14128"/>
                                      <a:pt x="3275" y="14128"/>
                                      <a:pt x="3216" y="14085"/>
                                    </a:cubicBezTo>
                                    <a:cubicBezTo>
                                      <a:pt x="3187" y="14171"/>
                                      <a:pt x="3157" y="14214"/>
                                      <a:pt x="3098" y="14300"/>
                                    </a:cubicBezTo>
                                    <a:cubicBezTo>
                                      <a:pt x="3010" y="14300"/>
                                      <a:pt x="2951" y="14257"/>
                                      <a:pt x="2862" y="14257"/>
                                    </a:cubicBezTo>
                                    <a:cubicBezTo>
                                      <a:pt x="2715" y="14515"/>
                                      <a:pt x="2508" y="14729"/>
                                      <a:pt x="2479" y="15073"/>
                                    </a:cubicBezTo>
                                    <a:cubicBezTo>
                                      <a:pt x="2567" y="15073"/>
                                      <a:pt x="2626" y="15116"/>
                                      <a:pt x="2685" y="15116"/>
                                    </a:cubicBezTo>
                                    <a:cubicBezTo>
                                      <a:pt x="2803" y="15030"/>
                                      <a:pt x="2921" y="15116"/>
                                      <a:pt x="3039" y="15073"/>
                                    </a:cubicBezTo>
                                    <a:cubicBezTo>
                                      <a:pt x="3393" y="14944"/>
                                      <a:pt x="3511" y="15459"/>
                                      <a:pt x="3836" y="15373"/>
                                    </a:cubicBezTo>
                                    <a:cubicBezTo>
                                      <a:pt x="3866" y="15502"/>
                                      <a:pt x="3954" y="15545"/>
                                      <a:pt x="4013" y="15588"/>
                                    </a:cubicBezTo>
                                    <a:cubicBezTo>
                                      <a:pt x="4072" y="15674"/>
                                      <a:pt x="4190" y="15717"/>
                                      <a:pt x="4190" y="15803"/>
                                    </a:cubicBezTo>
                                    <a:cubicBezTo>
                                      <a:pt x="4190" y="15975"/>
                                      <a:pt x="4367" y="15846"/>
                                      <a:pt x="4338" y="16018"/>
                                    </a:cubicBezTo>
                                    <a:cubicBezTo>
                                      <a:pt x="4603" y="16275"/>
                                      <a:pt x="4603" y="16748"/>
                                      <a:pt x="4839" y="17005"/>
                                    </a:cubicBezTo>
                                    <a:cubicBezTo>
                                      <a:pt x="4839" y="17005"/>
                                      <a:pt x="4869" y="17048"/>
                                      <a:pt x="4839" y="17091"/>
                                    </a:cubicBezTo>
                                    <a:cubicBezTo>
                                      <a:pt x="4810" y="17263"/>
                                      <a:pt x="4869" y="17349"/>
                                      <a:pt x="4928" y="17478"/>
                                    </a:cubicBezTo>
                                    <a:cubicBezTo>
                                      <a:pt x="4957" y="17520"/>
                                      <a:pt x="4987" y="17606"/>
                                      <a:pt x="4957" y="17692"/>
                                    </a:cubicBezTo>
                                    <a:cubicBezTo>
                                      <a:pt x="4928" y="17864"/>
                                      <a:pt x="4928" y="17950"/>
                                      <a:pt x="5016" y="18036"/>
                                    </a:cubicBezTo>
                                    <a:cubicBezTo>
                                      <a:pt x="5046" y="18036"/>
                                      <a:pt x="5075" y="18122"/>
                                      <a:pt x="5046" y="18165"/>
                                    </a:cubicBezTo>
                                    <a:cubicBezTo>
                                      <a:pt x="4987" y="18379"/>
                                      <a:pt x="5075" y="18551"/>
                                      <a:pt x="5134" y="18723"/>
                                    </a:cubicBezTo>
                                    <a:cubicBezTo>
                                      <a:pt x="5164" y="18852"/>
                                      <a:pt x="5223" y="18938"/>
                                      <a:pt x="5252" y="19066"/>
                                    </a:cubicBezTo>
                                    <a:cubicBezTo>
                                      <a:pt x="5282" y="19195"/>
                                      <a:pt x="5282" y="19324"/>
                                      <a:pt x="5282" y="19410"/>
                                    </a:cubicBezTo>
                                    <a:cubicBezTo>
                                      <a:pt x="5282" y="19453"/>
                                      <a:pt x="5282" y="19539"/>
                                      <a:pt x="5282" y="19539"/>
                                    </a:cubicBezTo>
                                    <a:cubicBezTo>
                                      <a:pt x="5371" y="19668"/>
                                      <a:pt x="5430" y="19839"/>
                                      <a:pt x="5430" y="20054"/>
                                    </a:cubicBezTo>
                                    <a:cubicBezTo>
                                      <a:pt x="5430" y="20097"/>
                                      <a:pt x="5459" y="20140"/>
                                      <a:pt x="5489" y="20183"/>
                                    </a:cubicBezTo>
                                    <a:cubicBezTo>
                                      <a:pt x="5666" y="20226"/>
                                      <a:pt x="5666" y="20483"/>
                                      <a:pt x="5666" y="20612"/>
                                    </a:cubicBezTo>
                                    <a:cubicBezTo>
                                      <a:pt x="5695" y="20870"/>
                                      <a:pt x="5784" y="21042"/>
                                      <a:pt x="5990" y="21085"/>
                                    </a:cubicBezTo>
                                    <a:cubicBezTo>
                                      <a:pt x="6020" y="21085"/>
                                      <a:pt x="6049" y="21128"/>
                                      <a:pt x="6079" y="21128"/>
                                    </a:cubicBezTo>
                                    <a:cubicBezTo>
                                      <a:pt x="6049" y="21171"/>
                                      <a:pt x="6049" y="21213"/>
                                      <a:pt x="5990" y="21299"/>
                                    </a:cubicBezTo>
                                    <a:cubicBezTo>
                                      <a:pt x="6049" y="21342"/>
                                      <a:pt x="6138" y="21428"/>
                                      <a:pt x="6197" y="21471"/>
                                    </a:cubicBezTo>
                                    <a:lnTo>
                                      <a:pt x="6610" y="21471"/>
                                    </a:lnTo>
                                    <a:cubicBezTo>
                                      <a:pt x="6610" y="21471"/>
                                      <a:pt x="6610" y="21471"/>
                                      <a:pt x="6610" y="21471"/>
                                    </a:cubicBezTo>
                                    <a:cubicBezTo>
                                      <a:pt x="6551" y="21385"/>
                                      <a:pt x="6492" y="21299"/>
                                      <a:pt x="6374" y="21299"/>
                                    </a:cubicBezTo>
                                    <a:cubicBezTo>
                                      <a:pt x="6403" y="21085"/>
                                      <a:pt x="6226" y="21128"/>
                                      <a:pt x="6167" y="20999"/>
                                    </a:cubicBezTo>
                                    <a:cubicBezTo>
                                      <a:pt x="6079" y="20827"/>
                                      <a:pt x="5990" y="20698"/>
                                      <a:pt x="5902" y="20526"/>
                                    </a:cubicBezTo>
                                    <a:cubicBezTo>
                                      <a:pt x="5813" y="20355"/>
                                      <a:pt x="5725" y="20226"/>
                                      <a:pt x="5695" y="20054"/>
                                    </a:cubicBezTo>
                                    <a:cubicBezTo>
                                      <a:pt x="5666" y="19882"/>
                                      <a:pt x="5459" y="19796"/>
                                      <a:pt x="5577" y="19539"/>
                                    </a:cubicBezTo>
                                    <a:cubicBezTo>
                                      <a:pt x="5430" y="19453"/>
                                      <a:pt x="5459" y="19195"/>
                                      <a:pt x="5430" y="19023"/>
                                    </a:cubicBezTo>
                                    <a:cubicBezTo>
                                      <a:pt x="5371" y="18852"/>
                                      <a:pt x="5223" y="18723"/>
                                      <a:pt x="5311" y="18465"/>
                                    </a:cubicBezTo>
                                    <a:cubicBezTo>
                                      <a:pt x="5311" y="18465"/>
                                      <a:pt x="5311" y="18422"/>
                                      <a:pt x="5282" y="18422"/>
                                    </a:cubicBezTo>
                                    <a:cubicBezTo>
                                      <a:pt x="5134" y="18250"/>
                                      <a:pt x="5164" y="17993"/>
                                      <a:pt x="5134" y="17735"/>
                                    </a:cubicBezTo>
                                    <a:cubicBezTo>
                                      <a:pt x="5075" y="17478"/>
                                      <a:pt x="5075" y="17134"/>
                                      <a:pt x="4957" y="16919"/>
                                    </a:cubicBezTo>
                                    <a:cubicBezTo>
                                      <a:pt x="4810" y="16576"/>
                                      <a:pt x="4721" y="16103"/>
                                      <a:pt x="4426" y="15932"/>
                                    </a:cubicBezTo>
                                    <a:cubicBezTo>
                                      <a:pt x="4397" y="15932"/>
                                      <a:pt x="4397" y="15889"/>
                                      <a:pt x="4397" y="15889"/>
                                    </a:cubicBezTo>
                                    <a:cubicBezTo>
                                      <a:pt x="4308" y="15588"/>
                                      <a:pt x="4043" y="15545"/>
                                      <a:pt x="3984" y="15245"/>
                                    </a:cubicBezTo>
                                    <a:cubicBezTo>
                                      <a:pt x="3984" y="15202"/>
                                      <a:pt x="3925" y="15202"/>
                                      <a:pt x="3895" y="15202"/>
                                    </a:cubicBezTo>
                                    <a:cubicBezTo>
                                      <a:pt x="3807" y="15202"/>
                                      <a:pt x="3748" y="15116"/>
                                      <a:pt x="3689" y="15030"/>
                                    </a:cubicBezTo>
                                    <a:cubicBezTo>
                                      <a:pt x="3630" y="14944"/>
                                      <a:pt x="3571" y="14858"/>
                                      <a:pt x="3452" y="14901"/>
                                    </a:cubicBezTo>
                                    <a:cubicBezTo>
                                      <a:pt x="3393" y="14901"/>
                                      <a:pt x="3305" y="14901"/>
                                      <a:pt x="3275" y="14772"/>
                                    </a:cubicBezTo>
                                    <a:cubicBezTo>
                                      <a:pt x="3246" y="14729"/>
                                      <a:pt x="3128" y="14729"/>
                                      <a:pt x="3039" y="14729"/>
                                    </a:cubicBezTo>
                                    <a:cubicBezTo>
                                      <a:pt x="3010" y="14729"/>
                                      <a:pt x="3010" y="14686"/>
                                      <a:pt x="2980" y="14643"/>
                                    </a:cubicBezTo>
                                    <a:cubicBezTo>
                                      <a:pt x="3128" y="14472"/>
                                      <a:pt x="3275" y="14343"/>
                                      <a:pt x="3452" y="14343"/>
                                    </a:cubicBezTo>
                                    <a:cubicBezTo>
                                      <a:pt x="3541" y="14343"/>
                                      <a:pt x="3630" y="14386"/>
                                      <a:pt x="3718" y="14386"/>
                                    </a:cubicBezTo>
                                    <a:cubicBezTo>
                                      <a:pt x="3807" y="14343"/>
                                      <a:pt x="3866" y="14343"/>
                                      <a:pt x="3984" y="14386"/>
                                    </a:cubicBezTo>
                                    <a:cubicBezTo>
                                      <a:pt x="4131" y="14472"/>
                                      <a:pt x="4308" y="14472"/>
                                      <a:pt x="4485" y="14557"/>
                                    </a:cubicBezTo>
                                    <a:cubicBezTo>
                                      <a:pt x="4515" y="14557"/>
                                      <a:pt x="4544" y="14557"/>
                                      <a:pt x="4544" y="14600"/>
                                    </a:cubicBezTo>
                                    <a:cubicBezTo>
                                      <a:pt x="4692" y="14815"/>
                                      <a:pt x="4839" y="14987"/>
                                      <a:pt x="4957" y="15202"/>
                                    </a:cubicBezTo>
                                    <a:cubicBezTo>
                                      <a:pt x="5105" y="15459"/>
                                      <a:pt x="5105" y="15459"/>
                                      <a:pt x="5311" y="15416"/>
                                    </a:cubicBezTo>
                                    <a:cubicBezTo>
                                      <a:pt x="5341" y="15416"/>
                                      <a:pt x="5400" y="15373"/>
                                      <a:pt x="5400" y="15416"/>
                                    </a:cubicBezTo>
                                    <a:cubicBezTo>
                                      <a:pt x="5489" y="15545"/>
                                      <a:pt x="5607" y="15502"/>
                                      <a:pt x="5725" y="15545"/>
                                    </a:cubicBezTo>
                                    <a:cubicBezTo>
                                      <a:pt x="5961" y="15631"/>
                                      <a:pt x="6167" y="15717"/>
                                      <a:pt x="6226" y="16060"/>
                                    </a:cubicBezTo>
                                    <a:cubicBezTo>
                                      <a:pt x="6315" y="16060"/>
                                      <a:pt x="6374" y="16018"/>
                                      <a:pt x="6462" y="16018"/>
                                    </a:cubicBezTo>
                                    <a:cubicBezTo>
                                      <a:pt x="6462" y="16146"/>
                                      <a:pt x="6462" y="16232"/>
                                      <a:pt x="6433" y="16361"/>
                                    </a:cubicBezTo>
                                    <a:cubicBezTo>
                                      <a:pt x="6492" y="16447"/>
                                      <a:pt x="6551" y="16490"/>
                                      <a:pt x="6610" y="16576"/>
                                    </a:cubicBezTo>
                                    <a:cubicBezTo>
                                      <a:pt x="6669" y="16662"/>
                                      <a:pt x="6757" y="16790"/>
                                      <a:pt x="6757" y="16876"/>
                                    </a:cubicBezTo>
                                    <a:cubicBezTo>
                                      <a:pt x="6757" y="16919"/>
                                      <a:pt x="6728" y="17048"/>
                                      <a:pt x="6757" y="17091"/>
                                    </a:cubicBezTo>
                                    <a:cubicBezTo>
                                      <a:pt x="6846" y="17177"/>
                                      <a:pt x="6846" y="17306"/>
                                      <a:pt x="6875" y="17392"/>
                                    </a:cubicBezTo>
                                    <a:cubicBezTo>
                                      <a:pt x="6905" y="17563"/>
                                      <a:pt x="6934" y="17735"/>
                                      <a:pt x="7023" y="17864"/>
                                    </a:cubicBezTo>
                                    <a:cubicBezTo>
                                      <a:pt x="7052" y="17907"/>
                                      <a:pt x="7082" y="18036"/>
                                      <a:pt x="7082" y="18036"/>
                                    </a:cubicBezTo>
                                    <a:cubicBezTo>
                                      <a:pt x="7170" y="18079"/>
                                      <a:pt x="7230" y="18122"/>
                                      <a:pt x="7289" y="18122"/>
                                    </a:cubicBezTo>
                                    <a:cubicBezTo>
                                      <a:pt x="7348" y="18165"/>
                                      <a:pt x="7436" y="18208"/>
                                      <a:pt x="7495" y="18251"/>
                                    </a:cubicBezTo>
                                    <a:cubicBezTo>
                                      <a:pt x="7702" y="18379"/>
                                      <a:pt x="7938" y="18422"/>
                                      <a:pt x="8056" y="18723"/>
                                    </a:cubicBezTo>
                                    <a:cubicBezTo>
                                      <a:pt x="8056" y="18766"/>
                                      <a:pt x="8115" y="18766"/>
                                      <a:pt x="8144" y="18809"/>
                                    </a:cubicBezTo>
                                    <a:cubicBezTo>
                                      <a:pt x="8292" y="18981"/>
                                      <a:pt x="8469" y="19066"/>
                                      <a:pt x="8469" y="19410"/>
                                    </a:cubicBezTo>
                                    <a:cubicBezTo>
                                      <a:pt x="8528" y="19410"/>
                                      <a:pt x="8616" y="19410"/>
                                      <a:pt x="8616" y="19453"/>
                                    </a:cubicBezTo>
                                    <a:cubicBezTo>
                                      <a:pt x="8646" y="19753"/>
                                      <a:pt x="8941" y="19796"/>
                                      <a:pt x="8971" y="20097"/>
                                    </a:cubicBezTo>
                                    <a:cubicBezTo>
                                      <a:pt x="9148" y="20226"/>
                                      <a:pt x="9295" y="20441"/>
                                      <a:pt x="9502" y="20484"/>
                                    </a:cubicBezTo>
                                    <a:cubicBezTo>
                                      <a:pt x="9708" y="20526"/>
                                      <a:pt x="9767" y="20698"/>
                                      <a:pt x="9856" y="20913"/>
                                    </a:cubicBezTo>
                                    <a:cubicBezTo>
                                      <a:pt x="9885" y="20956"/>
                                      <a:pt x="9856" y="21042"/>
                                      <a:pt x="9856" y="21128"/>
                                    </a:cubicBezTo>
                                    <a:cubicBezTo>
                                      <a:pt x="9826" y="21256"/>
                                      <a:pt x="9797" y="21428"/>
                                      <a:pt x="9767" y="21600"/>
                                    </a:cubicBezTo>
                                    <a:lnTo>
                                      <a:pt x="10387" y="21600"/>
                                    </a:lnTo>
                                    <a:cubicBezTo>
                                      <a:pt x="10357" y="21342"/>
                                      <a:pt x="10239" y="21085"/>
                                      <a:pt x="10298" y="20827"/>
                                    </a:cubicBezTo>
                                    <a:cubicBezTo>
                                      <a:pt x="10387" y="20741"/>
                                      <a:pt x="10446" y="20698"/>
                                      <a:pt x="10505" y="20655"/>
                                    </a:cubicBezTo>
                                    <a:cubicBezTo>
                                      <a:pt x="10652" y="20398"/>
                                      <a:pt x="10859" y="20312"/>
                                      <a:pt x="11066" y="20226"/>
                                    </a:cubicBezTo>
                                    <a:cubicBezTo>
                                      <a:pt x="11095" y="20226"/>
                                      <a:pt x="11154" y="20183"/>
                                      <a:pt x="11154" y="20140"/>
                                    </a:cubicBezTo>
                                    <a:cubicBezTo>
                                      <a:pt x="11243" y="19968"/>
                                      <a:pt x="11390" y="19925"/>
                                      <a:pt x="11479" y="19839"/>
                                    </a:cubicBezTo>
                                    <a:cubicBezTo>
                                      <a:pt x="11597" y="19711"/>
                                      <a:pt x="11744" y="19796"/>
                                      <a:pt x="11803" y="19582"/>
                                    </a:cubicBezTo>
                                    <a:cubicBezTo>
                                      <a:pt x="11833" y="19625"/>
                                      <a:pt x="11892" y="19668"/>
                                      <a:pt x="11921" y="19668"/>
                                    </a:cubicBezTo>
                                    <a:cubicBezTo>
                                      <a:pt x="11980" y="19625"/>
                                      <a:pt x="12010" y="19539"/>
                                      <a:pt x="12069" y="19539"/>
                                    </a:cubicBezTo>
                                    <a:cubicBezTo>
                                      <a:pt x="12334" y="19453"/>
                                      <a:pt x="12571" y="19367"/>
                                      <a:pt x="12836" y="19324"/>
                                    </a:cubicBezTo>
                                    <a:cubicBezTo>
                                      <a:pt x="13043" y="19281"/>
                                      <a:pt x="13249" y="19324"/>
                                      <a:pt x="13456" y="19324"/>
                                    </a:cubicBezTo>
                                    <a:cubicBezTo>
                                      <a:pt x="13780" y="19281"/>
                                      <a:pt x="14046" y="19410"/>
                                      <a:pt x="14341" y="19539"/>
                                    </a:cubicBezTo>
                                    <a:cubicBezTo>
                                      <a:pt x="14489" y="19582"/>
                                      <a:pt x="14636" y="19753"/>
                                      <a:pt x="14784" y="19796"/>
                                    </a:cubicBezTo>
                                    <a:cubicBezTo>
                                      <a:pt x="14961" y="19839"/>
                                      <a:pt x="15020" y="20097"/>
                                      <a:pt x="15256" y="20011"/>
                                    </a:cubicBezTo>
                                    <a:cubicBezTo>
                                      <a:pt x="15256" y="20011"/>
                                      <a:pt x="15285" y="20011"/>
                                      <a:pt x="15315" y="20054"/>
                                    </a:cubicBezTo>
                                    <a:cubicBezTo>
                                      <a:pt x="15344" y="20312"/>
                                      <a:pt x="15551" y="20226"/>
                                      <a:pt x="15639" y="20312"/>
                                    </a:cubicBezTo>
                                    <a:cubicBezTo>
                                      <a:pt x="15669" y="20398"/>
                                      <a:pt x="15669" y="20483"/>
                                      <a:pt x="15728" y="20569"/>
                                    </a:cubicBezTo>
                                    <a:cubicBezTo>
                                      <a:pt x="15816" y="20698"/>
                                      <a:pt x="15934" y="20784"/>
                                      <a:pt x="15964" y="20956"/>
                                    </a:cubicBezTo>
                                    <a:cubicBezTo>
                                      <a:pt x="15964" y="20956"/>
                                      <a:pt x="15993" y="20999"/>
                                      <a:pt x="16023" y="20956"/>
                                    </a:cubicBezTo>
                                    <a:cubicBezTo>
                                      <a:pt x="16112" y="20913"/>
                                      <a:pt x="16112" y="20999"/>
                                      <a:pt x="16141" y="21085"/>
                                    </a:cubicBezTo>
                                    <a:cubicBezTo>
                                      <a:pt x="16141" y="21171"/>
                                      <a:pt x="16171" y="21256"/>
                                      <a:pt x="16230" y="21256"/>
                                    </a:cubicBezTo>
                                    <a:cubicBezTo>
                                      <a:pt x="16318" y="21342"/>
                                      <a:pt x="16377" y="21428"/>
                                      <a:pt x="16436" y="21557"/>
                                    </a:cubicBezTo>
                                    <a:lnTo>
                                      <a:pt x="16613" y="21557"/>
                                    </a:lnTo>
                                    <a:cubicBezTo>
                                      <a:pt x="16554" y="21042"/>
                                      <a:pt x="16377" y="20612"/>
                                      <a:pt x="16111" y="20312"/>
                                    </a:cubicBezTo>
                                    <a:close/>
                                    <a:moveTo>
                                      <a:pt x="3098" y="9361"/>
                                    </a:moveTo>
                                    <a:cubicBezTo>
                                      <a:pt x="3098" y="9361"/>
                                      <a:pt x="3098" y="9361"/>
                                      <a:pt x="3098" y="9361"/>
                                    </a:cubicBezTo>
                                    <a:cubicBezTo>
                                      <a:pt x="3098" y="9361"/>
                                      <a:pt x="3098" y="9361"/>
                                      <a:pt x="3098" y="9361"/>
                                    </a:cubicBezTo>
                                    <a:cubicBezTo>
                                      <a:pt x="3098" y="9361"/>
                                      <a:pt x="3098" y="9318"/>
                                      <a:pt x="3098" y="9361"/>
                                    </a:cubicBezTo>
                                    <a:cubicBezTo>
                                      <a:pt x="3098" y="9318"/>
                                      <a:pt x="3098" y="9361"/>
                                      <a:pt x="3098" y="93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11239EA" id="Shape" o:spid="_x0000_s1026" alt="Title: Graphic Element" style="width:73.1pt;height:5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77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" path="m9207,1889v,215,88,344,177,473c9472,2534,9561,2662,9649,2791v59,86,177,86,207,172c9915,3135,10033,2920,10092,3092v29,86,147,86,236,129c10534,3307,10593,3435,10534,3693v-59,258,-59,515,-88,730c10387,4852,10328,5239,10269,5668v,86,-30,172,,215c10357,6012,10328,6141,10328,6313v,85,-30,214,,300c10387,6785,10328,7043,10475,7128v30,,,86,,129c10446,7515,10652,7644,10593,7944v,,,,30,c10741,7944,10711,8030,10682,8159v,43,29,86,29,129c10771,8202,10800,8245,10800,8331v,214,59,386,207,472c11036,8803,11036,8889,11066,8932v147,343,177,773,442,1031c11538,10005,11626,10048,11626,10091v-29,172,30,172,118,215c11774,10306,11803,10392,11803,10435v,172,59,258,177,300c12010,10778,12069,10778,12069,10821v,172,118,258,206,301c12393,11165,12364,11380,12482,11423v29,,295,515,325,558c12895,12153,12954,12324,13161,12281v,-214,-118,-300,-177,-429c12925,11766,12836,11680,12836,11551v-29,-128,-88,-214,-118,-343c12718,11165,12689,11165,12659,11165r-207,-258c12423,10778,12216,10478,12128,10349v-30,-43,-118,-129,-118,-172c12069,9920,11921,9963,11862,9920v-29,-172,-59,-301,-118,-473c11715,9576,11685,9619,11626,9748v-29,-258,59,-515,-177,-515c11449,9233,11449,9190,11449,9190v-29,-129,-29,-215,-59,-344c11331,8846,11302,8889,11272,8889v30,-129,59,-258,-59,-258c11154,8631,11125,8631,11095,8546v,-129,-206,-215,-29,-430c11036,8116,11036,8073,11007,8073v-30,,-59,-43,-59,-43c10918,7773,10741,7601,10800,7257v,-43,-30,-86,-30,-129c10652,6871,10623,6613,10623,6270v,-86,-89,-215,-89,-258c10652,5883,10505,5797,10564,5668v29,-85,-30,-257,-30,-386c10534,5282,10534,5239,10564,5196v147,-86,88,-215,59,-343c10623,4810,10564,4724,10593,4681v89,-387,178,-816,266,-1246c11007,3564,11154,3521,11243,3693v59,129,206,172,324,172c11685,3908,11833,3865,11980,3822v30,,30,-86,59,-86c12334,3435,12364,3178,12039,2920v30,215,59,387,89,558c12039,3564,11951,3607,11862,3650v-29,-43,-59,-86,-88,-86c11538,3564,11390,3392,11213,3307v-177,-86,-147,-301,30,-430c11272,2834,11302,2834,11361,2791v-30,-86,-59,-129,-89,-214c11213,2662,11184,2748,11154,2791v-59,,-118,-43,-147,-43c10859,2920,10741,2834,10593,2834v-236,,-413,-129,-619,-214c9856,2577,9738,2448,9708,2319v-59,-258,-236,-344,-295,-558c9413,1718,9443,1632,9443,1589v29,-215,,-301,-148,-344c9295,1245,9266,1245,9266,1202v-148,344,-59,516,-59,687xm13102,12324v,,,,,c13102,12324,13102,12324,13102,12324v,,,,,c13102,12324,13102,12324,13102,12324xm13102,12668v118,129,29,472,265,472c13338,13355,13485,13484,13456,13699v,,29,-43,29,-43c13574,13226,13397,12926,13279,12625v-30,-86,-59,-129,-59,-258c13220,12281,13161,12239,13102,12324v-118,129,-89,301,,344xm9207,1288v,,,,,l9207,1288v,,,,,xm7554,5024v89,129,89,129,118,258c7731,5540,7820,5754,7908,5969v,43,89,43,118,43c8174,6012,8144,6184,8115,6270v88,128,177,300,295,300c8616,6570,8557,6914,8734,6914v-29,171,30,171,118,257c8941,7257,9030,7386,9089,7472v-30,86,-59,129,-89,172c9148,7644,9207,7773,9266,7944v59,215,-148,215,-177,430c9148,8417,9207,8503,9266,8546v-59,42,-118,42,-148,85c9148,8803,9148,8932,9177,9104v-88,86,-177,214,-266,214c8764,9361,8646,9533,8528,9619v-354,344,-561,816,-561,1374c8026,11036,8203,11036,8321,10993v30,,59,,59,43c8528,11208,8557,11208,8675,11036v30,-86,59,-129,118,-129c8941,10907,9030,10736,9089,10564v59,-215,177,-387,177,-644c9266,9791,9354,9619,9354,9447v30,-257,236,-515,89,-730c9443,8717,9443,8631,9472,8588v30,-85,59,-472,30,-515c9413,7944,9502,7644,9295,7601v,,-29,-43,-29,-43c9325,7343,9177,7300,9118,7214v-59,-86,-148,-171,-177,-343c8911,6742,8882,6613,8764,6613v-30,,-59,-43,-59,-43c8705,6398,8616,6356,8528,6313v-59,-43,-118,-129,-207,-172c8085,6012,8056,5626,7849,5411v,,,-43,,-86c7820,5153,7790,4981,7820,4767v29,-129,-59,-172,-89,-258c7613,4724,7554,4852,7554,5024xm9118,9791v-29,129,-88,300,-118,429c8941,10564,8764,10864,8528,10907v-118,43,-236,-43,-384,-43c8144,10736,8056,10607,8203,10478v30,-43,30,-172,89,-215c8351,10134,8410,9963,8469,9920v147,-86,206,-215,295,-387c8823,9490,8911,9619,8971,9404v59,86,88,172,147,258c9118,9748,9118,9791,9118,9791xm9207,1288v,,,,,c9207,1288,9207,1288,9207,1288r,xm7702,4595v,,,,,c7702,4595,7702,4595,7702,4595v,,,,,c7702,4595,7702,4595,7702,4595xm11066,14643v-59,86,-177,43,-266,86c10711,14772,10593,14686,10564,14944v118,,207,,295,43c10977,15030,11066,14858,11184,14815v59,-43,88,-129,147,-215c11213,14429,11154,14557,11066,14643xm17705,1245v29,86,88,129,118,215c17852,1331,17882,1202,17793,1117v-29,,-29,,-59,c17705,1117,17675,1202,17705,1245xm13426,13741v30,,30,,,c13456,13741,13456,13741,13426,13741v30,,,,,c13426,13741,13426,13741,13426,13741xm19151,6742v,,29,,29,-43c19121,6527,19092,6398,19033,6227v-30,86,-89,214,-118,300c19003,6613,19092,6656,19151,6742xm19033,6227v,,,,,c19033,6227,19033,6227,19033,6227v,,,,,c19033,6227,19033,6227,19033,6227xm17734,1074v30,,30,,59,c17882,902,17823,773,17793,601v-29,,-29,,-59,c17734,773,17734,945,17734,1074xm17646,3049v88,172,265,215,265,472c18030,3478,17970,3607,17970,3693v30,86,60,172,119,215c18236,4037,18266,4080,18295,4251v,43,30,86,30,129c18472,4251,18295,4638,18443,4509v29,86,118,215,118,301c18561,4981,18590,5067,18679,5110v147,86,88,215,29,344c18797,5540,18915,5625,18885,5711v-29,258,89,344,148,516c19033,6141,19033,6055,19033,5926v29,-386,-207,-601,-236,-945c18797,4981,18767,4938,18767,4938v-88,-43,-118,-171,-118,-300c18649,4509,18649,4380,18590,4294v-59,-129,-147,-214,-206,-386c18354,3779,18266,3650,18177,3521v-29,-43,-118,-86,-118,-171c18000,3092,17852,2920,17646,2791v147,-386,177,-730,206,-1159c17823,1589,17764,1546,17675,1503v-88,429,59,859,-265,1202c17498,2834,17587,2920,17646,3049xm17734,215v,-43,,-43,,-86l17616,129v,43,30,86,30,129c17675,215,17705,215,17734,215xm11567,12539v,,,,,c11567,12539,11567,12539,11567,12539v,,,,,c11567,12539,11567,12539,11567,12539xm13338,13741v-118,-128,-266,-171,-384,-214c12836,13484,12659,13484,12541,13398v-89,-86,-177,-43,-266,c12187,13441,12128,13269,12010,13398v-89,129,-266,172,-384,c11656,13183,11656,12969,11685,12754v30,-172,-29,-215,-118,-258c11420,12711,11597,12883,11538,13140v-89,43,-207,172,-266,129c11095,13140,10918,13312,10741,13226v-89,-43,-354,301,-413,430c10239,13870,10298,14171,10121,14343v59,86,118,129,148,171c10298,14600,10328,14686,10357,14772v59,-86,89,-129,148,-172c10475,14514,10446,14472,10416,14429v-118,-129,-29,-344,-29,-516c10387,13827,10505,13741,10564,13613v59,-129,147,-172,266,-172c10977,13441,11125,13484,11302,13484v-89,300,236,386,59,730c11597,14214,11538,13913,11656,13784v59,,118,43,147,c11921,13613,12039,13656,12157,13613v325,-86,591,86,856,257c13131,13956,13249,14042,13367,14128v118,129,207,343,325,472c13839,14729,13839,14987,14016,15073v30,,30,86,59,171c14164,15459,14164,15717,14341,15889v,,,42,,85c14341,15974,14371,16017,14371,16017v59,-86,118,-128,177,-214c14459,15674,14312,15588,14371,15330v,,-30,-43,-59,-43c14223,15244,14252,15073,14223,15030v-59,-86,-118,-129,-207,-215c14016,14815,14016,14772,14016,14772v59,-129,,-129,-29,-172c13898,14514,13810,14343,13721,14257v-59,-86,-118,-129,-147,-172c13574,14085,13544,14042,13544,14042v30,-43,30,-86,59,-129c13544,13870,13515,13870,13456,13827v-59,-86,-89,-43,-118,-86xm11597,12453v29,-300,29,-644,-89,-859c11331,11294,11243,10864,10977,10607v-177,-172,-266,-516,-472,-644c10387,9877,10239,9877,10180,9619v,-43,-59,-86,-118,-86c9856,9533,9738,9404,9531,9318v-29,86,-88,172,-147,301c9561,9576,9708,9576,9767,9748v30,43,89,86,118,86c10121,9877,10328,9963,10416,10263v59,172,177,172,266,301c10800,10779,10977,10907,11154,11122v,129,-147,301,,429c11184,11509,11213,11423,11243,11337v59,386,147,730,206,1116c11479,12453,11538,12496,11567,12496v,,30,,30,-43xm12010,2834v-148,-86,-295,-172,-443,-215c11567,2662,11538,2662,11538,2705v118,129,236,258,354,387c11921,3006,11951,2920,12010,2834xm9295,1117v148,-301,30,-602,59,-859c9295,215,9325,172,9325,129r-148,c9059,387,9177,687,9059,988v-29,86,59,214,118,300c9236,1245,9266,1202,9295,1117xm12659,2448v148,43,236,257,413,214c13220,2448,13102,2362,13043,2276v,,-30,,-59,c12954,2362,12925,2448,12925,2534v-30,,-30,,-59,c12895,2276,12895,2061,12718,2018v-88,,-118,-86,-177,-171c12511,1804,12482,1761,12423,1761v-177,-86,-207,-172,-30,-344c12452,1374,12511,1331,12541,1288v88,-129,207,-257,207,-386c12777,644,12866,344,12807,129r-207,c12570,258,12511,387,12630,472v-89,258,-89,602,-325,816c12187,1374,12069,1460,12069,1589v118,215,206,386,265,558c12511,2061,12511,2405,12659,2448xm4987,1288v118,-86,177,43,236,129c5223,1460,5282,1460,5282,1460v177,-172,266,43,354,129c5725,1675,5843,1761,5931,1761v118,43,236,86,325,171c6462,2104,6610,2448,6875,2534v59,43,118,128,148,214c7082,2877,7170,3006,7289,3092v59,43,88,86,88,172c7466,3478,7554,3693,7643,3951v,,,43,,86c7584,4037,7495,4080,7407,4080v59,171,206,257,118,515c7584,4595,7613,4638,7672,4638v177,-473,118,-902,-29,-1288c7554,3135,7466,2834,7230,2834v,-86,,-172,,-215c7141,2577,7023,2577,6993,2491v-88,-215,-236,-344,-383,-516c6462,1761,6315,1546,6049,1589v-59,,-118,-43,-147,-86c5872,1288,5754,1331,5636,1331,5518,945,5459,515,5430,129r-119,c5311,301,5282,515,5341,687v30,86,-30,258,59,387c5430,1117,5400,1202,5400,1288v-118,-86,-236,-129,-325,-214c5016,1031,4987,988,4898,945,4810,902,4692,730,4662,601v-29,-129,,-300,,-472l4515,129v,129,,258,,386c4515,945,4839,1031,4987,1288xm18354,21428r89,c18384,21385,18325,21256,18207,21256v59,86,88,129,147,172xm17144,20011v,86,59,172,118,344c17321,20226,17351,20183,17321,20183v-118,-172,-177,-430,-413,-473c16879,19796,16879,19882,16849,19968v177,-86,266,-129,295,43xm17646,21042v59,128,118,257,177,386l17823,21428v59,-258,29,-300,-177,-386xm17056,20569v147,129,265,258,383,344c17321,20827,17351,20483,17056,20569xm20685,20913v,-129,59,-258,89,-344c20744,20526,20715,20483,20715,20440v147,-42,59,-128,59,-214c20774,20140,20833,19968,20803,19925v-59,-129,-88,-257,,-429c20803,19496,20774,19410,20774,19367v-30,-86,-59,-129,-59,-215c20715,18938,20744,18723,20744,18551v,-129,30,-301,59,-429c20803,18036,20833,17649,20803,17606v-29,-129,-88,-86,-177,-43c20597,17864,20538,18165,20626,18422v-59,,-88,,-118,c20479,18637,20479,18852,20449,19066v,215,-29,473,,644c20479,19925,20479,20140,20390,20355v118,-43,118,85,89,171c20390,20741,20449,20913,20479,21085v29,128,29,257,29,386l20656,21471v,,,,,c20685,21385,20715,21342,20744,21256v,-128,-59,-214,-59,-343xm17616,20398v-29,-172,-147,-86,-265,c17528,20612,17646,20784,17823,20870v29,-86,59,-129,88,-215c17852,20655,17793,20698,17764,20698v59,-215,-118,-129,-148,-300xm21511,12324v,-43,89,-171,59,-214c21482,11766,21511,11337,21334,11036v-29,-43,-118,-172,-59,-300c21275,10693,21275,10607,21246,10607v-89,,-89,-129,-89,-215c21216,10177,21098,10091,21039,9963v-88,-215,-265,-344,-413,-516c20538,9318,20420,9190,20302,9061v-89,-86,-177,-129,-266,-215c20095,8631,19889,8717,19889,8545v29,,59,,147,c19741,8030,19475,7601,19210,7128v-89,-171,-177,-300,-295,-429c18856,6656,18767,6613,18708,6484v-59,-86,-147,-171,-206,-257c18413,6141,18325,6012,18266,5926v-59,-86,-177,-129,-207,-258c17971,5411,17823,5325,17705,5153v-59,-86,-118,-172,-177,-258c17351,4638,17174,4380,16997,4122v-30,-43,-148,-43,-148,-128c16820,3908,16820,3822,16790,3736v-118,-387,-472,-472,-590,-902c16170,2920,16170,3006,16200,3049v148,472,266,988,295,1546c16495,4638,16495,4724,16495,4767v30,43,59,43,118,85c16554,4981,16525,5110,16554,5239v30,86,30,172,30,258c16495,5840,16584,6184,16554,6484v,430,30,902,30,1331c16584,8030,16584,8245,16584,8460v-59,-86,-89,-86,-118,-129c16436,8288,16436,8245,16407,8202v-325,-644,-325,-945,-915,-1546c15462,6613,15462,6570,15433,6527v-30,-43,-30,-86,-59,-86c15138,6355,15079,6012,14931,5840v-118,-558,-236,-1073,-177,-1675c14784,3908,14784,3693,14784,3435v,-171,,-343,29,-472c14902,2619,14990,2233,15108,1847v177,-43,384,-86,590,-86c15787,1761,15875,1675,15905,1675v88,86,118,86,206,-43c16170,1503,16230,1374,16200,1245v-89,-300,-384,-429,-620,-257c15433,1074,15315,1159,15138,1288v-59,-129,-59,-257,-148,-300c14843,945,14843,773,14813,601,14784,386,14754,215,14695,r-118,c14607,86,14607,129,14636,215v-29,43,-59,43,-88,43c14577,344,14607,429,14607,515v,86,,172,,258c14666,816,14695,816,14754,816v30,86,-59,215,59,301c14931,1202,15020,1546,14961,1718v-59,257,-148,472,-236,687c14843,2448,14872,2534,14784,2577v-148,171,-148,300,-118,515c14666,3221,14695,3392,14666,3435v-148,172,,215,,344c14636,3822,14577,3865,14577,3865v,129,-29,257,-29,386c14548,4638,14754,4938,14607,5368v118,43,177,129,118,214c14695,5625,14607,5668,14607,5668v-118,-214,-355,-86,-502,-257c13987,5282,13869,5239,13721,5153v30,-86,118,-215,89,-258c13692,4724,13839,4552,13869,4337v,-129,,-215,,-343c13839,3736,13603,3607,13662,3264v,-43,-29,-43,-59,-86c13574,3135,13515,3092,13515,3049v,-215,-89,-172,-177,-172c13308,2920,13279,3006,13279,3049v29,129,88,215,147,301c13544,3521,13662,3736,13662,4037v,343,30,730,-147,1073c13633,5239,13692,5497,13839,5540v148,42,207,171,325,257c14252,5840,14341,5840,14400,5926v89,86,118,172,177,301c14577,6227,14607,6270,14607,6227v88,-86,88,,147,43c14902,6398,15020,6570,15167,6699v177,215,325,386,502,601c15728,7386,15787,7515,15846,7644v59,129,118,257,177,386c16082,8159,16171,8245,16200,8374v,129,89,214,59,386c16230,8932,16318,9104,16377,9276v59,128,-29,386,148,429c16436,10091,16554,10478,16554,10821v,344,,730,30,1117c16584,12153,16672,12367,16525,12625v,,,43,,86c16525,13011,16525,13269,16525,13570v,,29,,88,-43c16554,13656,16554,13784,16554,13913v,129,-88,301,-59,387c16554,14686,16525,15116,16702,15416v-59,258,-59,258,29,516c16761,15974,16761,16017,16761,16060v59,258,88,516,206,773c17056,17048,17115,17306,17203,17563v30,86,118,129,118,172c17439,18165,17646,18465,17852,18766v148,214,266,472,414,644c18413,19582,18502,19839,18708,19925v89,43,148,129,207,215c18974,20226,19062,20269,19062,20441v,171,,300,118,386c19210,20827,19210,20913,19239,20956v,86,,215,30,300c19269,21256,19269,21256,19269,21256r265,c19534,21213,19534,21213,19534,21171v,-43,,-86,-29,-86c19357,20913,19387,20569,19239,20355v59,-215,-118,-258,-118,-430c19151,19625,19033,19410,18974,19152v-59,-472,-148,-902,-207,-1374c18738,17649,18649,17477,18679,17349v29,-172,59,-301,,-430c18620,16790,18620,16662,18679,16490v29,-86,29,-215,29,-301c18708,16060,18738,15975,18826,15889v59,-86,118,-129,207,-215c19328,15803,19623,15932,19948,15631v-30,-86,-30,-215,-59,-301c19977,15287,20036,15244,20125,15202v-59,-129,-89,-215,-148,-344c19948,14815,19889,14772,19889,14772v-118,172,-207,,-325,43c19387,14944,19180,14987,19062,15202v-147,-172,-295,-301,-442,-430c18502,14686,18384,14600,18266,14472v-89,-86,-177,-215,-266,-344c17941,13999,17793,13956,17852,13699v-265,-43,-118,-473,-236,-645c17557,12969,17616,12754,17616,12625v,-129,-88,-215,-88,-343c17498,12110,17528,11938,17528,11766v-30,-257,29,-472,177,-644c17793,10993,17793,10907,17705,10821v-207,-214,-413,-429,-561,-687c17026,9963,16938,9791,16879,9576v-59,-215,-89,-472,-118,-687c16672,8503,16731,8116,16672,7730v-59,-258,59,-602,-59,-859c16613,6828,16613,6785,16613,6742v,-86,,-172,30,-258c16702,6356,16495,6484,16584,6313v29,-86,59,-129,59,-215c16643,6055,16643,6012,16643,5926v,-129,,-258,-59,-343c16495,5454,16643,5368,16613,5239v-59,-215,-29,-472,-177,-601c16466,4638,16495,4638,16525,4638v,-129,,-215,-30,-344c16466,4165,16436,4080,16407,3951v118,-43,177,43,265,129c16879,4337,17026,4638,17292,4810v88,43,118,171,147,300c17469,5196,17528,5196,17528,5196v88,172,236,301,324,472c17941,5840,18030,5969,18177,5969v,172,-59,344,118,301c18413,6227,18325,6399,18354,6441v59,43,177,43,177,86c18531,6871,18767,6828,18944,6957v-29,343,207,386,295,644c19357,7601,19387,7773,19387,7859v,214,177,85,206,257c19593,8288,19653,8460,19682,8589v-118,128,-207,257,-325,386c19151,9147,19092,9404,19121,9662v59,-129,89,-215,177,-343c19416,9147,19564,8975,19771,8975v29,258,59,472,59,730c19859,9963,19712,10177,19564,10349v-59,43,-148,86,-207,43c19269,10349,19239,10220,19180,10134v-59,-85,-88,-171,-118,-257c19033,10006,19003,10134,19092,10220v59,86,59,258,59,430c19298,10650,19446,10693,19593,10693v30,-86,60,-172,89,-215c19712,10521,19741,10521,19771,10564v88,-215,118,-472,236,-687c20154,9619,19948,9447,20066,9190v29,,118,,118,43c20243,9362,20302,9362,20390,9362v59,42,118,42,148,128c20597,9576,20597,9705,20626,9834v59,43,148,86,236,172c20833,10092,20803,10134,20803,10177v89,301,148,602,207,859c21098,11337,21187,11637,21187,11981v,344,-30,687,59,988c21246,12969,21246,13012,21246,13055v-177,300,-30,558,-118,858c21128,13913,21157,13956,21187,13956v29,-86,118,-129,118,-214c21334,13570,21364,13398,21334,13269v118,-172,266,-601,177,-945xm15580,1288v59,-43,118,-86,207,c15846,1374,15964,1374,16052,1374v-29,86,-59,172,-118,301c15757,1675,15580,1675,15403,1675v-59,-301,89,-301,177,-387xm19623,15416v29,-214,118,-129,207,-129c19918,15287,20007,15287,20154,15287v-88,215,-147,301,-265,473c19771,15717,19623,15717,19475,15674v-59,-215,30,-215,148,-258xm16879,12324v-59,-43,-30,-128,-30,-214c16849,12024,16849,11938,16849,11852v,-472,30,-945,30,-1374c16879,10263,16849,10091,16820,9834v29,43,59,86,88,129c16967,10134,17026,10306,17085,10435v30,43,59,86,59,215c17144,10693,17144,10693,17144,10736v30,128,177,,207,214c17351,11122,17498,11165,17616,11122v,172,-147,387,,472c17616,11594,17616,11637,17616,11680v-206,430,-88,773,-59,1160c17587,13097,17616,13398,17675,13656v,86,,214,59,257c17882,14085,17911,14343,17970,14557v,43,30,86,30,86c18177,14600,18177,14772,18207,14901v88,258,324,215,442,429c18944,15330,18915,15674,19003,15974v-59,,-118,43,-177,43c18826,16103,18826,16189,18797,16232v-59,43,-30,129,-59,172c18620,16747,18590,17005,18649,17349v59,558,177,1116,207,1674c18974,19238,18915,19496,18974,19753v,86,59,129,88,172c19062,19968,19062,20054,19062,20226v-236,-301,-442,-516,-619,-773c18236,19109,18059,18766,17882,18422v-59,-129,-118,-257,-177,-386c17646,17907,17528,17950,17528,17735v,-129,-89,-258,-118,-386c17351,17220,17321,17091,17262,16962v-147,-300,-206,-687,-236,-1073c16997,15588,16908,15287,16879,14987v-30,-172,,-344,,-558c16849,13999,16879,13570,16879,13183v,-214,59,-429,,-601c16908,12496,16879,12324,16879,12324xm13397,3006v,,,43,,c13397,3049,13397,3049,13397,3006v,43,,43,,c13397,3049,13397,3006,13397,3006xm21364,14128v,,,,,c21364,14128,21364,14128,21364,14128v,,,,,c21364,14128,21364,14128,21364,14128xm13249,2662v-29,,-118,86,-177,172c13190,2920,13308,2963,13397,3049v29,-43,59,-43,88,-86c13397,2834,13338,2705,13249,2662xm21246,14343v59,171,-30,300,-59,429c21157,14944,21157,15116,21128,15330v-59,43,-59,86,-89,215c20980,15846,20921,16103,20833,16404v,43,,86,-30,129c20774,16705,20744,16876,20715,17048v-30,172,,215,118,258c20862,17306,20921,17306,20951,17306v-30,-86,-59,-258,-30,-258c21039,16919,21010,16747,21039,16619v59,-172,89,-344,89,-516c21157,15889,21128,15717,21275,15545v59,-43,89,-258,59,-343c21275,15030,21246,14858,21423,14729v29,,29,-129,,-129c21334,14472,21482,14386,21511,14257v-29,-43,-88,-86,-118,-172c21334,14214,21246,14300,21246,14343xm15108,18980v59,86,118,129,207,172c15433,19238,15551,19367,15639,19367v148,-43,207,172,295,215c16082,19668,16200,19796,16377,19925v-29,-172,-59,-257,-118,-343c16200,19453,16023,19496,15993,19410v-147,-344,-442,-387,-678,-515c15020,18680,14695,18508,14341,18422v-236,-86,-443,-343,-767,-172c13544,18250,13515,18207,13485,18165v-88,-43,-147,-129,-236,-129c12954,18036,12718,17821,12452,17778v-206,-43,-413,-43,-590,-129c11508,17563,11154,17435,10800,17220v-177,-86,-325,-258,-472,-387c10298,16962,10269,17091,10239,17220v89,,207,-43,236,43c10564,17477,10771,17477,10859,17606v30,-43,59,-86,89,-129c10977,17520,10977,17606,11007,17606v147,43,295,43,413,215c11685,17778,11892,18036,12187,17993v29,,59,,88,43c12511,18207,12777,18165,13013,18165v,42,,85,,214c13190,18122,13249,18336,13367,18379v118,43,207,172,325,43c13810,18508,13898,18594,14016,18680v59,43,118,,177,43c14252,18723,14282,18809,14311,18852v237,-86,384,42,532,214c14843,19066,14843,19109,14843,19109v118,-172,177,-214,265,-129xm30,1460r,301c59,1632,59,1546,30,1460xm1269,301v,43,88,,147,c1505,515,1623,730,1741,945v-30,43,-59,43,-118,129c1800,1074,1830,1202,1830,1374v,86,,172,29,215c1889,1632,1948,1675,1948,1718v59,257,236,429,265,730c2243,2534,2272,2577,2331,2662v59,86,118,172,177,258c2538,2877,2597,2834,2626,2834v30,86,59,215,59,301c2803,3178,2921,3221,2980,3221v-29,300,-59,558,-118,816c2921,4037,2951,4037,3010,4037v,,,,,c3010,4037,3010,4037,3010,4037r,c3069,3779,3157,3521,3216,3350v354,-258,738,-215,974,-731c4220,2577,4279,2534,4338,2491v-59,-129,-118,-129,-207,-43c4043,2577,3954,2705,3836,2748v-118,86,-265,258,-413,43c3482,2705,3541,2577,3600,2534v118,-129,236,-258,354,-301c3984,2190,4072,2276,4131,2319v30,,30,,59,c4220,2276,4220,2190,4249,2147v-147,-258,-354,,-531,-43c3541,2405,3246,2534,3157,2834v-147,,-236,,-354,c2803,2834,2803,2791,2803,2791,2331,2276,2213,2018,2066,1117v-30,-215,,-473,-30,-688c2036,344,2007,215,2007,86r-177,c1830,129,1830,172,1830,258v-30,43,-89,86,-178,171c1652,344,1652,258,1652,172v-59,,-118,-43,-147,-86l1180,86v,86,59,129,89,215xm8675,20398v-147,-129,-383,42,-442,257c8144,20913,8085,21170,8056,21428r147,c8233,21128,8321,20870,8439,20569v89,,177,,266,c8823,20999,8852,21213,8793,21428r118,c9030,20999,8941,20612,8675,20398xm3010,4638v29,-129,59,-172,59,-258c3069,4251,3039,4122,3039,4037v-59,43,-118,128,-147,171c2921,4337,2951,4466,3010,4638xm4249,5711v-88,-86,-206,-86,-324,-129c3836,5497,3748,5368,3689,5282v-30,86,-30,129,-59,172c3570,5282,3541,5153,3482,5067v-59,-86,-148,-129,-207,-215c3216,4724,3128,4681,2980,4767v207,300,413,644,620,944c3630,5754,3659,5754,3689,5754v88,,177,86,236,172c4013,6055,4131,6098,4279,5969v29,43,59,129,88,129c4574,6184,4633,6398,4662,6656v30,258,118,472,118,730c4780,7558,4839,7730,4869,7901v29,172,88,301,88,473c4957,8545,5134,8631,4987,8846v,,,43,,43c5164,8932,5046,9275,5164,9404v118,516,354,859,590,1246c5784,10736,5902,10693,5902,10864v177,43,265,258,413,301c6610,11294,6639,11680,6728,12024v59,172,118,343,118,515c6905,12539,6964,12496,6993,12496v,,,,,c6993,12496,6993,12496,6993,12496r,c7023,12453,7052,12367,7111,12281v-177,-85,-177,-85,-206,-214c6875,11981,6787,11852,6816,11766v30,-172,,-215,-59,-257c6728,11509,6728,11423,6757,11380v59,-172,-29,-215,-88,-215c6551,11165,6698,10993,6580,10950v-88,,-206,-86,-265,-172c6226,10650,6108,10693,5990,10650v-29,-215,-118,-516,-295,-559c5459,9963,5489,9576,5341,9404v118,-257,-30,-386,-89,-472c5164,8803,5134,8631,5164,8546v59,-215,-30,-344,-59,-516c5075,7944,5046,7815,5046,7773v88,-86,59,-172,29,-215c5016,7386,5075,7128,4928,7000v,,,-86,,-129c4957,6742,4928,6656,4898,6570v-59,-86,-88,-215,-88,-343c4780,6012,4574,5754,4426,5840v-118,-43,-118,-129,-177,-129xm16111,18551v30,-215,-59,-215,-177,-258c15905,18293,15875,18207,15846,18165v-59,-86,-89,-129,-148,-215c15610,17778,15492,17649,15374,17520v-89,-85,,-171,,-214c15344,17263,15256,17263,15226,17220v-29,,,-86,-29,-86c15167,17091,15167,17005,15138,16962v-89,-86,-207,-129,-207,-300c14931,16447,14754,16490,14725,16318v-30,-129,-118,-215,-207,-386c14489,16103,14459,16232,14489,16318v29,129,88,301,177,344c14813,16704,14725,16962,14843,17005v147,86,295,215,295,515c15138,17649,15315,17563,15256,17778v,,29,43,59,43c15433,17907,15492,18036,15580,18165v177,300,413,558,620,858c16230,18980,16259,18937,16289,18937v-59,-214,-30,-386,-178,-386xm7702,13312v29,-43,88,-86,118,-172c7820,13226,7820,13312,7820,13355v177,,324,86,531,-43c8469,13226,8587,13355,8587,13570v,472,29,901,236,1245c8852,14858,8852,14901,8882,14987v,429,236,644,384,945c9384,16189,9620,16275,9679,16619v,,29,43,29,43c9856,16619,9856,16790,9944,16876v89,86,177,172,266,258c10298,16704,10298,16747,10092,16576v-148,-129,-266,-344,-443,-430c9620,16146,9620,16103,9620,16060v29,-214,-59,-214,-148,-214c9443,15846,9413,15803,9413,15803v,-86,,-172,30,-215c9384,15502,9266,15459,9295,15416v59,-214,-147,-43,-118,-172c9177,15202,9177,15202,9177,15159v,-301,,-344,-147,-473c9000,14643,8970,14557,8970,14514v,-85,30,-171,30,-214c9000,14257,8941,14257,8882,14257v29,-129,29,-258,59,-344c8882,13784,8823,13699,8793,13570v59,-43,118,-129,177,-172c8882,13355,8823,13312,8793,13269v,-86,30,-172,30,-258c8764,13011,8734,13011,8705,13011v-236,129,-443,,-649,43c7849,13097,7731,12840,7554,12840v-29,,-59,-86,-88,-172c7436,12625,7436,12539,7436,12496v-118,-43,-177,-86,-266,-129c7170,12453,7141,12539,7141,12625v59,301,266,558,561,687xm16289,18852v,,,,,c16289,18852,16289,18852,16289,18852v,,,,,c16289,18852,16289,18852,16289,18852xm16702,19281v-59,-86,-89,-172,-148,-258c16495,18938,16436,18852,16377,18766v,,-59,43,-88,86c16289,18852,16289,18852,16289,18895v,429,324,472,413,730c16702,19625,16731,19625,16761,19668v29,-43,88,-86,177,-172c16849,19410,16761,19367,16702,19281xm16111,20312v-29,-43,-59,-86,-88,-129c16023,20183,15669,19710,15639,19710v-177,-85,-295,-300,-501,-343c15020,19324,14961,19152,14872,19066r,c14872,19066,14872,19066,14872,19066v,,,,,c14636,19066,14400,18980,14282,18852v-59,,-118,,-177,c14105,18895,14105,18938,14105,18980v-177,-171,-266,-214,-531,-171c13485,18809,13397,18809,13279,18809v-59,,-148,-129,-207,43c12954,18680,12866,18852,12748,18937v29,-85,59,-128,88,-214c12748,18723,12689,18723,12630,18766v,43,,129,,257c12482,18809,12334,18852,12275,18980v-118,172,-206,129,-324,129c11892,19109,11862,19066,11803,19066v-206,129,-413,301,-590,473c11095,19667,11007,19796,10859,19882v-207,129,-207,172,-325,86c10505,19968,10475,19968,10446,19925v-59,86,-118,129,-148,215c10239,20140,10180,20097,10121,20097v-59,,-118,,-118,-43c9944,19796,9708,19839,9679,19582v-30,-86,-118,-86,-177,-172c9472,19324,9443,19281,9384,19238v-148,-86,-236,-343,-443,-343c8941,18895,8941,18852,8911,18852v-59,-86,-118,-172,-177,-215c8646,18551,8587,18508,8528,18379v-118,-214,-266,-386,-443,-472c7997,17864,7879,17821,7790,17778v-59,-43,-177,-86,-177,-129c7613,17435,7436,17435,7377,17306v30,-172,,-301,-88,-430c7200,16705,7141,16533,7170,16275v,-172,,-386,-118,-515c7052,15631,7111,15416,7082,15416v-148,-129,-118,-343,-118,-515c6934,14686,6905,14429,6787,14257v-59,-86,-89,-258,-148,-387c6580,13784,6580,13613,6492,13570v59,-172,-30,-258,-89,-344c6226,12969,6020,12754,5902,12410v-30,-43,-89,-43,-148,-86c5725,12281,5725,12153,5695,12153v-118,-43,-236,-86,-354,-129c5134,11981,4898,11938,4692,11981v-118,,-236,,-325,c4249,11938,4161,11938,4043,11981v-30,,-89,,-118,c3836,11938,3689,11895,3659,11766v-59,-215,-207,,-295,-86c3246,11551,3098,11466,2951,11337v-30,,,-86,-30,-129c2833,10993,2803,10736,2567,10736v-88,-387,-177,-816,-265,-1160c2420,9404,2479,9361,2597,9447v265,129,265,86,501,-43c2980,9361,2892,9318,2774,9233v-89,-43,-148,-129,-207,-172c2685,8889,2774,8717,2862,8588v148,43,236,-214,384,-300c3423,8245,3511,8331,3659,8331v30,,59,43,89,43c3777,8417,3836,8460,3836,8546v30,85,30,171,30,300c3866,8932,3836,9061,3718,9061v-118,215,-266,257,-443,300c3216,9404,3128,9447,3069,9490v,43,,86,,86c3246,9533,3511,9404,3718,9233v118,-129,236,-215,266,-473c4013,8546,3925,8460,3807,8374v,,29,-43,29,-43c3718,8245,3600,8030,3423,8073v-59,,-118,43,-177,43c3039,8116,2892,8245,2744,8417v-147,171,-295,343,-442,515c2272,8889,2272,8846,2243,8803v-89,-86,-207,-129,-295,-215c1859,8546,1918,8288,1770,8331v,,-29,-43,-29,-86c1770,8073,1682,7944,1652,7816v-118,-387,-59,-859,-59,-1289c1593,6356,1593,6098,1682,5926v88,-215,59,-386,59,-558c1741,5282,1711,5153,1593,5196v-118,43,-236,86,-324,43c1151,5196,974,5239,944,5153,856,5024,738,5067,649,4938v-29,-43,-88,-43,-118,-85c502,4810,472,4681,443,4681v-118,,-118,-86,-148,-215c266,4337,207,4208,148,4165,89,4123,30,4037,,3951r,472c,4466,30,4466,30,4509v29,129,118,215,177,258c413,4938,590,5153,767,5325v30,43,89,86,148,86c1092,5368,1210,5454,1357,5540v118,43,148,128,148,257c1505,5969,1475,6141,1446,6313v-30,128,-59,214,-59,343c1387,6871,1387,7086,1416,7300v30,172,89,344,89,559c1534,8245,1711,8503,1918,8760v59,86,118,172,177,258c2125,9061,2184,9104,2243,9147v-177,300,-118,601,-118,944c2125,10134,2125,10177,2154,10177v59,129,118,215,148,344c2302,10693,2508,10650,2449,10864v177,129,236,387,354,602c3039,11809,3393,11895,3689,12153v147,-86,177,214,324,129c4131,12239,4249,12282,4367,12282v148,,295,42,413,42c4869,12324,4957,12282,5075,12282v30,128,118,214,236,128c5370,12410,5489,12410,5489,12582v,43,29,86,29,86c5695,12625,5725,12797,5813,12926v89,86,118,300,207,343c6167,13355,6167,13527,6226,13656v89,214,207,429,295,687c6669,14815,6846,15244,6846,15803v,43,59,43,59,43c6875,15889,6846,15975,6846,15975v-89,-43,-207,,-236,-172c6580,15631,6492,15631,6433,15545v-59,-86,-207,-129,-295,-172c6167,15159,5990,15159,5931,15202v-147,,-265,-86,-383,-129c5459,15030,5371,15073,5223,15116v-30,-86,-89,-215,-148,-344c5046,14729,5016,14643,4987,14643v-177,-43,-177,-386,-384,-343c4574,14300,4574,14214,4544,14171v,-43,-59,-86,-59,-86c4338,14257,4249,14085,4131,14085v-118,,-265,-43,-383,-43c3659,14042,3541,13999,3452,13999v,43,-29,86,-59,172c3334,14128,3275,14128,3216,14085v-29,86,-59,129,-118,215c3010,14300,2951,14257,2862,14257v-147,258,-354,472,-383,816c2567,15073,2626,15116,2685,15116v118,-86,236,,354,-43c3393,14944,3511,15459,3836,15373v30,129,118,172,177,215c4072,15674,4190,15717,4190,15803v,172,177,43,148,215c4603,16275,4603,16748,4839,17005v,,30,43,,86c4810,17263,4869,17349,4928,17478v29,42,59,128,29,214c4928,17864,4928,17950,5016,18036v30,,59,86,30,129c4987,18379,5075,18551,5134,18723v30,129,89,215,118,343c5282,19195,5282,19324,5282,19410v,43,,129,,129c5371,19668,5430,19839,5430,20054v,43,29,86,59,129c5666,20226,5666,20483,5666,20612v29,258,118,430,324,473c6020,21085,6049,21128,6079,21128v-30,43,-30,85,-89,171c6049,21342,6138,21428,6197,21471r413,c6610,21471,6610,21471,6610,21471v-59,-86,-118,-172,-236,-172c6403,21085,6226,21128,6167,20999v-88,-172,-177,-301,-265,-473c5813,20355,5725,20226,5695,20054v-29,-172,-236,-258,-118,-515c5430,19453,5459,19195,5430,19023v-59,-171,-207,-300,-119,-558c5311,18465,5311,18422,5282,18422v-148,-172,-118,-429,-148,-687c5075,17478,5075,17134,4957,16919v-147,-343,-236,-816,-531,-987c4397,15932,4397,15889,4397,15889v-89,-301,-354,-344,-413,-644c3984,15202,3925,15202,3895,15202v-88,,-147,-86,-206,-172c3630,14944,3571,14858,3452,14901v-59,,-147,,-177,-129c3246,14729,3128,14729,3039,14729v-29,,-29,-43,-59,-86c3128,14472,3275,14343,3452,14343v89,,178,43,266,43c3807,14343,3866,14343,3984,14386v147,86,324,86,501,171c4515,14557,4544,14557,4544,14600v148,215,295,387,413,602c5105,15459,5105,15459,5311,15416v30,,89,-43,89,c5489,15545,5607,15502,5725,15545v236,86,442,172,501,515c6315,16060,6374,16018,6462,16018v,128,,214,-29,343c6492,16447,6551,16490,6610,16576v59,86,147,214,147,300c6757,16919,6728,17048,6757,17091v89,86,89,215,118,301c6905,17563,6934,17735,7023,17864v29,43,59,172,59,172c7170,18079,7230,18122,7289,18122v59,43,147,86,206,129c7702,18379,7938,18422,8056,18723v,43,59,43,88,86c8292,18981,8469,19066,8469,19410v59,,147,,147,43c8646,19753,8941,19796,8971,20097v177,129,324,344,531,387c9708,20526,9767,20698,9856,20913v29,43,,129,,215c9826,21256,9797,21428,9767,21600r620,c10357,21342,10239,21085,10298,20827v89,-86,148,-129,207,-172c10652,20398,10859,20312,11066,20226v29,,88,-43,88,-86c11243,19968,11390,19925,11479,19839v118,-128,265,-43,324,-257c11833,19625,11892,19668,11921,19668v59,-43,89,-129,148,-129c12334,19453,12571,19367,12836,19324v207,-43,413,,620,c13780,19281,14046,19410,14341,19539v148,43,295,214,443,257c14961,19839,15020,20097,15256,20011v,,29,,59,43c15344,20312,15551,20226,15639,20312v30,86,30,171,89,257c15816,20698,15934,20784,15964,20956v,,29,43,59,c16112,20913,16112,20999,16141,21085v,86,30,171,89,171c16318,21342,16377,21428,16436,21557r177,c16554,21042,16377,20612,16111,20312xm3098,9361v,,,,,c3098,9361,3098,9361,3098,9361v,,,-43,,c3098,9318,3098,9361,3098,9361xe" fillcolor="#d0af89 [3205]" stroked="f" strokeweight="1pt">
                      <v:stroke miterlimit="4" joinstyle="miter"/>
                      <v:path arrowok="t" o:extrusionok="f" o:connecttype="custom" o:connectlocs="464316,319407;464316,319407;464316,319407;464316,319407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gridSpan w:val="6"/>
            <w:shd w:val="clear" w:color="auto" w:fill="26385B" w:themeFill="accent1"/>
            <w:vAlign w:val="center"/>
          </w:tcPr>
          <w:p w14:paraId="1BE5A4EF" w14:textId="77777777" w:rsidR="001F5783" w:rsidRPr="00B406F2" w:rsidRDefault="00700697" w:rsidP="00B406F2">
            <w:pPr>
              <w:pStyle w:val="Heading1"/>
            </w:pPr>
            <w:sdt>
              <w:sdtPr>
                <w:id w:val="2099822994"/>
                <w:placeholder>
                  <w:docPart w:val="840B98E05F46477A99AF744FF970CE6B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B406F2">
                  <w:rPr>
                    <w:rStyle w:val="Heading1Char"/>
                    <w:b/>
                  </w:rPr>
                  <w:t>DESSERTS</w:t>
                </w:r>
              </w:sdtContent>
            </w:sdt>
          </w:p>
        </w:tc>
        <w:tc>
          <w:tcPr>
            <w:tcW w:w="1631" w:type="dxa"/>
            <w:gridSpan w:val="2"/>
            <w:shd w:val="clear" w:color="auto" w:fill="26385B" w:themeFill="accent1"/>
          </w:tcPr>
          <w:p w14:paraId="53F522DD" w14:textId="77777777" w:rsidR="001F5783" w:rsidRDefault="001F5783" w:rsidP="001F5783">
            <w:pPr>
              <w:pStyle w:val="GraphicAnchor"/>
              <w:jc w:val="right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13DED549" wp14:editId="1AA00E2F">
                      <wp:extent cx="848601" cy="635002"/>
                      <wp:effectExtent l="0" t="0" r="2540" b="0"/>
                      <wp:docPr id="21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8601" cy="63500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42" h="21600" extrusionOk="0">
                                    <a:moveTo>
                                      <a:pt x="5874" y="14472"/>
                                    </a:moveTo>
                                    <a:cubicBezTo>
                                      <a:pt x="5874" y="14515"/>
                                      <a:pt x="5874" y="14602"/>
                                      <a:pt x="5906" y="14645"/>
                                    </a:cubicBezTo>
                                    <a:cubicBezTo>
                                      <a:pt x="5906" y="14688"/>
                                      <a:pt x="5938" y="14688"/>
                                      <a:pt x="5970" y="14731"/>
                                    </a:cubicBezTo>
                                    <a:cubicBezTo>
                                      <a:pt x="6003" y="14688"/>
                                      <a:pt x="6035" y="14645"/>
                                      <a:pt x="6035" y="14645"/>
                                    </a:cubicBezTo>
                                    <a:cubicBezTo>
                                      <a:pt x="6035" y="14602"/>
                                      <a:pt x="6003" y="14515"/>
                                      <a:pt x="5970" y="14472"/>
                                    </a:cubicBezTo>
                                    <a:cubicBezTo>
                                      <a:pt x="5970" y="14472"/>
                                      <a:pt x="5906" y="14472"/>
                                      <a:pt x="5874" y="14472"/>
                                    </a:cubicBezTo>
                                    <a:close/>
                                    <a:moveTo>
                                      <a:pt x="6261" y="15250"/>
                                    </a:moveTo>
                                    <a:cubicBezTo>
                                      <a:pt x="6261" y="15336"/>
                                      <a:pt x="6261" y="15379"/>
                                      <a:pt x="6293" y="15466"/>
                                    </a:cubicBezTo>
                                    <a:cubicBezTo>
                                      <a:pt x="6390" y="15466"/>
                                      <a:pt x="6454" y="15422"/>
                                      <a:pt x="6551" y="15422"/>
                                    </a:cubicBezTo>
                                    <a:cubicBezTo>
                                      <a:pt x="6551" y="15379"/>
                                      <a:pt x="6551" y="15379"/>
                                      <a:pt x="6551" y="15336"/>
                                    </a:cubicBezTo>
                                    <a:cubicBezTo>
                                      <a:pt x="6422" y="15293"/>
                                      <a:pt x="6357" y="15293"/>
                                      <a:pt x="6261" y="15250"/>
                                    </a:cubicBezTo>
                                    <a:close/>
                                    <a:moveTo>
                                      <a:pt x="5261" y="21384"/>
                                    </a:moveTo>
                                    <a:cubicBezTo>
                                      <a:pt x="5036" y="21341"/>
                                      <a:pt x="4842" y="21298"/>
                                      <a:pt x="4616" y="21168"/>
                                    </a:cubicBezTo>
                                    <a:cubicBezTo>
                                      <a:pt x="4455" y="21082"/>
                                      <a:pt x="4262" y="21082"/>
                                      <a:pt x="4068" y="21038"/>
                                    </a:cubicBezTo>
                                    <a:cubicBezTo>
                                      <a:pt x="4133" y="21125"/>
                                      <a:pt x="4133" y="21168"/>
                                      <a:pt x="4133" y="21168"/>
                                    </a:cubicBezTo>
                                    <a:cubicBezTo>
                                      <a:pt x="4230" y="21211"/>
                                      <a:pt x="4326" y="21254"/>
                                      <a:pt x="4455" y="21298"/>
                                    </a:cubicBezTo>
                                    <a:cubicBezTo>
                                      <a:pt x="4552" y="21341"/>
                                      <a:pt x="4649" y="21427"/>
                                      <a:pt x="4745" y="21384"/>
                                    </a:cubicBezTo>
                                    <a:cubicBezTo>
                                      <a:pt x="4810" y="21341"/>
                                      <a:pt x="4874" y="21384"/>
                                      <a:pt x="4874" y="21427"/>
                                    </a:cubicBezTo>
                                    <a:lnTo>
                                      <a:pt x="5519" y="21427"/>
                                    </a:lnTo>
                                    <a:cubicBezTo>
                                      <a:pt x="5487" y="21427"/>
                                      <a:pt x="5487" y="21427"/>
                                      <a:pt x="5455" y="21384"/>
                                    </a:cubicBezTo>
                                    <a:cubicBezTo>
                                      <a:pt x="5390" y="21427"/>
                                      <a:pt x="5326" y="21384"/>
                                      <a:pt x="5261" y="21384"/>
                                    </a:cubicBezTo>
                                    <a:close/>
                                    <a:moveTo>
                                      <a:pt x="18834" y="1210"/>
                                    </a:moveTo>
                                    <a:cubicBezTo>
                                      <a:pt x="18834" y="1210"/>
                                      <a:pt x="18834" y="1210"/>
                                      <a:pt x="18834" y="1210"/>
                                    </a:cubicBezTo>
                                    <a:cubicBezTo>
                                      <a:pt x="18834" y="1210"/>
                                      <a:pt x="18834" y="1210"/>
                                      <a:pt x="18834" y="1210"/>
                                    </a:cubicBezTo>
                                    <a:cubicBezTo>
                                      <a:pt x="18834" y="1210"/>
                                      <a:pt x="18834" y="1210"/>
                                      <a:pt x="18834" y="1210"/>
                                    </a:cubicBezTo>
                                    <a:cubicBezTo>
                                      <a:pt x="18834" y="1210"/>
                                      <a:pt x="18834" y="1210"/>
                                      <a:pt x="18834" y="1210"/>
                                    </a:cubicBezTo>
                                    <a:close/>
                                    <a:moveTo>
                                      <a:pt x="18608" y="778"/>
                                    </a:moveTo>
                                    <a:cubicBezTo>
                                      <a:pt x="18608" y="778"/>
                                      <a:pt x="18608" y="778"/>
                                      <a:pt x="18608" y="778"/>
                                    </a:cubicBezTo>
                                    <a:cubicBezTo>
                                      <a:pt x="18608" y="734"/>
                                      <a:pt x="18608" y="734"/>
                                      <a:pt x="18608" y="778"/>
                                    </a:cubicBezTo>
                                    <a:cubicBezTo>
                                      <a:pt x="18608" y="734"/>
                                      <a:pt x="18608" y="778"/>
                                      <a:pt x="18608" y="778"/>
                                    </a:cubicBezTo>
                                    <a:cubicBezTo>
                                      <a:pt x="18608" y="778"/>
                                      <a:pt x="18608" y="778"/>
                                      <a:pt x="18608" y="778"/>
                                    </a:cubicBezTo>
                                    <a:close/>
                                    <a:moveTo>
                                      <a:pt x="5132" y="19613"/>
                                    </a:moveTo>
                                    <a:cubicBezTo>
                                      <a:pt x="5100" y="19483"/>
                                      <a:pt x="5068" y="19397"/>
                                      <a:pt x="4939" y="19483"/>
                                    </a:cubicBezTo>
                                    <a:cubicBezTo>
                                      <a:pt x="4971" y="19656"/>
                                      <a:pt x="5036" y="19699"/>
                                      <a:pt x="5132" y="19613"/>
                                    </a:cubicBezTo>
                                    <a:close/>
                                    <a:moveTo>
                                      <a:pt x="6970" y="19613"/>
                                    </a:moveTo>
                                    <a:cubicBezTo>
                                      <a:pt x="7067" y="19656"/>
                                      <a:pt x="7163" y="19699"/>
                                      <a:pt x="7260" y="19742"/>
                                    </a:cubicBezTo>
                                    <a:cubicBezTo>
                                      <a:pt x="7131" y="19483"/>
                                      <a:pt x="7131" y="19483"/>
                                      <a:pt x="6970" y="19613"/>
                                    </a:cubicBezTo>
                                    <a:close/>
                                    <a:moveTo>
                                      <a:pt x="8002" y="13522"/>
                                    </a:moveTo>
                                    <a:cubicBezTo>
                                      <a:pt x="8163" y="13565"/>
                                      <a:pt x="8292" y="13565"/>
                                      <a:pt x="8485" y="13608"/>
                                    </a:cubicBezTo>
                                    <a:cubicBezTo>
                                      <a:pt x="8259" y="13306"/>
                                      <a:pt x="8259" y="13306"/>
                                      <a:pt x="8002" y="13522"/>
                                    </a:cubicBezTo>
                                    <a:close/>
                                    <a:moveTo>
                                      <a:pt x="9485" y="21254"/>
                                    </a:moveTo>
                                    <a:cubicBezTo>
                                      <a:pt x="9485" y="21298"/>
                                      <a:pt x="9517" y="21384"/>
                                      <a:pt x="9549" y="21384"/>
                                    </a:cubicBezTo>
                                    <a:cubicBezTo>
                                      <a:pt x="9678" y="21384"/>
                                      <a:pt x="9807" y="21427"/>
                                      <a:pt x="9904" y="21168"/>
                                    </a:cubicBezTo>
                                    <a:cubicBezTo>
                                      <a:pt x="9775" y="21168"/>
                                      <a:pt x="9646" y="21168"/>
                                      <a:pt x="9549" y="21168"/>
                                    </a:cubicBezTo>
                                    <a:cubicBezTo>
                                      <a:pt x="9517" y="21168"/>
                                      <a:pt x="9485" y="21211"/>
                                      <a:pt x="9485" y="21254"/>
                                    </a:cubicBezTo>
                                    <a:close/>
                                    <a:moveTo>
                                      <a:pt x="19027" y="1944"/>
                                    </a:moveTo>
                                    <a:cubicBezTo>
                                      <a:pt x="19027" y="1944"/>
                                      <a:pt x="19060" y="1987"/>
                                      <a:pt x="19060" y="1987"/>
                                    </a:cubicBezTo>
                                    <a:cubicBezTo>
                                      <a:pt x="19092" y="1901"/>
                                      <a:pt x="19092" y="1814"/>
                                      <a:pt x="19124" y="1642"/>
                                    </a:cubicBezTo>
                                    <a:cubicBezTo>
                                      <a:pt x="19221" y="1814"/>
                                      <a:pt x="19253" y="1944"/>
                                      <a:pt x="19317" y="2074"/>
                                    </a:cubicBezTo>
                                    <a:cubicBezTo>
                                      <a:pt x="19350" y="2117"/>
                                      <a:pt x="19414" y="2117"/>
                                      <a:pt x="19479" y="2160"/>
                                    </a:cubicBezTo>
                                    <a:cubicBezTo>
                                      <a:pt x="19414" y="2030"/>
                                      <a:pt x="19382" y="1901"/>
                                      <a:pt x="19350" y="1814"/>
                                    </a:cubicBezTo>
                                    <a:cubicBezTo>
                                      <a:pt x="19317" y="1728"/>
                                      <a:pt x="19285" y="1598"/>
                                      <a:pt x="19285" y="1598"/>
                                    </a:cubicBezTo>
                                    <a:cubicBezTo>
                                      <a:pt x="19188" y="1642"/>
                                      <a:pt x="19188" y="1469"/>
                                      <a:pt x="19124" y="1426"/>
                                    </a:cubicBezTo>
                                    <a:cubicBezTo>
                                      <a:pt x="19092" y="1512"/>
                                      <a:pt x="19092" y="1555"/>
                                      <a:pt x="19060" y="1685"/>
                                    </a:cubicBezTo>
                                    <a:cubicBezTo>
                                      <a:pt x="18963" y="1512"/>
                                      <a:pt x="18898" y="1382"/>
                                      <a:pt x="18802" y="1253"/>
                                    </a:cubicBezTo>
                                    <a:cubicBezTo>
                                      <a:pt x="18802" y="1339"/>
                                      <a:pt x="18769" y="1426"/>
                                      <a:pt x="18769" y="1555"/>
                                    </a:cubicBezTo>
                                    <a:cubicBezTo>
                                      <a:pt x="18995" y="1512"/>
                                      <a:pt x="18931" y="1771"/>
                                      <a:pt x="19027" y="1944"/>
                                    </a:cubicBezTo>
                                    <a:close/>
                                    <a:moveTo>
                                      <a:pt x="4455" y="17021"/>
                                    </a:moveTo>
                                    <a:cubicBezTo>
                                      <a:pt x="4455" y="16718"/>
                                      <a:pt x="4230" y="16762"/>
                                      <a:pt x="4133" y="16589"/>
                                    </a:cubicBezTo>
                                    <a:cubicBezTo>
                                      <a:pt x="4133" y="16589"/>
                                      <a:pt x="4101" y="16589"/>
                                      <a:pt x="4068" y="16589"/>
                                    </a:cubicBezTo>
                                    <a:cubicBezTo>
                                      <a:pt x="4068" y="16632"/>
                                      <a:pt x="4036" y="16718"/>
                                      <a:pt x="4036" y="16762"/>
                                    </a:cubicBezTo>
                                    <a:cubicBezTo>
                                      <a:pt x="4101" y="16762"/>
                                      <a:pt x="4133" y="16762"/>
                                      <a:pt x="4165" y="16718"/>
                                    </a:cubicBezTo>
                                    <a:cubicBezTo>
                                      <a:pt x="4262" y="16891"/>
                                      <a:pt x="4230" y="17150"/>
                                      <a:pt x="4455" y="17021"/>
                                    </a:cubicBezTo>
                                    <a:close/>
                                    <a:moveTo>
                                      <a:pt x="18640" y="1080"/>
                                    </a:moveTo>
                                    <a:cubicBezTo>
                                      <a:pt x="18673" y="1123"/>
                                      <a:pt x="18769" y="1166"/>
                                      <a:pt x="18834" y="1210"/>
                                    </a:cubicBezTo>
                                    <a:cubicBezTo>
                                      <a:pt x="18834" y="1166"/>
                                      <a:pt x="18802" y="1080"/>
                                      <a:pt x="18802" y="1037"/>
                                    </a:cubicBezTo>
                                    <a:cubicBezTo>
                                      <a:pt x="18834" y="821"/>
                                      <a:pt x="18769" y="778"/>
                                      <a:pt x="18640" y="778"/>
                                    </a:cubicBezTo>
                                    <a:cubicBezTo>
                                      <a:pt x="18544" y="864"/>
                                      <a:pt x="18576" y="994"/>
                                      <a:pt x="18640" y="1080"/>
                                    </a:cubicBezTo>
                                    <a:close/>
                                    <a:moveTo>
                                      <a:pt x="18350" y="302"/>
                                    </a:moveTo>
                                    <a:cubicBezTo>
                                      <a:pt x="18383" y="302"/>
                                      <a:pt x="18415" y="346"/>
                                      <a:pt x="18447" y="389"/>
                                    </a:cubicBezTo>
                                    <a:cubicBezTo>
                                      <a:pt x="18447" y="346"/>
                                      <a:pt x="18447" y="259"/>
                                      <a:pt x="18447" y="259"/>
                                    </a:cubicBezTo>
                                    <a:cubicBezTo>
                                      <a:pt x="18383" y="216"/>
                                      <a:pt x="18318" y="86"/>
                                      <a:pt x="18286" y="0"/>
                                    </a:cubicBezTo>
                                    <a:lnTo>
                                      <a:pt x="18060" y="0"/>
                                    </a:lnTo>
                                    <a:cubicBezTo>
                                      <a:pt x="18060" y="0"/>
                                      <a:pt x="18060" y="0"/>
                                      <a:pt x="18092" y="43"/>
                                    </a:cubicBezTo>
                                    <a:cubicBezTo>
                                      <a:pt x="18125" y="216"/>
                                      <a:pt x="18221" y="302"/>
                                      <a:pt x="18350" y="302"/>
                                    </a:cubicBezTo>
                                    <a:close/>
                                    <a:moveTo>
                                      <a:pt x="18447" y="432"/>
                                    </a:moveTo>
                                    <a:cubicBezTo>
                                      <a:pt x="18447" y="432"/>
                                      <a:pt x="18447" y="432"/>
                                      <a:pt x="18447" y="432"/>
                                    </a:cubicBezTo>
                                    <a:cubicBezTo>
                                      <a:pt x="18447" y="389"/>
                                      <a:pt x="18447" y="389"/>
                                      <a:pt x="18447" y="432"/>
                                    </a:cubicBezTo>
                                    <a:cubicBezTo>
                                      <a:pt x="18447" y="389"/>
                                      <a:pt x="18447" y="432"/>
                                      <a:pt x="18447" y="432"/>
                                    </a:cubicBezTo>
                                    <a:cubicBezTo>
                                      <a:pt x="18447" y="432"/>
                                      <a:pt x="18447" y="432"/>
                                      <a:pt x="18447" y="432"/>
                                    </a:cubicBezTo>
                                    <a:close/>
                                    <a:moveTo>
                                      <a:pt x="18608" y="734"/>
                                    </a:moveTo>
                                    <a:cubicBezTo>
                                      <a:pt x="18608" y="648"/>
                                      <a:pt x="18576" y="562"/>
                                      <a:pt x="18576" y="475"/>
                                    </a:cubicBezTo>
                                    <a:cubicBezTo>
                                      <a:pt x="18576" y="346"/>
                                      <a:pt x="18511" y="389"/>
                                      <a:pt x="18447" y="389"/>
                                    </a:cubicBezTo>
                                    <a:cubicBezTo>
                                      <a:pt x="18447" y="605"/>
                                      <a:pt x="18479" y="691"/>
                                      <a:pt x="18608" y="734"/>
                                    </a:cubicBezTo>
                                    <a:close/>
                                    <a:moveTo>
                                      <a:pt x="3520" y="17496"/>
                                    </a:moveTo>
                                    <a:cubicBezTo>
                                      <a:pt x="3649" y="17496"/>
                                      <a:pt x="3746" y="17496"/>
                                      <a:pt x="3843" y="17496"/>
                                    </a:cubicBezTo>
                                    <a:cubicBezTo>
                                      <a:pt x="3649" y="17323"/>
                                      <a:pt x="3649" y="17323"/>
                                      <a:pt x="3520" y="17496"/>
                                    </a:cubicBezTo>
                                    <a:close/>
                                    <a:moveTo>
                                      <a:pt x="18963" y="7949"/>
                                    </a:moveTo>
                                    <a:cubicBezTo>
                                      <a:pt x="18963" y="8294"/>
                                      <a:pt x="18898" y="8640"/>
                                      <a:pt x="18834" y="8942"/>
                                    </a:cubicBezTo>
                                    <a:cubicBezTo>
                                      <a:pt x="18802" y="9115"/>
                                      <a:pt x="18802" y="9288"/>
                                      <a:pt x="18802" y="9504"/>
                                    </a:cubicBezTo>
                                    <a:cubicBezTo>
                                      <a:pt x="18866" y="9504"/>
                                      <a:pt x="18898" y="9504"/>
                                      <a:pt x="18931" y="9461"/>
                                    </a:cubicBezTo>
                                    <a:cubicBezTo>
                                      <a:pt x="18963" y="9418"/>
                                      <a:pt x="18963" y="9374"/>
                                      <a:pt x="18963" y="9331"/>
                                    </a:cubicBezTo>
                                    <a:cubicBezTo>
                                      <a:pt x="18931" y="9374"/>
                                      <a:pt x="18898" y="9374"/>
                                      <a:pt x="18866" y="9374"/>
                                    </a:cubicBezTo>
                                    <a:cubicBezTo>
                                      <a:pt x="18898" y="9158"/>
                                      <a:pt x="18898" y="8856"/>
                                      <a:pt x="18995" y="8726"/>
                                    </a:cubicBezTo>
                                    <a:cubicBezTo>
                                      <a:pt x="19124" y="8554"/>
                                      <a:pt x="19060" y="8381"/>
                                      <a:pt x="19027" y="8208"/>
                                    </a:cubicBezTo>
                                    <a:cubicBezTo>
                                      <a:pt x="19253" y="8122"/>
                                      <a:pt x="19027" y="7819"/>
                                      <a:pt x="19221" y="7690"/>
                                    </a:cubicBezTo>
                                    <a:cubicBezTo>
                                      <a:pt x="18995" y="7646"/>
                                      <a:pt x="18963" y="7819"/>
                                      <a:pt x="18963" y="7949"/>
                                    </a:cubicBezTo>
                                    <a:close/>
                                    <a:moveTo>
                                      <a:pt x="17738" y="648"/>
                                    </a:moveTo>
                                    <a:cubicBezTo>
                                      <a:pt x="17802" y="691"/>
                                      <a:pt x="17867" y="864"/>
                                      <a:pt x="17770" y="1037"/>
                                    </a:cubicBezTo>
                                    <a:cubicBezTo>
                                      <a:pt x="17738" y="1080"/>
                                      <a:pt x="17705" y="1339"/>
                                      <a:pt x="17899" y="1253"/>
                                    </a:cubicBezTo>
                                    <a:cubicBezTo>
                                      <a:pt x="17931" y="1253"/>
                                      <a:pt x="18028" y="1382"/>
                                      <a:pt x="18028" y="1382"/>
                                    </a:cubicBezTo>
                                    <a:cubicBezTo>
                                      <a:pt x="17963" y="1555"/>
                                      <a:pt x="18060" y="1685"/>
                                      <a:pt x="18092" y="1814"/>
                                    </a:cubicBezTo>
                                    <a:cubicBezTo>
                                      <a:pt x="18125" y="1987"/>
                                      <a:pt x="18189" y="2117"/>
                                      <a:pt x="18221" y="2246"/>
                                    </a:cubicBezTo>
                                    <a:cubicBezTo>
                                      <a:pt x="18221" y="2246"/>
                                      <a:pt x="18221" y="2290"/>
                                      <a:pt x="18221" y="2290"/>
                                    </a:cubicBezTo>
                                    <a:cubicBezTo>
                                      <a:pt x="18221" y="2462"/>
                                      <a:pt x="18189" y="2635"/>
                                      <a:pt x="18189" y="2808"/>
                                    </a:cubicBezTo>
                                    <a:cubicBezTo>
                                      <a:pt x="18189" y="2981"/>
                                      <a:pt x="18221" y="3110"/>
                                      <a:pt x="18254" y="3283"/>
                                    </a:cubicBezTo>
                                    <a:cubicBezTo>
                                      <a:pt x="18254" y="3283"/>
                                      <a:pt x="18286" y="3283"/>
                                      <a:pt x="18318" y="3240"/>
                                    </a:cubicBezTo>
                                    <a:cubicBezTo>
                                      <a:pt x="18318" y="3456"/>
                                      <a:pt x="18447" y="3715"/>
                                      <a:pt x="18318" y="3931"/>
                                    </a:cubicBezTo>
                                    <a:cubicBezTo>
                                      <a:pt x="18286" y="3974"/>
                                      <a:pt x="18286" y="4061"/>
                                      <a:pt x="18318" y="4104"/>
                                    </a:cubicBezTo>
                                    <a:cubicBezTo>
                                      <a:pt x="18350" y="4190"/>
                                      <a:pt x="18318" y="4363"/>
                                      <a:pt x="18415" y="4406"/>
                                    </a:cubicBezTo>
                                    <a:cubicBezTo>
                                      <a:pt x="18447" y="4406"/>
                                      <a:pt x="18350" y="4622"/>
                                      <a:pt x="18383" y="4752"/>
                                    </a:cubicBezTo>
                                    <a:cubicBezTo>
                                      <a:pt x="18447" y="5011"/>
                                      <a:pt x="18383" y="5184"/>
                                      <a:pt x="18221" y="5314"/>
                                    </a:cubicBezTo>
                                    <a:cubicBezTo>
                                      <a:pt x="18254" y="5486"/>
                                      <a:pt x="18254" y="5659"/>
                                      <a:pt x="18221" y="5875"/>
                                    </a:cubicBezTo>
                                    <a:cubicBezTo>
                                      <a:pt x="18189" y="6091"/>
                                      <a:pt x="18189" y="6350"/>
                                      <a:pt x="18221" y="6566"/>
                                    </a:cubicBezTo>
                                    <a:cubicBezTo>
                                      <a:pt x="18254" y="6782"/>
                                      <a:pt x="18221" y="6912"/>
                                      <a:pt x="18157" y="7085"/>
                                    </a:cubicBezTo>
                                    <a:cubicBezTo>
                                      <a:pt x="18221" y="7128"/>
                                      <a:pt x="18254" y="7171"/>
                                      <a:pt x="18286" y="7171"/>
                                    </a:cubicBezTo>
                                    <a:cubicBezTo>
                                      <a:pt x="18286" y="7214"/>
                                      <a:pt x="18286" y="7258"/>
                                      <a:pt x="18318" y="7258"/>
                                    </a:cubicBezTo>
                                    <a:cubicBezTo>
                                      <a:pt x="18221" y="7258"/>
                                      <a:pt x="18157" y="7258"/>
                                      <a:pt x="18092" y="7258"/>
                                    </a:cubicBezTo>
                                    <a:cubicBezTo>
                                      <a:pt x="18125" y="7690"/>
                                      <a:pt x="18125" y="8035"/>
                                      <a:pt x="17963" y="8338"/>
                                    </a:cubicBezTo>
                                    <a:cubicBezTo>
                                      <a:pt x="17996" y="8424"/>
                                      <a:pt x="18060" y="8467"/>
                                      <a:pt x="18092" y="8554"/>
                                    </a:cubicBezTo>
                                    <a:cubicBezTo>
                                      <a:pt x="18028" y="8597"/>
                                      <a:pt x="17963" y="8597"/>
                                      <a:pt x="17899" y="8640"/>
                                    </a:cubicBezTo>
                                    <a:cubicBezTo>
                                      <a:pt x="17899" y="8770"/>
                                      <a:pt x="17899" y="8899"/>
                                      <a:pt x="17899" y="9029"/>
                                    </a:cubicBezTo>
                                    <a:cubicBezTo>
                                      <a:pt x="17899" y="9115"/>
                                      <a:pt x="17899" y="9202"/>
                                      <a:pt x="17899" y="9288"/>
                                    </a:cubicBezTo>
                                    <a:cubicBezTo>
                                      <a:pt x="17899" y="9331"/>
                                      <a:pt x="17867" y="9418"/>
                                      <a:pt x="17834" y="9461"/>
                                    </a:cubicBezTo>
                                    <a:cubicBezTo>
                                      <a:pt x="17963" y="9504"/>
                                      <a:pt x="17834" y="9763"/>
                                      <a:pt x="17963" y="9763"/>
                                    </a:cubicBezTo>
                                    <a:cubicBezTo>
                                      <a:pt x="17996" y="9634"/>
                                      <a:pt x="18125" y="9504"/>
                                      <a:pt x="18028" y="9331"/>
                                    </a:cubicBezTo>
                                    <a:cubicBezTo>
                                      <a:pt x="17996" y="9288"/>
                                      <a:pt x="18157" y="8899"/>
                                      <a:pt x="18189" y="8770"/>
                                    </a:cubicBezTo>
                                    <a:cubicBezTo>
                                      <a:pt x="18221" y="8683"/>
                                      <a:pt x="18254" y="8597"/>
                                      <a:pt x="18254" y="8554"/>
                                    </a:cubicBezTo>
                                    <a:cubicBezTo>
                                      <a:pt x="18221" y="8424"/>
                                      <a:pt x="18189" y="8294"/>
                                      <a:pt x="18286" y="8208"/>
                                    </a:cubicBezTo>
                                    <a:cubicBezTo>
                                      <a:pt x="18157" y="7949"/>
                                      <a:pt x="18447" y="7733"/>
                                      <a:pt x="18350" y="7517"/>
                                    </a:cubicBezTo>
                                    <a:cubicBezTo>
                                      <a:pt x="18350" y="7474"/>
                                      <a:pt x="18383" y="7430"/>
                                      <a:pt x="18383" y="7387"/>
                                    </a:cubicBezTo>
                                    <a:cubicBezTo>
                                      <a:pt x="18415" y="7171"/>
                                      <a:pt x="18415" y="6912"/>
                                      <a:pt x="18479" y="6739"/>
                                    </a:cubicBezTo>
                                    <a:cubicBezTo>
                                      <a:pt x="18640" y="6221"/>
                                      <a:pt x="18479" y="5702"/>
                                      <a:pt x="18640" y="5184"/>
                                    </a:cubicBezTo>
                                    <a:cubicBezTo>
                                      <a:pt x="18576" y="4795"/>
                                      <a:pt x="18769" y="4406"/>
                                      <a:pt x="18576" y="4018"/>
                                    </a:cubicBezTo>
                                    <a:cubicBezTo>
                                      <a:pt x="18608" y="3586"/>
                                      <a:pt x="18511" y="3197"/>
                                      <a:pt x="18479" y="2808"/>
                                    </a:cubicBezTo>
                                    <a:cubicBezTo>
                                      <a:pt x="18479" y="2549"/>
                                      <a:pt x="18415" y="2290"/>
                                      <a:pt x="18318" y="2074"/>
                                    </a:cubicBezTo>
                                    <a:cubicBezTo>
                                      <a:pt x="18286" y="1987"/>
                                      <a:pt x="18286" y="1814"/>
                                      <a:pt x="18254" y="1728"/>
                                    </a:cubicBezTo>
                                    <a:cubicBezTo>
                                      <a:pt x="18189" y="1469"/>
                                      <a:pt x="18125" y="1166"/>
                                      <a:pt x="18060" y="907"/>
                                    </a:cubicBezTo>
                                    <a:cubicBezTo>
                                      <a:pt x="17834" y="950"/>
                                      <a:pt x="18028" y="605"/>
                                      <a:pt x="17899" y="518"/>
                                    </a:cubicBezTo>
                                    <a:cubicBezTo>
                                      <a:pt x="17802" y="432"/>
                                      <a:pt x="17770" y="259"/>
                                      <a:pt x="17706" y="86"/>
                                    </a:cubicBezTo>
                                    <a:lnTo>
                                      <a:pt x="17415" y="86"/>
                                    </a:lnTo>
                                    <a:cubicBezTo>
                                      <a:pt x="17415" y="86"/>
                                      <a:pt x="17415" y="130"/>
                                      <a:pt x="17415" y="173"/>
                                    </a:cubicBezTo>
                                    <a:cubicBezTo>
                                      <a:pt x="17415" y="216"/>
                                      <a:pt x="17383" y="259"/>
                                      <a:pt x="17383" y="302"/>
                                    </a:cubicBezTo>
                                    <a:cubicBezTo>
                                      <a:pt x="17512" y="302"/>
                                      <a:pt x="17577" y="562"/>
                                      <a:pt x="17738" y="648"/>
                                    </a:cubicBezTo>
                                    <a:close/>
                                    <a:moveTo>
                                      <a:pt x="19027" y="7128"/>
                                    </a:moveTo>
                                    <a:cubicBezTo>
                                      <a:pt x="19027" y="7214"/>
                                      <a:pt x="19060" y="7301"/>
                                      <a:pt x="19092" y="7474"/>
                                    </a:cubicBezTo>
                                    <a:cubicBezTo>
                                      <a:pt x="19156" y="7301"/>
                                      <a:pt x="19156" y="7214"/>
                                      <a:pt x="19221" y="7128"/>
                                    </a:cubicBezTo>
                                    <a:cubicBezTo>
                                      <a:pt x="19124" y="7128"/>
                                      <a:pt x="19092" y="7128"/>
                                      <a:pt x="19027" y="7128"/>
                                    </a:cubicBezTo>
                                    <a:close/>
                                    <a:moveTo>
                                      <a:pt x="18802" y="9979"/>
                                    </a:moveTo>
                                    <a:cubicBezTo>
                                      <a:pt x="18866" y="9806"/>
                                      <a:pt x="18866" y="9677"/>
                                      <a:pt x="18769" y="9547"/>
                                    </a:cubicBezTo>
                                    <a:cubicBezTo>
                                      <a:pt x="18673" y="9720"/>
                                      <a:pt x="18705" y="9806"/>
                                      <a:pt x="18802" y="9979"/>
                                    </a:cubicBezTo>
                                    <a:close/>
                                    <a:moveTo>
                                      <a:pt x="15868" y="18014"/>
                                    </a:moveTo>
                                    <a:cubicBezTo>
                                      <a:pt x="15771" y="18058"/>
                                      <a:pt x="15707" y="18058"/>
                                      <a:pt x="15610" y="18101"/>
                                    </a:cubicBezTo>
                                    <a:cubicBezTo>
                                      <a:pt x="15771" y="18317"/>
                                      <a:pt x="15771" y="18317"/>
                                      <a:pt x="15868" y="18014"/>
                                    </a:cubicBezTo>
                                    <a:close/>
                                    <a:moveTo>
                                      <a:pt x="21445" y="6437"/>
                                    </a:moveTo>
                                    <a:cubicBezTo>
                                      <a:pt x="21381" y="6307"/>
                                      <a:pt x="21349" y="6264"/>
                                      <a:pt x="21413" y="6134"/>
                                    </a:cubicBezTo>
                                    <a:cubicBezTo>
                                      <a:pt x="21445" y="6091"/>
                                      <a:pt x="21445" y="6048"/>
                                      <a:pt x="21445" y="6005"/>
                                    </a:cubicBezTo>
                                    <a:cubicBezTo>
                                      <a:pt x="21445" y="5832"/>
                                      <a:pt x="21445" y="5659"/>
                                      <a:pt x="21381" y="5530"/>
                                    </a:cubicBezTo>
                                    <a:cubicBezTo>
                                      <a:pt x="21316" y="5357"/>
                                      <a:pt x="21413" y="5184"/>
                                      <a:pt x="21381" y="4968"/>
                                    </a:cubicBezTo>
                                    <a:cubicBezTo>
                                      <a:pt x="21381" y="4925"/>
                                      <a:pt x="21381" y="4882"/>
                                      <a:pt x="21381" y="4882"/>
                                    </a:cubicBezTo>
                                    <a:cubicBezTo>
                                      <a:pt x="21252" y="4795"/>
                                      <a:pt x="21316" y="4622"/>
                                      <a:pt x="21316" y="4536"/>
                                    </a:cubicBezTo>
                                    <a:cubicBezTo>
                                      <a:pt x="21316" y="4493"/>
                                      <a:pt x="21348" y="4406"/>
                                      <a:pt x="21316" y="4363"/>
                                    </a:cubicBezTo>
                                    <a:cubicBezTo>
                                      <a:pt x="21252" y="4190"/>
                                      <a:pt x="21284" y="4018"/>
                                      <a:pt x="21284" y="3845"/>
                                    </a:cubicBezTo>
                                    <a:cubicBezTo>
                                      <a:pt x="21284" y="3672"/>
                                      <a:pt x="21091" y="3586"/>
                                      <a:pt x="21155" y="3370"/>
                                    </a:cubicBezTo>
                                    <a:cubicBezTo>
                                      <a:pt x="21155" y="3326"/>
                                      <a:pt x="21091" y="3240"/>
                                      <a:pt x="21091" y="3197"/>
                                    </a:cubicBezTo>
                                    <a:cubicBezTo>
                                      <a:pt x="21026" y="2808"/>
                                      <a:pt x="20962" y="2549"/>
                                      <a:pt x="20833" y="2290"/>
                                    </a:cubicBezTo>
                                    <a:cubicBezTo>
                                      <a:pt x="20800" y="2203"/>
                                      <a:pt x="20736" y="2117"/>
                                      <a:pt x="20704" y="2030"/>
                                    </a:cubicBezTo>
                                    <a:cubicBezTo>
                                      <a:pt x="20671" y="1944"/>
                                      <a:pt x="20607" y="1814"/>
                                      <a:pt x="20575" y="1771"/>
                                    </a:cubicBezTo>
                                    <a:cubicBezTo>
                                      <a:pt x="20381" y="1598"/>
                                      <a:pt x="20188" y="1339"/>
                                      <a:pt x="20091" y="1080"/>
                                    </a:cubicBezTo>
                                    <a:cubicBezTo>
                                      <a:pt x="19994" y="821"/>
                                      <a:pt x="19801" y="648"/>
                                      <a:pt x="19672" y="432"/>
                                    </a:cubicBezTo>
                                    <a:cubicBezTo>
                                      <a:pt x="19608" y="302"/>
                                      <a:pt x="19479" y="173"/>
                                      <a:pt x="19382" y="43"/>
                                    </a:cubicBezTo>
                                    <a:lnTo>
                                      <a:pt x="18931" y="43"/>
                                    </a:lnTo>
                                    <a:cubicBezTo>
                                      <a:pt x="18963" y="86"/>
                                      <a:pt x="18995" y="130"/>
                                      <a:pt x="19027" y="173"/>
                                    </a:cubicBezTo>
                                    <a:cubicBezTo>
                                      <a:pt x="19124" y="302"/>
                                      <a:pt x="19253" y="389"/>
                                      <a:pt x="19350" y="518"/>
                                    </a:cubicBezTo>
                                    <a:cubicBezTo>
                                      <a:pt x="19543" y="778"/>
                                      <a:pt x="19737" y="1080"/>
                                      <a:pt x="19865" y="1382"/>
                                    </a:cubicBezTo>
                                    <a:cubicBezTo>
                                      <a:pt x="19962" y="1555"/>
                                      <a:pt x="20188" y="1642"/>
                                      <a:pt x="20188" y="1901"/>
                                    </a:cubicBezTo>
                                    <a:cubicBezTo>
                                      <a:pt x="20446" y="2246"/>
                                      <a:pt x="20607" y="2678"/>
                                      <a:pt x="20736" y="3067"/>
                                    </a:cubicBezTo>
                                    <a:cubicBezTo>
                                      <a:pt x="20800" y="3240"/>
                                      <a:pt x="20833" y="3456"/>
                                      <a:pt x="20929" y="3629"/>
                                    </a:cubicBezTo>
                                    <a:cubicBezTo>
                                      <a:pt x="21058" y="3888"/>
                                      <a:pt x="20962" y="4190"/>
                                      <a:pt x="21091" y="4406"/>
                                    </a:cubicBezTo>
                                    <a:cubicBezTo>
                                      <a:pt x="20994" y="4838"/>
                                      <a:pt x="21123" y="5227"/>
                                      <a:pt x="21155" y="5659"/>
                                    </a:cubicBezTo>
                                    <a:cubicBezTo>
                                      <a:pt x="21155" y="5918"/>
                                      <a:pt x="21220" y="6134"/>
                                      <a:pt x="21252" y="6394"/>
                                    </a:cubicBezTo>
                                    <a:cubicBezTo>
                                      <a:pt x="21220" y="6394"/>
                                      <a:pt x="21187" y="6437"/>
                                      <a:pt x="21123" y="6523"/>
                                    </a:cubicBezTo>
                                    <a:cubicBezTo>
                                      <a:pt x="21219" y="6653"/>
                                      <a:pt x="21316" y="6739"/>
                                      <a:pt x="21284" y="6955"/>
                                    </a:cubicBezTo>
                                    <a:cubicBezTo>
                                      <a:pt x="21252" y="7128"/>
                                      <a:pt x="21413" y="7301"/>
                                      <a:pt x="21252" y="7430"/>
                                    </a:cubicBezTo>
                                    <a:cubicBezTo>
                                      <a:pt x="21220" y="7387"/>
                                      <a:pt x="21220" y="7387"/>
                                      <a:pt x="21187" y="7344"/>
                                    </a:cubicBezTo>
                                    <a:cubicBezTo>
                                      <a:pt x="21091" y="7474"/>
                                      <a:pt x="21284" y="7646"/>
                                      <a:pt x="21155" y="7733"/>
                                    </a:cubicBezTo>
                                    <a:cubicBezTo>
                                      <a:pt x="21187" y="7776"/>
                                      <a:pt x="21220" y="7819"/>
                                      <a:pt x="21252" y="7862"/>
                                    </a:cubicBezTo>
                                    <a:cubicBezTo>
                                      <a:pt x="21220" y="7906"/>
                                      <a:pt x="21123" y="7949"/>
                                      <a:pt x="21123" y="7992"/>
                                    </a:cubicBezTo>
                                    <a:cubicBezTo>
                                      <a:pt x="21187" y="8294"/>
                                      <a:pt x="20994" y="8554"/>
                                      <a:pt x="21155" y="8813"/>
                                    </a:cubicBezTo>
                                    <a:cubicBezTo>
                                      <a:pt x="21026" y="8942"/>
                                      <a:pt x="21026" y="8942"/>
                                      <a:pt x="21058" y="9072"/>
                                    </a:cubicBezTo>
                                    <a:cubicBezTo>
                                      <a:pt x="21058" y="9115"/>
                                      <a:pt x="21058" y="9158"/>
                                      <a:pt x="21026" y="9158"/>
                                    </a:cubicBezTo>
                                    <a:cubicBezTo>
                                      <a:pt x="20897" y="9158"/>
                                      <a:pt x="20897" y="9288"/>
                                      <a:pt x="20929" y="9374"/>
                                    </a:cubicBezTo>
                                    <a:cubicBezTo>
                                      <a:pt x="20962" y="9504"/>
                                      <a:pt x="21058" y="9590"/>
                                      <a:pt x="20897" y="9677"/>
                                    </a:cubicBezTo>
                                    <a:cubicBezTo>
                                      <a:pt x="20865" y="9720"/>
                                      <a:pt x="20897" y="9936"/>
                                      <a:pt x="20865" y="10022"/>
                                    </a:cubicBezTo>
                                    <a:cubicBezTo>
                                      <a:pt x="20833" y="10152"/>
                                      <a:pt x="20768" y="10238"/>
                                      <a:pt x="20704" y="10368"/>
                                    </a:cubicBezTo>
                                    <a:cubicBezTo>
                                      <a:pt x="20671" y="10411"/>
                                      <a:pt x="20607" y="10454"/>
                                      <a:pt x="20607" y="10454"/>
                                    </a:cubicBezTo>
                                    <a:cubicBezTo>
                                      <a:pt x="20671" y="10670"/>
                                      <a:pt x="20510" y="10714"/>
                                      <a:pt x="20446" y="10843"/>
                                    </a:cubicBezTo>
                                    <a:cubicBezTo>
                                      <a:pt x="20478" y="10930"/>
                                      <a:pt x="20510" y="11016"/>
                                      <a:pt x="20510" y="11102"/>
                                    </a:cubicBezTo>
                                    <a:cubicBezTo>
                                      <a:pt x="20510" y="11232"/>
                                      <a:pt x="20381" y="11275"/>
                                      <a:pt x="20220" y="11318"/>
                                    </a:cubicBezTo>
                                    <a:cubicBezTo>
                                      <a:pt x="20252" y="11405"/>
                                      <a:pt x="20285" y="11534"/>
                                      <a:pt x="20317" y="11664"/>
                                    </a:cubicBezTo>
                                    <a:cubicBezTo>
                                      <a:pt x="20252" y="11621"/>
                                      <a:pt x="20220" y="11621"/>
                                      <a:pt x="20156" y="11578"/>
                                    </a:cubicBezTo>
                                    <a:cubicBezTo>
                                      <a:pt x="20091" y="11707"/>
                                      <a:pt x="20220" y="12010"/>
                                      <a:pt x="19962" y="12010"/>
                                    </a:cubicBezTo>
                                    <a:cubicBezTo>
                                      <a:pt x="19962" y="12139"/>
                                      <a:pt x="19994" y="12269"/>
                                      <a:pt x="19994" y="12398"/>
                                    </a:cubicBezTo>
                                    <a:cubicBezTo>
                                      <a:pt x="19898" y="12442"/>
                                      <a:pt x="19769" y="12312"/>
                                      <a:pt x="19769" y="12571"/>
                                    </a:cubicBezTo>
                                    <a:cubicBezTo>
                                      <a:pt x="19769" y="12614"/>
                                      <a:pt x="19672" y="12701"/>
                                      <a:pt x="19640" y="12787"/>
                                    </a:cubicBezTo>
                                    <a:cubicBezTo>
                                      <a:pt x="19672" y="12830"/>
                                      <a:pt x="19704" y="12874"/>
                                      <a:pt x="19737" y="12917"/>
                                    </a:cubicBezTo>
                                    <a:cubicBezTo>
                                      <a:pt x="19737" y="12960"/>
                                      <a:pt x="19704" y="13003"/>
                                      <a:pt x="19704" y="13003"/>
                                    </a:cubicBezTo>
                                    <a:cubicBezTo>
                                      <a:pt x="19575" y="13090"/>
                                      <a:pt x="19446" y="13219"/>
                                      <a:pt x="19414" y="13435"/>
                                    </a:cubicBezTo>
                                    <a:cubicBezTo>
                                      <a:pt x="19414" y="13478"/>
                                      <a:pt x="19350" y="13522"/>
                                      <a:pt x="19285" y="13608"/>
                                    </a:cubicBezTo>
                                    <a:cubicBezTo>
                                      <a:pt x="19253" y="13694"/>
                                      <a:pt x="19350" y="13954"/>
                                      <a:pt x="19124" y="13997"/>
                                    </a:cubicBezTo>
                                    <a:cubicBezTo>
                                      <a:pt x="19092" y="13997"/>
                                      <a:pt x="19059" y="14083"/>
                                      <a:pt x="19059" y="14126"/>
                                    </a:cubicBezTo>
                                    <a:cubicBezTo>
                                      <a:pt x="19059" y="14342"/>
                                      <a:pt x="18834" y="14472"/>
                                      <a:pt x="18898" y="14731"/>
                                    </a:cubicBezTo>
                                    <a:cubicBezTo>
                                      <a:pt x="18898" y="14774"/>
                                      <a:pt x="18802" y="14904"/>
                                      <a:pt x="18769" y="14904"/>
                                    </a:cubicBezTo>
                                    <a:cubicBezTo>
                                      <a:pt x="18608" y="14904"/>
                                      <a:pt x="18544" y="15077"/>
                                      <a:pt x="18544" y="15206"/>
                                    </a:cubicBezTo>
                                    <a:cubicBezTo>
                                      <a:pt x="18511" y="15422"/>
                                      <a:pt x="18382" y="15422"/>
                                      <a:pt x="18318" y="15595"/>
                                    </a:cubicBezTo>
                                    <a:cubicBezTo>
                                      <a:pt x="18253" y="15725"/>
                                      <a:pt x="18221" y="15898"/>
                                      <a:pt x="18189" y="16027"/>
                                    </a:cubicBezTo>
                                    <a:cubicBezTo>
                                      <a:pt x="18189" y="16027"/>
                                      <a:pt x="18189" y="16070"/>
                                      <a:pt x="18157" y="16070"/>
                                    </a:cubicBezTo>
                                    <a:cubicBezTo>
                                      <a:pt x="18028" y="16157"/>
                                      <a:pt x="17931" y="16200"/>
                                      <a:pt x="17834" y="16330"/>
                                    </a:cubicBezTo>
                                    <a:cubicBezTo>
                                      <a:pt x="17738" y="16416"/>
                                      <a:pt x="17770" y="16675"/>
                                      <a:pt x="17609" y="16718"/>
                                    </a:cubicBezTo>
                                    <a:cubicBezTo>
                                      <a:pt x="17576" y="16718"/>
                                      <a:pt x="17544" y="16805"/>
                                      <a:pt x="17512" y="16891"/>
                                    </a:cubicBezTo>
                                    <a:cubicBezTo>
                                      <a:pt x="17512" y="17021"/>
                                      <a:pt x="17480" y="17107"/>
                                      <a:pt x="17351" y="17150"/>
                                    </a:cubicBezTo>
                                    <a:cubicBezTo>
                                      <a:pt x="17190" y="17194"/>
                                      <a:pt x="17286" y="17410"/>
                                      <a:pt x="17222" y="17582"/>
                                    </a:cubicBezTo>
                                    <a:cubicBezTo>
                                      <a:pt x="16996" y="17496"/>
                                      <a:pt x="16964" y="17755"/>
                                      <a:pt x="16835" y="17885"/>
                                    </a:cubicBezTo>
                                    <a:cubicBezTo>
                                      <a:pt x="16803" y="17928"/>
                                      <a:pt x="16803" y="18014"/>
                                      <a:pt x="16770" y="18058"/>
                                    </a:cubicBezTo>
                                    <a:cubicBezTo>
                                      <a:pt x="16706" y="18144"/>
                                      <a:pt x="16545" y="18058"/>
                                      <a:pt x="16545" y="18274"/>
                                    </a:cubicBezTo>
                                    <a:cubicBezTo>
                                      <a:pt x="16545" y="18403"/>
                                      <a:pt x="16351" y="18403"/>
                                      <a:pt x="16416" y="18576"/>
                                    </a:cubicBezTo>
                                    <a:cubicBezTo>
                                      <a:pt x="16287" y="18706"/>
                                      <a:pt x="16190" y="18878"/>
                                      <a:pt x="16029" y="18965"/>
                                    </a:cubicBezTo>
                                    <a:cubicBezTo>
                                      <a:pt x="15900" y="19051"/>
                                      <a:pt x="15803" y="19138"/>
                                      <a:pt x="15803" y="19354"/>
                                    </a:cubicBezTo>
                                    <a:cubicBezTo>
                                      <a:pt x="15739" y="19354"/>
                                      <a:pt x="15674" y="19354"/>
                                      <a:pt x="15610" y="19354"/>
                                    </a:cubicBezTo>
                                    <a:cubicBezTo>
                                      <a:pt x="15449" y="19613"/>
                                      <a:pt x="15255" y="19872"/>
                                      <a:pt x="15094" y="20088"/>
                                    </a:cubicBezTo>
                                    <a:cubicBezTo>
                                      <a:pt x="15030" y="20174"/>
                                      <a:pt x="14965" y="20174"/>
                                      <a:pt x="14933" y="20261"/>
                                    </a:cubicBezTo>
                                    <a:cubicBezTo>
                                      <a:pt x="14836" y="20390"/>
                                      <a:pt x="14739" y="20347"/>
                                      <a:pt x="14610" y="20261"/>
                                    </a:cubicBezTo>
                                    <a:cubicBezTo>
                                      <a:pt x="14804" y="20002"/>
                                      <a:pt x="14965" y="19742"/>
                                      <a:pt x="15191" y="19483"/>
                                    </a:cubicBezTo>
                                    <a:cubicBezTo>
                                      <a:pt x="14965" y="19570"/>
                                      <a:pt x="14965" y="19613"/>
                                      <a:pt x="14739" y="19958"/>
                                    </a:cubicBezTo>
                                    <a:cubicBezTo>
                                      <a:pt x="14643" y="20088"/>
                                      <a:pt x="14514" y="20218"/>
                                      <a:pt x="14449" y="20390"/>
                                    </a:cubicBezTo>
                                    <a:cubicBezTo>
                                      <a:pt x="14546" y="20347"/>
                                      <a:pt x="14610" y="20434"/>
                                      <a:pt x="14578" y="20520"/>
                                    </a:cubicBezTo>
                                    <a:cubicBezTo>
                                      <a:pt x="14546" y="20606"/>
                                      <a:pt x="14481" y="20736"/>
                                      <a:pt x="14417" y="20779"/>
                                    </a:cubicBezTo>
                                    <a:cubicBezTo>
                                      <a:pt x="14353" y="20822"/>
                                      <a:pt x="14256" y="20822"/>
                                      <a:pt x="14127" y="20866"/>
                                    </a:cubicBezTo>
                                    <a:cubicBezTo>
                                      <a:pt x="14159" y="20779"/>
                                      <a:pt x="14159" y="20693"/>
                                      <a:pt x="14191" y="20650"/>
                                    </a:cubicBezTo>
                                    <a:cubicBezTo>
                                      <a:pt x="14095" y="20736"/>
                                      <a:pt x="14030" y="20822"/>
                                      <a:pt x="13933" y="20909"/>
                                    </a:cubicBezTo>
                                    <a:cubicBezTo>
                                      <a:pt x="13837" y="20995"/>
                                      <a:pt x="13772" y="21082"/>
                                      <a:pt x="13643" y="20909"/>
                                    </a:cubicBezTo>
                                    <a:cubicBezTo>
                                      <a:pt x="13804" y="20779"/>
                                      <a:pt x="13933" y="20650"/>
                                      <a:pt x="13966" y="20434"/>
                                    </a:cubicBezTo>
                                    <a:cubicBezTo>
                                      <a:pt x="13966" y="20390"/>
                                      <a:pt x="13998" y="20390"/>
                                      <a:pt x="13998" y="20390"/>
                                    </a:cubicBezTo>
                                    <a:cubicBezTo>
                                      <a:pt x="14224" y="20261"/>
                                      <a:pt x="14320" y="19958"/>
                                      <a:pt x="14449" y="19742"/>
                                    </a:cubicBezTo>
                                    <a:cubicBezTo>
                                      <a:pt x="14578" y="19526"/>
                                      <a:pt x="14804" y="19354"/>
                                      <a:pt x="14868" y="19051"/>
                                    </a:cubicBezTo>
                                    <a:cubicBezTo>
                                      <a:pt x="15158" y="18792"/>
                                      <a:pt x="15255" y="18360"/>
                                      <a:pt x="15481" y="18058"/>
                                    </a:cubicBezTo>
                                    <a:cubicBezTo>
                                      <a:pt x="15707" y="17755"/>
                                      <a:pt x="15803" y="17366"/>
                                      <a:pt x="15997" y="17064"/>
                                    </a:cubicBezTo>
                                    <a:cubicBezTo>
                                      <a:pt x="16158" y="16805"/>
                                      <a:pt x="16222" y="16459"/>
                                      <a:pt x="16416" y="16243"/>
                                    </a:cubicBezTo>
                                    <a:cubicBezTo>
                                      <a:pt x="16480" y="16200"/>
                                      <a:pt x="16480" y="15984"/>
                                      <a:pt x="16480" y="15984"/>
                                    </a:cubicBezTo>
                                    <a:cubicBezTo>
                                      <a:pt x="16577" y="15984"/>
                                      <a:pt x="16641" y="15898"/>
                                      <a:pt x="16641" y="15811"/>
                                    </a:cubicBezTo>
                                    <a:cubicBezTo>
                                      <a:pt x="16641" y="15552"/>
                                      <a:pt x="16770" y="15336"/>
                                      <a:pt x="16867" y="15163"/>
                                    </a:cubicBezTo>
                                    <a:cubicBezTo>
                                      <a:pt x="16996" y="14947"/>
                                      <a:pt x="17028" y="14688"/>
                                      <a:pt x="17093" y="14472"/>
                                    </a:cubicBezTo>
                                    <a:cubicBezTo>
                                      <a:pt x="17125" y="14386"/>
                                      <a:pt x="17157" y="14299"/>
                                      <a:pt x="17190" y="14213"/>
                                    </a:cubicBezTo>
                                    <a:cubicBezTo>
                                      <a:pt x="17222" y="14170"/>
                                      <a:pt x="17222" y="14083"/>
                                      <a:pt x="17222" y="14040"/>
                                    </a:cubicBezTo>
                                    <a:cubicBezTo>
                                      <a:pt x="17254" y="13867"/>
                                      <a:pt x="17318" y="13694"/>
                                      <a:pt x="17415" y="13435"/>
                                    </a:cubicBezTo>
                                    <a:cubicBezTo>
                                      <a:pt x="17480" y="13219"/>
                                      <a:pt x="17641" y="13046"/>
                                      <a:pt x="17576" y="12744"/>
                                    </a:cubicBezTo>
                                    <a:cubicBezTo>
                                      <a:pt x="17576" y="12701"/>
                                      <a:pt x="17609" y="12658"/>
                                      <a:pt x="17609" y="12614"/>
                                    </a:cubicBezTo>
                                    <a:cubicBezTo>
                                      <a:pt x="17705" y="12485"/>
                                      <a:pt x="17705" y="12355"/>
                                      <a:pt x="17705" y="12226"/>
                                    </a:cubicBezTo>
                                    <a:cubicBezTo>
                                      <a:pt x="17738" y="12053"/>
                                      <a:pt x="17802" y="11837"/>
                                      <a:pt x="17834" y="11664"/>
                                    </a:cubicBezTo>
                                    <a:cubicBezTo>
                                      <a:pt x="17867" y="11534"/>
                                      <a:pt x="17931" y="11362"/>
                                      <a:pt x="17770" y="11275"/>
                                    </a:cubicBezTo>
                                    <a:cubicBezTo>
                                      <a:pt x="17834" y="11275"/>
                                      <a:pt x="17867" y="11232"/>
                                      <a:pt x="17931" y="11232"/>
                                    </a:cubicBezTo>
                                    <a:cubicBezTo>
                                      <a:pt x="17963" y="11059"/>
                                      <a:pt x="17996" y="10886"/>
                                      <a:pt x="17996" y="10714"/>
                                    </a:cubicBezTo>
                                    <a:cubicBezTo>
                                      <a:pt x="17963" y="10714"/>
                                      <a:pt x="17899" y="10714"/>
                                      <a:pt x="17867" y="10670"/>
                                    </a:cubicBezTo>
                                    <a:cubicBezTo>
                                      <a:pt x="17931" y="10411"/>
                                      <a:pt x="17963" y="10195"/>
                                      <a:pt x="18028" y="9936"/>
                                    </a:cubicBezTo>
                                    <a:cubicBezTo>
                                      <a:pt x="17867" y="9893"/>
                                      <a:pt x="17770" y="10109"/>
                                      <a:pt x="17802" y="10195"/>
                                    </a:cubicBezTo>
                                    <a:cubicBezTo>
                                      <a:pt x="17834" y="10498"/>
                                      <a:pt x="17738" y="10627"/>
                                      <a:pt x="17641" y="10800"/>
                                    </a:cubicBezTo>
                                    <a:cubicBezTo>
                                      <a:pt x="17705" y="10886"/>
                                      <a:pt x="17770" y="10930"/>
                                      <a:pt x="17867" y="11016"/>
                                    </a:cubicBezTo>
                                    <a:cubicBezTo>
                                      <a:pt x="17738" y="11059"/>
                                      <a:pt x="17673" y="11059"/>
                                      <a:pt x="17576" y="11059"/>
                                    </a:cubicBezTo>
                                    <a:cubicBezTo>
                                      <a:pt x="17576" y="11146"/>
                                      <a:pt x="17576" y="11232"/>
                                      <a:pt x="17576" y="11362"/>
                                    </a:cubicBezTo>
                                    <a:cubicBezTo>
                                      <a:pt x="17673" y="11318"/>
                                      <a:pt x="17738" y="11275"/>
                                      <a:pt x="17770" y="11232"/>
                                    </a:cubicBezTo>
                                    <a:cubicBezTo>
                                      <a:pt x="17770" y="11362"/>
                                      <a:pt x="17770" y="11491"/>
                                      <a:pt x="17738" y="11664"/>
                                    </a:cubicBezTo>
                                    <a:cubicBezTo>
                                      <a:pt x="17609" y="11621"/>
                                      <a:pt x="17544" y="11578"/>
                                      <a:pt x="17447" y="11534"/>
                                    </a:cubicBezTo>
                                    <a:cubicBezTo>
                                      <a:pt x="17447" y="11534"/>
                                      <a:pt x="17415" y="11578"/>
                                      <a:pt x="17415" y="11578"/>
                                    </a:cubicBezTo>
                                    <a:cubicBezTo>
                                      <a:pt x="17480" y="11664"/>
                                      <a:pt x="17512" y="11707"/>
                                      <a:pt x="17576" y="11794"/>
                                    </a:cubicBezTo>
                                    <a:cubicBezTo>
                                      <a:pt x="17576" y="11966"/>
                                      <a:pt x="17480" y="12096"/>
                                      <a:pt x="17512" y="12312"/>
                                    </a:cubicBezTo>
                                    <a:cubicBezTo>
                                      <a:pt x="17544" y="12485"/>
                                      <a:pt x="17383" y="12701"/>
                                      <a:pt x="17351" y="12874"/>
                                    </a:cubicBezTo>
                                    <a:cubicBezTo>
                                      <a:pt x="17254" y="13176"/>
                                      <a:pt x="17157" y="13478"/>
                                      <a:pt x="17093" y="13781"/>
                                    </a:cubicBezTo>
                                    <a:cubicBezTo>
                                      <a:pt x="16964" y="14213"/>
                                      <a:pt x="16803" y="14602"/>
                                      <a:pt x="16641" y="14990"/>
                                    </a:cubicBezTo>
                                    <a:cubicBezTo>
                                      <a:pt x="16512" y="15336"/>
                                      <a:pt x="16351" y="15682"/>
                                      <a:pt x="16190" y="15984"/>
                                    </a:cubicBezTo>
                                    <a:cubicBezTo>
                                      <a:pt x="16222" y="16243"/>
                                      <a:pt x="16029" y="16243"/>
                                      <a:pt x="15964" y="16459"/>
                                    </a:cubicBezTo>
                                    <a:cubicBezTo>
                                      <a:pt x="15932" y="16632"/>
                                      <a:pt x="15835" y="16762"/>
                                      <a:pt x="15771" y="16891"/>
                                    </a:cubicBezTo>
                                    <a:cubicBezTo>
                                      <a:pt x="15578" y="17194"/>
                                      <a:pt x="15449" y="17539"/>
                                      <a:pt x="15223" y="17842"/>
                                    </a:cubicBezTo>
                                    <a:cubicBezTo>
                                      <a:pt x="15126" y="17971"/>
                                      <a:pt x="15094" y="18187"/>
                                      <a:pt x="14997" y="18274"/>
                                    </a:cubicBezTo>
                                    <a:cubicBezTo>
                                      <a:pt x="14836" y="18360"/>
                                      <a:pt x="14836" y="18576"/>
                                      <a:pt x="14739" y="18706"/>
                                    </a:cubicBezTo>
                                    <a:cubicBezTo>
                                      <a:pt x="14643" y="18792"/>
                                      <a:pt x="14578" y="18878"/>
                                      <a:pt x="14514" y="18965"/>
                                    </a:cubicBezTo>
                                    <a:cubicBezTo>
                                      <a:pt x="14449" y="19051"/>
                                      <a:pt x="14417" y="19181"/>
                                      <a:pt x="14352" y="19310"/>
                                    </a:cubicBezTo>
                                    <a:cubicBezTo>
                                      <a:pt x="14223" y="19526"/>
                                      <a:pt x="14095" y="19786"/>
                                      <a:pt x="13901" y="19915"/>
                                    </a:cubicBezTo>
                                    <a:cubicBezTo>
                                      <a:pt x="13804" y="20002"/>
                                      <a:pt x="13804" y="20174"/>
                                      <a:pt x="13708" y="20261"/>
                                    </a:cubicBezTo>
                                    <a:cubicBezTo>
                                      <a:pt x="13611" y="20347"/>
                                      <a:pt x="13514" y="20434"/>
                                      <a:pt x="13450" y="20563"/>
                                    </a:cubicBezTo>
                                    <a:cubicBezTo>
                                      <a:pt x="13224" y="20866"/>
                                      <a:pt x="12966" y="21125"/>
                                      <a:pt x="12805" y="21470"/>
                                    </a:cubicBezTo>
                                    <a:cubicBezTo>
                                      <a:pt x="12740" y="21600"/>
                                      <a:pt x="12644" y="21470"/>
                                      <a:pt x="12579" y="21600"/>
                                    </a:cubicBezTo>
                                    <a:lnTo>
                                      <a:pt x="13869" y="21600"/>
                                    </a:lnTo>
                                    <a:cubicBezTo>
                                      <a:pt x="13998" y="21514"/>
                                      <a:pt x="14127" y="21427"/>
                                      <a:pt x="14256" y="21298"/>
                                    </a:cubicBezTo>
                                    <a:cubicBezTo>
                                      <a:pt x="14352" y="21211"/>
                                      <a:pt x="14449" y="21038"/>
                                      <a:pt x="14546" y="20995"/>
                                    </a:cubicBezTo>
                                    <a:cubicBezTo>
                                      <a:pt x="14675" y="20909"/>
                                      <a:pt x="14707" y="20693"/>
                                      <a:pt x="14868" y="20693"/>
                                    </a:cubicBezTo>
                                    <a:cubicBezTo>
                                      <a:pt x="15320" y="20174"/>
                                      <a:pt x="15835" y="19786"/>
                                      <a:pt x="16255" y="19181"/>
                                    </a:cubicBezTo>
                                    <a:cubicBezTo>
                                      <a:pt x="16351" y="19051"/>
                                      <a:pt x="16480" y="18922"/>
                                      <a:pt x="16577" y="18792"/>
                                    </a:cubicBezTo>
                                    <a:cubicBezTo>
                                      <a:pt x="16770" y="18533"/>
                                      <a:pt x="16932" y="18230"/>
                                      <a:pt x="17157" y="17971"/>
                                    </a:cubicBezTo>
                                    <a:cubicBezTo>
                                      <a:pt x="17254" y="17842"/>
                                      <a:pt x="17383" y="17755"/>
                                      <a:pt x="17480" y="17626"/>
                                    </a:cubicBezTo>
                                    <a:cubicBezTo>
                                      <a:pt x="17802" y="17107"/>
                                      <a:pt x="18124" y="16589"/>
                                      <a:pt x="18479" y="16070"/>
                                    </a:cubicBezTo>
                                    <a:cubicBezTo>
                                      <a:pt x="18576" y="15941"/>
                                      <a:pt x="18672" y="15768"/>
                                      <a:pt x="18769" y="15638"/>
                                    </a:cubicBezTo>
                                    <a:cubicBezTo>
                                      <a:pt x="18834" y="15509"/>
                                      <a:pt x="18930" y="15379"/>
                                      <a:pt x="18963" y="15163"/>
                                    </a:cubicBezTo>
                                    <a:cubicBezTo>
                                      <a:pt x="18995" y="14990"/>
                                      <a:pt x="19156" y="14861"/>
                                      <a:pt x="19221" y="14731"/>
                                    </a:cubicBezTo>
                                    <a:cubicBezTo>
                                      <a:pt x="19221" y="14731"/>
                                      <a:pt x="19253" y="14688"/>
                                      <a:pt x="19253" y="14645"/>
                                    </a:cubicBezTo>
                                    <a:cubicBezTo>
                                      <a:pt x="19317" y="14515"/>
                                      <a:pt x="19382" y="14429"/>
                                      <a:pt x="19446" y="14299"/>
                                    </a:cubicBezTo>
                                    <a:cubicBezTo>
                                      <a:pt x="19607" y="13997"/>
                                      <a:pt x="19769" y="13694"/>
                                      <a:pt x="19898" y="13349"/>
                                    </a:cubicBezTo>
                                    <a:cubicBezTo>
                                      <a:pt x="19994" y="13133"/>
                                      <a:pt x="20059" y="12830"/>
                                      <a:pt x="20188" y="12658"/>
                                    </a:cubicBezTo>
                                    <a:cubicBezTo>
                                      <a:pt x="20381" y="12398"/>
                                      <a:pt x="20478" y="12053"/>
                                      <a:pt x="20607" y="11750"/>
                                    </a:cubicBezTo>
                                    <a:cubicBezTo>
                                      <a:pt x="20768" y="11362"/>
                                      <a:pt x="20897" y="10930"/>
                                      <a:pt x="21026" y="10498"/>
                                    </a:cubicBezTo>
                                    <a:cubicBezTo>
                                      <a:pt x="20961" y="10325"/>
                                      <a:pt x="21219" y="10238"/>
                                      <a:pt x="21090" y="10066"/>
                                    </a:cubicBezTo>
                                    <a:cubicBezTo>
                                      <a:pt x="21219" y="9979"/>
                                      <a:pt x="21252" y="9806"/>
                                      <a:pt x="21252" y="9634"/>
                                    </a:cubicBezTo>
                                    <a:cubicBezTo>
                                      <a:pt x="21284" y="9418"/>
                                      <a:pt x="21316" y="9158"/>
                                      <a:pt x="21413" y="8942"/>
                                    </a:cubicBezTo>
                                    <a:cubicBezTo>
                                      <a:pt x="21413" y="8899"/>
                                      <a:pt x="21381" y="8856"/>
                                      <a:pt x="21348" y="8770"/>
                                    </a:cubicBezTo>
                                    <a:cubicBezTo>
                                      <a:pt x="21445" y="8683"/>
                                      <a:pt x="21510" y="8597"/>
                                      <a:pt x="21477" y="8424"/>
                                    </a:cubicBezTo>
                                    <a:cubicBezTo>
                                      <a:pt x="21445" y="8294"/>
                                      <a:pt x="21477" y="8122"/>
                                      <a:pt x="21510" y="7992"/>
                                    </a:cubicBezTo>
                                    <a:cubicBezTo>
                                      <a:pt x="21574" y="7819"/>
                                      <a:pt x="21413" y="7733"/>
                                      <a:pt x="21445" y="7603"/>
                                    </a:cubicBezTo>
                                    <a:cubicBezTo>
                                      <a:pt x="21445" y="7560"/>
                                      <a:pt x="21445" y="7517"/>
                                      <a:pt x="21445" y="7517"/>
                                    </a:cubicBezTo>
                                    <a:cubicBezTo>
                                      <a:pt x="21574" y="7344"/>
                                      <a:pt x="21477" y="7085"/>
                                      <a:pt x="21542" y="6869"/>
                                    </a:cubicBezTo>
                                    <a:cubicBezTo>
                                      <a:pt x="21542" y="6696"/>
                                      <a:pt x="21477" y="6523"/>
                                      <a:pt x="21445" y="6437"/>
                                    </a:cubicBezTo>
                                    <a:close/>
                                    <a:moveTo>
                                      <a:pt x="15223" y="19094"/>
                                    </a:moveTo>
                                    <a:cubicBezTo>
                                      <a:pt x="15352" y="18965"/>
                                      <a:pt x="15352" y="18965"/>
                                      <a:pt x="15449" y="18662"/>
                                    </a:cubicBezTo>
                                    <a:cubicBezTo>
                                      <a:pt x="15352" y="18749"/>
                                      <a:pt x="15159" y="18792"/>
                                      <a:pt x="15223" y="19094"/>
                                    </a:cubicBezTo>
                                    <a:close/>
                                    <a:moveTo>
                                      <a:pt x="17802" y="13262"/>
                                    </a:moveTo>
                                    <a:cubicBezTo>
                                      <a:pt x="17770" y="13262"/>
                                      <a:pt x="17673" y="13262"/>
                                      <a:pt x="17673" y="13262"/>
                                    </a:cubicBezTo>
                                    <a:cubicBezTo>
                                      <a:pt x="17641" y="13478"/>
                                      <a:pt x="17448" y="13608"/>
                                      <a:pt x="17448" y="13824"/>
                                    </a:cubicBezTo>
                                    <a:cubicBezTo>
                                      <a:pt x="17448" y="13954"/>
                                      <a:pt x="17415" y="14126"/>
                                      <a:pt x="17383" y="14170"/>
                                    </a:cubicBezTo>
                                    <a:cubicBezTo>
                                      <a:pt x="17157" y="14299"/>
                                      <a:pt x="17222" y="14558"/>
                                      <a:pt x="17125" y="14861"/>
                                    </a:cubicBezTo>
                                    <a:cubicBezTo>
                                      <a:pt x="17222" y="14818"/>
                                      <a:pt x="17254" y="14818"/>
                                      <a:pt x="17254" y="14774"/>
                                    </a:cubicBezTo>
                                    <a:cubicBezTo>
                                      <a:pt x="17383" y="14472"/>
                                      <a:pt x="17512" y="14170"/>
                                      <a:pt x="17641" y="13867"/>
                                    </a:cubicBezTo>
                                    <a:cubicBezTo>
                                      <a:pt x="17577" y="13608"/>
                                      <a:pt x="17770" y="13522"/>
                                      <a:pt x="17834" y="13349"/>
                                    </a:cubicBezTo>
                                    <a:cubicBezTo>
                                      <a:pt x="17802" y="13349"/>
                                      <a:pt x="17802" y="13306"/>
                                      <a:pt x="17802" y="13262"/>
                                    </a:cubicBezTo>
                                    <a:close/>
                                    <a:moveTo>
                                      <a:pt x="13418" y="8856"/>
                                    </a:moveTo>
                                    <a:cubicBezTo>
                                      <a:pt x="13450" y="8770"/>
                                      <a:pt x="13514" y="8640"/>
                                      <a:pt x="13547" y="8554"/>
                                    </a:cubicBezTo>
                                    <a:cubicBezTo>
                                      <a:pt x="13547" y="8554"/>
                                      <a:pt x="13547" y="8510"/>
                                      <a:pt x="13514" y="8467"/>
                                    </a:cubicBezTo>
                                    <a:cubicBezTo>
                                      <a:pt x="13450" y="8467"/>
                                      <a:pt x="13418" y="8467"/>
                                      <a:pt x="13353" y="8467"/>
                                    </a:cubicBezTo>
                                    <a:cubicBezTo>
                                      <a:pt x="13353" y="8597"/>
                                      <a:pt x="13353" y="8726"/>
                                      <a:pt x="13353" y="8813"/>
                                    </a:cubicBezTo>
                                    <a:cubicBezTo>
                                      <a:pt x="13385" y="8856"/>
                                      <a:pt x="13385" y="8856"/>
                                      <a:pt x="13418" y="8856"/>
                                    </a:cubicBezTo>
                                    <a:cubicBezTo>
                                      <a:pt x="13418" y="8856"/>
                                      <a:pt x="13418" y="8856"/>
                                      <a:pt x="13418" y="8856"/>
                                    </a:cubicBezTo>
                                    <a:close/>
                                    <a:moveTo>
                                      <a:pt x="14320" y="9245"/>
                                    </a:moveTo>
                                    <a:cubicBezTo>
                                      <a:pt x="14385" y="9245"/>
                                      <a:pt x="14449" y="9245"/>
                                      <a:pt x="14482" y="9158"/>
                                    </a:cubicBezTo>
                                    <a:cubicBezTo>
                                      <a:pt x="14578" y="8942"/>
                                      <a:pt x="14675" y="8726"/>
                                      <a:pt x="14611" y="8467"/>
                                    </a:cubicBezTo>
                                    <a:cubicBezTo>
                                      <a:pt x="14514" y="8683"/>
                                      <a:pt x="14417" y="8942"/>
                                      <a:pt x="14288" y="9158"/>
                                    </a:cubicBezTo>
                                    <a:cubicBezTo>
                                      <a:pt x="14288" y="9202"/>
                                      <a:pt x="14288" y="9202"/>
                                      <a:pt x="14320" y="9245"/>
                                    </a:cubicBezTo>
                                    <a:close/>
                                    <a:moveTo>
                                      <a:pt x="13128" y="11318"/>
                                    </a:moveTo>
                                    <a:cubicBezTo>
                                      <a:pt x="12999" y="11362"/>
                                      <a:pt x="12934" y="11491"/>
                                      <a:pt x="12870" y="11664"/>
                                    </a:cubicBezTo>
                                    <a:cubicBezTo>
                                      <a:pt x="13095" y="11664"/>
                                      <a:pt x="13192" y="11448"/>
                                      <a:pt x="13353" y="11405"/>
                                    </a:cubicBezTo>
                                    <a:cubicBezTo>
                                      <a:pt x="13353" y="11405"/>
                                      <a:pt x="13385" y="11362"/>
                                      <a:pt x="13418" y="11318"/>
                                    </a:cubicBezTo>
                                    <a:cubicBezTo>
                                      <a:pt x="13385" y="11232"/>
                                      <a:pt x="13385" y="11146"/>
                                      <a:pt x="13321" y="10973"/>
                                    </a:cubicBezTo>
                                    <a:cubicBezTo>
                                      <a:pt x="13289" y="11146"/>
                                      <a:pt x="13256" y="11275"/>
                                      <a:pt x="13128" y="11318"/>
                                    </a:cubicBezTo>
                                    <a:close/>
                                    <a:moveTo>
                                      <a:pt x="20607" y="6394"/>
                                    </a:moveTo>
                                    <a:lnTo>
                                      <a:pt x="20607" y="6394"/>
                                    </a:lnTo>
                                    <a:cubicBezTo>
                                      <a:pt x="20607" y="6350"/>
                                      <a:pt x="20607" y="6350"/>
                                      <a:pt x="20607" y="6394"/>
                                    </a:cubicBezTo>
                                    <a:cubicBezTo>
                                      <a:pt x="20607" y="6350"/>
                                      <a:pt x="20607" y="6350"/>
                                      <a:pt x="20607" y="6394"/>
                                    </a:cubicBezTo>
                                    <a:cubicBezTo>
                                      <a:pt x="20607" y="6350"/>
                                      <a:pt x="20607" y="6394"/>
                                      <a:pt x="20607" y="6394"/>
                                    </a:cubicBezTo>
                                    <a:close/>
                                    <a:moveTo>
                                      <a:pt x="20575" y="5054"/>
                                    </a:moveTo>
                                    <a:cubicBezTo>
                                      <a:pt x="20478" y="4968"/>
                                      <a:pt x="20381" y="4925"/>
                                      <a:pt x="20188" y="4968"/>
                                    </a:cubicBezTo>
                                    <a:cubicBezTo>
                                      <a:pt x="20381" y="5098"/>
                                      <a:pt x="20446" y="5227"/>
                                      <a:pt x="20381" y="5443"/>
                                    </a:cubicBezTo>
                                    <a:cubicBezTo>
                                      <a:pt x="20381" y="5486"/>
                                      <a:pt x="20381" y="5573"/>
                                      <a:pt x="20381" y="5616"/>
                                    </a:cubicBezTo>
                                    <a:cubicBezTo>
                                      <a:pt x="20446" y="5832"/>
                                      <a:pt x="20381" y="6005"/>
                                      <a:pt x="20414" y="6221"/>
                                    </a:cubicBezTo>
                                    <a:cubicBezTo>
                                      <a:pt x="20478" y="6264"/>
                                      <a:pt x="20543" y="6307"/>
                                      <a:pt x="20607" y="6350"/>
                                    </a:cubicBezTo>
                                    <a:cubicBezTo>
                                      <a:pt x="20607" y="6350"/>
                                      <a:pt x="20639" y="6307"/>
                                      <a:pt x="20639" y="6307"/>
                                    </a:cubicBezTo>
                                    <a:cubicBezTo>
                                      <a:pt x="20639" y="6221"/>
                                      <a:pt x="20607" y="5702"/>
                                      <a:pt x="20575" y="5573"/>
                                    </a:cubicBezTo>
                                    <a:cubicBezTo>
                                      <a:pt x="20575" y="5530"/>
                                      <a:pt x="20575" y="5443"/>
                                      <a:pt x="20575" y="5400"/>
                                    </a:cubicBezTo>
                                    <a:cubicBezTo>
                                      <a:pt x="20575" y="5270"/>
                                      <a:pt x="20575" y="5184"/>
                                      <a:pt x="20575" y="5054"/>
                                    </a:cubicBezTo>
                                    <a:close/>
                                    <a:moveTo>
                                      <a:pt x="19833" y="4493"/>
                                    </a:moveTo>
                                    <a:cubicBezTo>
                                      <a:pt x="19962" y="4190"/>
                                      <a:pt x="19930" y="3931"/>
                                      <a:pt x="19962" y="3629"/>
                                    </a:cubicBezTo>
                                    <a:cubicBezTo>
                                      <a:pt x="19737" y="3629"/>
                                      <a:pt x="19866" y="3931"/>
                                      <a:pt x="19737" y="4018"/>
                                    </a:cubicBezTo>
                                    <a:cubicBezTo>
                                      <a:pt x="19801" y="4147"/>
                                      <a:pt x="19672" y="4320"/>
                                      <a:pt x="19833" y="4493"/>
                                    </a:cubicBezTo>
                                    <a:close/>
                                    <a:moveTo>
                                      <a:pt x="20639" y="6912"/>
                                    </a:moveTo>
                                    <a:cubicBezTo>
                                      <a:pt x="20639" y="6696"/>
                                      <a:pt x="20607" y="6566"/>
                                      <a:pt x="20607" y="6394"/>
                                    </a:cubicBezTo>
                                    <a:cubicBezTo>
                                      <a:pt x="20575" y="6523"/>
                                      <a:pt x="20510" y="6610"/>
                                      <a:pt x="20478" y="6739"/>
                                    </a:cubicBezTo>
                                    <a:cubicBezTo>
                                      <a:pt x="20543" y="6782"/>
                                      <a:pt x="20575" y="6826"/>
                                      <a:pt x="20639" y="6912"/>
                                    </a:cubicBezTo>
                                    <a:close/>
                                    <a:moveTo>
                                      <a:pt x="11290" y="13781"/>
                                    </a:moveTo>
                                    <a:cubicBezTo>
                                      <a:pt x="11387" y="13738"/>
                                      <a:pt x="11516" y="13651"/>
                                      <a:pt x="11612" y="13608"/>
                                    </a:cubicBezTo>
                                    <a:cubicBezTo>
                                      <a:pt x="11612" y="13565"/>
                                      <a:pt x="11612" y="13565"/>
                                      <a:pt x="11580" y="13522"/>
                                    </a:cubicBezTo>
                                    <a:cubicBezTo>
                                      <a:pt x="11387" y="13608"/>
                                      <a:pt x="11387" y="13608"/>
                                      <a:pt x="11290" y="13781"/>
                                    </a:cubicBezTo>
                                    <a:close/>
                                    <a:moveTo>
                                      <a:pt x="11612" y="6437"/>
                                    </a:moveTo>
                                    <a:cubicBezTo>
                                      <a:pt x="11645" y="6394"/>
                                      <a:pt x="11612" y="6307"/>
                                      <a:pt x="11612" y="6221"/>
                                    </a:cubicBezTo>
                                    <a:cubicBezTo>
                                      <a:pt x="11516" y="6264"/>
                                      <a:pt x="11419" y="6264"/>
                                      <a:pt x="11354" y="6350"/>
                                    </a:cubicBezTo>
                                    <a:cubicBezTo>
                                      <a:pt x="11258" y="6523"/>
                                      <a:pt x="11096" y="6610"/>
                                      <a:pt x="11000" y="6826"/>
                                    </a:cubicBezTo>
                                    <a:cubicBezTo>
                                      <a:pt x="10903" y="6998"/>
                                      <a:pt x="10742" y="7085"/>
                                      <a:pt x="10677" y="7301"/>
                                    </a:cubicBezTo>
                                    <a:cubicBezTo>
                                      <a:pt x="10581" y="7560"/>
                                      <a:pt x="10291" y="7646"/>
                                      <a:pt x="10226" y="7992"/>
                                    </a:cubicBezTo>
                                    <a:cubicBezTo>
                                      <a:pt x="10033" y="7992"/>
                                      <a:pt x="10033" y="8294"/>
                                      <a:pt x="9936" y="8424"/>
                                    </a:cubicBezTo>
                                    <a:cubicBezTo>
                                      <a:pt x="9839" y="8597"/>
                                      <a:pt x="9775" y="8813"/>
                                      <a:pt x="9678" y="8942"/>
                                    </a:cubicBezTo>
                                    <a:cubicBezTo>
                                      <a:pt x="9613" y="9072"/>
                                      <a:pt x="9613" y="9288"/>
                                      <a:pt x="9549" y="9461"/>
                                    </a:cubicBezTo>
                                    <a:cubicBezTo>
                                      <a:pt x="9388" y="9547"/>
                                      <a:pt x="9388" y="9547"/>
                                      <a:pt x="9485" y="9720"/>
                                    </a:cubicBezTo>
                                    <a:cubicBezTo>
                                      <a:pt x="9323" y="9893"/>
                                      <a:pt x="9227" y="10152"/>
                                      <a:pt x="9291" y="10411"/>
                                    </a:cubicBezTo>
                                    <a:cubicBezTo>
                                      <a:pt x="9388" y="10714"/>
                                      <a:pt x="9517" y="10843"/>
                                      <a:pt x="9775" y="10800"/>
                                    </a:cubicBezTo>
                                    <a:cubicBezTo>
                                      <a:pt x="9871" y="10670"/>
                                      <a:pt x="9936" y="10584"/>
                                      <a:pt x="10000" y="10498"/>
                                    </a:cubicBezTo>
                                    <a:cubicBezTo>
                                      <a:pt x="10065" y="10411"/>
                                      <a:pt x="10194" y="10368"/>
                                      <a:pt x="10162" y="10282"/>
                                    </a:cubicBezTo>
                                    <a:cubicBezTo>
                                      <a:pt x="10129" y="10022"/>
                                      <a:pt x="10323" y="9979"/>
                                      <a:pt x="10387" y="9893"/>
                                    </a:cubicBezTo>
                                    <a:cubicBezTo>
                                      <a:pt x="10387" y="9720"/>
                                      <a:pt x="10387" y="9547"/>
                                      <a:pt x="10419" y="9547"/>
                                    </a:cubicBezTo>
                                    <a:cubicBezTo>
                                      <a:pt x="10613" y="9504"/>
                                      <a:pt x="10581" y="9245"/>
                                      <a:pt x="10613" y="9115"/>
                                    </a:cubicBezTo>
                                    <a:cubicBezTo>
                                      <a:pt x="10677" y="8899"/>
                                      <a:pt x="10774" y="8683"/>
                                      <a:pt x="10839" y="8467"/>
                                    </a:cubicBezTo>
                                    <a:cubicBezTo>
                                      <a:pt x="10903" y="8294"/>
                                      <a:pt x="10968" y="8078"/>
                                      <a:pt x="11000" y="7906"/>
                                    </a:cubicBezTo>
                                    <a:cubicBezTo>
                                      <a:pt x="11032" y="7776"/>
                                      <a:pt x="11032" y="7560"/>
                                      <a:pt x="11129" y="7474"/>
                                    </a:cubicBezTo>
                                    <a:cubicBezTo>
                                      <a:pt x="11322" y="7171"/>
                                      <a:pt x="11354" y="6739"/>
                                      <a:pt x="11612" y="6437"/>
                                    </a:cubicBezTo>
                                    <a:close/>
                                    <a:moveTo>
                                      <a:pt x="10323" y="9461"/>
                                    </a:moveTo>
                                    <a:cubicBezTo>
                                      <a:pt x="10258" y="9504"/>
                                      <a:pt x="10258" y="9634"/>
                                      <a:pt x="10226" y="9720"/>
                                    </a:cubicBezTo>
                                    <a:cubicBezTo>
                                      <a:pt x="10097" y="10109"/>
                                      <a:pt x="9871" y="10454"/>
                                      <a:pt x="9581" y="10541"/>
                                    </a:cubicBezTo>
                                    <a:cubicBezTo>
                                      <a:pt x="9388" y="10282"/>
                                      <a:pt x="9581" y="10022"/>
                                      <a:pt x="9549" y="9720"/>
                                    </a:cubicBezTo>
                                    <a:cubicBezTo>
                                      <a:pt x="9549" y="9720"/>
                                      <a:pt x="9549" y="9677"/>
                                      <a:pt x="9549" y="9677"/>
                                    </a:cubicBezTo>
                                    <a:cubicBezTo>
                                      <a:pt x="9742" y="9590"/>
                                      <a:pt x="9710" y="9288"/>
                                      <a:pt x="9807" y="9115"/>
                                    </a:cubicBezTo>
                                    <a:cubicBezTo>
                                      <a:pt x="9839" y="9115"/>
                                      <a:pt x="9904" y="9072"/>
                                      <a:pt x="9936" y="9072"/>
                                    </a:cubicBezTo>
                                    <a:cubicBezTo>
                                      <a:pt x="10226" y="9029"/>
                                      <a:pt x="10226" y="9029"/>
                                      <a:pt x="10419" y="8683"/>
                                    </a:cubicBezTo>
                                    <a:cubicBezTo>
                                      <a:pt x="10452" y="8856"/>
                                      <a:pt x="10452" y="8986"/>
                                      <a:pt x="10452" y="9072"/>
                                    </a:cubicBezTo>
                                    <a:cubicBezTo>
                                      <a:pt x="10484" y="9288"/>
                                      <a:pt x="10387" y="9374"/>
                                      <a:pt x="10323" y="9461"/>
                                    </a:cubicBezTo>
                                    <a:close/>
                                    <a:moveTo>
                                      <a:pt x="10742" y="8208"/>
                                    </a:moveTo>
                                    <a:cubicBezTo>
                                      <a:pt x="10710" y="8035"/>
                                      <a:pt x="10516" y="8078"/>
                                      <a:pt x="10581" y="7862"/>
                                    </a:cubicBezTo>
                                    <a:cubicBezTo>
                                      <a:pt x="10645" y="7906"/>
                                      <a:pt x="10742" y="7906"/>
                                      <a:pt x="10839" y="7949"/>
                                    </a:cubicBezTo>
                                    <a:cubicBezTo>
                                      <a:pt x="10806" y="8078"/>
                                      <a:pt x="10774" y="8122"/>
                                      <a:pt x="10742" y="8208"/>
                                    </a:cubicBezTo>
                                    <a:close/>
                                    <a:moveTo>
                                      <a:pt x="10903" y="7733"/>
                                    </a:moveTo>
                                    <a:cubicBezTo>
                                      <a:pt x="10806" y="7776"/>
                                      <a:pt x="10742" y="7733"/>
                                      <a:pt x="10677" y="7560"/>
                                    </a:cubicBezTo>
                                    <a:cubicBezTo>
                                      <a:pt x="10774" y="7560"/>
                                      <a:pt x="10871" y="7560"/>
                                      <a:pt x="10968" y="7517"/>
                                    </a:cubicBezTo>
                                    <a:cubicBezTo>
                                      <a:pt x="10935" y="7603"/>
                                      <a:pt x="10935" y="7690"/>
                                      <a:pt x="10903" y="7733"/>
                                    </a:cubicBezTo>
                                    <a:close/>
                                    <a:moveTo>
                                      <a:pt x="10871" y="19138"/>
                                    </a:moveTo>
                                    <a:cubicBezTo>
                                      <a:pt x="10935" y="19138"/>
                                      <a:pt x="11000" y="19181"/>
                                      <a:pt x="11064" y="19181"/>
                                    </a:cubicBezTo>
                                    <a:cubicBezTo>
                                      <a:pt x="11064" y="19094"/>
                                      <a:pt x="11064" y="19008"/>
                                      <a:pt x="11032" y="18878"/>
                                    </a:cubicBezTo>
                                    <a:cubicBezTo>
                                      <a:pt x="10968" y="18965"/>
                                      <a:pt x="10935" y="19051"/>
                                      <a:pt x="10871" y="19138"/>
                                    </a:cubicBezTo>
                                    <a:close/>
                                    <a:moveTo>
                                      <a:pt x="11161" y="11146"/>
                                    </a:moveTo>
                                    <a:cubicBezTo>
                                      <a:pt x="11290" y="11059"/>
                                      <a:pt x="11387" y="10973"/>
                                      <a:pt x="11451" y="10930"/>
                                    </a:cubicBezTo>
                                    <a:cubicBezTo>
                                      <a:pt x="11193" y="10886"/>
                                      <a:pt x="11193" y="10886"/>
                                      <a:pt x="11161" y="11146"/>
                                    </a:cubicBezTo>
                                    <a:close/>
                                    <a:moveTo>
                                      <a:pt x="14707" y="6437"/>
                                    </a:moveTo>
                                    <a:cubicBezTo>
                                      <a:pt x="14739" y="6178"/>
                                      <a:pt x="14772" y="5962"/>
                                      <a:pt x="14772" y="5702"/>
                                    </a:cubicBezTo>
                                    <a:cubicBezTo>
                                      <a:pt x="14707" y="5702"/>
                                      <a:pt x="14643" y="5702"/>
                                      <a:pt x="14611" y="5746"/>
                                    </a:cubicBezTo>
                                    <a:cubicBezTo>
                                      <a:pt x="14578" y="5789"/>
                                      <a:pt x="14514" y="5918"/>
                                      <a:pt x="14546" y="5962"/>
                                    </a:cubicBezTo>
                                    <a:cubicBezTo>
                                      <a:pt x="14611" y="6178"/>
                                      <a:pt x="14578" y="6350"/>
                                      <a:pt x="14546" y="6653"/>
                                    </a:cubicBezTo>
                                    <a:cubicBezTo>
                                      <a:pt x="14643" y="6523"/>
                                      <a:pt x="14707" y="6480"/>
                                      <a:pt x="14707" y="6437"/>
                                    </a:cubicBezTo>
                                    <a:close/>
                                    <a:moveTo>
                                      <a:pt x="10162" y="21038"/>
                                    </a:moveTo>
                                    <a:cubicBezTo>
                                      <a:pt x="10419" y="21298"/>
                                      <a:pt x="10516" y="20995"/>
                                      <a:pt x="10677" y="20866"/>
                                    </a:cubicBezTo>
                                    <a:cubicBezTo>
                                      <a:pt x="10484" y="20779"/>
                                      <a:pt x="10355" y="20995"/>
                                      <a:pt x="10162" y="21038"/>
                                    </a:cubicBezTo>
                                    <a:close/>
                                    <a:moveTo>
                                      <a:pt x="12612" y="2938"/>
                                    </a:moveTo>
                                    <a:cubicBezTo>
                                      <a:pt x="12741" y="2722"/>
                                      <a:pt x="12934" y="2592"/>
                                      <a:pt x="13095" y="2419"/>
                                    </a:cubicBezTo>
                                    <a:cubicBezTo>
                                      <a:pt x="13321" y="2203"/>
                                      <a:pt x="13514" y="1987"/>
                                      <a:pt x="13643" y="1685"/>
                                    </a:cubicBezTo>
                                    <a:cubicBezTo>
                                      <a:pt x="13740" y="1512"/>
                                      <a:pt x="13837" y="1598"/>
                                      <a:pt x="13934" y="1512"/>
                                    </a:cubicBezTo>
                                    <a:cubicBezTo>
                                      <a:pt x="14191" y="1296"/>
                                      <a:pt x="14449" y="994"/>
                                      <a:pt x="14707" y="734"/>
                                    </a:cubicBezTo>
                                    <a:cubicBezTo>
                                      <a:pt x="14804" y="648"/>
                                      <a:pt x="14836" y="432"/>
                                      <a:pt x="14997" y="605"/>
                                    </a:cubicBezTo>
                                    <a:cubicBezTo>
                                      <a:pt x="15094" y="518"/>
                                      <a:pt x="15159" y="389"/>
                                      <a:pt x="15255" y="302"/>
                                    </a:cubicBezTo>
                                    <a:cubicBezTo>
                                      <a:pt x="15320" y="216"/>
                                      <a:pt x="15384" y="130"/>
                                      <a:pt x="15449" y="43"/>
                                    </a:cubicBezTo>
                                    <a:lnTo>
                                      <a:pt x="14482" y="43"/>
                                    </a:lnTo>
                                    <a:cubicBezTo>
                                      <a:pt x="14256" y="346"/>
                                      <a:pt x="13998" y="605"/>
                                      <a:pt x="13805" y="907"/>
                                    </a:cubicBezTo>
                                    <a:cubicBezTo>
                                      <a:pt x="13708" y="1037"/>
                                      <a:pt x="13579" y="1080"/>
                                      <a:pt x="13514" y="1210"/>
                                    </a:cubicBezTo>
                                    <a:cubicBezTo>
                                      <a:pt x="13385" y="1469"/>
                                      <a:pt x="13160" y="1642"/>
                                      <a:pt x="12999" y="1858"/>
                                    </a:cubicBezTo>
                                    <a:cubicBezTo>
                                      <a:pt x="12934" y="1944"/>
                                      <a:pt x="12870" y="2030"/>
                                      <a:pt x="12805" y="2117"/>
                                    </a:cubicBezTo>
                                    <a:cubicBezTo>
                                      <a:pt x="12741" y="2203"/>
                                      <a:pt x="12676" y="2290"/>
                                      <a:pt x="12612" y="2376"/>
                                    </a:cubicBezTo>
                                    <a:cubicBezTo>
                                      <a:pt x="12418" y="2592"/>
                                      <a:pt x="12257" y="2851"/>
                                      <a:pt x="12064" y="3067"/>
                                    </a:cubicBezTo>
                                    <a:cubicBezTo>
                                      <a:pt x="11870" y="3283"/>
                                      <a:pt x="11741" y="3586"/>
                                      <a:pt x="11516" y="3715"/>
                                    </a:cubicBezTo>
                                    <a:cubicBezTo>
                                      <a:pt x="11258" y="4234"/>
                                      <a:pt x="10935" y="4622"/>
                                      <a:pt x="10613" y="5054"/>
                                    </a:cubicBezTo>
                                    <a:cubicBezTo>
                                      <a:pt x="10516" y="5184"/>
                                      <a:pt x="10419" y="5270"/>
                                      <a:pt x="10355" y="5400"/>
                                    </a:cubicBezTo>
                                    <a:cubicBezTo>
                                      <a:pt x="10194" y="5616"/>
                                      <a:pt x="10129" y="5918"/>
                                      <a:pt x="9904" y="6005"/>
                                    </a:cubicBezTo>
                                    <a:cubicBezTo>
                                      <a:pt x="9871" y="6005"/>
                                      <a:pt x="9807" y="6091"/>
                                      <a:pt x="9775" y="6178"/>
                                    </a:cubicBezTo>
                                    <a:cubicBezTo>
                                      <a:pt x="9613" y="6566"/>
                                      <a:pt x="9356" y="6739"/>
                                      <a:pt x="9162" y="7042"/>
                                    </a:cubicBezTo>
                                    <a:cubicBezTo>
                                      <a:pt x="8969" y="7344"/>
                                      <a:pt x="8743" y="7560"/>
                                      <a:pt x="8517" y="7862"/>
                                    </a:cubicBezTo>
                                    <a:cubicBezTo>
                                      <a:pt x="8324" y="8122"/>
                                      <a:pt x="8163" y="8424"/>
                                      <a:pt x="7937" y="8640"/>
                                    </a:cubicBezTo>
                                    <a:cubicBezTo>
                                      <a:pt x="7744" y="8813"/>
                                      <a:pt x="7711" y="9072"/>
                                      <a:pt x="7550" y="9288"/>
                                    </a:cubicBezTo>
                                    <a:cubicBezTo>
                                      <a:pt x="7421" y="9504"/>
                                      <a:pt x="7357" y="9763"/>
                                      <a:pt x="7196" y="9979"/>
                                    </a:cubicBezTo>
                                    <a:cubicBezTo>
                                      <a:pt x="7034" y="10195"/>
                                      <a:pt x="6970" y="10498"/>
                                      <a:pt x="6744" y="10627"/>
                                    </a:cubicBezTo>
                                    <a:cubicBezTo>
                                      <a:pt x="6712" y="10886"/>
                                      <a:pt x="6454" y="10843"/>
                                      <a:pt x="6390" y="11059"/>
                                    </a:cubicBezTo>
                                    <a:cubicBezTo>
                                      <a:pt x="6228" y="11016"/>
                                      <a:pt x="6196" y="11275"/>
                                      <a:pt x="6067" y="11318"/>
                                    </a:cubicBezTo>
                                    <a:cubicBezTo>
                                      <a:pt x="5938" y="11405"/>
                                      <a:pt x="5841" y="11578"/>
                                      <a:pt x="5713" y="11664"/>
                                    </a:cubicBezTo>
                                    <a:cubicBezTo>
                                      <a:pt x="5551" y="11794"/>
                                      <a:pt x="5422" y="11966"/>
                                      <a:pt x="5293" y="12182"/>
                                    </a:cubicBezTo>
                                    <a:cubicBezTo>
                                      <a:pt x="5100" y="12485"/>
                                      <a:pt x="4874" y="12701"/>
                                      <a:pt x="4681" y="12960"/>
                                    </a:cubicBezTo>
                                    <a:cubicBezTo>
                                      <a:pt x="4294" y="13478"/>
                                      <a:pt x="3875" y="13867"/>
                                      <a:pt x="3456" y="14342"/>
                                    </a:cubicBezTo>
                                    <a:cubicBezTo>
                                      <a:pt x="3327" y="14515"/>
                                      <a:pt x="3166" y="14645"/>
                                      <a:pt x="3037" y="14818"/>
                                    </a:cubicBezTo>
                                    <a:cubicBezTo>
                                      <a:pt x="2908" y="14990"/>
                                      <a:pt x="2747" y="15120"/>
                                      <a:pt x="2618" y="15293"/>
                                    </a:cubicBezTo>
                                    <a:cubicBezTo>
                                      <a:pt x="2360" y="15595"/>
                                      <a:pt x="2102" y="15854"/>
                                      <a:pt x="1844" y="16157"/>
                                    </a:cubicBezTo>
                                    <a:cubicBezTo>
                                      <a:pt x="1779" y="16200"/>
                                      <a:pt x="1747" y="16286"/>
                                      <a:pt x="1715" y="16330"/>
                                    </a:cubicBezTo>
                                    <a:cubicBezTo>
                                      <a:pt x="1586" y="16546"/>
                                      <a:pt x="1457" y="16675"/>
                                      <a:pt x="1296" y="16848"/>
                                    </a:cubicBezTo>
                                    <a:cubicBezTo>
                                      <a:pt x="1135" y="17021"/>
                                      <a:pt x="973" y="17237"/>
                                      <a:pt x="844" y="17453"/>
                                    </a:cubicBezTo>
                                    <a:cubicBezTo>
                                      <a:pt x="812" y="17539"/>
                                      <a:pt x="748" y="17582"/>
                                      <a:pt x="683" y="17669"/>
                                    </a:cubicBezTo>
                                    <a:cubicBezTo>
                                      <a:pt x="490" y="17885"/>
                                      <a:pt x="296" y="18101"/>
                                      <a:pt x="167" y="18360"/>
                                    </a:cubicBezTo>
                                    <a:cubicBezTo>
                                      <a:pt x="71" y="18533"/>
                                      <a:pt x="-26" y="18749"/>
                                      <a:pt x="6" y="19008"/>
                                    </a:cubicBezTo>
                                    <a:cubicBezTo>
                                      <a:pt x="103" y="19008"/>
                                      <a:pt x="200" y="19008"/>
                                      <a:pt x="264" y="19008"/>
                                    </a:cubicBezTo>
                                    <a:cubicBezTo>
                                      <a:pt x="329" y="19181"/>
                                      <a:pt x="393" y="19310"/>
                                      <a:pt x="458" y="19440"/>
                                    </a:cubicBezTo>
                                    <a:cubicBezTo>
                                      <a:pt x="587" y="19699"/>
                                      <a:pt x="683" y="19958"/>
                                      <a:pt x="909" y="20088"/>
                                    </a:cubicBezTo>
                                    <a:cubicBezTo>
                                      <a:pt x="1038" y="20174"/>
                                      <a:pt x="1135" y="20261"/>
                                      <a:pt x="1199" y="20477"/>
                                    </a:cubicBezTo>
                                    <a:cubicBezTo>
                                      <a:pt x="1264" y="20477"/>
                                      <a:pt x="1328" y="20434"/>
                                      <a:pt x="1360" y="20434"/>
                                    </a:cubicBezTo>
                                    <a:cubicBezTo>
                                      <a:pt x="1457" y="20520"/>
                                      <a:pt x="1425" y="20606"/>
                                      <a:pt x="1393" y="20736"/>
                                    </a:cubicBezTo>
                                    <a:cubicBezTo>
                                      <a:pt x="1425" y="20693"/>
                                      <a:pt x="1489" y="20650"/>
                                      <a:pt x="1521" y="20606"/>
                                    </a:cubicBezTo>
                                    <a:cubicBezTo>
                                      <a:pt x="1618" y="20693"/>
                                      <a:pt x="1747" y="20736"/>
                                      <a:pt x="1779" y="20952"/>
                                    </a:cubicBezTo>
                                    <a:cubicBezTo>
                                      <a:pt x="1779" y="20995"/>
                                      <a:pt x="1844" y="21038"/>
                                      <a:pt x="1876" y="21038"/>
                                    </a:cubicBezTo>
                                    <a:cubicBezTo>
                                      <a:pt x="2005" y="20952"/>
                                      <a:pt x="2070" y="21125"/>
                                      <a:pt x="2102" y="21211"/>
                                    </a:cubicBezTo>
                                    <a:cubicBezTo>
                                      <a:pt x="2134" y="21341"/>
                                      <a:pt x="2231" y="21384"/>
                                      <a:pt x="2295" y="21427"/>
                                    </a:cubicBezTo>
                                    <a:cubicBezTo>
                                      <a:pt x="2327" y="21427"/>
                                      <a:pt x="2424" y="21514"/>
                                      <a:pt x="2489" y="21600"/>
                                    </a:cubicBezTo>
                                    <a:lnTo>
                                      <a:pt x="3004" y="21600"/>
                                    </a:lnTo>
                                    <a:cubicBezTo>
                                      <a:pt x="2972" y="21557"/>
                                      <a:pt x="2940" y="21514"/>
                                      <a:pt x="2876" y="21470"/>
                                    </a:cubicBezTo>
                                    <a:cubicBezTo>
                                      <a:pt x="2682" y="21254"/>
                                      <a:pt x="2424" y="21125"/>
                                      <a:pt x="2198" y="20952"/>
                                    </a:cubicBezTo>
                                    <a:cubicBezTo>
                                      <a:pt x="2005" y="20779"/>
                                      <a:pt x="1876" y="20520"/>
                                      <a:pt x="1618" y="20520"/>
                                    </a:cubicBezTo>
                                    <a:cubicBezTo>
                                      <a:pt x="1425" y="20131"/>
                                      <a:pt x="1038" y="20088"/>
                                      <a:pt x="877" y="19656"/>
                                    </a:cubicBezTo>
                                    <a:cubicBezTo>
                                      <a:pt x="844" y="19570"/>
                                      <a:pt x="748" y="19526"/>
                                      <a:pt x="651" y="19440"/>
                                    </a:cubicBezTo>
                                    <a:cubicBezTo>
                                      <a:pt x="619" y="19310"/>
                                      <a:pt x="683" y="19138"/>
                                      <a:pt x="522" y="19051"/>
                                    </a:cubicBezTo>
                                    <a:cubicBezTo>
                                      <a:pt x="458" y="19008"/>
                                      <a:pt x="458" y="18792"/>
                                      <a:pt x="425" y="18619"/>
                                    </a:cubicBezTo>
                                    <a:cubicBezTo>
                                      <a:pt x="587" y="18533"/>
                                      <a:pt x="716" y="18403"/>
                                      <a:pt x="812" y="18187"/>
                                    </a:cubicBezTo>
                                    <a:cubicBezTo>
                                      <a:pt x="844" y="18144"/>
                                      <a:pt x="877" y="18058"/>
                                      <a:pt x="909" y="18058"/>
                                    </a:cubicBezTo>
                                    <a:cubicBezTo>
                                      <a:pt x="1006" y="18014"/>
                                      <a:pt x="1135" y="18014"/>
                                      <a:pt x="1102" y="17798"/>
                                    </a:cubicBezTo>
                                    <a:cubicBezTo>
                                      <a:pt x="1102" y="17755"/>
                                      <a:pt x="1199" y="17712"/>
                                      <a:pt x="1231" y="17626"/>
                                    </a:cubicBezTo>
                                    <a:cubicBezTo>
                                      <a:pt x="1393" y="17453"/>
                                      <a:pt x="1554" y="17280"/>
                                      <a:pt x="1715" y="17107"/>
                                    </a:cubicBezTo>
                                    <a:cubicBezTo>
                                      <a:pt x="1747" y="17064"/>
                                      <a:pt x="1747" y="16934"/>
                                      <a:pt x="1812" y="16891"/>
                                    </a:cubicBezTo>
                                    <a:cubicBezTo>
                                      <a:pt x="1844" y="16805"/>
                                      <a:pt x="1908" y="16762"/>
                                      <a:pt x="1973" y="16718"/>
                                    </a:cubicBezTo>
                                    <a:cubicBezTo>
                                      <a:pt x="2005" y="16675"/>
                                      <a:pt x="2037" y="16675"/>
                                      <a:pt x="2037" y="16675"/>
                                    </a:cubicBezTo>
                                    <a:cubicBezTo>
                                      <a:pt x="2070" y="16632"/>
                                      <a:pt x="2070" y="16546"/>
                                      <a:pt x="2102" y="16502"/>
                                    </a:cubicBezTo>
                                    <a:cubicBezTo>
                                      <a:pt x="2295" y="16459"/>
                                      <a:pt x="2360" y="16200"/>
                                      <a:pt x="2489" y="16027"/>
                                    </a:cubicBezTo>
                                    <a:cubicBezTo>
                                      <a:pt x="2618" y="15854"/>
                                      <a:pt x="2714" y="15638"/>
                                      <a:pt x="2908" y="15595"/>
                                    </a:cubicBezTo>
                                    <a:cubicBezTo>
                                      <a:pt x="3004" y="15552"/>
                                      <a:pt x="2940" y="15379"/>
                                      <a:pt x="3069" y="15336"/>
                                    </a:cubicBezTo>
                                    <a:cubicBezTo>
                                      <a:pt x="3198" y="15250"/>
                                      <a:pt x="3327" y="15077"/>
                                      <a:pt x="3424" y="14904"/>
                                    </a:cubicBezTo>
                                    <a:cubicBezTo>
                                      <a:pt x="3520" y="14774"/>
                                      <a:pt x="3682" y="14688"/>
                                      <a:pt x="3714" y="14472"/>
                                    </a:cubicBezTo>
                                    <a:cubicBezTo>
                                      <a:pt x="3714" y="14429"/>
                                      <a:pt x="3746" y="14429"/>
                                      <a:pt x="3746" y="14429"/>
                                    </a:cubicBezTo>
                                    <a:cubicBezTo>
                                      <a:pt x="3972" y="14472"/>
                                      <a:pt x="4004" y="14170"/>
                                      <a:pt x="4133" y="14040"/>
                                    </a:cubicBezTo>
                                    <a:cubicBezTo>
                                      <a:pt x="4197" y="13997"/>
                                      <a:pt x="4230" y="13910"/>
                                      <a:pt x="4262" y="13867"/>
                                    </a:cubicBezTo>
                                    <a:cubicBezTo>
                                      <a:pt x="4391" y="13781"/>
                                      <a:pt x="4455" y="13651"/>
                                      <a:pt x="4552" y="13478"/>
                                    </a:cubicBezTo>
                                    <a:cubicBezTo>
                                      <a:pt x="4616" y="13349"/>
                                      <a:pt x="4778" y="13262"/>
                                      <a:pt x="4842" y="13090"/>
                                    </a:cubicBezTo>
                                    <a:cubicBezTo>
                                      <a:pt x="4842" y="13046"/>
                                      <a:pt x="4874" y="13003"/>
                                      <a:pt x="4907" y="13003"/>
                                    </a:cubicBezTo>
                                    <a:cubicBezTo>
                                      <a:pt x="5132" y="13003"/>
                                      <a:pt x="5165" y="12744"/>
                                      <a:pt x="5293" y="12571"/>
                                    </a:cubicBezTo>
                                    <a:cubicBezTo>
                                      <a:pt x="5422" y="12398"/>
                                      <a:pt x="5551" y="12269"/>
                                      <a:pt x="5680" y="12096"/>
                                    </a:cubicBezTo>
                                    <a:cubicBezTo>
                                      <a:pt x="5745" y="12010"/>
                                      <a:pt x="5874" y="12010"/>
                                      <a:pt x="5842" y="11794"/>
                                    </a:cubicBezTo>
                                    <a:cubicBezTo>
                                      <a:pt x="5970" y="11707"/>
                                      <a:pt x="6067" y="11578"/>
                                      <a:pt x="6196" y="11534"/>
                                    </a:cubicBezTo>
                                    <a:cubicBezTo>
                                      <a:pt x="6325" y="11491"/>
                                      <a:pt x="6454" y="11405"/>
                                      <a:pt x="6551" y="11232"/>
                                    </a:cubicBezTo>
                                    <a:cubicBezTo>
                                      <a:pt x="6615" y="11146"/>
                                      <a:pt x="6648" y="10973"/>
                                      <a:pt x="6776" y="11016"/>
                                    </a:cubicBezTo>
                                    <a:cubicBezTo>
                                      <a:pt x="6841" y="10886"/>
                                      <a:pt x="6873" y="10800"/>
                                      <a:pt x="7002" y="10757"/>
                                    </a:cubicBezTo>
                                    <a:cubicBezTo>
                                      <a:pt x="7099" y="10714"/>
                                      <a:pt x="7163" y="10627"/>
                                      <a:pt x="7163" y="10454"/>
                                    </a:cubicBezTo>
                                    <a:cubicBezTo>
                                      <a:pt x="7163" y="10368"/>
                                      <a:pt x="7260" y="10238"/>
                                      <a:pt x="7325" y="10152"/>
                                    </a:cubicBezTo>
                                    <a:cubicBezTo>
                                      <a:pt x="7389" y="10109"/>
                                      <a:pt x="7454" y="10066"/>
                                      <a:pt x="7454" y="9936"/>
                                    </a:cubicBezTo>
                                    <a:cubicBezTo>
                                      <a:pt x="7454" y="9850"/>
                                      <a:pt x="7582" y="9850"/>
                                      <a:pt x="7615" y="9677"/>
                                    </a:cubicBezTo>
                                    <a:cubicBezTo>
                                      <a:pt x="7615" y="9547"/>
                                      <a:pt x="7744" y="9418"/>
                                      <a:pt x="7776" y="9331"/>
                                    </a:cubicBezTo>
                                    <a:cubicBezTo>
                                      <a:pt x="7840" y="9202"/>
                                      <a:pt x="7873" y="9115"/>
                                      <a:pt x="7937" y="8986"/>
                                    </a:cubicBezTo>
                                    <a:cubicBezTo>
                                      <a:pt x="7969" y="8942"/>
                                      <a:pt x="8034" y="8856"/>
                                      <a:pt x="8066" y="8813"/>
                                    </a:cubicBezTo>
                                    <a:cubicBezTo>
                                      <a:pt x="8131" y="8770"/>
                                      <a:pt x="8227" y="8726"/>
                                      <a:pt x="8195" y="8597"/>
                                    </a:cubicBezTo>
                                    <a:cubicBezTo>
                                      <a:pt x="8195" y="8597"/>
                                      <a:pt x="8195" y="8554"/>
                                      <a:pt x="8227" y="8554"/>
                                    </a:cubicBezTo>
                                    <a:cubicBezTo>
                                      <a:pt x="8421" y="8597"/>
                                      <a:pt x="8485" y="8338"/>
                                      <a:pt x="8582" y="8208"/>
                                    </a:cubicBezTo>
                                    <a:cubicBezTo>
                                      <a:pt x="8711" y="8078"/>
                                      <a:pt x="8808" y="7906"/>
                                      <a:pt x="8904" y="7776"/>
                                    </a:cubicBezTo>
                                    <a:cubicBezTo>
                                      <a:pt x="8969" y="7690"/>
                                      <a:pt x="9065" y="7603"/>
                                      <a:pt x="9130" y="7517"/>
                                    </a:cubicBezTo>
                                    <a:cubicBezTo>
                                      <a:pt x="9291" y="7344"/>
                                      <a:pt x="9452" y="7128"/>
                                      <a:pt x="9549" y="6912"/>
                                    </a:cubicBezTo>
                                    <a:cubicBezTo>
                                      <a:pt x="9775" y="6869"/>
                                      <a:pt x="9839" y="6480"/>
                                      <a:pt x="10065" y="6394"/>
                                    </a:cubicBezTo>
                                    <a:cubicBezTo>
                                      <a:pt x="10129" y="6134"/>
                                      <a:pt x="10323" y="6005"/>
                                      <a:pt x="10452" y="5832"/>
                                    </a:cubicBezTo>
                                    <a:cubicBezTo>
                                      <a:pt x="10516" y="5746"/>
                                      <a:pt x="10613" y="5659"/>
                                      <a:pt x="10677" y="5573"/>
                                    </a:cubicBezTo>
                                    <a:cubicBezTo>
                                      <a:pt x="10710" y="5530"/>
                                      <a:pt x="10774" y="5530"/>
                                      <a:pt x="10774" y="5486"/>
                                    </a:cubicBezTo>
                                    <a:cubicBezTo>
                                      <a:pt x="10839" y="5184"/>
                                      <a:pt x="11032" y="5054"/>
                                      <a:pt x="11161" y="4882"/>
                                    </a:cubicBezTo>
                                    <a:cubicBezTo>
                                      <a:pt x="11258" y="4752"/>
                                      <a:pt x="11322" y="4579"/>
                                      <a:pt x="11451" y="4493"/>
                                    </a:cubicBezTo>
                                    <a:cubicBezTo>
                                      <a:pt x="11548" y="4450"/>
                                      <a:pt x="11548" y="4363"/>
                                      <a:pt x="11612" y="4277"/>
                                    </a:cubicBezTo>
                                    <a:cubicBezTo>
                                      <a:pt x="11677" y="4190"/>
                                      <a:pt x="11677" y="4061"/>
                                      <a:pt x="11806" y="4061"/>
                                    </a:cubicBezTo>
                                    <a:cubicBezTo>
                                      <a:pt x="11838" y="4061"/>
                                      <a:pt x="11870" y="4018"/>
                                      <a:pt x="11903" y="3974"/>
                                    </a:cubicBezTo>
                                    <a:cubicBezTo>
                                      <a:pt x="11999" y="3802"/>
                                      <a:pt x="12096" y="3586"/>
                                      <a:pt x="12289" y="3499"/>
                                    </a:cubicBezTo>
                                    <a:cubicBezTo>
                                      <a:pt x="12322" y="3154"/>
                                      <a:pt x="12515" y="3110"/>
                                      <a:pt x="12612" y="2938"/>
                                    </a:cubicBezTo>
                                    <a:close/>
                                    <a:moveTo>
                                      <a:pt x="2650" y="18274"/>
                                    </a:moveTo>
                                    <a:cubicBezTo>
                                      <a:pt x="2618" y="18317"/>
                                      <a:pt x="2585" y="18403"/>
                                      <a:pt x="2585" y="18446"/>
                                    </a:cubicBezTo>
                                    <a:cubicBezTo>
                                      <a:pt x="2714" y="18619"/>
                                      <a:pt x="2843" y="18835"/>
                                      <a:pt x="3069" y="18835"/>
                                    </a:cubicBezTo>
                                    <a:cubicBezTo>
                                      <a:pt x="3037" y="18576"/>
                                      <a:pt x="2875" y="18446"/>
                                      <a:pt x="2779" y="18274"/>
                                    </a:cubicBezTo>
                                    <a:cubicBezTo>
                                      <a:pt x="2747" y="18230"/>
                                      <a:pt x="2682" y="18230"/>
                                      <a:pt x="2650" y="18274"/>
                                    </a:cubicBezTo>
                                    <a:close/>
                                    <a:moveTo>
                                      <a:pt x="11709" y="12269"/>
                                    </a:moveTo>
                                    <a:cubicBezTo>
                                      <a:pt x="11709" y="11923"/>
                                      <a:pt x="11709" y="11923"/>
                                      <a:pt x="11773" y="11794"/>
                                    </a:cubicBezTo>
                                    <a:cubicBezTo>
                                      <a:pt x="11806" y="11750"/>
                                      <a:pt x="11773" y="11707"/>
                                      <a:pt x="11806" y="11664"/>
                                    </a:cubicBezTo>
                                    <a:cubicBezTo>
                                      <a:pt x="11612" y="11923"/>
                                      <a:pt x="11451" y="12182"/>
                                      <a:pt x="11387" y="12571"/>
                                    </a:cubicBezTo>
                                    <a:cubicBezTo>
                                      <a:pt x="11516" y="12442"/>
                                      <a:pt x="11612" y="12355"/>
                                      <a:pt x="11709" y="12269"/>
                                    </a:cubicBezTo>
                                    <a:close/>
                                    <a:moveTo>
                                      <a:pt x="9904" y="13435"/>
                                    </a:moveTo>
                                    <a:cubicBezTo>
                                      <a:pt x="9968" y="13349"/>
                                      <a:pt x="10033" y="13306"/>
                                      <a:pt x="10129" y="13219"/>
                                    </a:cubicBezTo>
                                    <a:cubicBezTo>
                                      <a:pt x="9968" y="13176"/>
                                      <a:pt x="9968" y="13176"/>
                                      <a:pt x="9904" y="1343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D36B5A" id="Shape" o:spid="_x0000_s1026" alt="Title: Graphic Element" style="width:66.8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42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" path="m5874,14472v,43,,130,32,173c5906,14688,5938,14688,5970,14731v33,-43,65,-86,65,-86c6035,14602,6003,14515,5970,14472v,,-64,,-96,xm6261,15250v,86,,129,32,216c6390,15466,6454,15422,6551,15422v,-43,,-43,,-86c6422,15293,6357,15293,6261,15250xm5261,21384v-225,-43,-419,-86,-645,-216c4455,21082,4262,21082,4068,21038v65,87,65,130,65,130c4230,21211,4326,21254,4455,21298v97,43,194,129,290,86c4810,21341,4874,21384,4874,21427r645,c5487,21427,5487,21427,5455,21384v-65,43,-129,,-194,xm18834,1210v,,,,,c18834,1210,18834,1210,18834,1210v,,,,,c18834,1210,18834,1210,18834,1210xm18608,778v,,,,,c18608,734,18608,734,18608,778v,-44,,,,c18608,778,18608,778,18608,778xm5132,19613v-32,-130,-64,-216,-193,-130c4971,19656,5036,19699,5132,19613xm6970,19613v97,43,193,86,290,129c7131,19483,7131,19483,6970,19613xm8002,13522v161,43,290,43,483,86c8259,13306,8259,13306,8002,13522xm9485,21254v,44,32,130,64,130c9678,21384,9807,21427,9904,21168v-129,,-258,,-355,c9517,21168,9485,21211,9485,21254xm19027,1944v,,33,43,33,43c19092,1901,19092,1814,19124,1642v97,172,129,302,193,432c19350,2117,19414,2117,19479,2160v-65,-130,-97,-259,-129,-346c19317,1728,19285,1598,19285,1598v-97,44,-97,-129,-161,-172c19092,1512,19092,1555,19060,1685v-97,-173,-162,-303,-258,-432c18802,1339,18769,1426,18769,1555v226,-43,162,216,258,389xm4455,17021v,-303,-225,-259,-322,-432c4133,16589,4101,16589,4068,16589v,43,-32,129,-32,173c4101,16762,4133,16762,4165,16718v97,173,65,432,290,303xm18640,1080v33,43,129,86,194,130c18834,1166,18802,1080,18802,1037v32,-216,-33,-259,-162,-259c18544,864,18576,994,18640,1080xm18350,302v33,,65,44,97,87c18447,346,18447,259,18447,259,18383,216,18318,86,18286,r-226,c18060,,18060,,18092,43v33,173,129,259,258,259xm18447,432v,,,,,c18447,389,18447,389,18447,432v,-43,,,,c18447,432,18447,432,18447,432xm18608,734v,-86,-32,-172,-32,-259c18576,346,18511,389,18447,389v,216,32,302,161,345xm3520,17496v129,,226,,323,c3649,17323,3649,17323,3520,17496xm18963,7949v,345,-65,691,-129,993c18802,9115,18802,9288,18802,9504v64,,96,,129,-43c18963,9418,18963,9374,18963,9331v-32,43,-65,43,-97,43c18898,9158,18898,8856,18995,8726v129,-172,65,-345,32,-518c19253,8122,19027,7819,19221,7690v-226,-44,-258,129,-258,259xm17738,648v64,43,129,216,32,389c17738,1080,17705,1339,17899,1253v32,,129,129,129,129c17963,1555,18060,1685,18092,1814v33,173,97,303,129,432c18221,2246,18221,2290,18221,2290v,172,-32,345,-32,518c18189,2981,18221,3110,18254,3283v,,32,,64,-43c18318,3456,18447,3715,18318,3931v-32,43,-32,130,,173c18350,4190,18318,4363,18415,4406v32,,-65,216,-32,346c18447,5011,18383,5184,18221,5314v33,172,33,345,,561c18189,6091,18189,6350,18221,6566v33,216,,346,-64,519c18221,7128,18254,7171,18286,7171v,43,,87,32,87c18221,7258,18157,7258,18092,7258v33,432,33,777,-129,1080c17996,8424,18060,8467,18092,8554v-64,43,-129,43,-193,86c17899,8770,17899,8899,17899,9029v,86,,173,,259c17899,9331,17867,9418,17834,9461v129,43,,302,129,302c17996,9634,18125,9504,18028,9331v-32,-43,129,-432,161,-561c18221,8683,18254,8597,18254,8554v-33,-130,-65,-260,32,-346c18157,7949,18447,7733,18350,7517v,-43,33,-87,33,-130c18415,7171,18415,6912,18479,6739v161,-518,,-1037,161,-1555c18576,4795,18769,4406,18576,4018v32,-432,-65,-821,-97,-1210c18479,2549,18415,2290,18318,2074v-32,-87,-32,-260,-64,-346c18189,1469,18125,1166,18060,907v-226,43,-32,-302,-161,-389c17802,432,17770,259,17706,86r-291,c17415,86,17415,130,17415,173v,43,-32,86,-32,129c17512,302,17577,562,17738,648xm19027,7128v,86,33,173,65,346c19156,7301,19156,7214,19221,7128v-97,,-129,,-194,xm18802,9979v64,-173,64,-302,-33,-432c18673,9720,18705,9806,18802,9979xm15868,18014v-97,44,-161,44,-258,87c15771,18317,15771,18317,15868,18014xm21445,6437v-64,-130,-96,-173,-32,-303c21445,6091,21445,6048,21445,6005v,-173,,-346,-64,-475c21316,5357,21413,5184,21381,4968v,-43,,-86,,-86c21252,4795,21316,4622,21316,4536v,-43,32,-130,,-173c21252,4190,21284,4018,21284,3845v,-173,-193,-259,-129,-475c21155,3326,21091,3240,21091,3197v-65,-389,-129,-648,-258,-907c20800,2203,20736,2117,20704,2030v-33,-86,-97,-216,-129,-259c20381,1598,20188,1339,20091,1080v-97,-259,-290,-432,-419,-648c19608,302,19479,173,19382,43r-451,c18963,86,18995,130,19027,173v97,129,226,216,323,345c19543,778,19737,1080,19865,1382v97,173,323,260,323,519c20446,2246,20607,2678,20736,3067v64,173,97,389,193,562c21058,3888,20962,4190,21091,4406v-97,432,32,821,64,1253c21155,5918,21220,6134,21252,6394v-32,,-65,43,-129,129c21219,6653,21316,6739,21284,6955v-32,173,129,346,-32,475c21220,7387,21220,7387,21187,7344v-96,130,97,302,-32,389c21187,7776,21220,7819,21252,7862v-32,44,-129,87,-129,130c21187,8294,20994,8554,21155,8813v-129,129,-129,129,-97,259c21058,9115,21058,9158,21026,9158v-129,,-129,130,-97,216c20962,9504,21058,9590,20897,9677v-32,43,,259,-32,345c20833,10152,20768,10238,20704,10368v-33,43,-97,86,-97,86c20671,10670,20510,10714,20446,10843v32,87,64,173,64,259c20510,11232,20381,11275,20220,11318v32,87,65,216,97,346c20252,11621,20220,11621,20156,11578v-65,129,64,432,-194,432c19962,12139,19994,12269,19994,12398v-96,44,-225,-86,-225,173c19769,12614,19672,12701,19640,12787v32,43,64,87,97,130c19737,12960,19704,13003,19704,13003v-129,87,-258,216,-290,432c19414,13478,19350,13522,19285,13608v-32,86,65,346,-161,389c19092,13997,19059,14083,19059,14126v,216,-225,346,-161,605c18898,14774,18802,14904,18769,14904v-161,,-225,173,-225,302c18511,15422,18382,15422,18318,15595v-65,130,-97,303,-129,432c18189,16027,18189,16070,18157,16070v-129,87,-226,130,-323,260c17738,16416,17770,16675,17609,16718v-33,,-65,87,-97,173c17512,17021,17480,17107,17351,17150v-161,44,-65,260,-129,432c16996,17496,16964,17755,16835,17885v-32,43,-32,129,-65,173c16706,18144,16545,18058,16545,18274v,129,-194,129,-129,302c16287,18706,16190,18878,16029,18965v-129,86,-226,173,-226,389c15739,19354,15674,19354,15610,19354v-161,259,-355,518,-516,734c15030,20174,14965,20174,14933,20261v-97,129,-194,86,-323,c14804,20002,14965,19742,15191,19483v-226,87,-226,130,-452,475c14643,20088,14514,20218,14449,20390v97,-43,161,44,129,130c14546,20606,14481,20736,14417,20779v-64,43,-161,43,-290,87c14159,20779,14159,20693,14191,20650v-96,86,-161,172,-258,259c13837,20995,13772,21082,13643,20909v161,-130,290,-259,323,-475c13966,20390,13998,20390,13998,20390v226,-129,322,-432,451,-648c14578,19526,14804,19354,14868,19051v290,-259,387,-691,613,-993c15707,17755,15803,17366,15997,17064v161,-259,225,-605,419,-821c16480,16200,16480,15984,16480,15984v97,,161,-86,161,-173c16641,15552,16770,15336,16867,15163v129,-216,161,-475,226,-691c17125,14386,17157,14299,17190,14213v32,-43,32,-130,32,-173c17254,13867,17318,13694,17415,13435v65,-216,226,-389,161,-691c17576,12701,17609,12658,17609,12614v96,-129,96,-259,96,-388c17738,12053,17802,11837,17834,11664v33,-130,97,-302,-64,-389c17834,11275,17867,11232,17931,11232v32,-173,65,-346,65,-518c17963,10714,17899,10714,17867,10670v64,-259,96,-475,161,-734c17867,9893,17770,10109,17802,10195v32,303,-64,432,-161,605c17705,10886,17770,10930,17867,11016v-129,43,-194,43,-291,43c17576,11146,17576,11232,17576,11362v97,-44,162,-87,194,-130c17770,11362,17770,11491,17738,11664v-129,-43,-194,-86,-291,-130c17447,11534,17415,11578,17415,11578v65,86,97,129,161,216c17576,11966,17480,12096,17512,12312v32,173,-129,389,-161,562c17254,13176,17157,13478,17093,13781v-129,432,-290,821,-452,1209c16512,15336,16351,15682,16190,15984v32,259,-161,259,-226,475c15932,16632,15835,16762,15771,16891v-193,303,-322,648,-548,951c15126,17971,15094,18187,14997,18274v-161,86,-161,302,-258,432c14643,18792,14578,18878,14514,18965v-65,86,-97,216,-162,345c14223,19526,14095,19786,13901,19915v-97,87,-97,259,-193,346c13611,20347,13514,20434,13450,20563v-226,303,-484,562,-645,907c12740,21600,12644,21470,12579,21600r1290,c13998,21514,14127,21427,14256,21298v96,-87,193,-260,290,-303c14675,20909,14707,20693,14868,20693v452,-519,967,-907,1387,-1512c16351,19051,16480,18922,16577,18792v193,-259,355,-562,580,-821c17254,17842,17383,17755,17480,17626v322,-519,644,-1037,999,-1556c18576,15941,18672,15768,18769,15638v65,-129,161,-259,194,-475c18995,14990,19156,14861,19221,14731v,,32,-43,32,-86c19317,14515,19382,14429,19446,14299v161,-302,323,-605,452,-950c19994,13133,20059,12830,20188,12658v193,-260,290,-605,419,-908c20768,11362,20897,10930,21026,10498v-65,-173,193,-260,64,-432c21219,9979,21252,9806,21252,9634v32,-216,64,-476,161,-692c21413,8899,21381,8856,21348,8770v97,-87,162,-173,129,-346c21445,8294,21477,8122,21510,7992v64,-173,-97,-259,-65,-389c21445,7560,21445,7517,21445,7517v129,-173,32,-432,97,-648c21542,6696,21477,6523,21445,6437xm15223,19094v129,-129,129,-129,226,-432c15352,18749,15159,18792,15223,19094xm17802,13262v-32,,-129,,-129,c17641,13478,17448,13608,17448,13824v,130,-33,302,-65,346c17157,14299,17222,14558,17125,14861v97,-43,129,-43,129,-87c17383,14472,17512,14170,17641,13867v-64,-259,129,-345,193,-518c17802,13349,17802,13306,17802,13262xm13418,8856v32,-86,96,-216,129,-302c13547,8554,13547,8510,13514,8467v-64,,-96,,-161,c13353,8597,13353,8726,13353,8813v32,43,32,43,65,43c13418,8856,13418,8856,13418,8856xm14320,9245v65,,129,,162,-87c14578,8942,14675,8726,14611,8467v-97,216,-194,475,-323,691c14288,9202,14288,9202,14320,9245xm13128,11318v-129,44,-194,173,-258,346c13095,11664,13192,11448,13353,11405v,,32,-43,65,-87c13385,11232,13385,11146,13321,10973v-32,173,-65,302,-193,345xm20607,6394r,c20607,6350,20607,6350,20607,6394v,-44,,-44,,c20607,6350,20607,6394,20607,6394xm20575,5054v-97,-86,-194,-129,-387,-86c20381,5098,20446,5227,20381,5443v,43,,130,,173c20446,5832,20381,6005,20414,6221v64,43,129,86,193,129c20607,6350,20639,6307,20639,6307v,-86,-32,-605,-64,-734c20575,5530,20575,5443,20575,5400v,-130,,-216,,-346xm19833,4493v129,-303,97,-562,129,-864c19737,3629,19866,3931,19737,4018v64,129,-65,302,96,475xm20639,6912v,-216,-32,-346,-32,-518c20575,6523,20510,6610,20478,6739v65,43,97,87,161,173xm11290,13781v97,-43,226,-130,322,-173c11612,13565,11612,13565,11580,13522v-193,86,-193,86,-290,259xm11612,6437v33,-43,,-130,,-216c11516,6264,11419,6264,11354,6350v-96,173,-258,260,-354,476c10903,6998,10742,7085,10677,7301v-96,259,-386,345,-451,691c10033,7992,10033,8294,9936,8424v-97,173,-161,389,-258,518c9613,9072,9613,9288,9549,9461v-161,86,-161,86,-64,259c9323,9893,9227,10152,9291,10411v97,303,226,432,484,389c9871,10670,9936,10584,10000,10498v65,-87,194,-130,162,-216c10129,10022,10323,9979,10387,9893v,-173,,-346,32,-346c10613,9504,10581,9245,10613,9115v64,-216,161,-432,226,-648c10903,8294,10968,8078,11000,7906v32,-130,32,-346,129,-432c11322,7171,11354,6739,11612,6437xm10323,9461v-65,43,-65,173,-97,259c10097,10109,9871,10454,9581,10541v-193,-259,,-519,-32,-821c9549,9720,9549,9677,9549,9677v193,-87,161,-389,258,-562c9839,9115,9904,9072,9936,9072v290,-43,290,-43,483,-389c10452,8856,10452,8986,10452,9072v32,216,-65,302,-129,389xm10742,8208v-32,-173,-226,-130,-161,-346c10645,7906,10742,7906,10839,7949v-33,129,-65,173,-97,259xm10903,7733v-97,43,-161,,-226,-173c10774,7560,10871,7560,10968,7517v-33,86,-33,173,-65,216xm10871,19138v64,,129,43,193,43c11064,19094,11064,19008,11032,18878v-64,87,-97,173,-161,260xm11161,11146v129,-87,226,-173,290,-216c11193,10886,11193,10886,11161,11146xm14707,6437v32,-259,65,-475,65,-735c14707,5702,14643,5702,14611,5746v-33,43,-97,172,-65,216c14611,6178,14578,6350,14546,6653v97,-130,161,-173,161,-216xm10162,21038v257,260,354,-43,515,-172c10484,20779,10355,20995,10162,21038xm12612,2938v129,-216,322,-346,483,-519c13321,2203,13514,1987,13643,1685v97,-173,194,-87,291,-173c14191,1296,14449,994,14707,734v97,-86,129,-302,290,-129c15094,518,15159,389,15255,302v65,-86,129,-172,194,-259l14482,43v-226,303,-484,562,-677,864c13708,1037,13579,1080,13514,1210v-129,259,-354,432,-515,648c12934,1944,12870,2030,12805,2117v-64,86,-129,173,-193,259c12418,2592,12257,2851,12064,3067v-194,216,-323,519,-548,648c11258,4234,10935,4622,10613,5054v-97,130,-194,216,-258,346c10194,5616,10129,5918,9904,6005v-33,,-97,86,-129,173c9613,6566,9356,6739,9162,7042v-193,302,-419,518,-645,820c8324,8122,8163,8424,7937,8640v-193,173,-226,432,-387,648c7421,9504,7357,9763,7196,9979v-162,216,-226,519,-452,648c6712,10886,6454,10843,6390,11059v-162,-43,-194,216,-323,259c5938,11405,5841,11578,5713,11664v-162,130,-291,302,-420,518c5100,12485,4874,12701,4681,12960v-387,518,-806,907,-1225,1382c3327,14515,3166,14645,3037,14818v-129,172,-290,302,-419,475c2360,15595,2102,15854,1844,16157v-65,43,-97,129,-129,173c1586,16546,1457,16675,1296,16848v-161,173,-323,389,-452,605c812,17539,748,17582,683,17669v-193,216,-387,432,-516,691c71,18533,-26,18749,6,19008v97,,194,,258,c329,19181,393,19310,458,19440v129,259,225,518,451,648c1038,20174,1135,20261,1199,20477v65,,129,-43,161,-43c1457,20520,1425,20606,1393,20736v32,-43,96,-86,128,-130c1618,20693,1747,20736,1779,20952v,43,65,86,97,86c2005,20952,2070,21125,2102,21211v32,130,129,173,193,216c2327,21427,2424,21514,2489,21600r515,c2972,21557,2940,21514,2876,21470v-194,-216,-452,-345,-678,-518c2005,20779,1876,20520,1618,20520v-193,-389,-580,-432,-741,-864c844,19570,748,19526,651,19440v-32,-130,32,-302,-129,-389c458,19008,458,18792,425,18619v162,-86,291,-216,387,-432c844,18144,877,18058,909,18058v97,-44,226,-44,193,-260c1102,17755,1199,17712,1231,17626v162,-173,323,-346,484,-519c1747,17064,1747,16934,1812,16891v32,-86,96,-129,161,-173c2005,16675,2037,16675,2037,16675v33,-43,33,-129,65,-173c2295,16459,2360,16200,2489,16027v129,-173,225,-389,419,-432c3004,15552,2940,15379,3069,15336v129,-86,258,-259,355,-432c3520,14774,3682,14688,3714,14472v,-43,32,-43,32,-43c3972,14472,4004,14170,4133,14040v64,-43,97,-130,129,-173c4391,13781,4455,13651,4552,13478v64,-129,226,-216,290,-388c4842,13046,4874,13003,4907,13003v225,,258,-259,386,-432c5422,12398,5551,12269,5680,12096v65,-86,194,-86,162,-302c5970,11707,6067,11578,6196,11534v129,-43,258,-129,355,-302c6615,11146,6648,10973,6776,11016v65,-130,97,-216,226,-259c7099,10714,7163,10627,7163,10454v,-86,97,-216,162,-302c7389,10109,7454,10066,7454,9936v,-86,128,-86,161,-259c7615,9547,7744,9418,7776,9331v64,-129,97,-216,161,-345c7969,8942,8034,8856,8066,8813v65,-43,161,-87,129,-216c8195,8597,8195,8554,8227,8554v194,43,258,-216,355,-346c8711,8078,8808,7906,8904,7776v65,-86,161,-173,226,-259c9291,7344,9452,7128,9549,6912v226,-43,290,-432,516,-518c10129,6134,10323,6005,10452,5832v64,-86,161,-173,225,-259c10710,5530,10774,5530,10774,5486v65,-302,258,-432,387,-604c11258,4752,11322,4579,11451,4493v97,-43,97,-130,161,-216c11677,4190,11677,4061,11806,4061v32,,64,-43,97,-87c11999,3802,12096,3586,12289,3499v33,-345,226,-389,323,-561xm2650,18274v-32,43,-65,129,-65,172c2714,18619,2843,18835,3069,18835v-32,-259,-194,-389,-290,-561c2747,18230,2682,18230,2650,18274xm11709,12269v,-346,,-346,64,-475c11806,11750,11773,11707,11806,11664v-194,259,-355,518,-419,907c11516,12442,11612,12355,11709,12269xm9904,13435v64,-86,129,-129,225,-216c9968,13176,9968,13176,9904,13435xe" fillcolor="#d0af89 [3205]" stroked="f" strokeweight="1pt">
                      <v:stroke miterlimit="4" joinstyle="miter"/>
                      <v:path arrowok="t" o:extrusionok="f" o:connecttype="custom" o:connectlocs="424301,317501;424301,317501;424301,317501;424301,31750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00" w:type="dxa"/>
          </w:tcPr>
          <w:p w14:paraId="7E476168" w14:textId="77777777" w:rsidR="001F5783" w:rsidRDefault="001F5783" w:rsidP="0094305D"/>
        </w:tc>
      </w:tr>
      <w:tr w:rsidR="001F5783" w14:paraId="3FEEDB9E" w14:textId="77777777" w:rsidTr="00ED5FDA">
        <w:trPr>
          <w:trHeight w:val="175"/>
        </w:trPr>
        <w:tc>
          <w:tcPr>
            <w:tcW w:w="3596" w:type="dxa"/>
            <w:gridSpan w:val="5"/>
          </w:tcPr>
          <w:p w14:paraId="697209D7" w14:textId="7624A85D" w:rsidR="001F5783" w:rsidRDefault="001F5783" w:rsidP="0094305D"/>
        </w:tc>
        <w:tc>
          <w:tcPr>
            <w:tcW w:w="373" w:type="dxa"/>
          </w:tcPr>
          <w:p w14:paraId="56F07F54" w14:textId="77777777" w:rsidR="001F5783" w:rsidRDefault="001F5783" w:rsidP="0094305D"/>
        </w:tc>
        <w:tc>
          <w:tcPr>
            <w:tcW w:w="6521" w:type="dxa"/>
            <w:gridSpan w:val="10"/>
          </w:tcPr>
          <w:p w14:paraId="6351ADE1" w14:textId="77777777" w:rsidR="001F5783" w:rsidRDefault="001F5783" w:rsidP="0094305D"/>
        </w:tc>
        <w:tc>
          <w:tcPr>
            <w:tcW w:w="300" w:type="dxa"/>
          </w:tcPr>
          <w:p w14:paraId="4F886DF3" w14:textId="77777777" w:rsidR="001F5783" w:rsidRDefault="001F5783" w:rsidP="0094305D"/>
        </w:tc>
      </w:tr>
      <w:tr w:rsidR="001F5783" w14:paraId="508EC595" w14:textId="77777777" w:rsidTr="00F515EB">
        <w:trPr>
          <w:trHeight w:val="175"/>
        </w:trPr>
        <w:tc>
          <w:tcPr>
            <w:tcW w:w="3596" w:type="dxa"/>
            <w:gridSpan w:val="5"/>
          </w:tcPr>
          <w:p w14:paraId="496C1C28" w14:textId="56161891" w:rsidR="001F5783" w:rsidRDefault="001F5783" w:rsidP="0094305D"/>
        </w:tc>
        <w:tc>
          <w:tcPr>
            <w:tcW w:w="373" w:type="dxa"/>
          </w:tcPr>
          <w:p w14:paraId="5381099D" w14:textId="797F7582" w:rsidR="001F5783" w:rsidRDefault="001F5783" w:rsidP="0094305D"/>
        </w:tc>
        <w:tc>
          <w:tcPr>
            <w:tcW w:w="2241" w:type="dxa"/>
            <w:gridSpan w:val="4"/>
          </w:tcPr>
          <w:p w14:paraId="185AB922" w14:textId="77777777" w:rsidR="001F5783" w:rsidRPr="00D0232B" w:rsidRDefault="00700697" w:rsidP="001F5783">
            <w:sdt>
              <w:sdtPr>
                <w:id w:val="1867704564"/>
                <w:placeholder>
                  <w:docPart w:val="B97F16145C9946118A32E9703123D4FE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D0232B">
                  <w:t>Banana Muffin</w:t>
                </w:r>
              </w:sdtContent>
            </w:sdt>
          </w:p>
          <w:p w14:paraId="6B7D12CF" w14:textId="5D8DEE71" w:rsidR="001F5783" w:rsidRPr="00D0232B" w:rsidRDefault="00700697" w:rsidP="001F5783">
            <w:sdt>
              <w:sdtPr>
                <w:id w:val="-1903983020"/>
                <w:placeholder>
                  <w:docPart w:val="F15AF22F351B4060AB353D3E3FF1ECC2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D0232B">
                  <w:t>Carrot Muffin</w:t>
                </w:r>
              </w:sdtContent>
            </w:sdt>
          </w:p>
          <w:p w14:paraId="384777A6" w14:textId="1E21DE0F" w:rsidR="001F5783" w:rsidRDefault="00700697" w:rsidP="001F5783">
            <w:sdt>
              <w:sdtPr>
                <w:id w:val="103551497"/>
                <w:placeholder>
                  <w:docPart w:val="CEE5371D3D794DB6BB25BE819D5EFF75"/>
                </w:placeholder>
                <w:temporary/>
                <w:showingPlcHdr/>
                <w15:appearance w15:val="hidden"/>
              </w:sdtPr>
              <w:sdtEndPr/>
              <w:sdtContent>
                <w:r w:rsidR="00B7771D">
                  <w:t>Brownie</w:t>
                </w:r>
              </w:sdtContent>
            </w:sdt>
          </w:p>
          <w:p w14:paraId="28C5FD3D" w14:textId="0C6C2BF5" w:rsidR="001F5783" w:rsidRDefault="001F5783" w:rsidP="001F5783"/>
        </w:tc>
        <w:tc>
          <w:tcPr>
            <w:tcW w:w="747" w:type="dxa"/>
            <w:gridSpan w:val="2"/>
          </w:tcPr>
          <w:p w14:paraId="4E90D025" w14:textId="77777777" w:rsidR="001F5783" w:rsidRPr="001F5783" w:rsidRDefault="00700697" w:rsidP="00F515EB">
            <w:sdt>
              <w:sdtPr>
                <w:id w:val="-1168791919"/>
                <w:placeholder>
                  <w:docPart w:val="339F711012C84C0590C2FFDA616F52C0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  <w:r w:rsidR="001F5783" w:rsidRPr="001F5783">
              <w:br/>
            </w:r>
            <w:sdt>
              <w:sdtPr>
                <w:id w:val="57215899"/>
                <w:placeholder>
                  <w:docPart w:val="3D711805EEBA43E6B04D6CA694F6BD7F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  <w:p w14:paraId="31061BA0" w14:textId="77777777" w:rsidR="001F5783" w:rsidRDefault="00700697" w:rsidP="00F515EB">
            <w:sdt>
              <w:sdtPr>
                <w:id w:val="1475492927"/>
                <w:placeholder>
                  <w:docPart w:val="E803FF72407F492283DE64EA9C29924A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  <w:p w14:paraId="0F9F5D72" w14:textId="77777777" w:rsidR="001A0C7B" w:rsidRDefault="001A0C7B" w:rsidP="00F515EB"/>
          <w:p w14:paraId="30CCDA3E" w14:textId="77777777" w:rsidR="001A0C7B" w:rsidRDefault="001A0C7B" w:rsidP="00F515EB"/>
          <w:p w14:paraId="6B532CFA" w14:textId="77777777" w:rsidR="001A0C7B" w:rsidRDefault="001A0C7B" w:rsidP="00F515EB"/>
          <w:p w14:paraId="78B14C1D" w14:textId="77777777" w:rsidR="001A0C7B" w:rsidRDefault="001A0C7B" w:rsidP="00F515EB"/>
          <w:p w14:paraId="60947FDF" w14:textId="5338CDC8" w:rsidR="001A0C7B" w:rsidRDefault="007E27DE" w:rsidP="00F515EB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53B62DF" wp14:editId="094CD9F3">
                      <wp:simplePos x="0" y="0"/>
                      <wp:positionH relativeFrom="column">
                        <wp:posOffset>-1971249</wp:posOffset>
                      </wp:positionH>
                      <wp:positionV relativeFrom="paragraph">
                        <wp:posOffset>361666</wp:posOffset>
                      </wp:positionV>
                      <wp:extent cx="2743200" cy="491319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3200" cy="491319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C838582" w14:textId="097BCE05" w:rsidR="007E27DE" w:rsidRDefault="007E27DE"/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53B62D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6" type="#_x0000_t202" style="position:absolute;margin-left:-155.2pt;margin-top:28.5pt;width:3in;height:3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" filled="f" stroked="f" strokeweight="1pt">
                      <v:stroke miterlimit="4"/>
                      <v:textbox style="mso-fit-shape-to-text:t" inset="4pt,4pt,4pt,4pt">
                        <w:txbxContent>
                          <w:p w14:paraId="2C838582" w14:textId="097BCE05" w:rsidR="007E27DE" w:rsidRDefault="007E27DE"/>
                        </w:txbxContent>
                      </v:textbox>
                    </v:shape>
                  </w:pict>
                </mc:Fallback>
              </mc:AlternateContent>
            </w:r>
          </w:p>
          <w:p w14:paraId="10E4C291" w14:textId="77777777" w:rsidR="001A0C7B" w:rsidRDefault="001A0C7B" w:rsidP="00F515EB"/>
          <w:p w14:paraId="248E041E" w14:textId="730ABB4A" w:rsidR="001A0C7B" w:rsidRDefault="001A0C7B" w:rsidP="00F515EB"/>
        </w:tc>
        <w:tc>
          <w:tcPr>
            <w:tcW w:w="333" w:type="dxa"/>
          </w:tcPr>
          <w:p w14:paraId="7740C338" w14:textId="77777777" w:rsidR="001F5783" w:rsidRDefault="001F5783" w:rsidP="0094305D"/>
        </w:tc>
        <w:tc>
          <w:tcPr>
            <w:tcW w:w="2452" w:type="dxa"/>
            <w:gridSpan w:val="2"/>
          </w:tcPr>
          <w:p w14:paraId="0A8E30C3" w14:textId="77777777" w:rsidR="001F5783" w:rsidRPr="00D0232B" w:rsidRDefault="00700697" w:rsidP="001F5783">
            <w:sdt>
              <w:sdtPr>
                <w:id w:val="15742367"/>
                <w:placeholder>
                  <w:docPart w:val="FC0955B4C34A474893ADB07273E08EA0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D0232B">
                  <w:t>Blueberry Cake</w:t>
                </w:r>
              </w:sdtContent>
            </w:sdt>
          </w:p>
          <w:p w14:paraId="0BF14E3C" w14:textId="77777777" w:rsidR="001F5783" w:rsidRPr="00D0232B" w:rsidRDefault="00700697" w:rsidP="001F5783">
            <w:sdt>
              <w:sdtPr>
                <w:id w:val="-1656377094"/>
                <w:placeholder>
                  <w:docPart w:val="31609845EAB3498BB53FCE101C93FF4A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D0232B">
                  <w:t>Ice-cream</w:t>
                </w:r>
              </w:sdtContent>
            </w:sdt>
          </w:p>
          <w:p w14:paraId="4352F969" w14:textId="77777777" w:rsidR="001F5783" w:rsidRDefault="00700697" w:rsidP="001F5783">
            <w:sdt>
              <w:sdtPr>
                <w:id w:val="-559022085"/>
                <w:placeholder>
                  <w:docPart w:val="F750A822B45043E5B4D4367244B3215C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D0232B">
                  <w:t>Assorted Macarons</w:t>
                </w:r>
              </w:sdtContent>
            </w:sdt>
          </w:p>
        </w:tc>
        <w:tc>
          <w:tcPr>
            <w:tcW w:w="748" w:type="dxa"/>
          </w:tcPr>
          <w:p w14:paraId="61371206" w14:textId="77777777" w:rsidR="001F5783" w:rsidRPr="001F5783" w:rsidRDefault="00700697" w:rsidP="00F515EB">
            <w:sdt>
              <w:sdtPr>
                <w:id w:val="-1885096073"/>
                <w:placeholder>
                  <w:docPart w:val="FC0AF5E0232B4861A3A0662D2952BF71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  <w:r w:rsidR="001F5783" w:rsidRPr="001F5783">
              <w:br/>
            </w:r>
            <w:sdt>
              <w:sdtPr>
                <w:id w:val="-1521549524"/>
                <w:placeholder>
                  <w:docPart w:val="D9523322C4084F6897550D4368A8204A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  <w:p w14:paraId="18BB6B11" w14:textId="77777777" w:rsidR="001F5783" w:rsidRDefault="00700697" w:rsidP="00F515EB">
            <w:sdt>
              <w:sdtPr>
                <w:id w:val="-1579668297"/>
                <w:placeholder>
                  <w:docPart w:val="0E84180246874E6D90847802CDB77B4D"/>
                </w:placeholder>
                <w:temporary/>
                <w:showingPlcHdr/>
                <w15:appearance w15:val="hidden"/>
              </w:sdtPr>
              <w:sdtEndPr/>
              <w:sdtContent>
                <w:r w:rsidR="001F5783" w:rsidRPr="001F5783">
                  <w:t>Price</w:t>
                </w:r>
              </w:sdtContent>
            </w:sdt>
          </w:p>
        </w:tc>
        <w:tc>
          <w:tcPr>
            <w:tcW w:w="300" w:type="dxa"/>
          </w:tcPr>
          <w:p w14:paraId="69071A74" w14:textId="77777777" w:rsidR="001F5783" w:rsidRDefault="001F5783" w:rsidP="0094305D"/>
        </w:tc>
      </w:tr>
      <w:tr w:rsidR="001F5783" w14:paraId="4AA5ADE7" w14:textId="77777777" w:rsidTr="00905B5C">
        <w:trPr>
          <w:trHeight w:val="175"/>
        </w:trPr>
        <w:tc>
          <w:tcPr>
            <w:tcW w:w="3596" w:type="dxa"/>
            <w:gridSpan w:val="5"/>
          </w:tcPr>
          <w:p w14:paraId="103EBF1F" w14:textId="1FF5AE88" w:rsidR="001F5783" w:rsidRDefault="001F5783" w:rsidP="0094305D"/>
        </w:tc>
        <w:tc>
          <w:tcPr>
            <w:tcW w:w="373" w:type="dxa"/>
          </w:tcPr>
          <w:p w14:paraId="5236C182" w14:textId="77777777" w:rsidR="001F5783" w:rsidRDefault="001F5783" w:rsidP="0094305D"/>
        </w:tc>
        <w:tc>
          <w:tcPr>
            <w:tcW w:w="6521" w:type="dxa"/>
            <w:gridSpan w:val="10"/>
          </w:tcPr>
          <w:p w14:paraId="19AA6960" w14:textId="77777777" w:rsidR="001F5783" w:rsidRDefault="001F5783" w:rsidP="0094305D"/>
        </w:tc>
        <w:tc>
          <w:tcPr>
            <w:tcW w:w="300" w:type="dxa"/>
          </w:tcPr>
          <w:p w14:paraId="399956DA" w14:textId="77777777" w:rsidR="001F5783" w:rsidRDefault="001F5783" w:rsidP="0094305D"/>
        </w:tc>
      </w:tr>
      <w:tr w:rsidR="001A0C7B" w14:paraId="59C980AC" w14:textId="77777777" w:rsidTr="00EC2490">
        <w:trPr>
          <w:gridAfter w:val="6"/>
          <w:wAfter w:w="4269" w:type="dxa"/>
          <w:trHeight w:val="1027"/>
        </w:trPr>
        <w:tc>
          <w:tcPr>
            <w:tcW w:w="6521" w:type="dxa"/>
            <w:gridSpan w:val="11"/>
            <w:tcBorders>
              <w:top w:val="single" w:sz="18" w:space="0" w:color="26385B" w:themeColor="accent1"/>
              <w:bottom w:val="single" w:sz="18" w:space="0" w:color="26385B" w:themeColor="accent1"/>
            </w:tcBorders>
            <w:vAlign w:val="center"/>
          </w:tcPr>
          <w:p w14:paraId="0DD259BE" w14:textId="5A186BC2" w:rsidR="001A0C7B" w:rsidRDefault="00700697" w:rsidP="00EC2490">
            <w:pPr>
              <w:pStyle w:val="Heading3"/>
              <w:jc w:val="center"/>
            </w:pPr>
            <w:sdt>
              <w:sdtPr>
                <w:id w:val="144553219"/>
                <w:placeholder>
                  <w:docPart w:val="BE04890594A14B499237A43029B98C75"/>
                </w:placeholder>
                <w:temporary/>
                <w:showingPlcHdr/>
                <w15:appearance w15:val="hidden"/>
              </w:sdtPr>
              <w:sdtEndPr/>
              <w:sdtContent>
                <w:r w:rsidR="001A0C7B">
                  <w:t>MENU NAME</w:t>
                </w:r>
              </w:sdtContent>
            </w:sdt>
          </w:p>
        </w:tc>
      </w:tr>
      <w:tr w:rsidR="001A0C7B" w14:paraId="7B202D93" w14:textId="77777777" w:rsidTr="00EC2490">
        <w:trPr>
          <w:gridAfter w:val="6"/>
          <w:wAfter w:w="4269" w:type="dxa"/>
          <w:trHeight w:val="188"/>
        </w:trPr>
        <w:tc>
          <w:tcPr>
            <w:tcW w:w="6521" w:type="dxa"/>
            <w:gridSpan w:val="11"/>
            <w:tcBorders>
              <w:top w:val="single" w:sz="18" w:space="0" w:color="26385B" w:themeColor="accent1"/>
            </w:tcBorders>
          </w:tcPr>
          <w:p w14:paraId="225A3E99" w14:textId="0046BBCF" w:rsidR="001A0C7B" w:rsidRDefault="001A0C7B" w:rsidP="00EC2490"/>
        </w:tc>
      </w:tr>
      <w:tr w:rsidR="001A0C7B" w:rsidRPr="006E7A8A" w14:paraId="159AD5F1" w14:textId="77777777" w:rsidTr="00EC2490">
        <w:trPr>
          <w:gridAfter w:val="6"/>
          <w:wAfter w:w="4269" w:type="dxa"/>
          <w:trHeight w:val="734"/>
        </w:trPr>
        <w:tc>
          <w:tcPr>
            <w:tcW w:w="1630" w:type="dxa"/>
            <w:shd w:val="clear" w:color="auto" w:fill="26385B" w:themeFill="accent1"/>
            <w:vAlign w:val="bottom"/>
          </w:tcPr>
          <w:p w14:paraId="1C8150DF" w14:textId="3A0FCF91" w:rsidR="001A0C7B" w:rsidRDefault="001A0C7B" w:rsidP="00EC2490">
            <w:pPr>
              <w:pStyle w:val="GraphicAnchor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19876F4A" wp14:editId="361450B6">
                      <wp:extent cx="873759" cy="633731"/>
                      <wp:effectExtent l="0" t="0" r="3175" b="1270"/>
                      <wp:docPr id="8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3759" cy="63373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1836" y="18094"/>
                                    </a:moveTo>
                                    <a:cubicBezTo>
                                      <a:pt x="11805" y="18224"/>
                                      <a:pt x="11867" y="18310"/>
                                      <a:pt x="11930" y="18354"/>
                                    </a:cubicBezTo>
                                    <a:cubicBezTo>
                                      <a:pt x="11962" y="18310"/>
                                      <a:pt x="11993" y="18267"/>
                                      <a:pt x="12024" y="18224"/>
                                    </a:cubicBezTo>
                                    <a:cubicBezTo>
                                      <a:pt x="12024" y="18137"/>
                                      <a:pt x="12024" y="18050"/>
                                      <a:pt x="12024" y="17964"/>
                                    </a:cubicBezTo>
                                    <a:cubicBezTo>
                                      <a:pt x="11962" y="18007"/>
                                      <a:pt x="11899" y="18051"/>
                                      <a:pt x="11836" y="18094"/>
                                    </a:cubicBezTo>
                                    <a:close/>
                                    <a:moveTo>
                                      <a:pt x="13940" y="18916"/>
                                    </a:moveTo>
                                    <a:cubicBezTo>
                                      <a:pt x="13908" y="19003"/>
                                      <a:pt x="13845" y="19003"/>
                                      <a:pt x="13751" y="19046"/>
                                    </a:cubicBezTo>
                                    <a:cubicBezTo>
                                      <a:pt x="13877" y="19133"/>
                                      <a:pt x="14002" y="19089"/>
                                      <a:pt x="14096" y="18960"/>
                                    </a:cubicBezTo>
                                    <a:cubicBezTo>
                                      <a:pt x="14065" y="18873"/>
                                      <a:pt x="14002" y="18830"/>
                                      <a:pt x="13940" y="18916"/>
                                    </a:cubicBezTo>
                                    <a:close/>
                                    <a:moveTo>
                                      <a:pt x="12401" y="9956"/>
                                    </a:moveTo>
                                    <a:cubicBezTo>
                                      <a:pt x="12307" y="9999"/>
                                      <a:pt x="12307" y="9999"/>
                                      <a:pt x="12276" y="10129"/>
                                    </a:cubicBezTo>
                                    <a:cubicBezTo>
                                      <a:pt x="12307" y="10086"/>
                                      <a:pt x="12338" y="10042"/>
                                      <a:pt x="12370" y="9999"/>
                                    </a:cubicBezTo>
                                    <a:cubicBezTo>
                                      <a:pt x="12370" y="9999"/>
                                      <a:pt x="12370" y="9999"/>
                                      <a:pt x="12401" y="9956"/>
                                    </a:cubicBezTo>
                                    <a:close/>
                                    <a:moveTo>
                                      <a:pt x="11302" y="10172"/>
                                    </a:moveTo>
                                    <a:cubicBezTo>
                                      <a:pt x="11240" y="10129"/>
                                      <a:pt x="11177" y="10259"/>
                                      <a:pt x="11114" y="10216"/>
                                    </a:cubicBezTo>
                                    <a:cubicBezTo>
                                      <a:pt x="11208" y="10302"/>
                                      <a:pt x="11240" y="10302"/>
                                      <a:pt x="11302" y="10172"/>
                                    </a:cubicBezTo>
                                    <a:close/>
                                    <a:moveTo>
                                      <a:pt x="10612" y="12293"/>
                                    </a:moveTo>
                                    <a:cubicBezTo>
                                      <a:pt x="10643" y="12250"/>
                                      <a:pt x="10643" y="12207"/>
                                      <a:pt x="10674" y="12207"/>
                                    </a:cubicBezTo>
                                    <a:cubicBezTo>
                                      <a:pt x="10769" y="12207"/>
                                      <a:pt x="10769" y="12034"/>
                                      <a:pt x="10831" y="11947"/>
                                    </a:cubicBezTo>
                                    <a:cubicBezTo>
                                      <a:pt x="10831" y="11947"/>
                                      <a:pt x="10831" y="11861"/>
                                      <a:pt x="10831" y="11817"/>
                                    </a:cubicBezTo>
                                    <a:cubicBezTo>
                                      <a:pt x="10800" y="11731"/>
                                      <a:pt x="10674" y="11644"/>
                                      <a:pt x="10612" y="11687"/>
                                    </a:cubicBezTo>
                                    <a:cubicBezTo>
                                      <a:pt x="10549" y="11774"/>
                                      <a:pt x="10455" y="11731"/>
                                      <a:pt x="10392" y="11774"/>
                                    </a:cubicBezTo>
                                    <a:cubicBezTo>
                                      <a:pt x="10392" y="11861"/>
                                      <a:pt x="10455" y="11990"/>
                                      <a:pt x="10423" y="12077"/>
                                    </a:cubicBezTo>
                                    <a:cubicBezTo>
                                      <a:pt x="10423" y="12077"/>
                                      <a:pt x="10455" y="12120"/>
                                      <a:pt x="10486" y="12164"/>
                                    </a:cubicBezTo>
                                    <a:cubicBezTo>
                                      <a:pt x="10517" y="12250"/>
                                      <a:pt x="10549" y="12250"/>
                                      <a:pt x="10612" y="12293"/>
                                    </a:cubicBezTo>
                                    <a:close/>
                                    <a:moveTo>
                                      <a:pt x="12401" y="9956"/>
                                    </a:moveTo>
                                    <a:cubicBezTo>
                                      <a:pt x="12464" y="9913"/>
                                      <a:pt x="12495" y="9913"/>
                                      <a:pt x="12527" y="9869"/>
                                    </a:cubicBezTo>
                                    <a:cubicBezTo>
                                      <a:pt x="12433" y="9826"/>
                                      <a:pt x="12433" y="9826"/>
                                      <a:pt x="12401" y="9956"/>
                                    </a:cubicBezTo>
                                    <a:close/>
                                    <a:moveTo>
                                      <a:pt x="13877" y="12077"/>
                                    </a:moveTo>
                                    <a:cubicBezTo>
                                      <a:pt x="13940" y="12077"/>
                                      <a:pt x="14002" y="11990"/>
                                      <a:pt x="13971" y="11904"/>
                                    </a:cubicBezTo>
                                    <a:cubicBezTo>
                                      <a:pt x="13971" y="11861"/>
                                      <a:pt x="13908" y="11774"/>
                                      <a:pt x="13908" y="11731"/>
                                    </a:cubicBezTo>
                                    <a:cubicBezTo>
                                      <a:pt x="13845" y="11774"/>
                                      <a:pt x="13814" y="11817"/>
                                      <a:pt x="13783" y="11861"/>
                                    </a:cubicBezTo>
                                    <a:cubicBezTo>
                                      <a:pt x="13751" y="11904"/>
                                      <a:pt x="13720" y="11947"/>
                                      <a:pt x="13720" y="11947"/>
                                    </a:cubicBezTo>
                                    <a:cubicBezTo>
                                      <a:pt x="13688" y="12034"/>
                                      <a:pt x="13720" y="12077"/>
                                      <a:pt x="13783" y="12077"/>
                                    </a:cubicBezTo>
                                    <a:cubicBezTo>
                                      <a:pt x="13783" y="12077"/>
                                      <a:pt x="13814" y="12077"/>
                                      <a:pt x="13877" y="12077"/>
                                    </a:cubicBezTo>
                                    <a:close/>
                                    <a:moveTo>
                                      <a:pt x="11302" y="10172"/>
                                    </a:move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ubicBezTo>
                                      <a:pt x="11302" y="10172"/>
                                      <a:pt x="11302" y="10172"/>
                                      <a:pt x="11302" y="10172"/>
                                    </a:cubicBezTo>
                                    <a:close/>
                                    <a:moveTo>
                                      <a:pt x="13688" y="19133"/>
                                    </a:moveTo>
                                    <a:cubicBezTo>
                                      <a:pt x="13594" y="19219"/>
                                      <a:pt x="13531" y="19306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69" y="19392"/>
                                      <a:pt x="13469" y="19392"/>
                                    </a:cubicBezTo>
                                    <a:cubicBezTo>
                                      <a:pt x="13563" y="19306"/>
                                      <a:pt x="13688" y="19219"/>
                                      <a:pt x="13783" y="19176"/>
                                    </a:cubicBezTo>
                                    <a:cubicBezTo>
                                      <a:pt x="13783" y="19176"/>
                                      <a:pt x="13783" y="19133"/>
                                      <a:pt x="13783" y="19133"/>
                                    </a:cubicBezTo>
                                    <a:cubicBezTo>
                                      <a:pt x="13751" y="19133"/>
                                      <a:pt x="13720" y="19089"/>
                                      <a:pt x="13688" y="19133"/>
                                    </a:cubicBezTo>
                                    <a:close/>
                                    <a:moveTo>
                                      <a:pt x="13437" y="19392"/>
                                    </a:move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ubicBezTo>
                                      <a:pt x="13437" y="19392"/>
                                      <a:pt x="13437" y="19392"/>
                                      <a:pt x="13437" y="19392"/>
                                    </a:cubicBezTo>
                                    <a:close/>
                                    <a:moveTo>
                                      <a:pt x="13217" y="19479"/>
                                    </a:moveTo>
                                    <a:cubicBezTo>
                                      <a:pt x="13312" y="19479"/>
                                      <a:pt x="13374" y="19436"/>
                                      <a:pt x="13437" y="19349"/>
                                    </a:cubicBezTo>
                                    <a:cubicBezTo>
                                      <a:pt x="13343" y="19306"/>
                                      <a:pt x="13312" y="19436"/>
                                      <a:pt x="13217" y="19479"/>
                                    </a:cubicBezTo>
                                    <a:close/>
                                    <a:moveTo>
                                      <a:pt x="12276" y="13635"/>
                                    </a:moveTo>
                                    <a:cubicBezTo>
                                      <a:pt x="12244" y="13679"/>
                                      <a:pt x="12181" y="13679"/>
                                      <a:pt x="12150" y="13722"/>
                                    </a:cubicBezTo>
                                    <a:cubicBezTo>
                                      <a:pt x="11962" y="13982"/>
                                      <a:pt x="11742" y="14111"/>
                                      <a:pt x="11553" y="14241"/>
                                    </a:cubicBezTo>
                                    <a:cubicBezTo>
                                      <a:pt x="11491" y="14285"/>
                                      <a:pt x="11459" y="14328"/>
                                      <a:pt x="11428" y="14371"/>
                                    </a:cubicBezTo>
                                    <a:cubicBezTo>
                                      <a:pt x="11334" y="14458"/>
                                      <a:pt x="11240" y="14501"/>
                                      <a:pt x="11145" y="14544"/>
                                    </a:cubicBezTo>
                                    <a:cubicBezTo>
                                      <a:pt x="11114" y="14544"/>
                                      <a:pt x="11114" y="14631"/>
                                      <a:pt x="11114" y="14674"/>
                                    </a:cubicBezTo>
                                    <a:cubicBezTo>
                                      <a:pt x="11020" y="14631"/>
                                      <a:pt x="10988" y="14804"/>
                                      <a:pt x="10894" y="14717"/>
                                    </a:cubicBezTo>
                                    <a:cubicBezTo>
                                      <a:pt x="10894" y="14761"/>
                                      <a:pt x="10894" y="14804"/>
                                      <a:pt x="10894" y="14804"/>
                                    </a:cubicBezTo>
                                    <a:cubicBezTo>
                                      <a:pt x="10863" y="14804"/>
                                      <a:pt x="10831" y="14804"/>
                                      <a:pt x="10800" y="14804"/>
                                    </a:cubicBezTo>
                                    <a:cubicBezTo>
                                      <a:pt x="10769" y="14847"/>
                                      <a:pt x="10706" y="14934"/>
                                      <a:pt x="10674" y="14934"/>
                                    </a:cubicBezTo>
                                    <a:cubicBezTo>
                                      <a:pt x="10580" y="14891"/>
                                      <a:pt x="10549" y="15020"/>
                                      <a:pt x="10455" y="15064"/>
                                    </a:cubicBezTo>
                                    <a:cubicBezTo>
                                      <a:pt x="10517" y="15064"/>
                                      <a:pt x="10580" y="15064"/>
                                      <a:pt x="10643" y="15020"/>
                                    </a:cubicBezTo>
                                    <a:cubicBezTo>
                                      <a:pt x="10831" y="14934"/>
                                      <a:pt x="10988" y="14804"/>
                                      <a:pt x="11145" y="14717"/>
                                    </a:cubicBezTo>
                                    <a:cubicBezTo>
                                      <a:pt x="11208" y="14674"/>
                                      <a:pt x="11302" y="14631"/>
                                      <a:pt x="11365" y="14544"/>
                                    </a:cubicBezTo>
                                    <a:cubicBezTo>
                                      <a:pt x="11522" y="14371"/>
                                      <a:pt x="11742" y="14285"/>
                                      <a:pt x="11867" y="14068"/>
                                    </a:cubicBezTo>
                                    <a:cubicBezTo>
                                      <a:pt x="11867" y="14068"/>
                                      <a:pt x="11899" y="14025"/>
                                      <a:pt x="11899" y="14025"/>
                                    </a:cubicBezTo>
                                    <a:cubicBezTo>
                                      <a:pt x="12087" y="13938"/>
                                      <a:pt x="12181" y="13722"/>
                                      <a:pt x="12338" y="13592"/>
                                    </a:cubicBezTo>
                                    <a:cubicBezTo>
                                      <a:pt x="12370" y="13592"/>
                                      <a:pt x="12370" y="13505"/>
                                      <a:pt x="12370" y="13462"/>
                                    </a:cubicBezTo>
                                    <a:cubicBezTo>
                                      <a:pt x="12338" y="13549"/>
                                      <a:pt x="12307" y="13592"/>
                                      <a:pt x="12276" y="13635"/>
                                    </a:cubicBezTo>
                                    <a:close/>
                                    <a:moveTo>
                                      <a:pt x="8194" y="12293"/>
                                    </a:moveTo>
                                    <a:cubicBezTo>
                                      <a:pt x="8163" y="12380"/>
                                      <a:pt x="8069" y="12380"/>
                                      <a:pt x="8006" y="12380"/>
                                    </a:cubicBezTo>
                                    <a:cubicBezTo>
                                      <a:pt x="7943" y="12380"/>
                                      <a:pt x="7943" y="12423"/>
                                      <a:pt x="7912" y="12510"/>
                                    </a:cubicBezTo>
                                    <a:cubicBezTo>
                                      <a:pt x="8037" y="12510"/>
                                      <a:pt x="8131" y="12380"/>
                                      <a:pt x="8194" y="12293"/>
                                    </a:cubicBezTo>
                                    <a:cubicBezTo>
                                      <a:pt x="8194" y="12293"/>
                                      <a:pt x="8194" y="12293"/>
                                      <a:pt x="8194" y="12293"/>
                                    </a:cubicBezTo>
                                    <a:cubicBezTo>
                                      <a:pt x="8194" y="12293"/>
                                      <a:pt x="8194" y="12293"/>
                                      <a:pt x="8194" y="12293"/>
                                    </a:cubicBezTo>
                                    <a:close/>
                                    <a:moveTo>
                                      <a:pt x="11459" y="10129"/>
                                    </a:moveTo>
                                    <a:cubicBezTo>
                                      <a:pt x="11396" y="10086"/>
                                      <a:pt x="11365" y="10129"/>
                                      <a:pt x="11302" y="10172"/>
                                    </a:cubicBezTo>
                                    <a:cubicBezTo>
                                      <a:pt x="11365" y="10259"/>
                                      <a:pt x="11396" y="10172"/>
                                      <a:pt x="11459" y="10129"/>
                                    </a:cubicBezTo>
                                    <a:close/>
                                    <a:moveTo>
                                      <a:pt x="6970" y="17488"/>
                                    </a:moveTo>
                                    <a:cubicBezTo>
                                      <a:pt x="6938" y="17574"/>
                                      <a:pt x="6907" y="17618"/>
                                      <a:pt x="6907" y="17661"/>
                                    </a:cubicBezTo>
                                    <a:cubicBezTo>
                                      <a:pt x="6938" y="17661"/>
                                      <a:pt x="6970" y="17704"/>
                                      <a:pt x="7033" y="17704"/>
                                    </a:cubicBezTo>
                                    <a:cubicBezTo>
                                      <a:pt x="7095" y="17618"/>
                                      <a:pt x="7127" y="17531"/>
                                      <a:pt x="7221" y="17444"/>
                                    </a:cubicBezTo>
                                    <a:cubicBezTo>
                                      <a:pt x="7095" y="17444"/>
                                      <a:pt x="7033" y="17488"/>
                                      <a:pt x="6970" y="17488"/>
                                    </a:cubicBezTo>
                                    <a:close/>
                                    <a:moveTo>
                                      <a:pt x="188" y="3939"/>
                                    </a:moveTo>
                                    <a:cubicBezTo>
                                      <a:pt x="283" y="3853"/>
                                      <a:pt x="377" y="3896"/>
                                      <a:pt x="471" y="3853"/>
                                    </a:cubicBezTo>
                                    <a:cubicBezTo>
                                      <a:pt x="628" y="3766"/>
                                      <a:pt x="659" y="3593"/>
                                      <a:pt x="722" y="3376"/>
                                    </a:cubicBezTo>
                                    <a:cubicBezTo>
                                      <a:pt x="753" y="3290"/>
                                      <a:pt x="722" y="3203"/>
                                      <a:pt x="753" y="3117"/>
                                    </a:cubicBezTo>
                                    <a:cubicBezTo>
                                      <a:pt x="722" y="3030"/>
                                      <a:pt x="722" y="2943"/>
                                      <a:pt x="691" y="2857"/>
                                    </a:cubicBezTo>
                                    <a:cubicBezTo>
                                      <a:pt x="596" y="2770"/>
                                      <a:pt x="534" y="2727"/>
                                      <a:pt x="439" y="2640"/>
                                    </a:cubicBezTo>
                                    <a:cubicBezTo>
                                      <a:pt x="408" y="2597"/>
                                      <a:pt x="377" y="2511"/>
                                      <a:pt x="345" y="2511"/>
                                    </a:cubicBezTo>
                                    <a:cubicBezTo>
                                      <a:pt x="251" y="2511"/>
                                      <a:pt x="188" y="2511"/>
                                      <a:pt x="94" y="2511"/>
                                    </a:cubicBezTo>
                                    <a:lnTo>
                                      <a:pt x="94" y="2770"/>
                                    </a:lnTo>
                                    <a:cubicBezTo>
                                      <a:pt x="157" y="2727"/>
                                      <a:pt x="251" y="2684"/>
                                      <a:pt x="314" y="2814"/>
                                    </a:cubicBezTo>
                                    <a:cubicBezTo>
                                      <a:pt x="439" y="2770"/>
                                      <a:pt x="471" y="2900"/>
                                      <a:pt x="534" y="3030"/>
                                    </a:cubicBezTo>
                                    <a:cubicBezTo>
                                      <a:pt x="565" y="3160"/>
                                      <a:pt x="596" y="3333"/>
                                      <a:pt x="565" y="3463"/>
                                    </a:cubicBezTo>
                                    <a:cubicBezTo>
                                      <a:pt x="565" y="3549"/>
                                      <a:pt x="471" y="3636"/>
                                      <a:pt x="439" y="3636"/>
                                    </a:cubicBezTo>
                                    <a:cubicBezTo>
                                      <a:pt x="345" y="3679"/>
                                      <a:pt x="220" y="3723"/>
                                      <a:pt x="126" y="3679"/>
                                    </a:cubicBezTo>
                                    <a:lnTo>
                                      <a:pt x="126" y="3939"/>
                                    </a:lnTo>
                                    <a:cubicBezTo>
                                      <a:pt x="126" y="3939"/>
                                      <a:pt x="157" y="3939"/>
                                      <a:pt x="188" y="3939"/>
                                    </a:cubicBezTo>
                                    <a:close/>
                                    <a:moveTo>
                                      <a:pt x="7912" y="19955"/>
                                    </a:moveTo>
                                    <a:cubicBezTo>
                                      <a:pt x="7755" y="19998"/>
                                      <a:pt x="7598" y="19955"/>
                                      <a:pt x="7441" y="20042"/>
                                    </a:cubicBezTo>
                                    <a:cubicBezTo>
                                      <a:pt x="7409" y="20085"/>
                                      <a:pt x="7346" y="20042"/>
                                      <a:pt x="7284" y="20042"/>
                                    </a:cubicBezTo>
                                    <a:cubicBezTo>
                                      <a:pt x="7095" y="20042"/>
                                      <a:pt x="6876" y="20042"/>
                                      <a:pt x="6687" y="20085"/>
                                    </a:cubicBezTo>
                                    <a:cubicBezTo>
                                      <a:pt x="6687" y="20128"/>
                                      <a:pt x="6687" y="20172"/>
                                      <a:pt x="6687" y="20215"/>
                                    </a:cubicBezTo>
                                    <a:cubicBezTo>
                                      <a:pt x="6719" y="20258"/>
                                      <a:pt x="6750" y="20301"/>
                                      <a:pt x="6750" y="20301"/>
                                    </a:cubicBezTo>
                                    <a:cubicBezTo>
                                      <a:pt x="6844" y="20301"/>
                                      <a:pt x="6938" y="20345"/>
                                      <a:pt x="7033" y="20345"/>
                                    </a:cubicBezTo>
                                    <a:cubicBezTo>
                                      <a:pt x="7158" y="20345"/>
                                      <a:pt x="7252" y="20301"/>
                                      <a:pt x="7378" y="20301"/>
                                    </a:cubicBezTo>
                                    <a:cubicBezTo>
                                      <a:pt x="7441" y="20301"/>
                                      <a:pt x="7472" y="20301"/>
                                      <a:pt x="7535" y="20301"/>
                                    </a:cubicBezTo>
                                    <a:cubicBezTo>
                                      <a:pt x="7598" y="20301"/>
                                      <a:pt x="7629" y="20258"/>
                                      <a:pt x="7660" y="20258"/>
                                    </a:cubicBezTo>
                                    <a:cubicBezTo>
                                      <a:pt x="7755" y="20215"/>
                                      <a:pt x="7849" y="20128"/>
                                      <a:pt x="7943" y="20042"/>
                                    </a:cubicBezTo>
                                    <a:cubicBezTo>
                                      <a:pt x="7943" y="19955"/>
                                      <a:pt x="7943" y="19955"/>
                                      <a:pt x="7912" y="19955"/>
                                    </a:cubicBezTo>
                                    <a:close/>
                                    <a:moveTo>
                                      <a:pt x="7943" y="21081"/>
                                    </a:moveTo>
                                    <a:cubicBezTo>
                                      <a:pt x="7943" y="21124"/>
                                      <a:pt x="7912" y="21167"/>
                                      <a:pt x="7880" y="21254"/>
                                    </a:cubicBezTo>
                                    <a:cubicBezTo>
                                      <a:pt x="7974" y="21210"/>
                                      <a:pt x="8069" y="21210"/>
                                      <a:pt x="8163" y="21210"/>
                                    </a:cubicBezTo>
                                    <a:cubicBezTo>
                                      <a:pt x="8131" y="21124"/>
                                      <a:pt x="8131" y="21124"/>
                                      <a:pt x="8100" y="21037"/>
                                    </a:cubicBezTo>
                                    <a:cubicBezTo>
                                      <a:pt x="8069" y="21081"/>
                                      <a:pt x="8006" y="21081"/>
                                      <a:pt x="7943" y="21081"/>
                                    </a:cubicBezTo>
                                    <a:close/>
                                    <a:moveTo>
                                      <a:pt x="10455" y="10648"/>
                                    </a:moveTo>
                                    <a:cubicBezTo>
                                      <a:pt x="10423" y="10692"/>
                                      <a:pt x="10392" y="10692"/>
                                      <a:pt x="10360" y="10692"/>
                                    </a:cubicBezTo>
                                    <a:cubicBezTo>
                                      <a:pt x="10360" y="10692"/>
                                      <a:pt x="10329" y="10735"/>
                                      <a:pt x="10298" y="10735"/>
                                    </a:cubicBezTo>
                                    <a:cubicBezTo>
                                      <a:pt x="10298" y="10735"/>
                                      <a:pt x="10298" y="10778"/>
                                      <a:pt x="10298" y="10778"/>
                                    </a:cubicBezTo>
                                    <a:cubicBezTo>
                                      <a:pt x="10423" y="10692"/>
                                      <a:pt x="10549" y="10605"/>
                                      <a:pt x="10674" y="10519"/>
                                    </a:cubicBezTo>
                                    <a:cubicBezTo>
                                      <a:pt x="10580" y="10519"/>
                                      <a:pt x="10486" y="10475"/>
                                      <a:pt x="10455" y="10648"/>
                                    </a:cubicBezTo>
                                    <a:close/>
                                    <a:moveTo>
                                      <a:pt x="10957" y="10302"/>
                                    </a:moveTo>
                                    <a:cubicBezTo>
                                      <a:pt x="10863" y="10345"/>
                                      <a:pt x="10769" y="10389"/>
                                      <a:pt x="10674" y="10475"/>
                                    </a:cubicBezTo>
                                    <a:cubicBezTo>
                                      <a:pt x="10800" y="10519"/>
                                      <a:pt x="10831" y="10519"/>
                                      <a:pt x="10926" y="10432"/>
                                    </a:cubicBezTo>
                                    <a:cubicBezTo>
                                      <a:pt x="10957" y="10389"/>
                                      <a:pt x="10988" y="10345"/>
                                      <a:pt x="11020" y="10389"/>
                                    </a:cubicBezTo>
                                    <a:cubicBezTo>
                                      <a:pt x="11051" y="10389"/>
                                      <a:pt x="11083" y="10389"/>
                                      <a:pt x="11114" y="10389"/>
                                    </a:cubicBezTo>
                                    <a:cubicBezTo>
                                      <a:pt x="11083" y="10259"/>
                                      <a:pt x="11020" y="10259"/>
                                      <a:pt x="10957" y="10302"/>
                                    </a:cubicBezTo>
                                    <a:close/>
                                    <a:moveTo>
                                      <a:pt x="8320" y="16579"/>
                                    </a:moveTo>
                                    <a:cubicBezTo>
                                      <a:pt x="8320" y="16622"/>
                                      <a:pt x="8351" y="16622"/>
                                      <a:pt x="8351" y="16709"/>
                                    </a:cubicBezTo>
                                    <a:cubicBezTo>
                                      <a:pt x="8445" y="16622"/>
                                      <a:pt x="8508" y="16579"/>
                                      <a:pt x="8571" y="16492"/>
                                    </a:cubicBezTo>
                                    <a:cubicBezTo>
                                      <a:pt x="8477" y="16449"/>
                                      <a:pt x="8414" y="16535"/>
                                      <a:pt x="8320" y="16579"/>
                                    </a:cubicBezTo>
                                    <a:close/>
                                    <a:moveTo>
                                      <a:pt x="9199" y="18007"/>
                                    </a:moveTo>
                                    <a:cubicBezTo>
                                      <a:pt x="9230" y="18094"/>
                                      <a:pt x="9262" y="18137"/>
                                      <a:pt x="9324" y="18224"/>
                                    </a:cubicBezTo>
                                    <a:cubicBezTo>
                                      <a:pt x="9356" y="18137"/>
                                      <a:pt x="9387" y="18050"/>
                                      <a:pt x="9419" y="17964"/>
                                    </a:cubicBezTo>
                                    <a:cubicBezTo>
                                      <a:pt x="9324" y="17834"/>
                                      <a:pt x="9324" y="17834"/>
                                      <a:pt x="9199" y="18007"/>
                                    </a:cubicBezTo>
                                    <a:close/>
                                    <a:moveTo>
                                      <a:pt x="9356" y="20345"/>
                                    </a:moveTo>
                                    <a:cubicBezTo>
                                      <a:pt x="9419" y="20301"/>
                                      <a:pt x="9419" y="20258"/>
                                      <a:pt x="9419" y="20172"/>
                                    </a:cubicBezTo>
                                    <a:cubicBezTo>
                                      <a:pt x="9293" y="20215"/>
                                      <a:pt x="9199" y="20258"/>
                                      <a:pt x="9105" y="20345"/>
                                    </a:cubicBezTo>
                                    <a:cubicBezTo>
                                      <a:pt x="9167" y="20388"/>
                                      <a:pt x="9262" y="20388"/>
                                      <a:pt x="9356" y="20345"/>
                                    </a:cubicBezTo>
                                    <a:close/>
                                    <a:moveTo>
                                      <a:pt x="8822" y="12770"/>
                                    </a:moveTo>
                                    <a:cubicBezTo>
                                      <a:pt x="8822" y="12813"/>
                                      <a:pt x="8822" y="12856"/>
                                      <a:pt x="8853" y="12899"/>
                                    </a:cubicBezTo>
                                    <a:cubicBezTo>
                                      <a:pt x="8728" y="12856"/>
                                      <a:pt x="8634" y="12856"/>
                                      <a:pt x="8602" y="12986"/>
                                    </a:cubicBezTo>
                                    <a:cubicBezTo>
                                      <a:pt x="8634" y="12986"/>
                                      <a:pt x="8665" y="13029"/>
                                      <a:pt x="8665" y="13029"/>
                                    </a:cubicBezTo>
                                    <a:cubicBezTo>
                                      <a:pt x="8665" y="13073"/>
                                      <a:pt x="8696" y="13116"/>
                                      <a:pt x="8728" y="13073"/>
                                    </a:cubicBezTo>
                                    <a:cubicBezTo>
                                      <a:pt x="8791" y="12986"/>
                                      <a:pt x="8916" y="13073"/>
                                      <a:pt x="8948" y="12899"/>
                                    </a:cubicBezTo>
                                    <a:cubicBezTo>
                                      <a:pt x="8948" y="12899"/>
                                      <a:pt x="8979" y="12899"/>
                                      <a:pt x="9010" y="12899"/>
                                    </a:cubicBezTo>
                                    <a:cubicBezTo>
                                      <a:pt x="9042" y="12899"/>
                                      <a:pt x="9073" y="12856"/>
                                      <a:pt x="9073" y="12856"/>
                                    </a:cubicBezTo>
                                    <a:cubicBezTo>
                                      <a:pt x="9042" y="12726"/>
                                      <a:pt x="9136" y="12726"/>
                                      <a:pt x="9199" y="12640"/>
                                    </a:cubicBezTo>
                                    <a:cubicBezTo>
                                      <a:pt x="9010" y="12640"/>
                                      <a:pt x="8948" y="12856"/>
                                      <a:pt x="8822" y="12770"/>
                                    </a:cubicBezTo>
                                    <a:close/>
                                    <a:moveTo>
                                      <a:pt x="18460" y="19739"/>
                                    </a:move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ubicBezTo>
                                      <a:pt x="18460" y="19739"/>
                                      <a:pt x="18460" y="19739"/>
                                      <a:pt x="18460" y="19739"/>
                                    </a:cubicBezTo>
                                    <a:close/>
                                    <a:moveTo>
                                      <a:pt x="18398" y="19306"/>
                                    </a:moveTo>
                                    <a:cubicBezTo>
                                      <a:pt x="18429" y="19263"/>
                                      <a:pt x="18460" y="19219"/>
                                      <a:pt x="18460" y="19176"/>
                                    </a:cubicBezTo>
                                    <a:cubicBezTo>
                                      <a:pt x="18366" y="19089"/>
                                      <a:pt x="18366" y="19263"/>
                                      <a:pt x="18335" y="19306"/>
                                    </a:cubicBezTo>
                                    <a:cubicBezTo>
                                      <a:pt x="18366" y="19306"/>
                                      <a:pt x="18366" y="19306"/>
                                      <a:pt x="18398" y="19306"/>
                                    </a:cubicBezTo>
                                    <a:close/>
                                    <a:moveTo>
                                      <a:pt x="18303" y="19955"/>
                                    </a:moveTo>
                                    <a:cubicBezTo>
                                      <a:pt x="18241" y="20042"/>
                                      <a:pt x="18178" y="20172"/>
                                      <a:pt x="18115" y="20258"/>
                                    </a:cubicBezTo>
                                    <a:cubicBezTo>
                                      <a:pt x="18021" y="20388"/>
                                      <a:pt x="17927" y="20475"/>
                                      <a:pt x="17864" y="20604"/>
                                    </a:cubicBezTo>
                                    <a:cubicBezTo>
                                      <a:pt x="17833" y="20648"/>
                                      <a:pt x="17801" y="20691"/>
                                      <a:pt x="17833" y="20734"/>
                                    </a:cubicBezTo>
                                    <a:cubicBezTo>
                                      <a:pt x="17895" y="20648"/>
                                      <a:pt x="17958" y="20604"/>
                                      <a:pt x="18021" y="20518"/>
                                    </a:cubicBezTo>
                                    <a:cubicBezTo>
                                      <a:pt x="18052" y="20475"/>
                                      <a:pt x="18084" y="20475"/>
                                      <a:pt x="18084" y="20431"/>
                                    </a:cubicBezTo>
                                    <a:cubicBezTo>
                                      <a:pt x="18147" y="20301"/>
                                      <a:pt x="18241" y="20172"/>
                                      <a:pt x="18303" y="20042"/>
                                    </a:cubicBezTo>
                                    <a:cubicBezTo>
                                      <a:pt x="18398" y="19955"/>
                                      <a:pt x="18429" y="19825"/>
                                      <a:pt x="18460" y="19695"/>
                                    </a:cubicBezTo>
                                    <a:cubicBezTo>
                                      <a:pt x="18366" y="19782"/>
                                      <a:pt x="18335" y="19869"/>
                                      <a:pt x="18303" y="19955"/>
                                    </a:cubicBezTo>
                                    <a:close/>
                                    <a:moveTo>
                                      <a:pt x="18523" y="19522"/>
                                    </a:moveTo>
                                    <a:cubicBezTo>
                                      <a:pt x="18460" y="19566"/>
                                      <a:pt x="18460" y="19652"/>
                                      <a:pt x="18460" y="19739"/>
                                    </a:cubicBezTo>
                                    <a:cubicBezTo>
                                      <a:pt x="18555" y="19695"/>
                                      <a:pt x="18586" y="19609"/>
                                      <a:pt x="18617" y="19479"/>
                                    </a:cubicBezTo>
                                    <a:cubicBezTo>
                                      <a:pt x="18586" y="19479"/>
                                      <a:pt x="18555" y="19479"/>
                                      <a:pt x="18523" y="19522"/>
                                    </a:cubicBezTo>
                                    <a:close/>
                                    <a:moveTo>
                                      <a:pt x="14128" y="18873"/>
                                    </a:moveTo>
                                    <a:cubicBezTo>
                                      <a:pt x="14128" y="18873"/>
                                      <a:pt x="14159" y="18916"/>
                                      <a:pt x="14191" y="18960"/>
                                    </a:cubicBezTo>
                                    <a:cubicBezTo>
                                      <a:pt x="14222" y="18916"/>
                                      <a:pt x="14253" y="18830"/>
                                      <a:pt x="14253" y="18786"/>
                                    </a:cubicBezTo>
                                    <a:cubicBezTo>
                                      <a:pt x="14442" y="18830"/>
                                      <a:pt x="14536" y="18743"/>
                                      <a:pt x="14567" y="18527"/>
                                    </a:cubicBezTo>
                                    <a:cubicBezTo>
                                      <a:pt x="14442" y="18613"/>
                                      <a:pt x="14316" y="18700"/>
                                      <a:pt x="14159" y="18786"/>
                                    </a:cubicBezTo>
                                    <a:cubicBezTo>
                                      <a:pt x="14128" y="18743"/>
                                      <a:pt x="14128" y="18830"/>
                                      <a:pt x="14128" y="18873"/>
                                    </a:cubicBezTo>
                                    <a:close/>
                                    <a:moveTo>
                                      <a:pt x="18241" y="21384"/>
                                    </a:moveTo>
                                    <a:cubicBezTo>
                                      <a:pt x="18303" y="21384"/>
                                      <a:pt x="18335" y="21384"/>
                                      <a:pt x="18366" y="21297"/>
                                    </a:cubicBezTo>
                                    <a:cubicBezTo>
                                      <a:pt x="18398" y="21210"/>
                                      <a:pt x="18429" y="21167"/>
                                      <a:pt x="18460" y="21081"/>
                                    </a:cubicBezTo>
                                    <a:cubicBezTo>
                                      <a:pt x="18460" y="21081"/>
                                      <a:pt x="18429" y="21037"/>
                                      <a:pt x="18429" y="20951"/>
                                    </a:cubicBezTo>
                                    <a:cubicBezTo>
                                      <a:pt x="18398" y="21167"/>
                                      <a:pt x="18303" y="21254"/>
                                      <a:pt x="18241" y="21384"/>
                                    </a:cubicBezTo>
                                    <a:close/>
                                    <a:moveTo>
                                      <a:pt x="18241" y="21384"/>
                                    </a:move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ubicBezTo>
                                      <a:pt x="18241" y="21384"/>
                                      <a:pt x="18241" y="21384"/>
                                      <a:pt x="18241" y="21384"/>
                                    </a:cubicBezTo>
                                    <a:close/>
                                    <a:moveTo>
                                      <a:pt x="17707" y="15626"/>
                                    </a:moveTo>
                                    <a:cubicBezTo>
                                      <a:pt x="17676" y="15670"/>
                                      <a:pt x="17613" y="15670"/>
                                      <a:pt x="17581" y="15670"/>
                                    </a:cubicBezTo>
                                    <a:cubicBezTo>
                                      <a:pt x="17550" y="15713"/>
                                      <a:pt x="17519" y="15756"/>
                                      <a:pt x="17613" y="15800"/>
                                    </a:cubicBezTo>
                                    <a:cubicBezTo>
                                      <a:pt x="17613" y="15756"/>
                                      <a:pt x="17738" y="15756"/>
                                      <a:pt x="17707" y="15626"/>
                                    </a:cubicBezTo>
                                    <a:close/>
                                    <a:moveTo>
                                      <a:pt x="18586" y="18916"/>
                                    </a:moveTo>
                                    <a:cubicBezTo>
                                      <a:pt x="18649" y="18916"/>
                                      <a:pt x="18680" y="18873"/>
                                      <a:pt x="18680" y="18786"/>
                                    </a:cubicBezTo>
                                    <a:cubicBezTo>
                                      <a:pt x="18523" y="18786"/>
                                      <a:pt x="18523" y="18960"/>
                                      <a:pt x="18492" y="19089"/>
                                    </a:cubicBezTo>
                                    <a:cubicBezTo>
                                      <a:pt x="18523" y="19089"/>
                                      <a:pt x="18555" y="19089"/>
                                      <a:pt x="18586" y="19089"/>
                                    </a:cubicBezTo>
                                    <a:cubicBezTo>
                                      <a:pt x="18586" y="19046"/>
                                      <a:pt x="18586" y="18916"/>
                                      <a:pt x="18586" y="18916"/>
                                    </a:cubicBezTo>
                                    <a:close/>
                                    <a:moveTo>
                                      <a:pt x="21600" y="0"/>
                                    </a:moveTo>
                                    <a:cubicBezTo>
                                      <a:pt x="21600" y="43"/>
                                      <a:pt x="21569" y="130"/>
                                      <a:pt x="21569" y="173"/>
                                    </a:cubicBezTo>
                                    <a:cubicBezTo>
                                      <a:pt x="21537" y="303"/>
                                      <a:pt x="21506" y="433"/>
                                      <a:pt x="21474" y="563"/>
                                    </a:cubicBezTo>
                                    <a:cubicBezTo>
                                      <a:pt x="21443" y="693"/>
                                      <a:pt x="21380" y="866"/>
                                      <a:pt x="21317" y="996"/>
                                    </a:cubicBezTo>
                                    <a:cubicBezTo>
                                      <a:pt x="21255" y="1212"/>
                                      <a:pt x="21160" y="1428"/>
                                      <a:pt x="21066" y="1645"/>
                                    </a:cubicBezTo>
                                    <a:cubicBezTo>
                                      <a:pt x="21035" y="1731"/>
                                      <a:pt x="21003" y="1775"/>
                                      <a:pt x="20972" y="1861"/>
                                    </a:cubicBezTo>
                                    <a:cubicBezTo>
                                      <a:pt x="20941" y="1905"/>
                                      <a:pt x="20878" y="1991"/>
                                      <a:pt x="20878" y="2078"/>
                                    </a:cubicBezTo>
                                    <a:cubicBezTo>
                                      <a:pt x="20784" y="2121"/>
                                      <a:pt x="20752" y="2251"/>
                                      <a:pt x="20690" y="2337"/>
                                    </a:cubicBezTo>
                                    <a:cubicBezTo>
                                      <a:pt x="20658" y="2381"/>
                                      <a:pt x="20658" y="2424"/>
                                      <a:pt x="20627" y="2467"/>
                                    </a:cubicBezTo>
                                    <a:cubicBezTo>
                                      <a:pt x="20595" y="2511"/>
                                      <a:pt x="20595" y="2597"/>
                                      <a:pt x="20564" y="2597"/>
                                    </a:cubicBezTo>
                                    <a:cubicBezTo>
                                      <a:pt x="20470" y="2597"/>
                                      <a:pt x="20438" y="2684"/>
                                      <a:pt x="20407" y="2770"/>
                                    </a:cubicBezTo>
                                    <a:cubicBezTo>
                                      <a:pt x="20313" y="2900"/>
                                      <a:pt x="20156" y="2987"/>
                                      <a:pt x="20093" y="3160"/>
                                    </a:cubicBezTo>
                                    <a:cubicBezTo>
                                      <a:pt x="20030" y="3290"/>
                                      <a:pt x="19905" y="3376"/>
                                      <a:pt x="19779" y="3376"/>
                                    </a:cubicBezTo>
                                    <a:cubicBezTo>
                                      <a:pt x="19653" y="3420"/>
                                      <a:pt x="19559" y="3550"/>
                                      <a:pt x="19402" y="3506"/>
                                    </a:cubicBezTo>
                                    <a:cubicBezTo>
                                      <a:pt x="19371" y="3506"/>
                                      <a:pt x="19340" y="3550"/>
                                      <a:pt x="19277" y="3593"/>
                                    </a:cubicBezTo>
                                    <a:cubicBezTo>
                                      <a:pt x="19120" y="3636"/>
                                      <a:pt x="18963" y="3723"/>
                                      <a:pt x="18837" y="3550"/>
                                    </a:cubicBezTo>
                                    <a:cubicBezTo>
                                      <a:pt x="18806" y="3550"/>
                                      <a:pt x="18774" y="3550"/>
                                      <a:pt x="18712" y="3550"/>
                                    </a:cubicBezTo>
                                    <a:cubicBezTo>
                                      <a:pt x="18680" y="3376"/>
                                      <a:pt x="18743" y="3203"/>
                                      <a:pt x="18774" y="3073"/>
                                    </a:cubicBezTo>
                                    <a:cubicBezTo>
                                      <a:pt x="18806" y="2900"/>
                                      <a:pt x="18806" y="2727"/>
                                      <a:pt x="18774" y="2511"/>
                                    </a:cubicBezTo>
                                    <a:cubicBezTo>
                                      <a:pt x="18774" y="2467"/>
                                      <a:pt x="18774" y="2467"/>
                                      <a:pt x="18774" y="2424"/>
                                    </a:cubicBezTo>
                                    <a:cubicBezTo>
                                      <a:pt x="18774" y="2381"/>
                                      <a:pt x="18774" y="2337"/>
                                      <a:pt x="18743" y="2251"/>
                                    </a:cubicBezTo>
                                    <a:cubicBezTo>
                                      <a:pt x="18743" y="2164"/>
                                      <a:pt x="18617" y="2164"/>
                                      <a:pt x="18617" y="2078"/>
                                    </a:cubicBezTo>
                                    <a:cubicBezTo>
                                      <a:pt x="18617" y="1991"/>
                                      <a:pt x="18586" y="1948"/>
                                      <a:pt x="18555" y="1905"/>
                                    </a:cubicBezTo>
                                    <a:cubicBezTo>
                                      <a:pt x="18492" y="1775"/>
                                      <a:pt x="18366" y="1731"/>
                                      <a:pt x="18272" y="1645"/>
                                    </a:cubicBezTo>
                                    <a:cubicBezTo>
                                      <a:pt x="18147" y="1515"/>
                                      <a:pt x="18021" y="1602"/>
                                      <a:pt x="17927" y="1645"/>
                                    </a:cubicBezTo>
                                    <a:cubicBezTo>
                                      <a:pt x="17833" y="1688"/>
                                      <a:pt x="17801" y="1775"/>
                                      <a:pt x="17801" y="1905"/>
                                    </a:cubicBezTo>
                                    <a:cubicBezTo>
                                      <a:pt x="17801" y="1991"/>
                                      <a:pt x="17833" y="2078"/>
                                      <a:pt x="17738" y="2121"/>
                                    </a:cubicBezTo>
                                    <a:cubicBezTo>
                                      <a:pt x="17770" y="2208"/>
                                      <a:pt x="17833" y="2251"/>
                                      <a:pt x="17801" y="2381"/>
                                    </a:cubicBezTo>
                                    <a:cubicBezTo>
                                      <a:pt x="17770" y="2467"/>
                                      <a:pt x="17833" y="2597"/>
                                      <a:pt x="17864" y="2727"/>
                                    </a:cubicBezTo>
                                    <a:cubicBezTo>
                                      <a:pt x="17927" y="2900"/>
                                      <a:pt x="18021" y="3073"/>
                                      <a:pt x="18084" y="3246"/>
                                    </a:cubicBezTo>
                                    <a:cubicBezTo>
                                      <a:pt x="18115" y="3376"/>
                                      <a:pt x="18241" y="3420"/>
                                      <a:pt x="18304" y="3506"/>
                                    </a:cubicBezTo>
                                    <a:cubicBezTo>
                                      <a:pt x="18335" y="3550"/>
                                      <a:pt x="18366" y="3593"/>
                                      <a:pt x="18398" y="3679"/>
                                    </a:cubicBezTo>
                                    <a:cubicBezTo>
                                      <a:pt x="18304" y="3766"/>
                                      <a:pt x="18178" y="3853"/>
                                      <a:pt x="18209" y="4026"/>
                                    </a:cubicBezTo>
                                    <a:cubicBezTo>
                                      <a:pt x="18209" y="4069"/>
                                      <a:pt x="18115" y="4069"/>
                                      <a:pt x="18084" y="4156"/>
                                    </a:cubicBezTo>
                                    <a:cubicBezTo>
                                      <a:pt x="17990" y="4069"/>
                                      <a:pt x="17958" y="4199"/>
                                      <a:pt x="17958" y="4285"/>
                                    </a:cubicBezTo>
                                    <a:cubicBezTo>
                                      <a:pt x="17958" y="4372"/>
                                      <a:pt x="17927" y="4372"/>
                                      <a:pt x="17895" y="4372"/>
                                    </a:cubicBezTo>
                                    <a:cubicBezTo>
                                      <a:pt x="17864" y="4372"/>
                                      <a:pt x="17833" y="4459"/>
                                      <a:pt x="17801" y="4502"/>
                                    </a:cubicBezTo>
                                    <a:cubicBezTo>
                                      <a:pt x="17801" y="4502"/>
                                      <a:pt x="17770" y="4502"/>
                                      <a:pt x="17707" y="4502"/>
                                    </a:cubicBezTo>
                                    <a:cubicBezTo>
                                      <a:pt x="17676" y="4545"/>
                                      <a:pt x="17644" y="4588"/>
                                      <a:pt x="17581" y="4632"/>
                                    </a:cubicBezTo>
                                    <a:cubicBezTo>
                                      <a:pt x="17550" y="4675"/>
                                      <a:pt x="17487" y="4632"/>
                                      <a:pt x="17456" y="4718"/>
                                    </a:cubicBezTo>
                                    <a:cubicBezTo>
                                      <a:pt x="17393" y="4675"/>
                                      <a:pt x="17362" y="4675"/>
                                      <a:pt x="17299" y="4718"/>
                                    </a:cubicBezTo>
                                    <a:cubicBezTo>
                                      <a:pt x="17236" y="4762"/>
                                      <a:pt x="17173" y="4848"/>
                                      <a:pt x="17142" y="4805"/>
                                    </a:cubicBezTo>
                                    <a:cubicBezTo>
                                      <a:pt x="17048" y="4762"/>
                                      <a:pt x="17016" y="4891"/>
                                      <a:pt x="16922" y="4848"/>
                                    </a:cubicBezTo>
                                    <a:cubicBezTo>
                                      <a:pt x="16859" y="4805"/>
                                      <a:pt x="16765" y="4848"/>
                                      <a:pt x="16702" y="4848"/>
                                    </a:cubicBezTo>
                                    <a:cubicBezTo>
                                      <a:pt x="16640" y="4848"/>
                                      <a:pt x="16514" y="4891"/>
                                      <a:pt x="16483" y="4848"/>
                                    </a:cubicBezTo>
                                    <a:cubicBezTo>
                                      <a:pt x="16326" y="4718"/>
                                      <a:pt x="16137" y="4805"/>
                                      <a:pt x="16012" y="4632"/>
                                    </a:cubicBezTo>
                                    <a:cubicBezTo>
                                      <a:pt x="15980" y="4588"/>
                                      <a:pt x="15949" y="4588"/>
                                      <a:pt x="15917" y="4588"/>
                                    </a:cubicBezTo>
                                    <a:cubicBezTo>
                                      <a:pt x="15886" y="4502"/>
                                      <a:pt x="15886" y="4459"/>
                                      <a:pt x="15855" y="4372"/>
                                    </a:cubicBezTo>
                                    <a:cubicBezTo>
                                      <a:pt x="15949" y="4199"/>
                                      <a:pt x="15949" y="4199"/>
                                      <a:pt x="15855" y="4069"/>
                                    </a:cubicBezTo>
                                    <a:cubicBezTo>
                                      <a:pt x="15855" y="4069"/>
                                      <a:pt x="15886" y="4026"/>
                                      <a:pt x="15886" y="4026"/>
                                    </a:cubicBezTo>
                                    <a:cubicBezTo>
                                      <a:pt x="15855" y="3723"/>
                                      <a:pt x="15855" y="3420"/>
                                      <a:pt x="15698" y="3160"/>
                                    </a:cubicBezTo>
                                    <a:cubicBezTo>
                                      <a:pt x="15666" y="3117"/>
                                      <a:pt x="15635" y="3030"/>
                                      <a:pt x="15635" y="2943"/>
                                    </a:cubicBezTo>
                                    <a:cubicBezTo>
                                      <a:pt x="15572" y="2770"/>
                                      <a:pt x="15509" y="2597"/>
                                      <a:pt x="15384" y="2511"/>
                                    </a:cubicBezTo>
                                    <a:cubicBezTo>
                                      <a:pt x="15321" y="2467"/>
                                      <a:pt x="15290" y="2381"/>
                                      <a:pt x="15227" y="2337"/>
                                    </a:cubicBezTo>
                                    <a:cubicBezTo>
                                      <a:pt x="15101" y="2251"/>
                                      <a:pt x="15007" y="2337"/>
                                      <a:pt x="14913" y="2294"/>
                                    </a:cubicBezTo>
                                    <a:cubicBezTo>
                                      <a:pt x="14881" y="2294"/>
                                      <a:pt x="14819" y="2337"/>
                                      <a:pt x="14819" y="2424"/>
                                    </a:cubicBezTo>
                                    <a:cubicBezTo>
                                      <a:pt x="14819" y="2467"/>
                                      <a:pt x="14850" y="2554"/>
                                      <a:pt x="14756" y="2554"/>
                                    </a:cubicBezTo>
                                    <a:cubicBezTo>
                                      <a:pt x="14756" y="2554"/>
                                      <a:pt x="14724" y="2597"/>
                                      <a:pt x="14724" y="2597"/>
                                    </a:cubicBezTo>
                                    <a:cubicBezTo>
                                      <a:pt x="14787" y="2684"/>
                                      <a:pt x="14787" y="2814"/>
                                      <a:pt x="14787" y="2900"/>
                                    </a:cubicBezTo>
                                    <a:cubicBezTo>
                                      <a:pt x="14850" y="3160"/>
                                      <a:pt x="14944" y="3420"/>
                                      <a:pt x="15038" y="3679"/>
                                    </a:cubicBezTo>
                                    <a:cubicBezTo>
                                      <a:pt x="15164" y="3982"/>
                                      <a:pt x="15321" y="4242"/>
                                      <a:pt x="15509" y="4502"/>
                                    </a:cubicBezTo>
                                    <a:cubicBezTo>
                                      <a:pt x="15541" y="4545"/>
                                      <a:pt x="15603" y="4632"/>
                                      <a:pt x="15572" y="4675"/>
                                    </a:cubicBezTo>
                                    <a:cubicBezTo>
                                      <a:pt x="15541" y="4805"/>
                                      <a:pt x="15572" y="4891"/>
                                      <a:pt x="15603" y="5021"/>
                                    </a:cubicBezTo>
                                    <a:cubicBezTo>
                                      <a:pt x="15572" y="5021"/>
                                      <a:pt x="15541" y="4978"/>
                                      <a:pt x="15509" y="4978"/>
                                    </a:cubicBezTo>
                                    <a:cubicBezTo>
                                      <a:pt x="15541" y="5108"/>
                                      <a:pt x="15509" y="5194"/>
                                      <a:pt x="15447" y="5281"/>
                                    </a:cubicBezTo>
                                    <a:cubicBezTo>
                                      <a:pt x="15447" y="5281"/>
                                      <a:pt x="15447" y="5324"/>
                                      <a:pt x="15447" y="5368"/>
                                    </a:cubicBezTo>
                                    <a:cubicBezTo>
                                      <a:pt x="15447" y="5411"/>
                                      <a:pt x="15415" y="5497"/>
                                      <a:pt x="15384" y="5497"/>
                                    </a:cubicBezTo>
                                    <a:cubicBezTo>
                                      <a:pt x="15290" y="5497"/>
                                      <a:pt x="15258" y="5627"/>
                                      <a:pt x="15195" y="5714"/>
                                    </a:cubicBezTo>
                                    <a:cubicBezTo>
                                      <a:pt x="15164" y="5757"/>
                                      <a:pt x="15133" y="5757"/>
                                      <a:pt x="15101" y="5800"/>
                                    </a:cubicBezTo>
                                    <a:cubicBezTo>
                                      <a:pt x="15070" y="5844"/>
                                      <a:pt x="15101" y="5887"/>
                                      <a:pt x="15070" y="5930"/>
                                    </a:cubicBezTo>
                                    <a:cubicBezTo>
                                      <a:pt x="15038" y="5974"/>
                                      <a:pt x="14976" y="5974"/>
                                      <a:pt x="14944" y="6017"/>
                                    </a:cubicBezTo>
                                    <a:cubicBezTo>
                                      <a:pt x="14881" y="6103"/>
                                      <a:pt x="14819" y="6147"/>
                                      <a:pt x="14724" y="6190"/>
                                    </a:cubicBezTo>
                                    <a:cubicBezTo>
                                      <a:pt x="14630" y="6233"/>
                                      <a:pt x="14536" y="6233"/>
                                      <a:pt x="14505" y="6363"/>
                                    </a:cubicBezTo>
                                    <a:cubicBezTo>
                                      <a:pt x="14505" y="6363"/>
                                      <a:pt x="14473" y="6406"/>
                                      <a:pt x="14473" y="6406"/>
                                    </a:cubicBezTo>
                                    <a:cubicBezTo>
                                      <a:pt x="14316" y="6406"/>
                                      <a:pt x="14222" y="6536"/>
                                      <a:pt x="14096" y="6623"/>
                                    </a:cubicBezTo>
                                    <a:cubicBezTo>
                                      <a:pt x="14096" y="6623"/>
                                      <a:pt x="14065" y="6623"/>
                                      <a:pt x="14034" y="6623"/>
                                    </a:cubicBezTo>
                                    <a:cubicBezTo>
                                      <a:pt x="13940" y="6623"/>
                                      <a:pt x="13877" y="6666"/>
                                      <a:pt x="13783" y="6666"/>
                                    </a:cubicBezTo>
                                    <a:cubicBezTo>
                                      <a:pt x="13720" y="6666"/>
                                      <a:pt x="13626" y="6709"/>
                                      <a:pt x="13563" y="6709"/>
                                    </a:cubicBezTo>
                                    <a:cubicBezTo>
                                      <a:pt x="13437" y="6753"/>
                                      <a:pt x="13312" y="6709"/>
                                      <a:pt x="13217" y="6709"/>
                                    </a:cubicBezTo>
                                    <a:cubicBezTo>
                                      <a:pt x="12935" y="6709"/>
                                      <a:pt x="12684" y="6580"/>
                                      <a:pt x="12433" y="6493"/>
                                    </a:cubicBezTo>
                                    <a:cubicBezTo>
                                      <a:pt x="12338" y="6450"/>
                                      <a:pt x="12276" y="6363"/>
                                      <a:pt x="12181" y="6320"/>
                                    </a:cubicBezTo>
                                    <a:lnTo>
                                      <a:pt x="12150" y="6233"/>
                                    </a:lnTo>
                                    <a:lnTo>
                                      <a:pt x="11962" y="6103"/>
                                    </a:lnTo>
                                    <a:cubicBezTo>
                                      <a:pt x="11930" y="6060"/>
                                      <a:pt x="11899" y="5974"/>
                                      <a:pt x="11867" y="5974"/>
                                    </a:cubicBezTo>
                                    <a:cubicBezTo>
                                      <a:pt x="11805" y="5930"/>
                                      <a:pt x="11836" y="5844"/>
                                      <a:pt x="11773" y="5844"/>
                                    </a:cubicBezTo>
                                    <a:cubicBezTo>
                                      <a:pt x="11773" y="5800"/>
                                      <a:pt x="11773" y="5757"/>
                                      <a:pt x="11773" y="5757"/>
                                    </a:cubicBezTo>
                                    <a:cubicBezTo>
                                      <a:pt x="11836" y="5714"/>
                                      <a:pt x="11836" y="5627"/>
                                      <a:pt x="11899" y="5541"/>
                                    </a:cubicBezTo>
                                    <a:cubicBezTo>
                                      <a:pt x="11930" y="5497"/>
                                      <a:pt x="11962" y="5411"/>
                                      <a:pt x="11993" y="5324"/>
                                    </a:cubicBezTo>
                                    <a:cubicBezTo>
                                      <a:pt x="12024" y="5238"/>
                                      <a:pt x="12119" y="5108"/>
                                      <a:pt x="12181" y="5021"/>
                                    </a:cubicBezTo>
                                    <a:cubicBezTo>
                                      <a:pt x="12244" y="4935"/>
                                      <a:pt x="12307" y="4805"/>
                                      <a:pt x="12370" y="4675"/>
                                    </a:cubicBezTo>
                                    <a:cubicBezTo>
                                      <a:pt x="12401" y="4588"/>
                                      <a:pt x="12401" y="4502"/>
                                      <a:pt x="12495" y="4502"/>
                                    </a:cubicBezTo>
                                    <a:cubicBezTo>
                                      <a:pt x="12495" y="4502"/>
                                      <a:pt x="12527" y="4459"/>
                                      <a:pt x="12527" y="4459"/>
                                    </a:cubicBezTo>
                                    <a:cubicBezTo>
                                      <a:pt x="12558" y="4415"/>
                                      <a:pt x="12495" y="4329"/>
                                      <a:pt x="12558" y="4285"/>
                                    </a:cubicBezTo>
                                    <a:cubicBezTo>
                                      <a:pt x="12590" y="4285"/>
                                      <a:pt x="12652" y="4242"/>
                                      <a:pt x="12652" y="4199"/>
                                    </a:cubicBezTo>
                                    <a:cubicBezTo>
                                      <a:pt x="12684" y="4156"/>
                                      <a:pt x="12684" y="4069"/>
                                      <a:pt x="12715" y="4069"/>
                                    </a:cubicBezTo>
                                    <a:cubicBezTo>
                                      <a:pt x="12809" y="4026"/>
                                      <a:pt x="12841" y="3853"/>
                                      <a:pt x="12903" y="3766"/>
                                    </a:cubicBezTo>
                                    <a:cubicBezTo>
                                      <a:pt x="12998" y="3679"/>
                                      <a:pt x="12998" y="3549"/>
                                      <a:pt x="13123" y="3506"/>
                                    </a:cubicBezTo>
                                    <a:cubicBezTo>
                                      <a:pt x="13123" y="3506"/>
                                      <a:pt x="13123" y="3463"/>
                                      <a:pt x="13155" y="3463"/>
                                    </a:cubicBezTo>
                                    <a:cubicBezTo>
                                      <a:pt x="13249" y="3246"/>
                                      <a:pt x="13374" y="3117"/>
                                      <a:pt x="13500" y="2987"/>
                                    </a:cubicBezTo>
                                    <a:cubicBezTo>
                                      <a:pt x="13500" y="2987"/>
                                      <a:pt x="13531" y="2943"/>
                                      <a:pt x="13531" y="2943"/>
                                    </a:cubicBezTo>
                                    <a:cubicBezTo>
                                      <a:pt x="13626" y="2684"/>
                                      <a:pt x="13845" y="2597"/>
                                      <a:pt x="13971" y="2381"/>
                                    </a:cubicBezTo>
                                    <a:cubicBezTo>
                                      <a:pt x="14159" y="2078"/>
                                      <a:pt x="14410" y="1905"/>
                                      <a:pt x="14630" y="1645"/>
                                    </a:cubicBezTo>
                                    <a:cubicBezTo>
                                      <a:pt x="14756" y="1472"/>
                                      <a:pt x="14944" y="1385"/>
                                      <a:pt x="15101" y="1255"/>
                                    </a:cubicBezTo>
                                    <a:cubicBezTo>
                                      <a:pt x="15258" y="1082"/>
                                      <a:pt x="15478" y="996"/>
                                      <a:pt x="15635" y="779"/>
                                    </a:cubicBezTo>
                                    <a:cubicBezTo>
                                      <a:pt x="15635" y="779"/>
                                      <a:pt x="15666" y="736"/>
                                      <a:pt x="15666" y="736"/>
                                    </a:cubicBezTo>
                                    <a:cubicBezTo>
                                      <a:pt x="15729" y="693"/>
                                      <a:pt x="15792" y="693"/>
                                      <a:pt x="15823" y="649"/>
                                    </a:cubicBezTo>
                                    <a:cubicBezTo>
                                      <a:pt x="15855" y="563"/>
                                      <a:pt x="15917" y="563"/>
                                      <a:pt x="15980" y="519"/>
                                    </a:cubicBezTo>
                                    <a:cubicBezTo>
                                      <a:pt x="16043" y="476"/>
                                      <a:pt x="16074" y="390"/>
                                      <a:pt x="16137" y="390"/>
                                    </a:cubicBezTo>
                                    <a:cubicBezTo>
                                      <a:pt x="16231" y="346"/>
                                      <a:pt x="16326" y="260"/>
                                      <a:pt x="16420" y="216"/>
                                    </a:cubicBezTo>
                                    <a:cubicBezTo>
                                      <a:pt x="16483" y="173"/>
                                      <a:pt x="16577" y="87"/>
                                      <a:pt x="16640" y="43"/>
                                    </a:cubicBezTo>
                                    <a:lnTo>
                                      <a:pt x="16137" y="43"/>
                                    </a:lnTo>
                                    <a:cubicBezTo>
                                      <a:pt x="16106" y="87"/>
                                      <a:pt x="16043" y="87"/>
                                      <a:pt x="16012" y="130"/>
                                    </a:cubicBezTo>
                                    <a:cubicBezTo>
                                      <a:pt x="15917" y="173"/>
                                      <a:pt x="15823" y="216"/>
                                      <a:pt x="15729" y="346"/>
                                    </a:cubicBezTo>
                                    <a:cubicBezTo>
                                      <a:pt x="15729" y="390"/>
                                      <a:pt x="15698" y="390"/>
                                      <a:pt x="15666" y="390"/>
                                    </a:cubicBezTo>
                                    <a:cubicBezTo>
                                      <a:pt x="15541" y="390"/>
                                      <a:pt x="15447" y="476"/>
                                      <a:pt x="15352" y="649"/>
                                    </a:cubicBezTo>
                                    <a:cubicBezTo>
                                      <a:pt x="15321" y="736"/>
                                      <a:pt x="15227" y="649"/>
                                      <a:pt x="15195" y="779"/>
                                    </a:cubicBezTo>
                                    <a:cubicBezTo>
                                      <a:pt x="15070" y="779"/>
                                      <a:pt x="14976" y="952"/>
                                      <a:pt x="14881" y="1039"/>
                                    </a:cubicBezTo>
                                    <a:cubicBezTo>
                                      <a:pt x="14787" y="1125"/>
                                      <a:pt x="14662" y="1169"/>
                                      <a:pt x="14630" y="1342"/>
                                    </a:cubicBezTo>
                                    <a:cubicBezTo>
                                      <a:pt x="14599" y="1342"/>
                                      <a:pt x="14567" y="1342"/>
                                      <a:pt x="14536" y="1299"/>
                                    </a:cubicBezTo>
                                    <a:cubicBezTo>
                                      <a:pt x="14536" y="1299"/>
                                      <a:pt x="14505" y="1299"/>
                                      <a:pt x="14505" y="1342"/>
                                    </a:cubicBezTo>
                                    <a:cubicBezTo>
                                      <a:pt x="14473" y="1472"/>
                                      <a:pt x="14379" y="1558"/>
                                      <a:pt x="14285" y="1602"/>
                                    </a:cubicBezTo>
                                    <a:cubicBezTo>
                                      <a:pt x="14159" y="1688"/>
                                      <a:pt x="14065" y="1818"/>
                                      <a:pt x="13971" y="1948"/>
                                    </a:cubicBezTo>
                                    <a:cubicBezTo>
                                      <a:pt x="13940" y="1991"/>
                                      <a:pt x="13940" y="2078"/>
                                      <a:pt x="13877" y="2078"/>
                                    </a:cubicBezTo>
                                    <a:cubicBezTo>
                                      <a:pt x="13814" y="2078"/>
                                      <a:pt x="13877" y="2208"/>
                                      <a:pt x="13783" y="2164"/>
                                    </a:cubicBezTo>
                                    <a:cubicBezTo>
                                      <a:pt x="13720" y="2121"/>
                                      <a:pt x="13783" y="2294"/>
                                      <a:pt x="13688" y="2251"/>
                                    </a:cubicBezTo>
                                    <a:cubicBezTo>
                                      <a:pt x="13626" y="2208"/>
                                      <a:pt x="13657" y="2337"/>
                                      <a:pt x="13626" y="2381"/>
                                    </a:cubicBezTo>
                                    <a:cubicBezTo>
                                      <a:pt x="13594" y="2424"/>
                                      <a:pt x="13563" y="2424"/>
                                      <a:pt x="13531" y="2467"/>
                                    </a:cubicBezTo>
                                    <a:cubicBezTo>
                                      <a:pt x="13469" y="2511"/>
                                      <a:pt x="13374" y="2511"/>
                                      <a:pt x="13374" y="2684"/>
                                    </a:cubicBezTo>
                                    <a:cubicBezTo>
                                      <a:pt x="13312" y="2727"/>
                                      <a:pt x="13280" y="2814"/>
                                      <a:pt x="13217" y="2857"/>
                                    </a:cubicBezTo>
                                    <a:cubicBezTo>
                                      <a:pt x="13092" y="2943"/>
                                      <a:pt x="13029" y="3073"/>
                                      <a:pt x="12935" y="3203"/>
                                    </a:cubicBezTo>
                                    <a:cubicBezTo>
                                      <a:pt x="12872" y="3290"/>
                                      <a:pt x="12809" y="3376"/>
                                      <a:pt x="12715" y="3463"/>
                                    </a:cubicBezTo>
                                    <a:cubicBezTo>
                                      <a:pt x="12652" y="3506"/>
                                      <a:pt x="12621" y="3593"/>
                                      <a:pt x="12590" y="3679"/>
                                    </a:cubicBezTo>
                                    <a:cubicBezTo>
                                      <a:pt x="12590" y="3766"/>
                                      <a:pt x="12527" y="3809"/>
                                      <a:pt x="12464" y="3853"/>
                                    </a:cubicBezTo>
                                    <a:cubicBezTo>
                                      <a:pt x="12401" y="3896"/>
                                      <a:pt x="12338" y="3982"/>
                                      <a:pt x="12307" y="4026"/>
                                    </a:cubicBezTo>
                                    <a:cubicBezTo>
                                      <a:pt x="12276" y="4069"/>
                                      <a:pt x="12244" y="4156"/>
                                      <a:pt x="12244" y="4242"/>
                                    </a:cubicBezTo>
                                    <a:cubicBezTo>
                                      <a:pt x="12150" y="4285"/>
                                      <a:pt x="12056" y="4372"/>
                                      <a:pt x="12024" y="4588"/>
                                    </a:cubicBezTo>
                                    <a:cubicBezTo>
                                      <a:pt x="12024" y="4675"/>
                                      <a:pt x="11993" y="4675"/>
                                      <a:pt x="11930" y="4588"/>
                                    </a:cubicBezTo>
                                    <a:cubicBezTo>
                                      <a:pt x="11930" y="4805"/>
                                      <a:pt x="11836" y="4848"/>
                                      <a:pt x="11742" y="4935"/>
                                    </a:cubicBezTo>
                                    <a:cubicBezTo>
                                      <a:pt x="11742" y="4978"/>
                                      <a:pt x="11742" y="5065"/>
                                      <a:pt x="11742" y="5151"/>
                                    </a:cubicBezTo>
                                    <a:cubicBezTo>
                                      <a:pt x="11679" y="5151"/>
                                      <a:pt x="11648" y="5194"/>
                                      <a:pt x="11585" y="5194"/>
                                    </a:cubicBezTo>
                                    <a:cubicBezTo>
                                      <a:pt x="11648" y="5368"/>
                                      <a:pt x="11522" y="5411"/>
                                      <a:pt x="11491" y="5497"/>
                                    </a:cubicBezTo>
                                    <a:cubicBezTo>
                                      <a:pt x="11491" y="5454"/>
                                      <a:pt x="11491" y="5368"/>
                                      <a:pt x="11459" y="5324"/>
                                    </a:cubicBezTo>
                                    <a:cubicBezTo>
                                      <a:pt x="11428" y="5324"/>
                                      <a:pt x="11397" y="5324"/>
                                      <a:pt x="11365" y="5324"/>
                                    </a:cubicBezTo>
                                    <a:cubicBezTo>
                                      <a:pt x="11334" y="5238"/>
                                      <a:pt x="11334" y="5151"/>
                                      <a:pt x="11302" y="5065"/>
                                    </a:cubicBezTo>
                                    <a:cubicBezTo>
                                      <a:pt x="11334" y="5065"/>
                                      <a:pt x="11365" y="5108"/>
                                      <a:pt x="11428" y="5108"/>
                                    </a:cubicBezTo>
                                    <a:cubicBezTo>
                                      <a:pt x="11365" y="4978"/>
                                      <a:pt x="11334" y="4891"/>
                                      <a:pt x="11271" y="4805"/>
                                    </a:cubicBezTo>
                                    <a:cubicBezTo>
                                      <a:pt x="11271" y="4805"/>
                                      <a:pt x="11302" y="4718"/>
                                      <a:pt x="11271" y="4718"/>
                                    </a:cubicBezTo>
                                    <a:cubicBezTo>
                                      <a:pt x="11240" y="4632"/>
                                      <a:pt x="11208" y="4502"/>
                                      <a:pt x="11145" y="4415"/>
                                    </a:cubicBezTo>
                                    <a:cubicBezTo>
                                      <a:pt x="11114" y="4372"/>
                                      <a:pt x="11114" y="4242"/>
                                      <a:pt x="11083" y="4112"/>
                                    </a:cubicBezTo>
                                    <a:cubicBezTo>
                                      <a:pt x="11083" y="4112"/>
                                      <a:pt x="11051" y="4112"/>
                                      <a:pt x="11020" y="4112"/>
                                    </a:cubicBezTo>
                                    <a:cubicBezTo>
                                      <a:pt x="11051" y="3896"/>
                                      <a:pt x="11051" y="3723"/>
                                      <a:pt x="10988" y="3506"/>
                                    </a:cubicBezTo>
                                    <a:cubicBezTo>
                                      <a:pt x="10957" y="3376"/>
                                      <a:pt x="10957" y="3246"/>
                                      <a:pt x="10957" y="3117"/>
                                    </a:cubicBezTo>
                                    <a:cubicBezTo>
                                      <a:pt x="11020" y="3117"/>
                                      <a:pt x="10988" y="3030"/>
                                      <a:pt x="10988" y="3030"/>
                                    </a:cubicBezTo>
                                    <a:cubicBezTo>
                                      <a:pt x="10926" y="2987"/>
                                      <a:pt x="10894" y="2943"/>
                                      <a:pt x="10926" y="2814"/>
                                    </a:cubicBezTo>
                                    <a:cubicBezTo>
                                      <a:pt x="10926" y="2814"/>
                                      <a:pt x="10894" y="2770"/>
                                      <a:pt x="10863" y="2727"/>
                                    </a:cubicBezTo>
                                    <a:cubicBezTo>
                                      <a:pt x="10894" y="2727"/>
                                      <a:pt x="10926" y="2727"/>
                                      <a:pt x="10957" y="2727"/>
                                    </a:cubicBezTo>
                                    <a:cubicBezTo>
                                      <a:pt x="11020" y="2640"/>
                                      <a:pt x="10863" y="2640"/>
                                      <a:pt x="10926" y="2554"/>
                                    </a:cubicBezTo>
                                    <a:cubicBezTo>
                                      <a:pt x="10957" y="2511"/>
                                      <a:pt x="10926" y="2424"/>
                                      <a:pt x="10926" y="2337"/>
                                    </a:cubicBezTo>
                                    <a:cubicBezTo>
                                      <a:pt x="10894" y="2337"/>
                                      <a:pt x="10863" y="2294"/>
                                      <a:pt x="10800" y="2294"/>
                                    </a:cubicBezTo>
                                    <a:cubicBezTo>
                                      <a:pt x="10863" y="2208"/>
                                      <a:pt x="10926" y="2164"/>
                                      <a:pt x="10957" y="2078"/>
                                    </a:cubicBezTo>
                                    <a:cubicBezTo>
                                      <a:pt x="10926" y="2034"/>
                                      <a:pt x="10894" y="1991"/>
                                      <a:pt x="10831" y="1948"/>
                                    </a:cubicBezTo>
                                    <a:cubicBezTo>
                                      <a:pt x="10863" y="1818"/>
                                      <a:pt x="10988" y="1731"/>
                                      <a:pt x="10894" y="1602"/>
                                    </a:cubicBezTo>
                                    <a:cubicBezTo>
                                      <a:pt x="10894" y="1602"/>
                                      <a:pt x="10894" y="1558"/>
                                      <a:pt x="10894" y="1515"/>
                                    </a:cubicBezTo>
                                    <a:cubicBezTo>
                                      <a:pt x="10957" y="1385"/>
                                      <a:pt x="10926" y="1255"/>
                                      <a:pt x="10926" y="1125"/>
                                    </a:cubicBezTo>
                                    <a:cubicBezTo>
                                      <a:pt x="10957" y="996"/>
                                      <a:pt x="10957" y="996"/>
                                      <a:pt x="10863" y="909"/>
                                    </a:cubicBezTo>
                                    <a:cubicBezTo>
                                      <a:pt x="10894" y="866"/>
                                      <a:pt x="10926" y="822"/>
                                      <a:pt x="10926" y="779"/>
                                    </a:cubicBezTo>
                                    <a:cubicBezTo>
                                      <a:pt x="10926" y="736"/>
                                      <a:pt x="10988" y="693"/>
                                      <a:pt x="10926" y="649"/>
                                    </a:cubicBezTo>
                                    <a:cubicBezTo>
                                      <a:pt x="10926" y="649"/>
                                      <a:pt x="10926" y="563"/>
                                      <a:pt x="10957" y="519"/>
                                    </a:cubicBezTo>
                                    <a:cubicBezTo>
                                      <a:pt x="10988" y="433"/>
                                      <a:pt x="11020" y="346"/>
                                      <a:pt x="10988" y="260"/>
                                    </a:cubicBezTo>
                                    <a:cubicBezTo>
                                      <a:pt x="10988" y="216"/>
                                      <a:pt x="10988" y="173"/>
                                      <a:pt x="10988" y="130"/>
                                    </a:cubicBezTo>
                                    <a:lnTo>
                                      <a:pt x="10800" y="130"/>
                                    </a:lnTo>
                                    <a:cubicBezTo>
                                      <a:pt x="10800" y="260"/>
                                      <a:pt x="10800" y="390"/>
                                      <a:pt x="10737" y="476"/>
                                    </a:cubicBezTo>
                                    <a:cubicBezTo>
                                      <a:pt x="10737" y="519"/>
                                      <a:pt x="10737" y="519"/>
                                      <a:pt x="10737" y="563"/>
                                    </a:cubicBezTo>
                                    <a:cubicBezTo>
                                      <a:pt x="10737" y="693"/>
                                      <a:pt x="10769" y="779"/>
                                      <a:pt x="10706" y="909"/>
                                    </a:cubicBezTo>
                                    <a:cubicBezTo>
                                      <a:pt x="10674" y="996"/>
                                      <a:pt x="10674" y="1082"/>
                                      <a:pt x="10674" y="1169"/>
                                    </a:cubicBezTo>
                                    <a:cubicBezTo>
                                      <a:pt x="10674" y="1385"/>
                                      <a:pt x="10674" y="1645"/>
                                      <a:pt x="10643" y="1861"/>
                                    </a:cubicBezTo>
                                    <a:cubicBezTo>
                                      <a:pt x="10706" y="1991"/>
                                      <a:pt x="10612" y="2164"/>
                                      <a:pt x="10674" y="2294"/>
                                    </a:cubicBezTo>
                                    <a:cubicBezTo>
                                      <a:pt x="10706" y="2337"/>
                                      <a:pt x="10674" y="2381"/>
                                      <a:pt x="10674" y="2467"/>
                                    </a:cubicBezTo>
                                    <a:cubicBezTo>
                                      <a:pt x="10674" y="2554"/>
                                      <a:pt x="10674" y="2684"/>
                                      <a:pt x="10674" y="2770"/>
                                    </a:cubicBezTo>
                                    <a:cubicBezTo>
                                      <a:pt x="10674" y="2857"/>
                                      <a:pt x="10706" y="2943"/>
                                      <a:pt x="10674" y="3030"/>
                                    </a:cubicBezTo>
                                    <a:cubicBezTo>
                                      <a:pt x="10674" y="3117"/>
                                      <a:pt x="10706" y="3203"/>
                                      <a:pt x="10706" y="3290"/>
                                    </a:cubicBezTo>
                                    <a:cubicBezTo>
                                      <a:pt x="10674" y="3333"/>
                                      <a:pt x="10643" y="3420"/>
                                      <a:pt x="10580" y="3463"/>
                                    </a:cubicBezTo>
                                    <a:cubicBezTo>
                                      <a:pt x="10517" y="3549"/>
                                      <a:pt x="10486" y="3636"/>
                                      <a:pt x="10423" y="3766"/>
                                    </a:cubicBezTo>
                                    <a:cubicBezTo>
                                      <a:pt x="10392" y="3809"/>
                                      <a:pt x="10360" y="3896"/>
                                      <a:pt x="10329" y="3896"/>
                                    </a:cubicBezTo>
                                    <a:cubicBezTo>
                                      <a:pt x="10235" y="3939"/>
                                      <a:pt x="10235" y="4069"/>
                                      <a:pt x="10172" y="4112"/>
                                    </a:cubicBezTo>
                                    <a:cubicBezTo>
                                      <a:pt x="10078" y="4242"/>
                                      <a:pt x="10047" y="4459"/>
                                      <a:pt x="9890" y="4588"/>
                                    </a:cubicBezTo>
                                    <a:cubicBezTo>
                                      <a:pt x="9827" y="4632"/>
                                      <a:pt x="9827" y="4762"/>
                                      <a:pt x="9764" y="4848"/>
                                    </a:cubicBezTo>
                                    <a:cubicBezTo>
                                      <a:pt x="9670" y="5021"/>
                                      <a:pt x="9576" y="5238"/>
                                      <a:pt x="9513" y="5411"/>
                                    </a:cubicBezTo>
                                    <a:cubicBezTo>
                                      <a:pt x="9419" y="5627"/>
                                      <a:pt x="9356" y="5800"/>
                                      <a:pt x="9262" y="6017"/>
                                    </a:cubicBezTo>
                                    <a:cubicBezTo>
                                      <a:pt x="9230" y="6103"/>
                                      <a:pt x="9199" y="6190"/>
                                      <a:pt x="9167" y="6277"/>
                                    </a:cubicBezTo>
                                    <a:cubicBezTo>
                                      <a:pt x="9105" y="6536"/>
                                      <a:pt x="9010" y="6796"/>
                                      <a:pt x="8948" y="7056"/>
                                    </a:cubicBezTo>
                                    <a:cubicBezTo>
                                      <a:pt x="8948" y="6969"/>
                                      <a:pt x="8916" y="6926"/>
                                      <a:pt x="8916" y="6839"/>
                                    </a:cubicBezTo>
                                    <a:cubicBezTo>
                                      <a:pt x="8885" y="6839"/>
                                      <a:pt x="8885" y="6883"/>
                                      <a:pt x="8853" y="6883"/>
                                    </a:cubicBezTo>
                                    <a:cubicBezTo>
                                      <a:pt x="8822" y="6796"/>
                                      <a:pt x="8822" y="6709"/>
                                      <a:pt x="8791" y="6580"/>
                                    </a:cubicBezTo>
                                    <a:cubicBezTo>
                                      <a:pt x="8853" y="6623"/>
                                      <a:pt x="8853" y="6623"/>
                                      <a:pt x="8885" y="6666"/>
                                    </a:cubicBezTo>
                                    <a:cubicBezTo>
                                      <a:pt x="8885" y="6580"/>
                                      <a:pt x="8791" y="6536"/>
                                      <a:pt x="8822" y="6406"/>
                                    </a:cubicBezTo>
                                    <a:cubicBezTo>
                                      <a:pt x="8791" y="6406"/>
                                      <a:pt x="8791" y="6363"/>
                                      <a:pt x="8759" y="6363"/>
                                    </a:cubicBezTo>
                                    <a:cubicBezTo>
                                      <a:pt x="8791" y="6320"/>
                                      <a:pt x="8791" y="6277"/>
                                      <a:pt x="8822" y="6277"/>
                                    </a:cubicBezTo>
                                    <a:cubicBezTo>
                                      <a:pt x="8759" y="6190"/>
                                      <a:pt x="8759" y="6190"/>
                                      <a:pt x="8791" y="6103"/>
                                    </a:cubicBezTo>
                                    <a:cubicBezTo>
                                      <a:pt x="8759" y="6103"/>
                                      <a:pt x="8759" y="6103"/>
                                      <a:pt x="8728" y="6060"/>
                                    </a:cubicBezTo>
                                    <a:cubicBezTo>
                                      <a:pt x="8728" y="6017"/>
                                      <a:pt x="8728" y="6017"/>
                                      <a:pt x="8728" y="5974"/>
                                    </a:cubicBezTo>
                                    <a:cubicBezTo>
                                      <a:pt x="8759" y="5887"/>
                                      <a:pt x="8759" y="5800"/>
                                      <a:pt x="8696" y="5714"/>
                                    </a:cubicBezTo>
                                    <a:cubicBezTo>
                                      <a:pt x="8602" y="5584"/>
                                      <a:pt x="8634" y="5497"/>
                                      <a:pt x="8665" y="5368"/>
                                    </a:cubicBezTo>
                                    <a:cubicBezTo>
                                      <a:pt x="8665" y="5368"/>
                                      <a:pt x="8665" y="5324"/>
                                      <a:pt x="8665" y="5281"/>
                                    </a:cubicBezTo>
                                    <a:cubicBezTo>
                                      <a:pt x="8634" y="5324"/>
                                      <a:pt x="8634" y="5324"/>
                                      <a:pt x="8602" y="5368"/>
                                    </a:cubicBezTo>
                                    <a:cubicBezTo>
                                      <a:pt x="8602" y="5281"/>
                                      <a:pt x="8571" y="5238"/>
                                      <a:pt x="8571" y="5194"/>
                                    </a:cubicBezTo>
                                    <a:cubicBezTo>
                                      <a:pt x="8602" y="5108"/>
                                      <a:pt x="8602" y="5065"/>
                                      <a:pt x="8540" y="5021"/>
                                    </a:cubicBezTo>
                                    <a:cubicBezTo>
                                      <a:pt x="8540" y="5021"/>
                                      <a:pt x="8540" y="4978"/>
                                      <a:pt x="8540" y="4935"/>
                                    </a:cubicBezTo>
                                    <a:cubicBezTo>
                                      <a:pt x="8602" y="4718"/>
                                      <a:pt x="8540" y="4588"/>
                                      <a:pt x="8477" y="4415"/>
                                    </a:cubicBezTo>
                                    <a:cubicBezTo>
                                      <a:pt x="8508" y="4372"/>
                                      <a:pt x="8508" y="4329"/>
                                      <a:pt x="8508" y="4285"/>
                                    </a:cubicBezTo>
                                    <a:cubicBezTo>
                                      <a:pt x="8508" y="4242"/>
                                      <a:pt x="8540" y="4156"/>
                                      <a:pt x="8477" y="4156"/>
                                    </a:cubicBezTo>
                                    <a:cubicBezTo>
                                      <a:pt x="8477" y="4156"/>
                                      <a:pt x="8477" y="4069"/>
                                      <a:pt x="8445" y="4026"/>
                                    </a:cubicBezTo>
                                    <a:cubicBezTo>
                                      <a:pt x="8445" y="3982"/>
                                      <a:pt x="8414" y="3982"/>
                                      <a:pt x="8414" y="3939"/>
                                    </a:cubicBezTo>
                                    <a:cubicBezTo>
                                      <a:pt x="8414" y="3939"/>
                                      <a:pt x="8445" y="3896"/>
                                      <a:pt x="8477" y="3896"/>
                                    </a:cubicBezTo>
                                    <a:cubicBezTo>
                                      <a:pt x="8383" y="3853"/>
                                      <a:pt x="8445" y="3766"/>
                                      <a:pt x="8477" y="3679"/>
                                    </a:cubicBezTo>
                                    <a:cubicBezTo>
                                      <a:pt x="8445" y="3636"/>
                                      <a:pt x="8383" y="3593"/>
                                      <a:pt x="8414" y="3549"/>
                                    </a:cubicBezTo>
                                    <a:cubicBezTo>
                                      <a:pt x="8445" y="3463"/>
                                      <a:pt x="8351" y="3376"/>
                                      <a:pt x="8445" y="3333"/>
                                    </a:cubicBezTo>
                                    <a:cubicBezTo>
                                      <a:pt x="8445" y="3333"/>
                                      <a:pt x="8445" y="3203"/>
                                      <a:pt x="8445" y="3203"/>
                                    </a:cubicBezTo>
                                    <a:cubicBezTo>
                                      <a:pt x="8383" y="3117"/>
                                      <a:pt x="8414" y="2987"/>
                                      <a:pt x="8414" y="2857"/>
                                    </a:cubicBezTo>
                                    <a:cubicBezTo>
                                      <a:pt x="8383" y="2640"/>
                                      <a:pt x="8445" y="2424"/>
                                      <a:pt x="8383" y="2208"/>
                                    </a:cubicBezTo>
                                    <a:cubicBezTo>
                                      <a:pt x="8383" y="2164"/>
                                      <a:pt x="8383" y="2121"/>
                                      <a:pt x="8383" y="2078"/>
                                    </a:cubicBezTo>
                                    <a:cubicBezTo>
                                      <a:pt x="8383" y="1818"/>
                                      <a:pt x="8383" y="1515"/>
                                      <a:pt x="8351" y="1255"/>
                                    </a:cubicBezTo>
                                    <a:cubicBezTo>
                                      <a:pt x="8351" y="1169"/>
                                      <a:pt x="8351" y="1125"/>
                                      <a:pt x="8351" y="1082"/>
                                    </a:cubicBezTo>
                                    <a:cubicBezTo>
                                      <a:pt x="8351" y="1039"/>
                                      <a:pt x="8320" y="952"/>
                                      <a:pt x="8320" y="909"/>
                                    </a:cubicBezTo>
                                    <a:cubicBezTo>
                                      <a:pt x="8351" y="866"/>
                                      <a:pt x="8351" y="822"/>
                                      <a:pt x="8320" y="779"/>
                                    </a:cubicBezTo>
                                    <a:cubicBezTo>
                                      <a:pt x="8320" y="779"/>
                                      <a:pt x="8320" y="736"/>
                                      <a:pt x="8320" y="736"/>
                                    </a:cubicBezTo>
                                    <a:cubicBezTo>
                                      <a:pt x="8383" y="606"/>
                                      <a:pt x="8288" y="433"/>
                                      <a:pt x="8320" y="303"/>
                                    </a:cubicBezTo>
                                    <a:cubicBezTo>
                                      <a:pt x="8320" y="260"/>
                                      <a:pt x="8320" y="216"/>
                                      <a:pt x="8320" y="216"/>
                                    </a:cubicBezTo>
                                    <a:cubicBezTo>
                                      <a:pt x="8320" y="216"/>
                                      <a:pt x="8320" y="173"/>
                                      <a:pt x="8320" y="173"/>
                                    </a:cubicBezTo>
                                    <a:lnTo>
                                      <a:pt x="8006" y="173"/>
                                    </a:lnTo>
                                    <a:cubicBezTo>
                                      <a:pt x="8006" y="260"/>
                                      <a:pt x="8006" y="346"/>
                                      <a:pt x="7974" y="433"/>
                                    </a:cubicBezTo>
                                    <a:cubicBezTo>
                                      <a:pt x="7974" y="433"/>
                                      <a:pt x="8037" y="476"/>
                                      <a:pt x="8037" y="476"/>
                                    </a:cubicBezTo>
                                    <a:cubicBezTo>
                                      <a:pt x="8006" y="606"/>
                                      <a:pt x="8037" y="693"/>
                                      <a:pt x="8037" y="822"/>
                                    </a:cubicBezTo>
                                    <a:cubicBezTo>
                                      <a:pt x="8037" y="822"/>
                                      <a:pt x="8037" y="866"/>
                                      <a:pt x="8037" y="866"/>
                                    </a:cubicBezTo>
                                    <a:cubicBezTo>
                                      <a:pt x="8006" y="909"/>
                                      <a:pt x="8131" y="952"/>
                                      <a:pt x="8037" y="1039"/>
                                    </a:cubicBezTo>
                                    <a:cubicBezTo>
                                      <a:pt x="8006" y="1039"/>
                                      <a:pt x="8069" y="1169"/>
                                      <a:pt x="8069" y="1255"/>
                                    </a:cubicBezTo>
                                    <a:cubicBezTo>
                                      <a:pt x="8069" y="1342"/>
                                      <a:pt x="8069" y="1385"/>
                                      <a:pt x="8069" y="1472"/>
                                    </a:cubicBezTo>
                                    <a:cubicBezTo>
                                      <a:pt x="8069" y="1515"/>
                                      <a:pt x="8100" y="1602"/>
                                      <a:pt x="8100" y="1645"/>
                                    </a:cubicBezTo>
                                    <a:cubicBezTo>
                                      <a:pt x="8100" y="1688"/>
                                      <a:pt x="8100" y="1731"/>
                                      <a:pt x="8100" y="1775"/>
                                    </a:cubicBezTo>
                                    <a:cubicBezTo>
                                      <a:pt x="8100" y="1818"/>
                                      <a:pt x="8100" y="1861"/>
                                      <a:pt x="8100" y="1861"/>
                                    </a:cubicBezTo>
                                    <a:cubicBezTo>
                                      <a:pt x="8131" y="1905"/>
                                      <a:pt x="8163" y="1948"/>
                                      <a:pt x="8100" y="2034"/>
                                    </a:cubicBezTo>
                                    <a:cubicBezTo>
                                      <a:pt x="8069" y="2121"/>
                                      <a:pt x="8100" y="2294"/>
                                      <a:pt x="8100" y="2424"/>
                                    </a:cubicBezTo>
                                    <a:cubicBezTo>
                                      <a:pt x="8100" y="2554"/>
                                      <a:pt x="8100" y="2640"/>
                                      <a:pt x="8131" y="2770"/>
                                    </a:cubicBezTo>
                                    <a:cubicBezTo>
                                      <a:pt x="8131" y="2857"/>
                                      <a:pt x="8163" y="2943"/>
                                      <a:pt x="8194" y="3030"/>
                                    </a:cubicBezTo>
                                    <a:cubicBezTo>
                                      <a:pt x="8163" y="3073"/>
                                      <a:pt x="8163" y="3073"/>
                                      <a:pt x="8131" y="3117"/>
                                    </a:cubicBezTo>
                                    <a:cubicBezTo>
                                      <a:pt x="8131" y="3203"/>
                                      <a:pt x="8163" y="3290"/>
                                      <a:pt x="8163" y="3376"/>
                                    </a:cubicBezTo>
                                    <a:cubicBezTo>
                                      <a:pt x="8163" y="3463"/>
                                      <a:pt x="8131" y="3506"/>
                                      <a:pt x="8131" y="3593"/>
                                    </a:cubicBezTo>
                                    <a:cubicBezTo>
                                      <a:pt x="8131" y="3636"/>
                                      <a:pt x="8163" y="3679"/>
                                      <a:pt x="8194" y="3679"/>
                                    </a:cubicBezTo>
                                    <a:cubicBezTo>
                                      <a:pt x="8194" y="3679"/>
                                      <a:pt x="8163" y="3723"/>
                                      <a:pt x="8163" y="3766"/>
                                    </a:cubicBezTo>
                                    <a:cubicBezTo>
                                      <a:pt x="8288" y="3896"/>
                                      <a:pt x="8194" y="4026"/>
                                      <a:pt x="8194" y="4199"/>
                                    </a:cubicBezTo>
                                    <a:cubicBezTo>
                                      <a:pt x="8226" y="4242"/>
                                      <a:pt x="8257" y="4242"/>
                                      <a:pt x="8288" y="4285"/>
                                    </a:cubicBezTo>
                                    <a:cubicBezTo>
                                      <a:pt x="8257" y="4329"/>
                                      <a:pt x="8226" y="4372"/>
                                      <a:pt x="8194" y="4415"/>
                                    </a:cubicBezTo>
                                    <a:cubicBezTo>
                                      <a:pt x="8257" y="4502"/>
                                      <a:pt x="8383" y="4588"/>
                                      <a:pt x="8226" y="4762"/>
                                    </a:cubicBezTo>
                                    <a:cubicBezTo>
                                      <a:pt x="8288" y="4848"/>
                                      <a:pt x="8320" y="4935"/>
                                      <a:pt x="8288" y="5065"/>
                                    </a:cubicBezTo>
                                    <a:cubicBezTo>
                                      <a:pt x="8257" y="5151"/>
                                      <a:pt x="8288" y="5281"/>
                                      <a:pt x="8320" y="5368"/>
                                    </a:cubicBezTo>
                                    <a:cubicBezTo>
                                      <a:pt x="8351" y="5454"/>
                                      <a:pt x="8383" y="5497"/>
                                      <a:pt x="8351" y="5584"/>
                                    </a:cubicBezTo>
                                    <a:cubicBezTo>
                                      <a:pt x="8351" y="5584"/>
                                      <a:pt x="8351" y="5627"/>
                                      <a:pt x="8351" y="5627"/>
                                    </a:cubicBezTo>
                                    <a:cubicBezTo>
                                      <a:pt x="8383" y="5714"/>
                                      <a:pt x="8383" y="5800"/>
                                      <a:pt x="8414" y="5887"/>
                                    </a:cubicBezTo>
                                    <a:cubicBezTo>
                                      <a:pt x="8414" y="5974"/>
                                      <a:pt x="8414" y="6060"/>
                                      <a:pt x="8414" y="6103"/>
                                    </a:cubicBezTo>
                                    <a:cubicBezTo>
                                      <a:pt x="8414" y="6147"/>
                                      <a:pt x="8414" y="6233"/>
                                      <a:pt x="8414" y="6277"/>
                                    </a:cubicBezTo>
                                    <a:cubicBezTo>
                                      <a:pt x="8414" y="6320"/>
                                      <a:pt x="8414" y="6363"/>
                                      <a:pt x="8414" y="6406"/>
                                    </a:cubicBezTo>
                                    <a:cubicBezTo>
                                      <a:pt x="8477" y="6450"/>
                                      <a:pt x="8477" y="6536"/>
                                      <a:pt x="8445" y="6623"/>
                                    </a:cubicBezTo>
                                    <a:cubicBezTo>
                                      <a:pt x="8414" y="6709"/>
                                      <a:pt x="8508" y="6666"/>
                                      <a:pt x="8508" y="6753"/>
                                    </a:cubicBezTo>
                                    <a:cubicBezTo>
                                      <a:pt x="8477" y="6753"/>
                                      <a:pt x="8414" y="6796"/>
                                      <a:pt x="8351" y="6839"/>
                                    </a:cubicBezTo>
                                    <a:cubicBezTo>
                                      <a:pt x="8320" y="6709"/>
                                      <a:pt x="8257" y="6580"/>
                                      <a:pt x="8131" y="6536"/>
                                    </a:cubicBezTo>
                                    <a:cubicBezTo>
                                      <a:pt x="8069" y="6493"/>
                                      <a:pt x="8037" y="6450"/>
                                      <a:pt x="8006" y="6406"/>
                                    </a:cubicBezTo>
                                    <a:cubicBezTo>
                                      <a:pt x="7943" y="6277"/>
                                      <a:pt x="7849" y="6190"/>
                                      <a:pt x="7723" y="6147"/>
                                    </a:cubicBezTo>
                                    <a:cubicBezTo>
                                      <a:pt x="7692" y="6147"/>
                                      <a:pt x="7692" y="6147"/>
                                      <a:pt x="7692" y="6103"/>
                                    </a:cubicBezTo>
                                    <a:cubicBezTo>
                                      <a:pt x="7629" y="5930"/>
                                      <a:pt x="7503" y="5887"/>
                                      <a:pt x="7409" y="5757"/>
                                    </a:cubicBezTo>
                                    <a:cubicBezTo>
                                      <a:pt x="7346" y="5627"/>
                                      <a:pt x="7221" y="5541"/>
                                      <a:pt x="7158" y="5454"/>
                                    </a:cubicBezTo>
                                    <a:cubicBezTo>
                                      <a:pt x="7033" y="5324"/>
                                      <a:pt x="6907" y="5151"/>
                                      <a:pt x="6813" y="5021"/>
                                    </a:cubicBezTo>
                                    <a:cubicBezTo>
                                      <a:pt x="6656" y="4805"/>
                                      <a:pt x="6467" y="4632"/>
                                      <a:pt x="6310" y="4415"/>
                                    </a:cubicBezTo>
                                    <a:cubicBezTo>
                                      <a:pt x="6310" y="4415"/>
                                      <a:pt x="6279" y="4372"/>
                                      <a:pt x="6279" y="4372"/>
                                    </a:cubicBezTo>
                                    <a:cubicBezTo>
                                      <a:pt x="6216" y="4156"/>
                                      <a:pt x="6059" y="3982"/>
                                      <a:pt x="5934" y="3809"/>
                                    </a:cubicBezTo>
                                    <a:cubicBezTo>
                                      <a:pt x="5902" y="3723"/>
                                      <a:pt x="5840" y="3679"/>
                                      <a:pt x="5808" y="3593"/>
                                    </a:cubicBezTo>
                                    <a:cubicBezTo>
                                      <a:pt x="5777" y="3463"/>
                                      <a:pt x="5683" y="3376"/>
                                      <a:pt x="5620" y="3246"/>
                                    </a:cubicBezTo>
                                    <a:cubicBezTo>
                                      <a:pt x="5588" y="3160"/>
                                      <a:pt x="5526" y="3117"/>
                                      <a:pt x="5494" y="3030"/>
                                    </a:cubicBezTo>
                                    <a:cubicBezTo>
                                      <a:pt x="5463" y="2943"/>
                                      <a:pt x="5463" y="2900"/>
                                      <a:pt x="5431" y="2814"/>
                                    </a:cubicBezTo>
                                    <a:cubicBezTo>
                                      <a:pt x="5337" y="2640"/>
                                      <a:pt x="5306" y="2467"/>
                                      <a:pt x="5212" y="2294"/>
                                    </a:cubicBezTo>
                                    <a:cubicBezTo>
                                      <a:pt x="5180" y="2208"/>
                                      <a:pt x="5117" y="2121"/>
                                      <a:pt x="5149" y="2034"/>
                                    </a:cubicBezTo>
                                    <a:cubicBezTo>
                                      <a:pt x="5117" y="2034"/>
                                      <a:pt x="5086" y="2034"/>
                                      <a:pt x="5055" y="2034"/>
                                    </a:cubicBezTo>
                                    <a:cubicBezTo>
                                      <a:pt x="5086" y="1991"/>
                                      <a:pt x="5117" y="1948"/>
                                      <a:pt x="5117" y="1905"/>
                                    </a:cubicBezTo>
                                    <a:cubicBezTo>
                                      <a:pt x="5117" y="1861"/>
                                      <a:pt x="5117" y="1818"/>
                                      <a:pt x="5086" y="1775"/>
                                    </a:cubicBezTo>
                                    <a:cubicBezTo>
                                      <a:pt x="5055" y="1731"/>
                                      <a:pt x="5023" y="1688"/>
                                      <a:pt x="5023" y="1645"/>
                                    </a:cubicBezTo>
                                    <a:cubicBezTo>
                                      <a:pt x="4992" y="1602"/>
                                      <a:pt x="4929" y="1558"/>
                                      <a:pt x="4992" y="1472"/>
                                    </a:cubicBezTo>
                                    <a:cubicBezTo>
                                      <a:pt x="4992" y="1472"/>
                                      <a:pt x="4992" y="1428"/>
                                      <a:pt x="4960" y="1385"/>
                                    </a:cubicBezTo>
                                    <a:cubicBezTo>
                                      <a:pt x="4929" y="1342"/>
                                      <a:pt x="4898" y="1299"/>
                                      <a:pt x="4929" y="1212"/>
                                    </a:cubicBezTo>
                                    <a:cubicBezTo>
                                      <a:pt x="4929" y="1212"/>
                                      <a:pt x="4929" y="1169"/>
                                      <a:pt x="4929" y="1125"/>
                                    </a:cubicBezTo>
                                    <a:cubicBezTo>
                                      <a:pt x="4929" y="1039"/>
                                      <a:pt x="4898" y="952"/>
                                      <a:pt x="4898" y="866"/>
                                    </a:cubicBezTo>
                                    <a:cubicBezTo>
                                      <a:pt x="4898" y="779"/>
                                      <a:pt x="4866" y="693"/>
                                      <a:pt x="4835" y="563"/>
                                    </a:cubicBezTo>
                                    <a:cubicBezTo>
                                      <a:pt x="4803" y="433"/>
                                      <a:pt x="4772" y="260"/>
                                      <a:pt x="4772" y="130"/>
                                    </a:cubicBezTo>
                                    <a:lnTo>
                                      <a:pt x="4615" y="130"/>
                                    </a:lnTo>
                                    <a:cubicBezTo>
                                      <a:pt x="4615" y="130"/>
                                      <a:pt x="4584" y="130"/>
                                      <a:pt x="4584" y="173"/>
                                    </a:cubicBezTo>
                                    <a:cubicBezTo>
                                      <a:pt x="4615" y="216"/>
                                      <a:pt x="4646" y="303"/>
                                      <a:pt x="4646" y="346"/>
                                    </a:cubicBezTo>
                                    <a:cubicBezTo>
                                      <a:pt x="4584" y="476"/>
                                      <a:pt x="4646" y="606"/>
                                      <a:pt x="4678" y="693"/>
                                    </a:cubicBezTo>
                                    <a:cubicBezTo>
                                      <a:pt x="4678" y="779"/>
                                      <a:pt x="4709" y="866"/>
                                      <a:pt x="4709" y="996"/>
                                    </a:cubicBezTo>
                                    <a:cubicBezTo>
                                      <a:pt x="4709" y="1125"/>
                                      <a:pt x="4772" y="1212"/>
                                      <a:pt x="4772" y="1342"/>
                                    </a:cubicBezTo>
                                    <a:cubicBezTo>
                                      <a:pt x="4772" y="1342"/>
                                      <a:pt x="4772" y="1385"/>
                                      <a:pt x="4772" y="1385"/>
                                    </a:cubicBezTo>
                                    <a:cubicBezTo>
                                      <a:pt x="4772" y="1385"/>
                                      <a:pt x="4803" y="1428"/>
                                      <a:pt x="4803" y="1428"/>
                                    </a:cubicBezTo>
                                    <a:cubicBezTo>
                                      <a:pt x="4866" y="1428"/>
                                      <a:pt x="4866" y="1472"/>
                                      <a:pt x="4835" y="1515"/>
                                    </a:cubicBezTo>
                                    <a:cubicBezTo>
                                      <a:pt x="4803" y="1558"/>
                                      <a:pt x="4803" y="1558"/>
                                      <a:pt x="4835" y="1602"/>
                                    </a:cubicBezTo>
                                    <a:cubicBezTo>
                                      <a:pt x="4866" y="1688"/>
                                      <a:pt x="4866" y="1775"/>
                                      <a:pt x="4898" y="1818"/>
                                    </a:cubicBezTo>
                                    <a:cubicBezTo>
                                      <a:pt x="4898" y="1861"/>
                                      <a:pt x="4929" y="1948"/>
                                      <a:pt x="4929" y="1948"/>
                                    </a:cubicBezTo>
                                    <a:cubicBezTo>
                                      <a:pt x="4898" y="2034"/>
                                      <a:pt x="5023" y="1991"/>
                                      <a:pt x="4960" y="2078"/>
                                    </a:cubicBezTo>
                                    <a:cubicBezTo>
                                      <a:pt x="4929" y="2078"/>
                                      <a:pt x="4866" y="2121"/>
                                      <a:pt x="4835" y="2121"/>
                                    </a:cubicBezTo>
                                    <a:cubicBezTo>
                                      <a:pt x="4803" y="2078"/>
                                      <a:pt x="4772" y="1991"/>
                                      <a:pt x="4741" y="1991"/>
                                    </a:cubicBezTo>
                                    <a:cubicBezTo>
                                      <a:pt x="4678" y="1991"/>
                                      <a:pt x="4646" y="2034"/>
                                      <a:pt x="4615" y="2034"/>
                                    </a:cubicBezTo>
                                    <a:cubicBezTo>
                                      <a:pt x="4521" y="1991"/>
                                      <a:pt x="4458" y="1991"/>
                                      <a:pt x="4395" y="1948"/>
                                    </a:cubicBezTo>
                                    <a:cubicBezTo>
                                      <a:pt x="4395" y="1905"/>
                                      <a:pt x="4395" y="1818"/>
                                      <a:pt x="4364" y="1775"/>
                                    </a:cubicBezTo>
                                    <a:cubicBezTo>
                                      <a:pt x="4207" y="1428"/>
                                      <a:pt x="4081" y="1082"/>
                                      <a:pt x="3924" y="736"/>
                                    </a:cubicBezTo>
                                    <a:cubicBezTo>
                                      <a:pt x="3924" y="693"/>
                                      <a:pt x="3893" y="693"/>
                                      <a:pt x="3862" y="649"/>
                                    </a:cubicBezTo>
                                    <a:cubicBezTo>
                                      <a:pt x="3862" y="649"/>
                                      <a:pt x="3830" y="693"/>
                                      <a:pt x="3830" y="693"/>
                                    </a:cubicBezTo>
                                    <a:cubicBezTo>
                                      <a:pt x="3767" y="519"/>
                                      <a:pt x="3705" y="390"/>
                                      <a:pt x="3610" y="303"/>
                                    </a:cubicBezTo>
                                    <a:cubicBezTo>
                                      <a:pt x="3579" y="260"/>
                                      <a:pt x="3579" y="216"/>
                                      <a:pt x="3548" y="173"/>
                                    </a:cubicBezTo>
                                    <a:cubicBezTo>
                                      <a:pt x="3516" y="216"/>
                                      <a:pt x="3485" y="216"/>
                                      <a:pt x="3453" y="260"/>
                                    </a:cubicBezTo>
                                    <a:cubicBezTo>
                                      <a:pt x="3453" y="216"/>
                                      <a:pt x="3453" y="173"/>
                                      <a:pt x="3485" y="130"/>
                                    </a:cubicBezTo>
                                    <a:cubicBezTo>
                                      <a:pt x="3453" y="130"/>
                                      <a:pt x="3453" y="87"/>
                                      <a:pt x="3422" y="87"/>
                                    </a:cubicBezTo>
                                    <a:lnTo>
                                      <a:pt x="2920" y="87"/>
                                    </a:lnTo>
                                    <a:cubicBezTo>
                                      <a:pt x="2951" y="87"/>
                                      <a:pt x="2951" y="87"/>
                                      <a:pt x="2983" y="87"/>
                                    </a:cubicBezTo>
                                    <a:cubicBezTo>
                                      <a:pt x="3014" y="433"/>
                                      <a:pt x="2888" y="649"/>
                                      <a:pt x="2794" y="909"/>
                                    </a:cubicBezTo>
                                    <a:cubicBezTo>
                                      <a:pt x="2731" y="1082"/>
                                      <a:pt x="2606" y="1125"/>
                                      <a:pt x="2480" y="1212"/>
                                    </a:cubicBezTo>
                                    <a:cubicBezTo>
                                      <a:pt x="2449" y="1255"/>
                                      <a:pt x="2355" y="1212"/>
                                      <a:pt x="2323" y="1212"/>
                                    </a:cubicBezTo>
                                    <a:cubicBezTo>
                                      <a:pt x="2292" y="1212"/>
                                      <a:pt x="2292" y="1169"/>
                                      <a:pt x="2260" y="1169"/>
                                    </a:cubicBezTo>
                                    <a:cubicBezTo>
                                      <a:pt x="2229" y="1169"/>
                                      <a:pt x="2229" y="1125"/>
                                      <a:pt x="2198" y="1082"/>
                                    </a:cubicBezTo>
                                    <a:cubicBezTo>
                                      <a:pt x="2198" y="1125"/>
                                      <a:pt x="2198" y="1169"/>
                                      <a:pt x="2198" y="1255"/>
                                    </a:cubicBezTo>
                                    <a:cubicBezTo>
                                      <a:pt x="2198" y="1255"/>
                                      <a:pt x="2166" y="1255"/>
                                      <a:pt x="2166" y="1255"/>
                                    </a:cubicBezTo>
                                    <a:cubicBezTo>
                                      <a:pt x="2103" y="1125"/>
                                      <a:pt x="2072" y="1039"/>
                                      <a:pt x="2009" y="909"/>
                                    </a:cubicBezTo>
                                    <a:cubicBezTo>
                                      <a:pt x="1978" y="822"/>
                                      <a:pt x="1978" y="736"/>
                                      <a:pt x="1978" y="649"/>
                                    </a:cubicBezTo>
                                    <a:cubicBezTo>
                                      <a:pt x="1884" y="563"/>
                                      <a:pt x="1978" y="519"/>
                                      <a:pt x="2009" y="433"/>
                                    </a:cubicBezTo>
                                    <a:cubicBezTo>
                                      <a:pt x="2041" y="390"/>
                                      <a:pt x="2072" y="303"/>
                                      <a:pt x="2072" y="216"/>
                                    </a:cubicBezTo>
                                    <a:cubicBezTo>
                                      <a:pt x="2072" y="173"/>
                                      <a:pt x="2103" y="87"/>
                                      <a:pt x="2135" y="87"/>
                                    </a:cubicBezTo>
                                    <a:cubicBezTo>
                                      <a:pt x="2166" y="87"/>
                                      <a:pt x="2166" y="43"/>
                                      <a:pt x="2198" y="43"/>
                                    </a:cubicBezTo>
                                    <a:lnTo>
                                      <a:pt x="1915" y="43"/>
                                    </a:lnTo>
                                    <a:cubicBezTo>
                                      <a:pt x="1884" y="87"/>
                                      <a:pt x="1852" y="130"/>
                                      <a:pt x="1821" y="216"/>
                                    </a:cubicBezTo>
                                    <a:cubicBezTo>
                                      <a:pt x="1758" y="433"/>
                                      <a:pt x="1790" y="606"/>
                                      <a:pt x="1790" y="779"/>
                                    </a:cubicBezTo>
                                    <a:cubicBezTo>
                                      <a:pt x="1790" y="866"/>
                                      <a:pt x="1852" y="952"/>
                                      <a:pt x="1821" y="1082"/>
                                    </a:cubicBezTo>
                                    <a:cubicBezTo>
                                      <a:pt x="1821" y="1082"/>
                                      <a:pt x="1821" y="1125"/>
                                      <a:pt x="1852" y="1125"/>
                                    </a:cubicBezTo>
                                    <a:cubicBezTo>
                                      <a:pt x="1852" y="1169"/>
                                      <a:pt x="1884" y="1169"/>
                                      <a:pt x="1915" y="1169"/>
                                    </a:cubicBezTo>
                                    <a:cubicBezTo>
                                      <a:pt x="2009" y="1472"/>
                                      <a:pt x="2198" y="1472"/>
                                      <a:pt x="2386" y="1515"/>
                                    </a:cubicBezTo>
                                    <a:cubicBezTo>
                                      <a:pt x="2449" y="1558"/>
                                      <a:pt x="2543" y="1515"/>
                                      <a:pt x="2637" y="1472"/>
                                    </a:cubicBezTo>
                                    <a:cubicBezTo>
                                      <a:pt x="2700" y="1428"/>
                                      <a:pt x="2763" y="1428"/>
                                      <a:pt x="2826" y="1299"/>
                                    </a:cubicBezTo>
                                    <a:cubicBezTo>
                                      <a:pt x="2826" y="1255"/>
                                      <a:pt x="2857" y="1255"/>
                                      <a:pt x="2857" y="1212"/>
                                    </a:cubicBezTo>
                                    <a:cubicBezTo>
                                      <a:pt x="2888" y="1125"/>
                                      <a:pt x="2951" y="1169"/>
                                      <a:pt x="2983" y="1082"/>
                                    </a:cubicBezTo>
                                    <a:cubicBezTo>
                                      <a:pt x="2983" y="996"/>
                                      <a:pt x="3045" y="952"/>
                                      <a:pt x="3077" y="909"/>
                                    </a:cubicBezTo>
                                    <a:cubicBezTo>
                                      <a:pt x="3108" y="822"/>
                                      <a:pt x="3108" y="736"/>
                                      <a:pt x="3140" y="649"/>
                                    </a:cubicBezTo>
                                    <a:cubicBezTo>
                                      <a:pt x="3171" y="519"/>
                                      <a:pt x="3202" y="390"/>
                                      <a:pt x="3234" y="260"/>
                                    </a:cubicBezTo>
                                    <a:cubicBezTo>
                                      <a:pt x="3265" y="260"/>
                                      <a:pt x="3296" y="260"/>
                                      <a:pt x="3328" y="303"/>
                                    </a:cubicBezTo>
                                    <a:cubicBezTo>
                                      <a:pt x="3516" y="433"/>
                                      <a:pt x="3673" y="606"/>
                                      <a:pt x="3799" y="822"/>
                                    </a:cubicBezTo>
                                    <a:cubicBezTo>
                                      <a:pt x="3862" y="952"/>
                                      <a:pt x="3956" y="1039"/>
                                      <a:pt x="4019" y="1125"/>
                                    </a:cubicBezTo>
                                    <a:cubicBezTo>
                                      <a:pt x="4050" y="1169"/>
                                      <a:pt x="4081" y="1212"/>
                                      <a:pt x="4081" y="1255"/>
                                    </a:cubicBezTo>
                                    <a:cubicBezTo>
                                      <a:pt x="4144" y="1385"/>
                                      <a:pt x="4176" y="1515"/>
                                      <a:pt x="4238" y="1645"/>
                                    </a:cubicBezTo>
                                    <a:cubicBezTo>
                                      <a:pt x="4301" y="1731"/>
                                      <a:pt x="4270" y="1861"/>
                                      <a:pt x="4301" y="1991"/>
                                    </a:cubicBezTo>
                                    <a:cubicBezTo>
                                      <a:pt x="4333" y="2034"/>
                                      <a:pt x="4270" y="2164"/>
                                      <a:pt x="4207" y="2164"/>
                                    </a:cubicBezTo>
                                    <a:cubicBezTo>
                                      <a:pt x="4113" y="2208"/>
                                      <a:pt x="4050" y="2251"/>
                                      <a:pt x="4050" y="2381"/>
                                    </a:cubicBezTo>
                                    <a:cubicBezTo>
                                      <a:pt x="3924" y="2511"/>
                                      <a:pt x="3956" y="2727"/>
                                      <a:pt x="3862" y="2857"/>
                                    </a:cubicBezTo>
                                    <a:cubicBezTo>
                                      <a:pt x="3830" y="2900"/>
                                      <a:pt x="3830" y="2987"/>
                                      <a:pt x="3830" y="3030"/>
                                    </a:cubicBezTo>
                                    <a:cubicBezTo>
                                      <a:pt x="3830" y="3117"/>
                                      <a:pt x="3862" y="3203"/>
                                      <a:pt x="3830" y="3290"/>
                                    </a:cubicBezTo>
                                    <a:cubicBezTo>
                                      <a:pt x="3799" y="3376"/>
                                      <a:pt x="3862" y="3420"/>
                                      <a:pt x="3893" y="3463"/>
                                    </a:cubicBezTo>
                                    <a:cubicBezTo>
                                      <a:pt x="3924" y="3679"/>
                                      <a:pt x="4050" y="3766"/>
                                      <a:pt x="4207" y="3766"/>
                                    </a:cubicBezTo>
                                    <a:cubicBezTo>
                                      <a:pt x="4270" y="3766"/>
                                      <a:pt x="4301" y="3723"/>
                                      <a:pt x="4364" y="3636"/>
                                    </a:cubicBezTo>
                                    <a:cubicBezTo>
                                      <a:pt x="4427" y="3549"/>
                                      <a:pt x="4458" y="3463"/>
                                      <a:pt x="4490" y="3376"/>
                                    </a:cubicBezTo>
                                    <a:cubicBezTo>
                                      <a:pt x="4490" y="3333"/>
                                      <a:pt x="4521" y="3333"/>
                                      <a:pt x="4552" y="3290"/>
                                    </a:cubicBezTo>
                                    <a:cubicBezTo>
                                      <a:pt x="4584" y="3246"/>
                                      <a:pt x="4584" y="3246"/>
                                      <a:pt x="4584" y="3203"/>
                                    </a:cubicBezTo>
                                    <a:cubicBezTo>
                                      <a:pt x="4584" y="2943"/>
                                      <a:pt x="4646" y="2727"/>
                                      <a:pt x="4615" y="2467"/>
                                    </a:cubicBezTo>
                                    <a:cubicBezTo>
                                      <a:pt x="4615" y="2424"/>
                                      <a:pt x="4615" y="2381"/>
                                      <a:pt x="4615" y="2337"/>
                                    </a:cubicBezTo>
                                    <a:cubicBezTo>
                                      <a:pt x="4615" y="2164"/>
                                      <a:pt x="4741" y="2034"/>
                                      <a:pt x="4866" y="2078"/>
                                    </a:cubicBezTo>
                                    <a:cubicBezTo>
                                      <a:pt x="4960" y="2121"/>
                                      <a:pt x="5023" y="2121"/>
                                      <a:pt x="5117" y="2121"/>
                                    </a:cubicBezTo>
                                    <a:cubicBezTo>
                                      <a:pt x="5149" y="2121"/>
                                      <a:pt x="5180" y="2164"/>
                                      <a:pt x="5212" y="2208"/>
                                    </a:cubicBezTo>
                                    <a:cubicBezTo>
                                      <a:pt x="5243" y="2381"/>
                                      <a:pt x="5369" y="2511"/>
                                      <a:pt x="5431" y="2684"/>
                                    </a:cubicBezTo>
                                    <a:cubicBezTo>
                                      <a:pt x="5463" y="2814"/>
                                      <a:pt x="5526" y="2900"/>
                                      <a:pt x="5588" y="3030"/>
                                    </a:cubicBezTo>
                                    <a:cubicBezTo>
                                      <a:pt x="5714" y="3333"/>
                                      <a:pt x="5902" y="3549"/>
                                      <a:pt x="6028" y="3852"/>
                                    </a:cubicBezTo>
                                    <a:cubicBezTo>
                                      <a:pt x="6185" y="3939"/>
                                      <a:pt x="6216" y="4199"/>
                                      <a:pt x="6373" y="4285"/>
                                    </a:cubicBezTo>
                                    <a:cubicBezTo>
                                      <a:pt x="6436" y="4415"/>
                                      <a:pt x="6499" y="4502"/>
                                      <a:pt x="6593" y="4632"/>
                                    </a:cubicBezTo>
                                    <a:cubicBezTo>
                                      <a:pt x="6781" y="4935"/>
                                      <a:pt x="7033" y="5151"/>
                                      <a:pt x="7252" y="5411"/>
                                    </a:cubicBezTo>
                                    <a:cubicBezTo>
                                      <a:pt x="7346" y="5541"/>
                                      <a:pt x="7441" y="5671"/>
                                      <a:pt x="7566" y="5800"/>
                                    </a:cubicBezTo>
                                    <a:cubicBezTo>
                                      <a:pt x="7598" y="5844"/>
                                      <a:pt x="7629" y="5887"/>
                                      <a:pt x="7629" y="5930"/>
                                    </a:cubicBezTo>
                                    <a:cubicBezTo>
                                      <a:pt x="7660" y="6190"/>
                                      <a:pt x="7755" y="6450"/>
                                      <a:pt x="7723" y="6709"/>
                                    </a:cubicBezTo>
                                    <a:cubicBezTo>
                                      <a:pt x="7723" y="6839"/>
                                      <a:pt x="7755" y="6969"/>
                                      <a:pt x="7755" y="7099"/>
                                    </a:cubicBezTo>
                                    <a:cubicBezTo>
                                      <a:pt x="7755" y="7186"/>
                                      <a:pt x="7786" y="7315"/>
                                      <a:pt x="7755" y="7402"/>
                                    </a:cubicBezTo>
                                    <a:cubicBezTo>
                                      <a:pt x="7755" y="7532"/>
                                      <a:pt x="7692" y="7662"/>
                                      <a:pt x="7755" y="7792"/>
                                    </a:cubicBezTo>
                                    <a:cubicBezTo>
                                      <a:pt x="7755" y="7792"/>
                                      <a:pt x="7755" y="7835"/>
                                      <a:pt x="7755" y="7835"/>
                                    </a:cubicBezTo>
                                    <a:cubicBezTo>
                                      <a:pt x="7723" y="7921"/>
                                      <a:pt x="7692" y="7965"/>
                                      <a:pt x="7755" y="8051"/>
                                    </a:cubicBezTo>
                                    <a:cubicBezTo>
                                      <a:pt x="7786" y="8095"/>
                                      <a:pt x="7723" y="8181"/>
                                      <a:pt x="7786" y="8224"/>
                                    </a:cubicBezTo>
                                    <a:cubicBezTo>
                                      <a:pt x="7786" y="8224"/>
                                      <a:pt x="7786" y="8268"/>
                                      <a:pt x="7786" y="8311"/>
                                    </a:cubicBezTo>
                                    <a:cubicBezTo>
                                      <a:pt x="7723" y="8268"/>
                                      <a:pt x="7660" y="8268"/>
                                      <a:pt x="7598" y="8181"/>
                                    </a:cubicBezTo>
                                    <a:cubicBezTo>
                                      <a:pt x="7503" y="8051"/>
                                      <a:pt x="7378" y="8051"/>
                                      <a:pt x="7252" y="7965"/>
                                    </a:cubicBezTo>
                                    <a:cubicBezTo>
                                      <a:pt x="7158" y="7878"/>
                                      <a:pt x="7033" y="7792"/>
                                      <a:pt x="6907" y="7705"/>
                                    </a:cubicBezTo>
                                    <a:cubicBezTo>
                                      <a:pt x="6781" y="7618"/>
                                      <a:pt x="6687" y="7532"/>
                                      <a:pt x="6562" y="7489"/>
                                    </a:cubicBezTo>
                                    <a:cubicBezTo>
                                      <a:pt x="6467" y="7445"/>
                                      <a:pt x="6342" y="7402"/>
                                      <a:pt x="6248" y="7359"/>
                                    </a:cubicBezTo>
                                    <a:cubicBezTo>
                                      <a:pt x="6185" y="7315"/>
                                      <a:pt x="6122" y="7272"/>
                                      <a:pt x="6059" y="7229"/>
                                    </a:cubicBezTo>
                                    <a:cubicBezTo>
                                      <a:pt x="5996" y="7186"/>
                                      <a:pt x="5902" y="7099"/>
                                      <a:pt x="5840" y="7056"/>
                                    </a:cubicBezTo>
                                    <a:cubicBezTo>
                                      <a:pt x="5777" y="7012"/>
                                      <a:pt x="5714" y="7012"/>
                                      <a:pt x="5651" y="6969"/>
                                    </a:cubicBezTo>
                                    <a:cubicBezTo>
                                      <a:pt x="5620" y="6969"/>
                                      <a:pt x="5588" y="6926"/>
                                      <a:pt x="5557" y="6926"/>
                                    </a:cubicBezTo>
                                    <a:cubicBezTo>
                                      <a:pt x="5494" y="6926"/>
                                      <a:pt x="5526" y="6796"/>
                                      <a:pt x="5431" y="6796"/>
                                    </a:cubicBezTo>
                                    <a:cubicBezTo>
                                      <a:pt x="5400" y="6796"/>
                                      <a:pt x="5337" y="6709"/>
                                      <a:pt x="5306" y="6709"/>
                                    </a:cubicBezTo>
                                    <a:cubicBezTo>
                                      <a:pt x="5243" y="6666"/>
                                      <a:pt x="5212" y="6666"/>
                                      <a:pt x="5149" y="6623"/>
                                    </a:cubicBezTo>
                                    <a:cubicBezTo>
                                      <a:pt x="5117" y="6580"/>
                                      <a:pt x="5055" y="6580"/>
                                      <a:pt x="5023" y="6536"/>
                                    </a:cubicBezTo>
                                    <a:cubicBezTo>
                                      <a:pt x="4960" y="6493"/>
                                      <a:pt x="4929" y="6493"/>
                                      <a:pt x="4866" y="6450"/>
                                    </a:cubicBezTo>
                                    <a:cubicBezTo>
                                      <a:pt x="4866" y="6406"/>
                                      <a:pt x="4866" y="6406"/>
                                      <a:pt x="4866" y="6363"/>
                                    </a:cubicBezTo>
                                    <a:cubicBezTo>
                                      <a:pt x="4772" y="6450"/>
                                      <a:pt x="4709" y="6233"/>
                                      <a:pt x="4615" y="6277"/>
                                    </a:cubicBezTo>
                                    <a:cubicBezTo>
                                      <a:pt x="4552" y="6147"/>
                                      <a:pt x="4427" y="6103"/>
                                      <a:pt x="4333" y="6017"/>
                                    </a:cubicBezTo>
                                    <a:cubicBezTo>
                                      <a:pt x="4081" y="5757"/>
                                      <a:pt x="3830" y="5541"/>
                                      <a:pt x="3579" y="5281"/>
                                    </a:cubicBezTo>
                                    <a:cubicBezTo>
                                      <a:pt x="3422" y="5151"/>
                                      <a:pt x="3296" y="4978"/>
                                      <a:pt x="3140" y="4848"/>
                                    </a:cubicBezTo>
                                    <a:cubicBezTo>
                                      <a:pt x="3108" y="4805"/>
                                      <a:pt x="3077" y="4718"/>
                                      <a:pt x="3014" y="4675"/>
                                    </a:cubicBezTo>
                                    <a:cubicBezTo>
                                      <a:pt x="2857" y="4545"/>
                                      <a:pt x="2763" y="4329"/>
                                      <a:pt x="2606" y="4156"/>
                                    </a:cubicBezTo>
                                    <a:cubicBezTo>
                                      <a:pt x="2480" y="3982"/>
                                      <a:pt x="2355" y="3766"/>
                                      <a:pt x="2229" y="3549"/>
                                    </a:cubicBezTo>
                                    <a:cubicBezTo>
                                      <a:pt x="2166" y="3463"/>
                                      <a:pt x="2103" y="3333"/>
                                      <a:pt x="2041" y="3246"/>
                                    </a:cubicBezTo>
                                    <a:cubicBezTo>
                                      <a:pt x="1978" y="3160"/>
                                      <a:pt x="1915" y="3030"/>
                                      <a:pt x="1852" y="2900"/>
                                    </a:cubicBezTo>
                                    <a:cubicBezTo>
                                      <a:pt x="1821" y="2814"/>
                                      <a:pt x="1758" y="2770"/>
                                      <a:pt x="1727" y="2684"/>
                                    </a:cubicBezTo>
                                    <a:cubicBezTo>
                                      <a:pt x="1664" y="2511"/>
                                      <a:pt x="1570" y="2424"/>
                                      <a:pt x="1507" y="2294"/>
                                    </a:cubicBezTo>
                                    <a:cubicBezTo>
                                      <a:pt x="1476" y="2208"/>
                                      <a:pt x="1444" y="2121"/>
                                      <a:pt x="1381" y="2078"/>
                                    </a:cubicBezTo>
                                    <a:cubicBezTo>
                                      <a:pt x="1381" y="2078"/>
                                      <a:pt x="1413" y="2034"/>
                                      <a:pt x="1413" y="1991"/>
                                    </a:cubicBezTo>
                                    <a:cubicBezTo>
                                      <a:pt x="1413" y="1948"/>
                                      <a:pt x="1381" y="1905"/>
                                      <a:pt x="1350" y="1861"/>
                                    </a:cubicBezTo>
                                    <a:cubicBezTo>
                                      <a:pt x="1319" y="1818"/>
                                      <a:pt x="1256" y="1775"/>
                                      <a:pt x="1287" y="1688"/>
                                    </a:cubicBezTo>
                                    <a:cubicBezTo>
                                      <a:pt x="1287" y="1645"/>
                                      <a:pt x="1224" y="1602"/>
                                      <a:pt x="1193" y="1558"/>
                                    </a:cubicBezTo>
                                    <a:cubicBezTo>
                                      <a:pt x="1193" y="1515"/>
                                      <a:pt x="1193" y="1472"/>
                                      <a:pt x="1193" y="1428"/>
                                    </a:cubicBezTo>
                                    <a:cubicBezTo>
                                      <a:pt x="1193" y="1428"/>
                                      <a:pt x="1162" y="1385"/>
                                      <a:pt x="1162" y="1385"/>
                                    </a:cubicBezTo>
                                    <a:cubicBezTo>
                                      <a:pt x="1130" y="1342"/>
                                      <a:pt x="1130" y="1342"/>
                                      <a:pt x="1130" y="1255"/>
                                    </a:cubicBezTo>
                                    <a:cubicBezTo>
                                      <a:pt x="1130" y="1212"/>
                                      <a:pt x="1130" y="1212"/>
                                      <a:pt x="1130" y="1169"/>
                                    </a:cubicBezTo>
                                    <a:cubicBezTo>
                                      <a:pt x="1099" y="1082"/>
                                      <a:pt x="1036" y="1039"/>
                                      <a:pt x="1036" y="909"/>
                                    </a:cubicBezTo>
                                    <a:cubicBezTo>
                                      <a:pt x="1036" y="909"/>
                                      <a:pt x="1036" y="909"/>
                                      <a:pt x="1036" y="909"/>
                                    </a:cubicBezTo>
                                    <a:cubicBezTo>
                                      <a:pt x="1005" y="909"/>
                                      <a:pt x="1005" y="866"/>
                                      <a:pt x="973" y="866"/>
                                    </a:cubicBezTo>
                                    <a:cubicBezTo>
                                      <a:pt x="973" y="866"/>
                                      <a:pt x="1005" y="822"/>
                                      <a:pt x="1005" y="822"/>
                                    </a:cubicBezTo>
                                    <a:cubicBezTo>
                                      <a:pt x="1005" y="779"/>
                                      <a:pt x="973" y="736"/>
                                      <a:pt x="973" y="736"/>
                                    </a:cubicBezTo>
                                    <a:cubicBezTo>
                                      <a:pt x="942" y="693"/>
                                      <a:pt x="942" y="606"/>
                                      <a:pt x="910" y="563"/>
                                    </a:cubicBezTo>
                                    <a:cubicBezTo>
                                      <a:pt x="848" y="433"/>
                                      <a:pt x="816" y="303"/>
                                      <a:pt x="816" y="173"/>
                                    </a:cubicBezTo>
                                    <a:cubicBezTo>
                                      <a:pt x="816" y="130"/>
                                      <a:pt x="816" y="130"/>
                                      <a:pt x="816" y="87"/>
                                    </a:cubicBezTo>
                                    <a:lnTo>
                                      <a:pt x="628" y="87"/>
                                    </a:lnTo>
                                    <a:cubicBezTo>
                                      <a:pt x="628" y="130"/>
                                      <a:pt x="628" y="173"/>
                                      <a:pt x="628" y="216"/>
                                    </a:cubicBezTo>
                                    <a:cubicBezTo>
                                      <a:pt x="628" y="303"/>
                                      <a:pt x="659" y="390"/>
                                      <a:pt x="722" y="433"/>
                                    </a:cubicBezTo>
                                    <a:cubicBezTo>
                                      <a:pt x="659" y="519"/>
                                      <a:pt x="691" y="606"/>
                                      <a:pt x="722" y="693"/>
                                    </a:cubicBezTo>
                                    <a:cubicBezTo>
                                      <a:pt x="753" y="736"/>
                                      <a:pt x="753" y="779"/>
                                      <a:pt x="753" y="822"/>
                                    </a:cubicBezTo>
                                    <a:cubicBezTo>
                                      <a:pt x="785" y="909"/>
                                      <a:pt x="816" y="996"/>
                                      <a:pt x="753" y="1082"/>
                                    </a:cubicBezTo>
                                    <a:cubicBezTo>
                                      <a:pt x="785" y="1082"/>
                                      <a:pt x="816" y="1082"/>
                                      <a:pt x="848" y="1125"/>
                                    </a:cubicBezTo>
                                    <a:cubicBezTo>
                                      <a:pt x="848" y="1342"/>
                                      <a:pt x="942" y="1515"/>
                                      <a:pt x="1036" y="1645"/>
                                    </a:cubicBezTo>
                                    <a:cubicBezTo>
                                      <a:pt x="1067" y="1688"/>
                                      <a:pt x="942" y="1688"/>
                                      <a:pt x="1005" y="1775"/>
                                    </a:cubicBezTo>
                                    <a:cubicBezTo>
                                      <a:pt x="1036" y="1818"/>
                                      <a:pt x="1067" y="1861"/>
                                      <a:pt x="1067" y="1905"/>
                                    </a:cubicBezTo>
                                    <a:cubicBezTo>
                                      <a:pt x="1067" y="1948"/>
                                      <a:pt x="1099" y="1991"/>
                                      <a:pt x="1099" y="2034"/>
                                    </a:cubicBezTo>
                                    <a:cubicBezTo>
                                      <a:pt x="1099" y="2078"/>
                                      <a:pt x="1130" y="2164"/>
                                      <a:pt x="1162" y="2164"/>
                                    </a:cubicBezTo>
                                    <a:cubicBezTo>
                                      <a:pt x="1193" y="2164"/>
                                      <a:pt x="1193" y="2251"/>
                                      <a:pt x="1224" y="2251"/>
                                    </a:cubicBezTo>
                                    <a:cubicBezTo>
                                      <a:pt x="1224" y="2381"/>
                                      <a:pt x="1224" y="2467"/>
                                      <a:pt x="1319" y="2511"/>
                                    </a:cubicBezTo>
                                    <a:cubicBezTo>
                                      <a:pt x="1319" y="2640"/>
                                      <a:pt x="1413" y="2684"/>
                                      <a:pt x="1444" y="2770"/>
                                    </a:cubicBezTo>
                                    <a:cubicBezTo>
                                      <a:pt x="1444" y="2770"/>
                                      <a:pt x="1444" y="2814"/>
                                      <a:pt x="1444" y="2814"/>
                                    </a:cubicBezTo>
                                    <a:cubicBezTo>
                                      <a:pt x="1413" y="2814"/>
                                      <a:pt x="1413" y="2814"/>
                                      <a:pt x="1381" y="2814"/>
                                    </a:cubicBezTo>
                                    <a:cubicBezTo>
                                      <a:pt x="1381" y="2857"/>
                                      <a:pt x="1381" y="2857"/>
                                      <a:pt x="1413" y="2857"/>
                                    </a:cubicBezTo>
                                    <a:cubicBezTo>
                                      <a:pt x="1538" y="2900"/>
                                      <a:pt x="1570" y="3073"/>
                                      <a:pt x="1633" y="3203"/>
                                    </a:cubicBezTo>
                                    <a:cubicBezTo>
                                      <a:pt x="1695" y="3333"/>
                                      <a:pt x="1727" y="3506"/>
                                      <a:pt x="1852" y="3593"/>
                                    </a:cubicBezTo>
                                    <a:cubicBezTo>
                                      <a:pt x="1884" y="3593"/>
                                      <a:pt x="1915" y="3679"/>
                                      <a:pt x="1915" y="3723"/>
                                    </a:cubicBezTo>
                                    <a:cubicBezTo>
                                      <a:pt x="1946" y="3809"/>
                                      <a:pt x="2009" y="3853"/>
                                      <a:pt x="2041" y="3939"/>
                                    </a:cubicBezTo>
                                    <a:cubicBezTo>
                                      <a:pt x="2135" y="4112"/>
                                      <a:pt x="2229" y="4285"/>
                                      <a:pt x="2355" y="4415"/>
                                    </a:cubicBezTo>
                                    <a:cubicBezTo>
                                      <a:pt x="2386" y="4459"/>
                                      <a:pt x="2417" y="4502"/>
                                      <a:pt x="2449" y="4588"/>
                                    </a:cubicBezTo>
                                    <a:cubicBezTo>
                                      <a:pt x="2449" y="4588"/>
                                      <a:pt x="2449" y="4632"/>
                                      <a:pt x="2480" y="4632"/>
                                    </a:cubicBezTo>
                                    <a:cubicBezTo>
                                      <a:pt x="2606" y="4675"/>
                                      <a:pt x="2669" y="4805"/>
                                      <a:pt x="2731" y="4935"/>
                                    </a:cubicBezTo>
                                    <a:cubicBezTo>
                                      <a:pt x="2763" y="4978"/>
                                      <a:pt x="2794" y="5108"/>
                                      <a:pt x="2888" y="5065"/>
                                    </a:cubicBezTo>
                                    <a:cubicBezTo>
                                      <a:pt x="2920" y="5065"/>
                                      <a:pt x="2951" y="5108"/>
                                      <a:pt x="2951" y="5151"/>
                                    </a:cubicBezTo>
                                    <a:cubicBezTo>
                                      <a:pt x="2951" y="5194"/>
                                      <a:pt x="2983" y="5194"/>
                                      <a:pt x="2983" y="5238"/>
                                    </a:cubicBezTo>
                                    <a:cubicBezTo>
                                      <a:pt x="3014" y="5281"/>
                                      <a:pt x="3140" y="5238"/>
                                      <a:pt x="3108" y="5411"/>
                                    </a:cubicBezTo>
                                    <a:cubicBezTo>
                                      <a:pt x="3171" y="5454"/>
                                      <a:pt x="3234" y="5497"/>
                                      <a:pt x="3265" y="5541"/>
                                    </a:cubicBezTo>
                                    <a:cubicBezTo>
                                      <a:pt x="3422" y="5757"/>
                                      <a:pt x="3610" y="5887"/>
                                      <a:pt x="3767" y="6060"/>
                                    </a:cubicBezTo>
                                    <a:cubicBezTo>
                                      <a:pt x="3767" y="6060"/>
                                      <a:pt x="3799" y="6103"/>
                                      <a:pt x="3799" y="6147"/>
                                    </a:cubicBezTo>
                                    <a:cubicBezTo>
                                      <a:pt x="3799" y="6190"/>
                                      <a:pt x="3830" y="6233"/>
                                      <a:pt x="3862" y="6190"/>
                                    </a:cubicBezTo>
                                    <a:cubicBezTo>
                                      <a:pt x="3924" y="6147"/>
                                      <a:pt x="3987" y="6190"/>
                                      <a:pt x="3987" y="6233"/>
                                    </a:cubicBezTo>
                                    <a:cubicBezTo>
                                      <a:pt x="4019" y="6320"/>
                                      <a:pt x="4081" y="6320"/>
                                      <a:pt x="4113" y="6363"/>
                                    </a:cubicBezTo>
                                    <a:cubicBezTo>
                                      <a:pt x="4176" y="6406"/>
                                      <a:pt x="4270" y="6450"/>
                                      <a:pt x="4301" y="6536"/>
                                    </a:cubicBezTo>
                                    <a:cubicBezTo>
                                      <a:pt x="4301" y="6580"/>
                                      <a:pt x="4364" y="6623"/>
                                      <a:pt x="4395" y="6623"/>
                                    </a:cubicBezTo>
                                    <a:cubicBezTo>
                                      <a:pt x="4458" y="6623"/>
                                      <a:pt x="4521" y="6666"/>
                                      <a:pt x="4584" y="6753"/>
                                    </a:cubicBezTo>
                                    <a:cubicBezTo>
                                      <a:pt x="4615" y="6796"/>
                                      <a:pt x="4709" y="6796"/>
                                      <a:pt x="4741" y="6883"/>
                                    </a:cubicBezTo>
                                    <a:cubicBezTo>
                                      <a:pt x="4835" y="6839"/>
                                      <a:pt x="4866" y="7012"/>
                                      <a:pt x="4929" y="7012"/>
                                    </a:cubicBezTo>
                                    <a:cubicBezTo>
                                      <a:pt x="4992" y="7012"/>
                                      <a:pt x="5055" y="7056"/>
                                      <a:pt x="5117" y="7099"/>
                                    </a:cubicBezTo>
                                    <a:cubicBezTo>
                                      <a:pt x="5243" y="7186"/>
                                      <a:pt x="5369" y="7229"/>
                                      <a:pt x="5463" y="7359"/>
                                    </a:cubicBezTo>
                                    <a:cubicBezTo>
                                      <a:pt x="5588" y="7489"/>
                                      <a:pt x="5683" y="7575"/>
                                      <a:pt x="5840" y="7575"/>
                                    </a:cubicBezTo>
                                    <a:cubicBezTo>
                                      <a:pt x="5902" y="7575"/>
                                      <a:pt x="5965" y="7705"/>
                                      <a:pt x="6028" y="7705"/>
                                    </a:cubicBezTo>
                                    <a:cubicBezTo>
                                      <a:pt x="6091" y="7705"/>
                                      <a:pt x="6185" y="7792"/>
                                      <a:pt x="6248" y="7835"/>
                                    </a:cubicBezTo>
                                    <a:cubicBezTo>
                                      <a:pt x="6248" y="7835"/>
                                      <a:pt x="6248" y="7878"/>
                                      <a:pt x="6248" y="7921"/>
                                    </a:cubicBezTo>
                                    <a:cubicBezTo>
                                      <a:pt x="6310" y="7965"/>
                                      <a:pt x="6405" y="8008"/>
                                      <a:pt x="6499" y="8008"/>
                                    </a:cubicBezTo>
                                    <a:cubicBezTo>
                                      <a:pt x="6593" y="8051"/>
                                      <a:pt x="6656" y="8138"/>
                                      <a:pt x="6750" y="8138"/>
                                    </a:cubicBezTo>
                                    <a:cubicBezTo>
                                      <a:pt x="6813" y="8138"/>
                                      <a:pt x="6876" y="8224"/>
                                      <a:pt x="6876" y="8268"/>
                                    </a:cubicBezTo>
                                    <a:cubicBezTo>
                                      <a:pt x="6907" y="8354"/>
                                      <a:pt x="6970" y="8311"/>
                                      <a:pt x="6970" y="8311"/>
                                    </a:cubicBezTo>
                                    <a:cubicBezTo>
                                      <a:pt x="6970" y="8398"/>
                                      <a:pt x="7001" y="8398"/>
                                      <a:pt x="7064" y="8398"/>
                                    </a:cubicBezTo>
                                    <a:cubicBezTo>
                                      <a:pt x="7095" y="8398"/>
                                      <a:pt x="7095" y="8398"/>
                                      <a:pt x="7127" y="8441"/>
                                    </a:cubicBezTo>
                                    <a:cubicBezTo>
                                      <a:pt x="7190" y="8614"/>
                                      <a:pt x="7315" y="8614"/>
                                      <a:pt x="7378" y="8701"/>
                                    </a:cubicBezTo>
                                    <a:cubicBezTo>
                                      <a:pt x="7378" y="8701"/>
                                      <a:pt x="7378" y="8744"/>
                                      <a:pt x="7409" y="8787"/>
                                    </a:cubicBezTo>
                                    <a:cubicBezTo>
                                      <a:pt x="7315" y="8787"/>
                                      <a:pt x="7221" y="8830"/>
                                      <a:pt x="7095" y="8830"/>
                                    </a:cubicBezTo>
                                    <a:cubicBezTo>
                                      <a:pt x="7001" y="8830"/>
                                      <a:pt x="6907" y="8874"/>
                                      <a:pt x="6813" y="8917"/>
                                    </a:cubicBezTo>
                                    <a:cubicBezTo>
                                      <a:pt x="6624" y="9004"/>
                                      <a:pt x="6436" y="9047"/>
                                      <a:pt x="6216" y="9133"/>
                                    </a:cubicBezTo>
                                    <a:cubicBezTo>
                                      <a:pt x="6185" y="9133"/>
                                      <a:pt x="6153" y="9177"/>
                                      <a:pt x="6122" y="9177"/>
                                    </a:cubicBezTo>
                                    <a:cubicBezTo>
                                      <a:pt x="6059" y="9220"/>
                                      <a:pt x="6028" y="9220"/>
                                      <a:pt x="5965" y="9263"/>
                                    </a:cubicBezTo>
                                    <a:cubicBezTo>
                                      <a:pt x="5808" y="9350"/>
                                      <a:pt x="5683" y="9436"/>
                                      <a:pt x="5526" y="9523"/>
                                    </a:cubicBezTo>
                                    <a:cubicBezTo>
                                      <a:pt x="5494" y="9523"/>
                                      <a:pt x="5463" y="9523"/>
                                      <a:pt x="5431" y="9566"/>
                                    </a:cubicBezTo>
                                    <a:cubicBezTo>
                                      <a:pt x="5337" y="9610"/>
                                      <a:pt x="5243" y="9610"/>
                                      <a:pt x="5180" y="9696"/>
                                    </a:cubicBezTo>
                                    <a:cubicBezTo>
                                      <a:pt x="5149" y="9739"/>
                                      <a:pt x="5117" y="9739"/>
                                      <a:pt x="5086" y="9739"/>
                                    </a:cubicBezTo>
                                    <a:cubicBezTo>
                                      <a:pt x="4929" y="9783"/>
                                      <a:pt x="4803" y="9869"/>
                                      <a:pt x="4678" y="9956"/>
                                    </a:cubicBezTo>
                                    <a:cubicBezTo>
                                      <a:pt x="4615" y="9999"/>
                                      <a:pt x="4521" y="9956"/>
                                      <a:pt x="4490" y="10086"/>
                                    </a:cubicBezTo>
                                    <a:cubicBezTo>
                                      <a:pt x="4427" y="10042"/>
                                      <a:pt x="4364" y="10086"/>
                                      <a:pt x="4301" y="10086"/>
                                    </a:cubicBezTo>
                                    <a:cubicBezTo>
                                      <a:pt x="4207" y="10129"/>
                                      <a:pt x="4081" y="10086"/>
                                      <a:pt x="3987" y="10172"/>
                                    </a:cubicBezTo>
                                    <a:cubicBezTo>
                                      <a:pt x="3956" y="10172"/>
                                      <a:pt x="3924" y="10172"/>
                                      <a:pt x="3893" y="10172"/>
                                    </a:cubicBezTo>
                                    <a:cubicBezTo>
                                      <a:pt x="3830" y="10172"/>
                                      <a:pt x="3767" y="10129"/>
                                      <a:pt x="3705" y="10172"/>
                                    </a:cubicBezTo>
                                    <a:cubicBezTo>
                                      <a:pt x="3642" y="10216"/>
                                      <a:pt x="3610" y="10129"/>
                                      <a:pt x="3548" y="10172"/>
                                    </a:cubicBezTo>
                                    <a:cubicBezTo>
                                      <a:pt x="3485" y="10216"/>
                                      <a:pt x="3391" y="10086"/>
                                      <a:pt x="3297" y="10129"/>
                                    </a:cubicBezTo>
                                    <a:cubicBezTo>
                                      <a:pt x="3297" y="10129"/>
                                      <a:pt x="3234" y="10086"/>
                                      <a:pt x="3234" y="10042"/>
                                    </a:cubicBezTo>
                                    <a:cubicBezTo>
                                      <a:pt x="3202" y="9999"/>
                                      <a:pt x="3108" y="9956"/>
                                      <a:pt x="3045" y="9956"/>
                                    </a:cubicBezTo>
                                    <a:cubicBezTo>
                                      <a:pt x="3014" y="9956"/>
                                      <a:pt x="2951" y="9956"/>
                                      <a:pt x="2951" y="9913"/>
                                    </a:cubicBezTo>
                                    <a:cubicBezTo>
                                      <a:pt x="2920" y="9869"/>
                                      <a:pt x="2888" y="9783"/>
                                      <a:pt x="2794" y="9826"/>
                                    </a:cubicBezTo>
                                    <a:cubicBezTo>
                                      <a:pt x="2794" y="9826"/>
                                      <a:pt x="2794" y="9783"/>
                                      <a:pt x="2763" y="9783"/>
                                    </a:cubicBezTo>
                                    <a:cubicBezTo>
                                      <a:pt x="2731" y="9696"/>
                                      <a:pt x="2669" y="9653"/>
                                      <a:pt x="2606" y="9610"/>
                                    </a:cubicBezTo>
                                    <a:cubicBezTo>
                                      <a:pt x="2543" y="9566"/>
                                      <a:pt x="2543" y="9480"/>
                                      <a:pt x="2512" y="9393"/>
                                    </a:cubicBezTo>
                                    <a:cubicBezTo>
                                      <a:pt x="2480" y="9350"/>
                                      <a:pt x="2449" y="9307"/>
                                      <a:pt x="2417" y="9350"/>
                                    </a:cubicBezTo>
                                    <a:cubicBezTo>
                                      <a:pt x="2355" y="9480"/>
                                      <a:pt x="2386" y="9307"/>
                                      <a:pt x="2355" y="9307"/>
                                    </a:cubicBezTo>
                                    <a:cubicBezTo>
                                      <a:pt x="2417" y="9133"/>
                                      <a:pt x="2323" y="9133"/>
                                      <a:pt x="2229" y="9090"/>
                                    </a:cubicBezTo>
                                    <a:cubicBezTo>
                                      <a:pt x="2198" y="9090"/>
                                      <a:pt x="2198" y="9090"/>
                                      <a:pt x="2166" y="9047"/>
                                    </a:cubicBezTo>
                                    <a:cubicBezTo>
                                      <a:pt x="2166" y="8960"/>
                                      <a:pt x="2198" y="8874"/>
                                      <a:pt x="2198" y="8787"/>
                                    </a:cubicBezTo>
                                    <a:cubicBezTo>
                                      <a:pt x="2386" y="8701"/>
                                      <a:pt x="2574" y="8657"/>
                                      <a:pt x="2763" y="8571"/>
                                    </a:cubicBezTo>
                                    <a:cubicBezTo>
                                      <a:pt x="2763" y="8571"/>
                                      <a:pt x="2794" y="8571"/>
                                      <a:pt x="2794" y="8527"/>
                                    </a:cubicBezTo>
                                    <a:cubicBezTo>
                                      <a:pt x="2920" y="8354"/>
                                      <a:pt x="3045" y="8224"/>
                                      <a:pt x="3140" y="8051"/>
                                    </a:cubicBezTo>
                                    <a:cubicBezTo>
                                      <a:pt x="3171" y="8008"/>
                                      <a:pt x="3171" y="7965"/>
                                      <a:pt x="3171" y="7921"/>
                                    </a:cubicBezTo>
                                    <a:cubicBezTo>
                                      <a:pt x="3171" y="7878"/>
                                      <a:pt x="3171" y="7835"/>
                                      <a:pt x="3171" y="7792"/>
                                    </a:cubicBezTo>
                                    <a:cubicBezTo>
                                      <a:pt x="3171" y="7705"/>
                                      <a:pt x="3202" y="7662"/>
                                      <a:pt x="3202" y="7575"/>
                                    </a:cubicBezTo>
                                    <a:cubicBezTo>
                                      <a:pt x="3202" y="7489"/>
                                      <a:pt x="3171" y="7445"/>
                                      <a:pt x="3171" y="7359"/>
                                    </a:cubicBezTo>
                                    <a:cubicBezTo>
                                      <a:pt x="3108" y="7315"/>
                                      <a:pt x="3045" y="7229"/>
                                      <a:pt x="3014" y="7186"/>
                                    </a:cubicBezTo>
                                    <a:cubicBezTo>
                                      <a:pt x="3014" y="7142"/>
                                      <a:pt x="3014" y="7099"/>
                                      <a:pt x="3045" y="7012"/>
                                    </a:cubicBezTo>
                                    <a:cubicBezTo>
                                      <a:pt x="3014" y="7012"/>
                                      <a:pt x="2951" y="7056"/>
                                      <a:pt x="2920" y="7056"/>
                                    </a:cubicBezTo>
                                    <a:cubicBezTo>
                                      <a:pt x="2888" y="6969"/>
                                      <a:pt x="2857" y="6883"/>
                                      <a:pt x="2731" y="6926"/>
                                    </a:cubicBezTo>
                                    <a:cubicBezTo>
                                      <a:pt x="2669" y="6926"/>
                                      <a:pt x="2637" y="6839"/>
                                      <a:pt x="2543" y="6839"/>
                                    </a:cubicBezTo>
                                    <a:cubicBezTo>
                                      <a:pt x="2355" y="6883"/>
                                      <a:pt x="2166" y="6969"/>
                                      <a:pt x="2041" y="7142"/>
                                    </a:cubicBezTo>
                                    <a:cubicBezTo>
                                      <a:pt x="2009" y="7186"/>
                                      <a:pt x="1978" y="7186"/>
                                      <a:pt x="1947" y="7229"/>
                                    </a:cubicBezTo>
                                    <a:cubicBezTo>
                                      <a:pt x="1915" y="7272"/>
                                      <a:pt x="1915" y="7272"/>
                                      <a:pt x="1884" y="7315"/>
                                    </a:cubicBezTo>
                                    <a:cubicBezTo>
                                      <a:pt x="1884" y="7402"/>
                                      <a:pt x="1852" y="7445"/>
                                      <a:pt x="1790" y="7532"/>
                                    </a:cubicBezTo>
                                    <a:cubicBezTo>
                                      <a:pt x="1727" y="7618"/>
                                      <a:pt x="1695" y="7748"/>
                                      <a:pt x="1727" y="7878"/>
                                    </a:cubicBezTo>
                                    <a:cubicBezTo>
                                      <a:pt x="1727" y="7878"/>
                                      <a:pt x="1727" y="7921"/>
                                      <a:pt x="1727" y="7921"/>
                                    </a:cubicBezTo>
                                    <a:cubicBezTo>
                                      <a:pt x="1695" y="7921"/>
                                      <a:pt x="1695" y="7921"/>
                                      <a:pt x="1664" y="7965"/>
                                    </a:cubicBezTo>
                                    <a:cubicBezTo>
                                      <a:pt x="1664" y="8051"/>
                                      <a:pt x="1695" y="8138"/>
                                      <a:pt x="1695" y="8268"/>
                                    </a:cubicBezTo>
                                    <a:cubicBezTo>
                                      <a:pt x="1601" y="8224"/>
                                      <a:pt x="1538" y="8181"/>
                                      <a:pt x="1476" y="8138"/>
                                    </a:cubicBezTo>
                                    <a:cubicBezTo>
                                      <a:pt x="1381" y="8051"/>
                                      <a:pt x="1287" y="7965"/>
                                      <a:pt x="1162" y="8095"/>
                                    </a:cubicBezTo>
                                    <a:cubicBezTo>
                                      <a:pt x="1162" y="8008"/>
                                      <a:pt x="1193" y="7965"/>
                                      <a:pt x="1193" y="7921"/>
                                    </a:cubicBezTo>
                                    <a:cubicBezTo>
                                      <a:pt x="1130" y="7921"/>
                                      <a:pt x="1099" y="7921"/>
                                      <a:pt x="1036" y="7921"/>
                                    </a:cubicBezTo>
                                    <a:cubicBezTo>
                                      <a:pt x="1067" y="7878"/>
                                      <a:pt x="1067" y="7835"/>
                                      <a:pt x="1099" y="7748"/>
                                    </a:cubicBezTo>
                                    <a:cubicBezTo>
                                      <a:pt x="1036" y="7748"/>
                                      <a:pt x="973" y="7748"/>
                                      <a:pt x="942" y="7748"/>
                                    </a:cubicBezTo>
                                    <a:cubicBezTo>
                                      <a:pt x="942" y="7705"/>
                                      <a:pt x="942" y="7662"/>
                                      <a:pt x="942" y="7618"/>
                                    </a:cubicBezTo>
                                    <a:cubicBezTo>
                                      <a:pt x="879" y="7618"/>
                                      <a:pt x="785" y="7662"/>
                                      <a:pt x="785" y="7489"/>
                                    </a:cubicBezTo>
                                    <a:cubicBezTo>
                                      <a:pt x="785" y="7489"/>
                                      <a:pt x="722" y="7489"/>
                                      <a:pt x="691" y="7489"/>
                                    </a:cubicBezTo>
                                    <a:cubicBezTo>
                                      <a:pt x="691" y="7445"/>
                                      <a:pt x="691" y="7402"/>
                                      <a:pt x="691" y="7315"/>
                                    </a:cubicBezTo>
                                    <a:cubicBezTo>
                                      <a:pt x="659" y="7272"/>
                                      <a:pt x="597" y="7229"/>
                                      <a:pt x="597" y="7186"/>
                                    </a:cubicBezTo>
                                    <a:cubicBezTo>
                                      <a:pt x="565" y="7056"/>
                                      <a:pt x="502" y="7142"/>
                                      <a:pt x="440" y="7056"/>
                                    </a:cubicBezTo>
                                    <a:cubicBezTo>
                                      <a:pt x="377" y="6969"/>
                                      <a:pt x="471" y="6883"/>
                                      <a:pt x="408" y="6839"/>
                                    </a:cubicBezTo>
                                    <a:cubicBezTo>
                                      <a:pt x="377" y="6796"/>
                                      <a:pt x="345" y="6709"/>
                                      <a:pt x="283" y="6709"/>
                                    </a:cubicBezTo>
                                    <a:cubicBezTo>
                                      <a:pt x="283" y="6666"/>
                                      <a:pt x="283" y="6666"/>
                                      <a:pt x="283" y="6623"/>
                                    </a:cubicBezTo>
                                    <a:cubicBezTo>
                                      <a:pt x="283" y="6623"/>
                                      <a:pt x="314" y="6623"/>
                                      <a:pt x="314" y="6623"/>
                                    </a:cubicBezTo>
                                    <a:cubicBezTo>
                                      <a:pt x="314" y="6493"/>
                                      <a:pt x="251" y="6493"/>
                                      <a:pt x="157" y="6536"/>
                                    </a:cubicBezTo>
                                    <a:cubicBezTo>
                                      <a:pt x="188" y="6450"/>
                                      <a:pt x="220" y="6406"/>
                                      <a:pt x="188" y="6320"/>
                                    </a:cubicBezTo>
                                    <a:cubicBezTo>
                                      <a:pt x="126" y="6277"/>
                                      <a:pt x="157" y="6147"/>
                                      <a:pt x="63" y="6103"/>
                                    </a:cubicBezTo>
                                    <a:cubicBezTo>
                                      <a:pt x="31" y="6103"/>
                                      <a:pt x="31" y="6060"/>
                                      <a:pt x="0" y="6017"/>
                                    </a:cubicBezTo>
                                    <a:lnTo>
                                      <a:pt x="0" y="6536"/>
                                    </a:lnTo>
                                    <a:cubicBezTo>
                                      <a:pt x="31" y="6580"/>
                                      <a:pt x="63" y="6666"/>
                                      <a:pt x="94" y="6709"/>
                                    </a:cubicBezTo>
                                    <a:cubicBezTo>
                                      <a:pt x="188" y="6926"/>
                                      <a:pt x="251" y="7186"/>
                                      <a:pt x="408" y="7315"/>
                                    </a:cubicBezTo>
                                    <a:cubicBezTo>
                                      <a:pt x="440" y="7315"/>
                                      <a:pt x="440" y="7402"/>
                                      <a:pt x="440" y="7402"/>
                                    </a:cubicBezTo>
                                    <a:cubicBezTo>
                                      <a:pt x="502" y="7532"/>
                                      <a:pt x="565" y="7705"/>
                                      <a:pt x="691" y="7792"/>
                                    </a:cubicBezTo>
                                    <a:cubicBezTo>
                                      <a:pt x="753" y="7835"/>
                                      <a:pt x="816" y="7921"/>
                                      <a:pt x="879" y="8008"/>
                                    </a:cubicBezTo>
                                    <a:cubicBezTo>
                                      <a:pt x="910" y="8095"/>
                                      <a:pt x="973" y="8181"/>
                                      <a:pt x="1067" y="8138"/>
                                    </a:cubicBezTo>
                                    <a:cubicBezTo>
                                      <a:pt x="1067" y="8138"/>
                                      <a:pt x="1130" y="8181"/>
                                      <a:pt x="1130" y="8224"/>
                                    </a:cubicBezTo>
                                    <a:cubicBezTo>
                                      <a:pt x="1130" y="8224"/>
                                      <a:pt x="1130" y="8311"/>
                                      <a:pt x="1162" y="8311"/>
                                    </a:cubicBezTo>
                                    <a:cubicBezTo>
                                      <a:pt x="1287" y="8398"/>
                                      <a:pt x="1413" y="8571"/>
                                      <a:pt x="1570" y="8571"/>
                                    </a:cubicBezTo>
                                    <a:cubicBezTo>
                                      <a:pt x="1695" y="8571"/>
                                      <a:pt x="1790" y="8701"/>
                                      <a:pt x="1821" y="8830"/>
                                    </a:cubicBezTo>
                                    <a:cubicBezTo>
                                      <a:pt x="1884" y="9004"/>
                                      <a:pt x="1978" y="9090"/>
                                      <a:pt x="2009" y="9220"/>
                                    </a:cubicBezTo>
                                    <a:cubicBezTo>
                                      <a:pt x="2072" y="9350"/>
                                      <a:pt x="2166" y="9480"/>
                                      <a:pt x="2260" y="9610"/>
                                    </a:cubicBezTo>
                                    <a:cubicBezTo>
                                      <a:pt x="2292" y="9653"/>
                                      <a:pt x="2355" y="9739"/>
                                      <a:pt x="2386" y="9783"/>
                                    </a:cubicBezTo>
                                    <a:cubicBezTo>
                                      <a:pt x="2417" y="9826"/>
                                      <a:pt x="2449" y="9696"/>
                                      <a:pt x="2449" y="9783"/>
                                    </a:cubicBezTo>
                                    <a:cubicBezTo>
                                      <a:pt x="2449" y="9869"/>
                                      <a:pt x="2512" y="9913"/>
                                      <a:pt x="2543" y="9956"/>
                                    </a:cubicBezTo>
                                    <a:cubicBezTo>
                                      <a:pt x="2637" y="9999"/>
                                      <a:pt x="2700" y="10086"/>
                                      <a:pt x="2826" y="10129"/>
                                    </a:cubicBezTo>
                                    <a:cubicBezTo>
                                      <a:pt x="2951" y="10172"/>
                                      <a:pt x="3077" y="10259"/>
                                      <a:pt x="3202" y="10302"/>
                                    </a:cubicBezTo>
                                    <a:cubicBezTo>
                                      <a:pt x="3202" y="10302"/>
                                      <a:pt x="3234" y="10302"/>
                                      <a:pt x="3234" y="10302"/>
                                    </a:cubicBezTo>
                                    <a:cubicBezTo>
                                      <a:pt x="3297" y="10345"/>
                                      <a:pt x="3391" y="10389"/>
                                      <a:pt x="3454" y="10432"/>
                                    </a:cubicBezTo>
                                    <a:cubicBezTo>
                                      <a:pt x="3485" y="10389"/>
                                      <a:pt x="3516" y="10345"/>
                                      <a:pt x="3516" y="10345"/>
                                    </a:cubicBezTo>
                                    <a:cubicBezTo>
                                      <a:pt x="3579" y="10432"/>
                                      <a:pt x="3673" y="10345"/>
                                      <a:pt x="3736" y="10345"/>
                                    </a:cubicBezTo>
                                    <a:cubicBezTo>
                                      <a:pt x="3767" y="10345"/>
                                      <a:pt x="3799" y="10389"/>
                                      <a:pt x="3862" y="10389"/>
                                    </a:cubicBezTo>
                                    <a:cubicBezTo>
                                      <a:pt x="3893" y="10389"/>
                                      <a:pt x="3956" y="10302"/>
                                      <a:pt x="3987" y="10302"/>
                                    </a:cubicBezTo>
                                    <a:cubicBezTo>
                                      <a:pt x="4081" y="10345"/>
                                      <a:pt x="4176" y="10259"/>
                                      <a:pt x="4270" y="10259"/>
                                    </a:cubicBezTo>
                                    <a:cubicBezTo>
                                      <a:pt x="4301" y="10259"/>
                                      <a:pt x="4364" y="10172"/>
                                      <a:pt x="4395" y="10172"/>
                                    </a:cubicBezTo>
                                    <a:cubicBezTo>
                                      <a:pt x="4521" y="10216"/>
                                      <a:pt x="4584" y="10129"/>
                                      <a:pt x="4647" y="10086"/>
                                    </a:cubicBezTo>
                                    <a:cubicBezTo>
                                      <a:pt x="4709" y="10042"/>
                                      <a:pt x="4772" y="10042"/>
                                      <a:pt x="4803" y="9999"/>
                                    </a:cubicBezTo>
                                    <a:cubicBezTo>
                                      <a:pt x="4929" y="9956"/>
                                      <a:pt x="5055" y="9826"/>
                                      <a:pt x="5212" y="9783"/>
                                    </a:cubicBezTo>
                                    <a:cubicBezTo>
                                      <a:pt x="5306" y="9739"/>
                                      <a:pt x="5400" y="9653"/>
                                      <a:pt x="5494" y="9653"/>
                                    </a:cubicBezTo>
                                    <a:cubicBezTo>
                                      <a:pt x="5526" y="9653"/>
                                      <a:pt x="5557" y="9610"/>
                                      <a:pt x="5588" y="9566"/>
                                    </a:cubicBezTo>
                                    <a:cubicBezTo>
                                      <a:pt x="5620" y="9480"/>
                                      <a:pt x="5683" y="9480"/>
                                      <a:pt x="5714" y="9480"/>
                                    </a:cubicBezTo>
                                    <a:cubicBezTo>
                                      <a:pt x="5808" y="9436"/>
                                      <a:pt x="5871" y="9393"/>
                                      <a:pt x="5965" y="9350"/>
                                    </a:cubicBezTo>
                                    <a:cubicBezTo>
                                      <a:pt x="5997" y="9350"/>
                                      <a:pt x="6028" y="9350"/>
                                      <a:pt x="6059" y="9307"/>
                                    </a:cubicBezTo>
                                    <a:cubicBezTo>
                                      <a:pt x="6091" y="9307"/>
                                      <a:pt x="6122" y="9220"/>
                                      <a:pt x="6154" y="9220"/>
                                    </a:cubicBezTo>
                                    <a:cubicBezTo>
                                      <a:pt x="6310" y="9220"/>
                                      <a:pt x="6436" y="9047"/>
                                      <a:pt x="6593" y="9047"/>
                                    </a:cubicBezTo>
                                    <a:cubicBezTo>
                                      <a:pt x="6656" y="9047"/>
                                      <a:pt x="6719" y="8960"/>
                                      <a:pt x="6781" y="8960"/>
                                    </a:cubicBezTo>
                                    <a:cubicBezTo>
                                      <a:pt x="7001" y="8917"/>
                                      <a:pt x="7252" y="8744"/>
                                      <a:pt x="7472" y="8830"/>
                                    </a:cubicBezTo>
                                    <a:cubicBezTo>
                                      <a:pt x="7472" y="8830"/>
                                      <a:pt x="7504" y="8830"/>
                                      <a:pt x="7504" y="8830"/>
                                    </a:cubicBezTo>
                                    <a:cubicBezTo>
                                      <a:pt x="7566" y="8744"/>
                                      <a:pt x="7566" y="8830"/>
                                      <a:pt x="7629" y="8830"/>
                                    </a:cubicBezTo>
                                    <a:cubicBezTo>
                                      <a:pt x="7660" y="8830"/>
                                      <a:pt x="7723" y="8830"/>
                                      <a:pt x="7755" y="8874"/>
                                    </a:cubicBezTo>
                                    <a:cubicBezTo>
                                      <a:pt x="7849" y="9004"/>
                                      <a:pt x="7943" y="9090"/>
                                      <a:pt x="8037" y="9220"/>
                                    </a:cubicBezTo>
                                    <a:cubicBezTo>
                                      <a:pt x="8069" y="9263"/>
                                      <a:pt x="8131" y="9307"/>
                                      <a:pt x="8163" y="9307"/>
                                    </a:cubicBezTo>
                                    <a:cubicBezTo>
                                      <a:pt x="8257" y="9350"/>
                                      <a:pt x="8288" y="9393"/>
                                      <a:pt x="8257" y="9523"/>
                                    </a:cubicBezTo>
                                    <a:cubicBezTo>
                                      <a:pt x="8445" y="9480"/>
                                      <a:pt x="8540" y="9653"/>
                                      <a:pt x="8602" y="9783"/>
                                    </a:cubicBezTo>
                                    <a:cubicBezTo>
                                      <a:pt x="8571" y="9913"/>
                                      <a:pt x="8508" y="9999"/>
                                      <a:pt x="8445" y="10086"/>
                                    </a:cubicBezTo>
                                    <a:cubicBezTo>
                                      <a:pt x="8383" y="10259"/>
                                      <a:pt x="8288" y="10432"/>
                                      <a:pt x="8257" y="10692"/>
                                    </a:cubicBezTo>
                                    <a:cubicBezTo>
                                      <a:pt x="8226" y="10822"/>
                                      <a:pt x="8163" y="10951"/>
                                      <a:pt x="8257" y="11081"/>
                                    </a:cubicBezTo>
                                    <a:cubicBezTo>
                                      <a:pt x="8257" y="11081"/>
                                      <a:pt x="8257" y="11125"/>
                                      <a:pt x="8226" y="11168"/>
                                    </a:cubicBezTo>
                                    <a:cubicBezTo>
                                      <a:pt x="8194" y="11168"/>
                                      <a:pt x="8194" y="11125"/>
                                      <a:pt x="8163" y="11125"/>
                                    </a:cubicBezTo>
                                    <a:cubicBezTo>
                                      <a:pt x="8100" y="11211"/>
                                      <a:pt x="8069" y="11298"/>
                                      <a:pt x="7974" y="11341"/>
                                    </a:cubicBezTo>
                                    <a:cubicBezTo>
                                      <a:pt x="7912" y="11384"/>
                                      <a:pt x="7849" y="11428"/>
                                      <a:pt x="7817" y="11514"/>
                                    </a:cubicBezTo>
                                    <a:cubicBezTo>
                                      <a:pt x="7817" y="11558"/>
                                      <a:pt x="7786" y="11558"/>
                                      <a:pt x="7755" y="11558"/>
                                    </a:cubicBezTo>
                                    <a:cubicBezTo>
                                      <a:pt x="7723" y="11601"/>
                                      <a:pt x="7660" y="11644"/>
                                      <a:pt x="7629" y="11687"/>
                                    </a:cubicBezTo>
                                    <a:cubicBezTo>
                                      <a:pt x="7503" y="11947"/>
                                      <a:pt x="7284" y="12077"/>
                                      <a:pt x="7190" y="12337"/>
                                    </a:cubicBezTo>
                                    <a:cubicBezTo>
                                      <a:pt x="7190" y="12337"/>
                                      <a:pt x="7158" y="12337"/>
                                      <a:pt x="7158" y="12380"/>
                                    </a:cubicBezTo>
                                    <a:cubicBezTo>
                                      <a:pt x="7064" y="12553"/>
                                      <a:pt x="6938" y="12683"/>
                                      <a:pt x="6844" y="12899"/>
                                    </a:cubicBezTo>
                                    <a:cubicBezTo>
                                      <a:pt x="6781" y="13029"/>
                                      <a:pt x="6687" y="13159"/>
                                      <a:pt x="6624" y="13332"/>
                                    </a:cubicBezTo>
                                    <a:cubicBezTo>
                                      <a:pt x="6593" y="13462"/>
                                      <a:pt x="6530" y="13549"/>
                                      <a:pt x="6467" y="13635"/>
                                    </a:cubicBezTo>
                                    <a:cubicBezTo>
                                      <a:pt x="6436" y="13722"/>
                                      <a:pt x="6467" y="13895"/>
                                      <a:pt x="6342" y="13895"/>
                                    </a:cubicBezTo>
                                    <a:cubicBezTo>
                                      <a:pt x="6342" y="13895"/>
                                      <a:pt x="6342" y="13895"/>
                                      <a:pt x="6342" y="13895"/>
                                    </a:cubicBezTo>
                                    <a:cubicBezTo>
                                      <a:pt x="6405" y="14025"/>
                                      <a:pt x="6310" y="14025"/>
                                      <a:pt x="6279" y="14111"/>
                                    </a:cubicBezTo>
                                    <a:cubicBezTo>
                                      <a:pt x="6248" y="14241"/>
                                      <a:pt x="6153" y="14328"/>
                                      <a:pt x="6185" y="14458"/>
                                    </a:cubicBezTo>
                                    <a:cubicBezTo>
                                      <a:pt x="6185" y="14501"/>
                                      <a:pt x="6153" y="14544"/>
                                      <a:pt x="6153" y="14588"/>
                                    </a:cubicBezTo>
                                    <a:cubicBezTo>
                                      <a:pt x="6153" y="14631"/>
                                      <a:pt x="6122" y="14674"/>
                                      <a:pt x="6122" y="14674"/>
                                    </a:cubicBezTo>
                                    <a:cubicBezTo>
                                      <a:pt x="6185" y="14761"/>
                                      <a:pt x="6122" y="14804"/>
                                      <a:pt x="6091" y="14891"/>
                                    </a:cubicBezTo>
                                    <a:cubicBezTo>
                                      <a:pt x="6059" y="15020"/>
                                      <a:pt x="6028" y="15107"/>
                                      <a:pt x="6028" y="15237"/>
                                    </a:cubicBezTo>
                                    <a:cubicBezTo>
                                      <a:pt x="6059" y="15453"/>
                                      <a:pt x="5997" y="15670"/>
                                      <a:pt x="6059" y="15886"/>
                                    </a:cubicBezTo>
                                    <a:cubicBezTo>
                                      <a:pt x="6059" y="15929"/>
                                      <a:pt x="6059" y="15973"/>
                                      <a:pt x="6028" y="16016"/>
                                    </a:cubicBezTo>
                                    <a:cubicBezTo>
                                      <a:pt x="5997" y="16103"/>
                                      <a:pt x="6028" y="16189"/>
                                      <a:pt x="6028" y="16232"/>
                                    </a:cubicBezTo>
                                    <a:cubicBezTo>
                                      <a:pt x="6059" y="16232"/>
                                      <a:pt x="6091" y="16232"/>
                                      <a:pt x="6091" y="16232"/>
                                    </a:cubicBezTo>
                                    <a:cubicBezTo>
                                      <a:pt x="6091" y="16232"/>
                                      <a:pt x="6091" y="16276"/>
                                      <a:pt x="6091" y="16276"/>
                                    </a:cubicBezTo>
                                    <a:cubicBezTo>
                                      <a:pt x="5997" y="16319"/>
                                      <a:pt x="6028" y="16449"/>
                                      <a:pt x="5997" y="16535"/>
                                    </a:cubicBezTo>
                                    <a:cubicBezTo>
                                      <a:pt x="5902" y="16492"/>
                                      <a:pt x="5965" y="16665"/>
                                      <a:pt x="5934" y="16709"/>
                                    </a:cubicBezTo>
                                    <a:cubicBezTo>
                                      <a:pt x="5840" y="16752"/>
                                      <a:pt x="5934" y="16838"/>
                                      <a:pt x="5934" y="16882"/>
                                    </a:cubicBezTo>
                                    <a:cubicBezTo>
                                      <a:pt x="5902" y="16968"/>
                                      <a:pt x="5840" y="17012"/>
                                      <a:pt x="5840" y="17055"/>
                                    </a:cubicBezTo>
                                    <a:cubicBezTo>
                                      <a:pt x="5871" y="17141"/>
                                      <a:pt x="5840" y="17185"/>
                                      <a:pt x="5808" y="17228"/>
                                    </a:cubicBezTo>
                                    <a:cubicBezTo>
                                      <a:pt x="5777" y="17358"/>
                                      <a:pt x="5714" y="17488"/>
                                      <a:pt x="5777" y="17661"/>
                                    </a:cubicBezTo>
                                    <a:cubicBezTo>
                                      <a:pt x="5777" y="17661"/>
                                      <a:pt x="5777" y="17704"/>
                                      <a:pt x="5808" y="17704"/>
                                    </a:cubicBezTo>
                                    <a:cubicBezTo>
                                      <a:pt x="5777" y="17747"/>
                                      <a:pt x="5745" y="17747"/>
                                      <a:pt x="5745" y="17791"/>
                                    </a:cubicBezTo>
                                    <a:cubicBezTo>
                                      <a:pt x="5745" y="18007"/>
                                      <a:pt x="5777" y="18180"/>
                                      <a:pt x="5683" y="18397"/>
                                    </a:cubicBezTo>
                                    <a:cubicBezTo>
                                      <a:pt x="5714" y="18397"/>
                                      <a:pt x="5714" y="18397"/>
                                      <a:pt x="5777" y="18440"/>
                                    </a:cubicBezTo>
                                    <a:cubicBezTo>
                                      <a:pt x="5683" y="18483"/>
                                      <a:pt x="5714" y="18527"/>
                                      <a:pt x="5683" y="18613"/>
                                    </a:cubicBezTo>
                                    <a:cubicBezTo>
                                      <a:pt x="5683" y="18700"/>
                                      <a:pt x="5651" y="18743"/>
                                      <a:pt x="5620" y="18830"/>
                                    </a:cubicBezTo>
                                    <a:cubicBezTo>
                                      <a:pt x="5651" y="18830"/>
                                      <a:pt x="5683" y="18830"/>
                                      <a:pt x="5714" y="18830"/>
                                    </a:cubicBezTo>
                                    <a:cubicBezTo>
                                      <a:pt x="5714" y="18916"/>
                                      <a:pt x="5683" y="18960"/>
                                      <a:pt x="5683" y="19003"/>
                                    </a:cubicBezTo>
                                    <a:cubicBezTo>
                                      <a:pt x="5683" y="19046"/>
                                      <a:pt x="5683" y="19089"/>
                                      <a:pt x="5683" y="19133"/>
                                    </a:cubicBezTo>
                                    <a:cubicBezTo>
                                      <a:pt x="5683" y="19176"/>
                                      <a:pt x="5620" y="19176"/>
                                      <a:pt x="5620" y="19176"/>
                                    </a:cubicBezTo>
                                    <a:cubicBezTo>
                                      <a:pt x="5620" y="19263"/>
                                      <a:pt x="5745" y="19176"/>
                                      <a:pt x="5714" y="19306"/>
                                    </a:cubicBezTo>
                                    <a:cubicBezTo>
                                      <a:pt x="5714" y="19349"/>
                                      <a:pt x="5683" y="19436"/>
                                      <a:pt x="5651" y="19436"/>
                                    </a:cubicBezTo>
                                    <a:cubicBezTo>
                                      <a:pt x="5683" y="19479"/>
                                      <a:pt x="5683" y="19479"/>
                                      <a:pt x="5714" y="19522"/>
                                    </a:cubicBezTo>
                                    <a:cubicBezTo>
                                      <a:pt x="5683" y="19609"/>
                                      <a:pt x="5683" y="19695"/>
                                      <a:pt x="5651" y="19739"/>
                                    </a:cubicBezTo>
                                    <a:cubicBezTo>
                                      <a:pt x="5683" y="19739"/>
                                      <a:pt x="5714" y="19739"/>
                                      <a:pt x="5714" y="19782"/>
                                    </a:cubicBezTo>
                                    <a:cubicBezTo>
                                      <a:pt x="5745" y="19869"/>
                                      <a:pt x="5745" y="19998"/>
                                      <a:pt x="5745" y="20128"/>
                                    </a:cubicBezTo>
                                    <a:cubicBezTo>
                                      <a:pt x="5777" y="20258"/>
                                      <a:pt x="5777" y="20388"/>
                                      <a:pt x="5745" y="20475"/>
                                    </a:cubicBezTo>
                                    <a:cubicBezTo>
                                      <a:pt x="5777" y="20561"/>
                                      <a:pt x="5777" y="20604"/>
                                      <a:pt x="5808" y="20648"/>
                                    </a:cubicBezTo>
                                    <a:cubicBezTo>
                                      <a:pt x="5840" y="20691"/>
                                      <a:pt x="5840" y="20734"/>
                                      <a:pt x="5808" y="20778"/>
                                    </a:cubicBezTo>
                                    <a:cubicBezTo>
                                      <a:pt x="5840" y="20778"/>
                                      <a:pt x="5902" y="20778"/>
                                      <a:pt x="5902" y="20864"/>
                                    </a:cubicBezTo>
                                    <a:cubicBezTo>
                                      <a:pt x="5902" y="20864"/>
                                      <a:pt x="5902" y="20864"/>
                                      <a:pt x="5902" y="20907"/>
                                    </a:cubicBezTo>
                                    <a:cubicBezTo>
                                      <a:pt x="5871" y="20907"/>
                                      <a:pt x="5840" y="20907"/>
                                      <a:pt x="5808" y="20907"/>
                                    </a:cubicBezTo>
                                    <a:cubicBezTo>
                                      <a:pt x="5871" y="21037"/>
                                      <a:pt x="5934" y="21210"/>
                                      <a:pt x="5965" y="21340"/>
                                    </a:cubicBezTo>
                                    <a:lnTo>
                                      <a:pt x="6185" y="21340"/>
                                    </a:lnTo>
                                    <a:cubicBezTo>
                                      <a:pt x="6153" y="21254"/>
                                      <a:pt x="6153" y="21124"/>
                                      <a:pt x="6091" y="21037"/>
                                    </a:cubicBezTo>
                                    <a:cubicBezTo>
                                      <a:pt x="6059" y="20907"/>
                                      <a:pt x="6059" y="20778"/>
                                      <a:pt x="6028" y="20648"/>
                                    </a:cubicBezTo>
                                    <a:cubicBezTo>
                                      <a:pt x="5997" y="20518"/>
                                      <a:pt x="5965" y="20388"/>
                                      <a:pt x="5965" y="20258"/>
                                    </a:cubicBezTo>
                                    <a:cubicBezTo>
                                      <a:pt x="5965" y="20085"/>
                                      <a:pt x="5902" y="19912"/>
                                      <a:pt x="5902" y="19739"/>
                                    </a:cubicBezTo>
                                    <a:cubicBezTo>
                                      <a:pt x="5902" y="19652"/>
                                      <a:pt x="5902" y="19522"/>
                                      <a:pt x="5871" y="19392"/>
                                    </a:cubicBezTo>
                                    <a:cubicBezTo>
                                      <a:pt x="5871" y="19263"/>
                                      <a:pt x="5871" y="19133"/>
                                      <a:pt x="5871" y="19046"/>
                                    </a:cubicBezTo>
                                    <a:cubicBezTo>
                                      <a:pt x="5871" y="18916"/>
                                      <a:pt x="5902" y="18786"/>
                                      <a:pt x="5871" y="18613"/>
                                    </a:cubicBezTo>
                                    <a:cubicBezTo>
                                      <a:pt x="5871" y="18483"/>
                                      <a:pt x="5871" y="18354"/>
                                      <a:pt x="5902" y="18267"/>
                                    </a:cubicBezTo>
                                    <a:cubicBezTo>
                                      <a:pt x="5902" y="18224"/>
                                      <a:pt x="5934" y="18180"/>
                                      <a:pt x="5934" y="18137"/>
                                    </a:cubicBezTo>
                                    <a:cubicBezTo>
                                      <a:pt x="5934" y="17921"/>
                                      <a:pt x="5997" y="17704"/>
                                      <a:pt x="6028" y="17488"/>
                                    </a:cubicBezTo>
                                    <a:cubicBezTo>
                                      <a:pt x="6028" y="17444"/>
                                      <a:pt x="6059" y="17401"/>
                                      <a:pt x="6091" y="17358"/>
                                    </a:cubicBezTo>
                                    <a:cubicBezTo>
                                      <a:pt x="6122" y="17055"/>
                                      <a:pt x="6185" y="16795"/>
                                      <a:pt x="6310" y="16535"/>
                                    </a:cubicBezTo>
                                    <a:cubicBezTo>
                                      <a:pt x="6373" y="16535"/>
                                      <a:pt x="6436" y="16579"/>
                                      <a:pt x="6499" y="16579"/>
                                    </a:cubicBezTo>
                                    <a:cubicBezTo>
                                      <a:pt x="6624" y="16579"/>
                                      <a:pt x="6781" y="16535"/>
                                      <a:pt x="6907" y="16579"/>
                                    </a:cubicBezTo>
                                    <a:cubicBezTo>
                                      <a:pt x="7064" y="16622"/>
                                      <a:pt x="7190" y="16535"/>
                                      <a:pt x="7347" y="16449"/>
                                    </a:cubicBezTo>
                                    <a:cubicBezTo>
                                      <a:pt x="7441" y="16406"/>
                                      <a:pt x="7535" y="16276"/>
                                      <a:pt x="7660" y="16276"/>
                                    </a:cubicBezTo>
                                    <a:cubicBezTo>
                                      <a:pt x="7723" y="16276"/>
                                      <a:pt x="7755" y="16189"/>
                                      <a:pt x="7755" y="16103"/>
                                    </a:cubicBezTo>
                                    <a:cubicBezTo>
                                      <a:pt x="7660" y="16103"/>
                                      <a:pt x="7629" y="16146"/>
                                      <a:pt x="7566" y="16146"/>
                                    </a:cubicBezTo>
                                    <a:cubicBezTo>
                                      <a:pt x="7503" y="16189"/>
                                      <a:pt x="7409" y="16232"/>
                                      <a:pt x="7347" y="16276"/>
                                    </a:cubicBezTo>
                                    <a:cubicBezTo>
                                      <a:pt x="7158" y="16362"/>
                                      <a:pt x="7001" y="16362"/>
                                      <a:pt x="6813" y="16406"/>
                                    </a:cubicBezTo>
                                    <a:cubicBezTo>
                                      <a:pt x="6719" y="16406"/>
                                      <a:pt x="6624" y="16406"/>
                                      <a:pt x="6530" y="16406"/>
                                    </a:cubicBezTo>
                                    <a:cubicBezTo>
                                      <a:pt x="6499" y="16406"/>
                                      <a:pt x="6436" y="16406"/>
                                      <a:pt x="6405" y="16406"/>
                                    </a:cubicBezTo>
                                    <a:cubicBezTo>
                                      <a:pt x="6373" y="16406"/>
                                      <a:pt x="6342" y="16449"/>
                                      <a:pt x="6342" y="16492"/>
                                    </a:cubicBezTo>
                                    <a:cubicBezTo>
                                      <a:pt x="6310" y="16319"/>
                                      <a:pt x="6279" y="16146"/>
                                      <a:pt x="6248" y="15973"/>
                                    </a:cubicBezTo>
                                    <a:cubicBezTo>
                                      <a:pt x="6216" y="15843"/>
                                      <a:pt x="6185" y="15670"/>
                                      <a:pt x="6216" y="15583"/>
                                    </a:cubicBezTo>
                                    <a:cubicBezTo>
                                      <a:pt x="6248" y="15453"/>
                                      <a:pt x="6248" y="15280"/>
                                      <a:pt x="6279" y="15150"/>
                                    </a:cubicBezTo>
                                    <a:cubicBezTo>
                                      <a:pt x="6279" y="15107"/>
                                      <a:pt x="6279" y="15064"/>
                                      <a:pt x="6310" y="15020"/>
                                    </a:cubicBezTo>
                                    <a:cubicBezTo>
                                      <a:pt x="6342" y="14934"/>
                                      <a:pt x="6373" y="14847"/>
                                      <a:pt x="6405" y="14761"/>
                                    </a:cubicBezTo>
                                    <a:cubicBezTo>
                                      <a:pt x="6436" y="14588"/>
                                      <a:pt x="6467" y="14458"/>
                                      <a:pt x="6530" y="14328"/>
                                    </a:cubicBezTo>
                                    <a:cubicBezTo>
                                      <a:pt x="6624" y="14111"/>
                                      <a:pt x="6687" y="13852"/>
                                      <a:pt x="6813" y="13635"/>
                                    </a:cubicBezTo>
                                    <a:cubicBezTo>
                                      <a:pt x="6844" y="13635"/>
                                      <a:pt x="6844" y="13592"/>
                                      <a:pt x="6844" y="13549"/>
                                    </a:cubicBezTo>
                                    <a:cubicBezTo>
                                      <a:pt x="6844" y="13376"/>
                                      <a:pt x="6938" y="13289"/>
                                      <a:pt x="7001" y="13202"/>
                                    </a:cubicBezTo>
                                    <a:cubicBezTo>
                                      <a:pt x="7033" y="13159"/>
                                      <a:pt x="7064" y="13073"/>
                                      <a:pt x="7095" y="13029"/>
                                    </a:cubicBezTo>
                                    <a:cubicBezTo>
                                      <a:pt x="7158" y="12899"/>
                                      <a:pt x="7221" y="12813"/>
                                      <a:pt x="7284" y="12726"/>
                                    </a:cubicBezTo>
                                    <a:cubicBezTo>
                                      <a:pt x="7347" y="12640"/>
                                      <a:pt x="7409" y="12553"/>
                                      <a:pt x="7503" y="12596"/>
                                    </a:cubicBezTo>
                                    <a:cubicBezTo>
                                      <a:pt x="7566" y="12640"/>
                                      <a:pt x="7629" y="12553"/>
                                      <a:pt x="7660" y="12380"/>
                                    </a:cubicBezTo>
                                    <a:cubicBezTo>
                                      <a:pt x="7598" y="12380"/>
                                      <a:pt x="7566" y="12423"/>
                                      <a:pt x="7503" y="12423"/>
                                    </a:cubicBezTo>
                                    <a:cubicBezTo>
                                      <a:pt x="7503" y="12380"/>
                                      <a:pt x="7503" y="12380"/>
                                      <a:pt x="7503" y="12337"/>
                                    </a:cubicBezTo>
                                    <a:cubicBezTo>
                                      <a:pt x="7503" y="12337"/>
                                      <a:pt x="7535" y="12293"/>
                                      <a:pt x="7535" y="12293"/>
                                    </a:cubicBezTo>
                                    <a:cubicBezTo>
                                      <a:pt x="7598" y="12207"/>
                                      <a:pt x="7723" y="12120"/>
                                      <a:pt x="7755" y="12034"/>
                                    </a:cubicBezTo>
                                    <a:cubicBezTo>
                                      <a:pt x="7786" y="11947"/>
                                      <a:pt x="7849" y="11904"/>
                                      <a:pt x="7880" y="11861"/>
                                    </a:cubicBezTo>
                                    <a:cubicBezTo>
                                      <a:pt x="7943" y="11817"/>
                                      <a:pt x="7943" y="11817"/>
                                      <a:pt x="7974" y="11731"/>
                                    </a:cubicBezTo>
                                    <a:cubicBezTo>
                                      <a:pt x="7974" y="11731"/>
                                      <a:pt x="8037" y="11731"/>
                                      <a:pt x="8069" y="11731"/>
                                    </a:cubicBezTo>
                                    <a:cubicBezTo>
                                      <a:pt x="8069" y="11644"/>
                                      <a:pt x="8131" y="11558"/>
                                      <a:pt x="8194" y="11514"/>
                                    </a:cubicBezTo>
                                    <a:cubicBezTo>
                                      <a:pt x="8226" y="11514"/>
                                      <a:pt x="8257" y="11471"/>
                                      <a:pt x="8288" y="11428"/>
                                    </a:cubicBezTo>
                                    <a:cubicBezTo>
                                      <a:pt x="8320" y="11384"/>
                                      <a:pt x="8383" y="11341"/>
                                      <a:pt x="8414" y="11341"/>
                                    </a:cubicBezTo>
                                    <a:cubicBezTo>
                                      <a:pt x="8477" y="11255"/>
                                      <a:pt x="8383" y="11255"/>
                                      <a:pt x="8383" y="11168"/>
                                    </a:cubicBezTo>
                                    <a:cubicBezTo>
                                      <a:pt x="8477" y="11081"/>
                                      <a:pt x="8602" y="11125"/>
                                      <a:pt x="8665" y="10951"/>
                                    </a:cubicBezTo>
                                    <a:cubicBezTo>
                                      <a:pt x="8665" y="10951"/>
                                      <a:pt x="8697" y="10951"/>
                                      <a:pt x="8728" y="10951"/>
                                    </a:cubicBezTo>
                                    <a:cubicBezTo>
                                      <a:pt x="8759" y="10951"/>
                                      <a:pt x="8791" y="10908"/>
                                      <a:pt x="8822" y="10865"/>
                                    </a:cubicBezTo>
                                    <a:cubicBezTo>
                                      <a:pt x="8853" y="10822"/>
                                      <a:pt x="8885" y="10822"/>
                                      <a:pt x="8916" y="10778"/>
                                    </a:cubicBezTo>
                                    <a:cubicBezTo>
                                      <a:pt x="8948" y="10735"/>
                                      <a:pt x="9010" y="10735"/>
                                      <a:pt x="9042" y="10692"/>
                                    </a:cubicBezTo>
                                    <a:cubicBezTo>
                                      <a:pt x="9073" y="10648"/>
                                      <a:pt x="9136" y="10605"/>
                                      <a:pt x="9167" y="10562"/>
                                    </a:cubicBezTo>
                                    <a:cubicBezTo>
                                      <a:pt x="9324" y="10475"/>
                                      <a:pt x="9481" y="10432"/>
                                      <a:pt x="9607" y="10302"/>
                                    </a:cubicBezTo>
                                    <a:cubicBezTo>
                                      <a:pt x="9638" y="10259"/>
                                      <a:pt x="9670" y="10216"/>
                                      <a:pt x="9701" y="10216"/>
                                    </a:cubicBezTo>
                                    <a:cubicBezTo>
                                      <a:pt x="9795" y="10259"/>
                                      <a:pt x="9827" y="10172"/>
                                      <a:pt x="9890" y="10172"/>
                                    </a:cubicBezTo>
                                    <a:cubicBezTo>
                                      <a:pt x="9984" y="10129"/>
                                      <a:pt x="10078" y="10129"/>
                                      <a:pt x="10172" y="10042"/>
                                    </a:cubicBezTo>
                                    <a:cubicBezTo>
                                      <a:pt x="10266" y="9956"/>
                                      <a:pt x="10360" y="9999"/>
                                      <a:pt x="10455" y="9956"/>
                                    </a:cubicBezTo>
                                    <a:cubicBezTo>
                                      <a:pt x="10486" y="9956"/>
                                      <a:pt x="10486" y="9913"/>
                                      <a:pt x="10517" y="9913"/>
                                    </a:cubicBezTo>
                                    <a:cubicBezTo>
                                      <a:pt x="10612" y="9869"/>
                                      <a:pt x="10706" y="9826"/>
                                      <a:pt x="10800" y="9783"/>
                                    </a:cubicBezTo>
                                    <a:cubicBezTo>
                                      <a:pt x="10894" y="9739"/>
                                      <a:pt x="10988" y="9739"/>
                                      <a:pt x="11083" y="9696"/>
                                    </a:cubicBezTo>
                                    <a:cubicBezTo>
                                      <a:pt x="11083" y="9653"/>
                                      <a:pt x="11083" y="9610"/>
                                      <a:pt x="11083" y="9566"/>
                                    </a:cubicBezTo>
                                    <a:cubicBezTo>
                                      <a:pt x="11145" y="9566"/>
                                      <a:pt x="11240" y="9610"/>
                                      <a:pt x="11271" y="9566"/>
                                    </a:cubicBezTo>
                                    <a:cubicBezTo>
                                      <a:pt x="11334" y="9523"/>
                                      <a:pt x="11396" y="9480"/>
                                      <a:pt x="11459" y="9523"/>
                                    </a:cubicBezTo>
                                    <a:cubicBezTo>
                                      <a:pt x="11459" y="9523"/>
                                      <a:pt x="11491" y="9523"/>
                                      <a:pt x="11491" y="9523"/>
                                    </a:cubicBezTo>
                                    <a:cubicBezTo>
                                      <a:pt x="11553" y="9436"/>
                                      <a:pt x="11616" y="9480"/>
                                      <a:pt x="11679" y="9523"/>
                                    </a:cubicBezTo>
                                    <a:cubicBezTo>
                                      <a:pt x="11710" y="9480"/>
                                      <a:pt x="11773" y="9436"/>
                                      <a:pt x="11805" y="9436"/>
                                    </a:cubicBezTo>
                                    <a:cubicBezTo>
                                      <a:pt x="11867" y="9480"/>
                                      <a:pt x="11899" y="9523"/>
                                      <a:pt x="11962" y="9566"/>
                                    </a:cubicBezTo>
                                    <a:cubicBezTo>
                                      <a:pt x="11993" y="9480"/>
                                      <a:pt x="12024" y="9350"/>
                                      <a:pt x="12119" y="9436"/>
                                    </a:cubicBezTo>
                                    <a:cubicBezTo>
                                      <a:pt x="12213" y="9523"/>
                                      <a:pt x="12244" y="9436"/>
                                      <a:pt x="12338" y="9436"/>
                                    </a:cubicBezTo>
                                    <a:cubicBezTo>
                                      <a:pt x="12338" y="9480"/>
                                      <a:pt x="12338" y="9523"/>
                                      <a:pt x="12370" y="9610"/>
                                    </a:cubicBezTo>
                                    <a:cubicBezTo>
                                      <a:pt x="12401" y="9566"/>
                                      <a:pt x="12433" y="9523"/>
                                      <a:pt x="12464" y="9480"/>
                                    </a:cubicBezTo>
                                    <a:cubicBezTo>
                                      <a:pt x="12495" y="9523"/>
                                      <a:pt x="12558" y="9523"/>
                                      <a:pt x="12590" y="9566"/>
                                    </a:cubicBezTo>
                                    <a:cubicBezTo>
                                      <a:pt x="12715" y="9653"/>
                                      <a:pt x="12841" y="9653"/>
                                      <a:pt x="12966" y="9696"/>
                                    </a:cubicBezTo>
                                    <a:cubicBezTo>
                                      <a:pt x="13060" y="9696"/>
                                      <a:pt x="13123" y="9739"/>
                                      <a:pt x="13186" y="9783"/>
                                    </a:cubicBezTo>
                                    <a:cubicBezTo>
                                      <a:pt x="13123" y="9956"/>
                                      <a:pt x="13029" y="10086"/>
                                      <a:pt x="12935" y="10216"/>
                                    </a:cubicBezTo>
                                    <a:cubicBezTo>
                                      <a:pt x="12841" y="10345"/>
                                      <a:pt x="12715" y="10475"/>
                                      <a:pt x="12558" y="10562"/>
                                    </a:cubicBezTo>
                                    <a:cubicBezTo>
                                      <a:pt x="12590" y="10562"/>
                                      <a:pt x="12621" y="10605"/>
                                      <a:pt x="12652" y="10605"/>
                                    </a:cubicBezTo>
                                    <a:cubicBezTo>
                                      <a:pt x="12527" y="10735"/>
                                      <a:pt x="12433" y="10778"/>
                                      <a:pt x="12338" y="10952"/>
                                    </a:cubicBezTo>
                                    <a:cubicBezTo>
                                      <a:pt x="12433" y="10822"/>
                                      <a:pt x="12558" y="10908"/>
                                      <a:pt x="12621" y="10735"/>
                                    </a:cubicBezTo>
                                    <a:cubicBezTo>
                                      <a:pt x="12621" y="10735"/>
                                      <a:pt x="12652" y="10692"/>
                                      <a:pt x="12684" y="10692"/>
                                    </a:cubicBezTo>
                                    <a:cubicBezTo>
                                      <a:pt x="12715" y="10648"/>
                                      <a:pt x="12747" y="10648"/>
                                      <a:pt x="12778" y="10605"/>
                                    </a:cubicBezTo>
                                    <a:cubicBezTo>
                                      <a:pt x="12841" y="10519"/>
                                      <a:pt x="12903" y="10432"/>
                                      <a:pt x="12966" y="10345"/>
                                    </a:cubicBezTo>
                                    <a:cubicBezTo>
                                      <a:pt x="13029" y="10259"/>
                                      <a:pt x="13123" y="10172"/>
                                      <a:pt x="13155" y="10086"/>
                                    </a:cubicBezTo>
                                    <a:cubicBezTo>
                                      <a:pt x="13186" y="10042"/>
                                      <a:pt x="13217" y="9999"/>
                                      <a:pt x="13249" y="9956"/>
                                    </a:cubicBezTo>
                                    <a:cubicBezTo>
                                      <a:pt x="13343" y="9869"/>
                                      <a:pt x="13343" y="9869"/>
                                      <a:pt x="13312" y="9696"/>
                                    </a:cubicBezTo>
                                    <a:cubicBezTo>
                                      <a:pt x="13343" y="9783"/>
                                      <a:pt x="13437" y="9783"/>
                                      <a:pt x="13406" y="9913"/>
                                    </a:cubicBezTo>
                                    <a:cubicBezTo>
                                      <a:pt x="13469" y="9869"/>
                                      <a:pt x="13531" y="9956"/>
                                      <a:pt x="13594" y="9913"/>
                                    </a:cubicBezTo>
                                    <a:cubicBezTo>
                                      <a:pt x="13657" y="9956"/>
                                      <a:pt x="13688" y="10042"/>
                                      <a:pt x="13783" y="9999"/>
                                    </a:cubicBezTo>
                                    <a:cubicBezTo>
                                      <a:pt x="13783" y="10042"/>
                                      <a:pt x="13751" y="10086"/>
                                      <a:pt x="13751" y="10086"/>
                                    </a:cubicBezTo>
                                    <a:cubicBezTo>
                                      <a:pt x="13783" y="10086"/>
                                      <a:pt x="13845" y="10129"/>
                                      <a:pt x="13877" y="10129"/>
                                    </a:cubicBezTo>
                                    <a:cubicBezTo>
                                      <a:pt x="13908" y="10129"/>
                                      <a:pt x="13971" y="10172"/>
                                      <a:pt x="14002" y="10172"/>
                                    </a:cubicBezTo>
                                    <a:cubicBezTo>
                                      <a:pt x="14034" y="10216"/>
                                      <a:pt x="14065" y="10302"/>
                                      <a:pt x="14096" y="10302"/>
                                    </a:cubicBezTo>
                                    <a:cubicBezTo>
                                      <a:pt x="14191" y="10345"/>
                                      <a:pt x="14285" y="10432"/>
                                      <a:pt x="14348" y="10475"/>
                                    </a:cubicBezTo>
                                    <a:cubicBezTo>
                                      <a:pt x="14442" y="10519"/>
                                      <a:pt x="14473" y="10648"/>
                                      <a:pt x="14599" y="10648"/>
                                    </a:cubicBezTo>
                                    <a:cubicBezTo>
                                      <a:pt x="14630" y="10735"/>
                                      <a:pt x="14693" y="10735"/>
                                      <a:pt x="14724" y="10778"/>
                                    </a:cubicBezTo>
                                    <a:cubicBezTo>
                                      <a:pt x="14787" y="10778"/>
                                      <a:pt x="14756" y="10908"/>
                                      <a:pt x="14819" y="10952"/>
                                    </a:cubicBezTo>
                                    <a:cubicBezTo>
                                      <a:pt x="14913" y="10952"/>
                                      <a:pt x="14944" y="11038"/>
                                      <a:pt x="14976" y="11081"/>
                                    </a:cubicBezTo>
                                    <a:cubicBezTo>
                                      <a:pt x="14944" y="11211"/>
                                      <a:pt x="14913" y="11341"/>
                                      <a:pt x="14850" y="11428"/>
                                    </a:cubicBezTo>
                                    <a:cubicBezTo>
                                      <a:pt x="14819" y="11471"/>
                                      <a:pt x="14819" y="11558"/>
                                      <a:pt x="14787" y="11601"/>
                                    </a:cubicBezTo>
                                    <a:cubicBezTo>
                                      <a:pt x="14756" y="11644"/>
                                      <a:pt x="14756" y="11731"/>
                                      <a:pt x="14693" y="11731"/>
                                    </a:cubicBezTo>
                                    <a:cubicBezTo>
                                      <a:pt x="14693" y="11731"/>
                                      <a:pt x="14662" y="11774"/>
                                      <a:pt x="14662" y="11774"/>
                                    </a:cubicBezTo>
                                    <a:cubicBezTo>
                                      <a:pt x="14724" y="11817"/>
                                      <a:pt x="14662" y="11817"/>
                                      <a:pt x="14662" y="11861"/>
                                    </a:cubicBezTo>
                                    <a:cubicBezTo>
                                      <a:pt x="14630" y="11904"/>
                                      <a:pt x="14630" y="11904"/>
                                      <a:pt x="14599" y="11947"/>
                                    </a:cubicBezTo>
                                    <a:cubicBezTo>
                                      <a:pt x="14630" y="11990"/>
                                      <a:pt x="14662" y="12034"/>
                                      <a:pt x="14693" y="12077"/>
                                    </a:cubicBezTo>
                                    <a:cubicBezTo>
                                      <a:pt x="14787" y="11947"/>
                                      <a:pt x="14850" y="11817"/>
                                      <a:pt x="14913" y="11731"/>
                                    </a:cubicBezTo>
                                    <a:cubicBezTo>
                                      <a:pt x="14913" y="11687"/>
                                      <a:pt x="14944" y="11687"/>
                                      <a:pt x="14944" y="11687"/>
                                    </a:cubicBezTo>
                                    <a:cubicBezTo>
                                      <a:pt x="15038" y="11601"/>
                                      <a:pt x="15133" y="11471"/>
                                      <a:pt x="15195" y="11298"/>
                                    </a:cubicBezTo>
                                    <a:cubicBezTo>
                                      <a:pt x="15195" y="11255"/>
                                      <a:pt x="15227" y="11211"/>
                                      <a:pt x="15227" y="11168"/>
                                    </a:cubicBezTo>
                                    <a:cubicBezTo>
                                      <a:pt x="15227" y="11168"/>
                                      <a:pt x="15290" y="11168"/>
                                      <a:pt x="15290" y="11168"/>
                                    </a:cubicBezTo>
                                    <a:cubicBezTo>
                                      <a:pt x="15321" y="11298"/>
                                      <a:pt x="15384" y="11255"/>
                                      <a:pt x="15446" y="11255"/>
                                    </a:cubicBezTo>
                                    <a:cubicBezTo>
                                      <a:pt x="15572" y="11255"/>
                                      <a:pt x="15698" y="11298"/>
                                      <a:pt x="15823" y="11428"/>
                                    </a:cubicBezTo>
                                    <a:cubicBezTo>
                                      <a:pt x="15823" y="11428"/>
                                      <a:pt x="15855" y="11471"/>
                                      <a:pt x="15855" y="11428"/>
                                    </a:cubicBezTo>
                                    <a:cubicBezTo>
                                      <a:pt x="15949" y="11384"/>
                                      <a:pt x="16012" y="11471"/>
                                      <a:pt x="16074" y="11558"/>
                                    </a:cubicBezTo>
                                    <a:cubicBezTo>
                                      <a:pt x="16137" y="11601"/>
                                      <a:pt x="16231" y="11601"/>
                                      <a:pt x="16263" y="11731"/>
                                    </a:cubicBezTo>
                                    <a:cubicBezTo>
                                      <a:pt x="16357" y="11731"/>
                                      <a:pt x="16420" y="11817"/>
                                      <a:pt x="16451" y="11861"/>
                                    </a:cubicBezTo>
                                    <a:cubicBezTo>
                                      <a:pt x="16514" y="11947"/>
                                      <a:pt x="16577" y="11947"/>
                                      <a:pt x="16671" y="11990"/>
                                    </a:cubicBezTo>
                                    <a:cubicBezTo>
                                      <a:pt x="16702" y="11990"/>
                                      <a:pt x="16702" y="12034"/>
                                      <a:pt x="16734" y="12077"/>
                                    </a:cubicBezTo>
                                    <a:cubicBezTo>
                                      <a:pt x="16734" y="12120"/>
                                      <a:pt x="16765" y="12164"/>
                                      <a:pt x="16765" y="12164"/>
                                    </a:cubicBezTo>
                                    <a:cubicBezTo>
                                      <a:pt x="16891" y="12207"/>
                                      <a:pt x="16953" y="12380"/>
                                      <a:pt x="17079" y="12467"/>
                                    </a:cubicBezTo>
                                    <a:cubicBezTo>
                                      <a:pt x="17267" y="12640"/>
                                      <a:pt x="17393" y="12856"/>
                                      <a:pt x="17550" y="13073"/>
                                    </a:cubicBezTo>
                                    <a:cubicBezTo>
                                      <a:pt x="17613" y="13159"/>
                                      <a:pt x="17644" y="13246"/>
                                      <a:pt x="17707" y="13332"/>
                                    </a:cubicBezTo>
                                    <a:cubicBezTo>
                                      <a:pt x="17770" y="13462"/>
                                      <a:pt x="17864" y="13635"/>
                                      <a:pt x="17927" y="13765"/>
                                    </a:cubicBezTo>
                                    <a:cubicBezTo>
                                      <a:pt x="17990" y="13895"/>
                                      <a:pt x="18052" y="14025"/>
                                      <a:pt x="18115" y="14198"/>
                                    </a:cubicBezTo>
                                    <a:cubicBezTo>
                                      <a:pt x="18178" y="14371"/>
                                      <a:pt x="18241" y="14501"/>
                                      <a:pt x="18304" y="14674"/>
                                    </a:cubicBezTo>
                                    <a:cubicBezTo>
                                      <a:pt x="18272" y="14804"/>
                                      <a:pt x="18429" y="14804"/>
                                      <a:pt x="18366" y="14934"/>
                                    </a:cubicBezTo>
                                    <a:cubicBezTo>
                                      <a:pt x="18460" y="15020"/>
                                      <a:pt x="18429" y="15194"/>
                                      <a:pt x="18492" y="15323"/>
                                    </a:cubicBezTo>
                                    <a:cubicBezTo>
                                      <a:pt x="18555" y="15453"/>
                                      <a:pt x="18586" y="15626"/>
                                      <a:pt x="18492" y="15800"/>
                                    </a:cubicBezTo>
                                    <a:cubicBezTo>
                                      <a:pt x="18429" y="15886"/>
                                      <a:pt x="18429" y="16016"/>
                                      <a:pt x="18398" y="16103"/>
                                    </a:cubicBezTo>
                                    <a:cubicBezTo>
                                      <a:pt x="18398" y="16103"/>
                                      <a:pt x="18366" y="16103"/>
                                      <a:pt x="18335" y="16146"/>
                                    </a:cubicBezTo>
                                    <a:cubicBezTo>
                                      <a:pt x="18304" y="16232"/>
                                      <a:pt x="18272" y="16276"/>
                                      <a:pt x="18209" y="16362"/>
                                    </a:cubicBezTo>
                                    <a:cubicBezTo>
                                      <a:pt x="18147" y="16492"/>
                                      <a:pt x="18052" y="16622"/>
                                      <a:pt x="17990" y="16752"/>
                                    </a:cubicBezTo>
                                    <a:cubicBezTo>
                                      <a:pt x="17927" y="16925"/>
                                      <a:pt x="17801" y="17012"/>
                                      <a:pt x="17707" y="17141"/>
                                    </a:cubicBezTo>
                                    <a:cubicBezTo>
                                      <a:pt x="17676" y="17185"/>
                                      <a:pt x="17613" y="17315"/>
                                      <a:pt x="17581" y="17315"/>
                                    </a:cubicBezTo>
                                    <a:cubicBezTo>
                                      <a:pt x="17487" y="17358"/>
                                      <a:pt x="17456" y="17444"/>
                                      <a:pt x="17393" y="17531"/>
                                    </a:cubicBezTo>
                                    <a:cubicBezTo>
                                      <a:pt x="17362" y="17574"/>
                                      <a:pt x="17362" y="17574"/>
                                      <a:pt x="17330" y="17618"/>
                                    </a:cubicBezTo>
                                    <a:cubicBezTo>
                                      <a:pt x="17236" y="17704"/>
                                      <a:pt x="17142" y="17791"/>
                                      <a:pt x="17079" y="17877"/>
                                    </a:cubicBezTo>
                                    <a:cubicBezTo>
                                      <a:pt x="17079" y="17877"/>
                                      <a:pt x="17048" y="17921"/>
                                      <a:pt x="17048" y="17921"/>
                                    </a:cubicBezTo>
                                    <a:cubicBezTo>
                                      <a:pt x="17079" y="18051"/>
                                      <a:pt x="17016" y="18051"/>
                                      <a:pt x="16954" y="18094"/>
                                    </a:cubicBezTo>
                                    <a:cubicBezTo>
                                      <a:pt x="16891" y="18137"/>
                                      <a:pt x="16828" y="18180"/>
                                      <a:pt x="16828" y="18310"/>
                                    </a:cubicBezTo>
                                    <a:cubicBezTo>
                                      <a:pt x="16922" y="18310"/>
                                      <a:pt x="16985" y="18354"/>
                                      <a:pt x="17048" y="18224"/>
                                    </a:cubicBezTo>
                                    <a:cubicBezTo>
                                      <a:pt x="17110" y="18137"/>
                                      <a:pt x="17205" y="18051"/>
                                      <a:pt x="17267" y="17964"/>
                                    </a:cubicBezTo>
                                    <a:cubicBezTo>
                                      <a:pt x="17299" y="17921"/>
                                      <a:pt x="17362" y="17791"/>
                                      <a:pt x="17393" y="17791"/>
                                    </a:cubicBezTo>
                                    <a:cubicBezTo>
                                      <a:pt x="17456" y="17747"/>
                                      <a:pt x="17487" y="17704"/>
                                      <a:pt x="17519" y="17618"/>
                                    </a:cubicBezTo>
                                    <a:cubicBezTo>
                                      <a:pt x="17519" y="17618"/>
                                      <a:pt x="17519" y="17618"/>
                                      <a:pt x="17519" y="17618"/>
                                    </a:cubicBezTo>
                                    <a:cubicBezTo>
                                      <a:pt x="17581" y="17531"/>
                                      <a:pt x="17644" y="17444"/>
                                      <a:pt x="17738" y="17358"/>
                                    </a:cubicBezTo>
                                    <a:cubicBezTo>
                                      <a:pt x="17801" y="17315"/>
                                      <a:pt x="17833" y="17185"/>
                                      <a:pt x="17927" y="17141"/>
                                    </a:cubicBezTo>
                                    <a:cubicBezTo>
                                      <a:pt x="17958" y="17141"/>
                                      <a:pt x="17990" y="17098"/>
                                      <a:pt x="17990" y="17055"/>
                                    </a:cubicBezTo>
                                    <a:cubicBezTo>
                                      <a:pt x="18021" y="16925"/>
                                      <a:pt x="18052" y="16838"/>
                                      <a:pt x="18147" y="16795"/>
                                    </a:cubicBezTo>
                                    <a:cubicBezTo>
                                      <a:pt x="18147" y="16795"/>
                                      <a:pt x="18178" y="16752"/>
                                      <a:pt x="18178" y="16752"/>
                                    </a:cubicBezTo>
                                    <a:cubicBezTo>
                                      <a:pt x="18178" y="16709"/>
                                      <a:pt x="18209" y="16622"/>
                                      <a:pt x="18241" y="16622"/>
                                    </a:cubicBezTo>
                                    <a:cubicBezTo>
                                      <a:pt x="18272" y="16579"/>
                                      <a:pt x="18304" y="16535"/>
                                      <a:pt x="18335" y="16492"/>
                                    </a:cubicBezTo>
                                    <a:cubicBezTo>
                                      <a:pt x="18398" y="16362"/>
                                      <a:pt x="18492" y="16232"/>
                                      <a:pt x="18492" y="16059"/>
                                    </a:cubicBezTo>
                                    <a:cubicBezTo>
                                      <a:pt x="18492" y="16059"/>
                                      <a:pt x="18492" y="16059"/>
                                      <a:pt x="18523" y="16016"/>
                                    </a:cubicBezTo>
                                    <a:cubicBezTo>
                                      <a:pt x="18555" y="16016"/>
                                      <a:pt x="18586" y="16059"/>
                                      <a:pt x="18617" y="16059"/>
                                    </a:cubicBezTo>
                                    <a:cubicBezTo>
                                      <a:pt x="18649" y="16232"/>
                                      <a:pt x="18649" y="16362"/>
                                      <a:pt x="18743" y="16535"/>
                                    </a:cubicBezTo>
                                    <a:cubicBezTo>
                                      <a:pt x="18712" y="16622"/>
                                      <a:pt x="18712" y="16709"/>
                                      <a:pt x="18774" y="16795"/>
                                    </a:cubicBezTo>
                                    <a:cubicBezTo>
                                      <a:pt x="18806" y="16838"/>
                                      <a:pt x="18806" y="16925"/>
                                      <a:pt x="18806" y="16968"/>
                                    </a:cubicBezTo>
                                    <a:cubicBezTo>
                                      <a:pt x="18806" y="17012"/>
                                      <a:pt x="18774" y="17055"/>
                                      <a:pt x="18806" y="17098"/>
                                    </a:cubicBezTo>
                                    <a:cubicBezTo>
                                      <a:pt x="18869" y="17228"/>
                                      <a:pt x="18774" y="17401"/>
                                      <a:pt x="18837" y="17531"/>
                                    </a:cubicBezTo>
                                    <a:cubicBezTo>
                                      <a:pt x="18774" y="17661"/>
                                      <a:pt x="18837" y="17791"/>
                                      <a:pt x="18837" y="17964"/>
                                    </a:cubicBezTo>
                                    <a:cubicBezTo>
                                      <a:pt x="18837" y="18051"/>
                                      <a:pt x="18869" y="18137"/>
                                      <a:pt x="18837" y="18224"/>
                                    </a:cubicBezTo>
                                    <a:cubicBezTo>
                                      <a:pt x="18806" y="18310"/>
                                      <a:pt x="18837" y="18397"/>
                                      <a:pt x="18806" y="18483"/>
                                    </a:cubicBezTo>
                                    <a:cubicBezTo>
                                      <a:pt x="18743" y="18657"/>
                                      <a:pt x="18806" y="18873"/>
                                      <a:pt x="18743" y="19089"/>
                                    </a:cubicBezTo>
                                    <a:cubicBezTo>
                                      <a:pt x="18743" y="19133"/>
                                      <a:pt x="18743" y="19133"/>
                                      <a:pt x="18743" y="19176"/>
                                    </a:cubicBezTo>
                                    <a:cubicBezTo>
                                      <a:pt x="18743" y="19219"/>
                                      <a:pt x="18743" y="19263"/>
                                      <a:pt x="18743" y="19349"/>
                                    </a:cubicBezTo>
                                    <a:cubicBezTo>
                                      <a:pt x="18743" y="19479"/>
                                      <a:pt x="18680" y="19609"/>
                                      <a:pt x="18680" y="19739"/>
                                    </a:cubicBezTo>
                                    <a:cubicBezTo>
                                      <a:pt x="18680" y="19955"/>
                                      <a:pt x="18649" y="20128"/>
                                      <a:pt x="18586" y="20301"/>
                                    </a:cubicBezTo>
                                    <a:cubicBezTo>
                                      <a:pt x="18586" y="20345"/>
                                      <a:pt x="18555" y="20388"/>
                                      <a:pt x="18555" y="20388"/>
                                    </a:cubicBezTo>
                                    <a:cubicBezTo>
                                      <a:pt x="18586" y="20518"/>
                                      <a:pt x="18523" y="20561"/>
                                      <a:pt x="18523" y="20691"/>
                                    </a:cubicBezTo>
                                    <a:cubicBezTo>
                                      <a:pt x="18429" y="20734"/>
                                      <a:pt x="18492" y="20907"/>
                                      <a:pt x="18429" y="20951"/>
                                    </a:cubicBezTo>
                                    <a:cubicBezTo>
                                      <a:pt x="18366" y="21037"/>
                                      <a:pt x="18366" y="21124"/>
                                      <a:pt x="18335" y="21210"/>
                                    </a:cubicBezTo>
                                    <a:cubicBezTo>
                                      <a:pt x="18304" y="21254"/>
                                      <a:pt x="18335" y="21340"/>
                                      <a:pt x="18304" y="21427"/>
                                    </a:cubicBezTo>
                                    <a:cubicBezTo>
                                      <a:pt x="18304" y="21513"/>
                                      <a:pt x="18241" y="21557"/>
                                      <a:pt x="18209" y="21600"/>
                                    </a:cubicBezTo>
                                    <a:lnTo>
                                      <a:pt x="18398" y="21600"/>
                                    </a:lnTo>
                                    <a:cubicBezTo>
                                      <a:pt x="18398" y="21557"/>
                                      <a:pt x="18398" y="21513"/>
                                      <a:pt x="18429" y="21513"/>
                                    </a:cubicBezTo>
                                    <a:cubicBezTo>
                                      <a:pt x="18429" y="21513"/>
                                      <a:pt x="18429" y="21384"/>
                                      <a:pt x="18429" y="21384"/>
                                    </a:cubicBezTo>
                                    <a:cubicBezTo>
                                      <a:pt x="18523" y="21384"/>
                                      <a:pt x="18492" y="21254"/>
                                      <a:pt x="18523" y="21167"/>
                                    </a:cubicBezTo>
                                    <a:cubicBezTo>
                                      <a:pt x="18555" y="21037"/>
                                      <a:pt x="18555" y="20951"/>
                                      <a:pt x="18586" y="20821"/>
                                    </a:cubicBezTo>
                                    <a:cubicBezTo>
                                      <a:pt x="18617" y="20734"/>
                                      <a:pt x="18680" y="20648"/>
                                      <a:pt x="18649" y="20518"/>
                                    </a:cubicBezTo>
                                    <a:cubicBezTo>
                                      <a:pt x="18649" y="20475"/>
                                      <a:pt x="18680" y="20388"/>
                                      <a:pt x="18680" y="20345"/>
                                    </a:cubicBezTo>
                                    <a:cubicBezTo>
                                      <a:pt x="18712" y="20258"/>
                                      <a:pt x="18712" y="20215"/>
                                      <a:pt x="18712" y="20128"/>
                                    </a:cubicBezTo>
                                    <a:cubicBezTo>
                                      <a:pt x="18743" y="19998"/>
                                      <a:pt x="18743" y="19825"/>
                                      <a:pt x="18774" y="19739"/>
                                    </a:cubicBezTo>
                                    <a:cubicBezTo>
                                      <a:pt x="18806" y="19609"/>
                                      <a:pt x="18837" y="19522"/>
                                      <a:pt x="18837" y="19392"/>
                                    </a:cubicBezTo>
                                    <a:cubicBezTo>
                                      <a:pt x="18837" y="19306"/>
                                      <a:pt x="18869" y="19263"/>
                                      <a:pt x="18869" y="19176"/>
                                    </a:cubicBezTo>
                                    <a:cubicBezTo>
                                      <a:pt x="18869" y="19133"/>
                                      <a:pt x="18900" y="19133"/>
                                      <a:pt x="18900" y="19089"/>
                                    </a:cubicBezTo>
                                    <a:cubicBezTo>
                                      <a:pt x="18900" y="18743"/>
                                      <a:pt x="18963" y="18397"/>
                                      <a:pt x="18963" y="18050"/>
                                    </a:cubicBezTo>
                                    <a:cubicBezTo>
                                      <a:pt x="18963" y="17921"/>
                                      <a:pt x="18900" y="17747"/>
                                      <a:pt x="18963" y="17618"/>
                                    </a:cubicBezTo>
                                    <a:cubicBezTo>
                                      <a:pt x="18900" y="17531"/>
                                      <a:pt x="18931" y="17401"/>
                                      <a:pt x="18931" y="17315"/>
                                    </a:cubicBezTo>
                                    <a:cubicBezTo>
                                      <a:pt x="18931" y="17271"/>
                                      <a:pt x="18931" y="17271"/>
                                      <a:pt x="18931" y="17228"/>
                                    </a:cubicBezTo>
                                    <a:cubicBezTo>
                                      <a:pt x="18869" y="17098"/>
                                      <a:pt x="18900" y="16925"/>
                                      <a:pt x="18869" y="16752"/>
                                    </a:cubicBezTo>
                                    <a:cubicBezTo>
                                      <a:pt x="18837" y="16406"/>
                                      <a:pt x="18774" y="16103"/>
                                      <a:pt x="18586" y="15843"/>
                                    </a:cubicBezTo>
                                    <a:cubicBezTo>
                                      <a:pt x="18555" y="15800"/>
                                      <a:pt x="18555" y="15756"/>
                                      <a:pt x="18555" y="15670"/>
                                    </a:cubicBezTo>
                                    <a:cubicBezTo>
                                      <a:pt x="18555" y="15540"/>
                                      <a:pt x="18555" y="15410"/>
                                      <a:pt x="18492" y="15323"/>
                                    </a:cubicBezTo>
                                    <a:cubicBezTo>
                                      <a:pt x="18461" y="15237"/>
                                      <a:pt x="18429" y="15194"/>
                                      <a:pt x="18429" y="15107"/>
                                    </a:cubicBezTo>
                                    <a:cubicBezTo>
                                      <a:pt x="18429" y="15064"/>
                                      <a:pt x="18429" y="15020"/>
                                      <a:pt x="18398" y="14977"/>
                                    </a:cubicBezTo>
                                    <a:cubicBezTo>
                                      <a:pt x="18335" y="14761"/>
                                      <a:pt x="18209" y="14588"/>
                                      <a:pt x="18241" y="14414"/>
                                    </a:cubicBezTo>
                                    <a:cubicBezTo>
                                      <a:pt x="18178" y="14328"/>
                                      <a:pt x="18147" y="14241"/>
                                      <a:pt x="18115" y="14155"/>
                                    </a:cubicBezTo>
                                    <a:cubicBezTo>
                                      <a:pt x="18084" y="14068"/>
                                      <a:pt x="18084" y="13938"/>
                                      <a:pt x="17990" y="13852"/>
                                    </a:cubicBezTo>
                                    <a:cubicBezTo>
                                      <a:pt x="17958" y="13808"/>
                                      <a:pt x="17927" y="13765"/>
                                      <a:pt x="17895" y="13722"/>
                                    </a:cubicBezTo>
                                    <a:cubicBezTo>
                                      <a:pt x="17864" y="13679"/>
                                      <a:pt x="17895" y="13592"/>
                                      <a:pt x="17864" y="13549"/>
                                    </a:cubicBezTo>
                                    <a:cubicBezTo>
                                      <a:pt x="17833" y="13462"/>
                                      <a:pt x="17801" y="13376"/>
                                      <a:pt x="17770" y="13332"/>
                                    </a:cubicBezTo>
                                    <a:cubicBezTo>
                                      <a:pt x="17738" y="13289"/>
                                      <a:pt x="17707" y="13289"/>
                                      <a:pt x="17676" y="13246"/>
                                    </a:cubicBezTo>
                                    <a:cubicBezTo>
                                      <a:pt x="17613" y="13116"/>
                                      <a:pt x="17550" y="13029"/>
                                      <a:pt x="17487" y="12943"/>
                                    </a:cubicBezTo>
                                    <a:cubicBezTo>
                                      <a:pt x="17424" y="12856"/>
                                      <a:pt x="17330" y="12813"/>
                                      <a:pt x="17267" y="12683"/>
                                    </a:cubicBezTo>
                                    <a:cubicBezTo>
                                      <a:pt x="17173" y="12510"/>
                                      <a:pt x="17111" y="12467"/>
                                      <a:pt x="16985" y="12380"/>
                                    </a:cubicBezTo>
                                    <a:cubicBezTo>
                                      <a:pt x="16985" y="12380"/>
                                      <a:pt x="16954" y="12337"/>
                                      <a:pt x="16954" y="12337"/>
                                    </a:cubicBezTo>
                                    <a:cubicBezTo>
                                      <a:pt x="16954" y="12207"/>
                                      <a:pt x="16828" y="12207"/>
                                      <a:pt x="16797" y="12077"/>
                                    </a:cubicBezTo>
                                    <a:cubicBezTo>
                                      <a:pt x="16797" y="12077"/>
                                      <a:pt x="16765" y="12077"/>
                                      <a:pt x="16734" y="12077"/>
                                    </a:cubicBezTo>
                                    <a:cubicBezTo>
                                      <a:pt x="16702" y="12077"/>
                                      <a:pt x="16702" y="12077"/>
                                      <a:pt x="16671" y="12034"/>
                                    </a:cubicBezTo>
                                    <a:cubicBezTo>
                                      <a:pt x="16702" y="11904"/>
                                      <a:pt x="16640" y="11947"/>
                                      <a:pt x="16608" y="11904"/>
                                    </a:cubicBezTo>
                                    <a:cubicBezTo>
                                      <a:pt x="16608" y="11904"/>
                                      <a:pt x="16577" y="11904"/>
                                      <a:pt x="16577" y="11904"/>
                                    </a:cubicBezTo>
                                    <a:cubicBezTo>
                                      <a:pt x="16577" y="11817"/>
                                      <a:pt x="16545" y="11817"/>
                                      <a:pt x="16514" y="11774"/>
                                    </a:cubicBezTo>
                                    <a:cubicBezTo>
                                      <a:pt x="16451" y="11731"/>
                                      <a:pt x="16357" y="11644"/>
                                      <a:pt x="16294" y="11601"/>
                                    </a:cubicBezTo>
                                    <a:cubicBezTo>
                                      <a:pt x="16137" y="11471"/>
                                      <a:pt x="16012" y="11341"/>
                                      <a:pt x="15855" y="11255"/>
                                    </a:cubicBezTo>
                                    <a:cubicBezTo>
                                      <a:pt x="15792" y="11211"/>
                                      <a:pt x="15729" y="11211"/>
                                      <a:pt x="15666" y="11168"/>
                                    </a:cubicBezTo>
                                    <a:cubicBezTo>
                                      <a:pt x="15604" y="11125"/>
                                      <a:pt x="15541" y="11125"/>
                                      <a:pt x="15478" y="11081"/>
                                    </a:cubicBezTo>
                                    <a:cubicBezTo>
                                      <a:pt x="15415" y="11038"/>
                                      <a:pt x="15321" y="11038"/>
                                      <a:pt x="15258" y="10995"/>
                                    </a:cubicBezTo>
                                    <a:cubicBezTo>
                                      <a:pt x="15164" y="10952"/>
                                      <a:pt x="15070" y="10952"/>
                                      <a:pt x="14976" y="10908"/>
                                    </a:cubicBezTo>
                                    <a:cubicBezTo>
                                      <a:pt x="14881" y="10865"/>
                                      <a:pt x="14819" y="10735"/>
                                      <a:pt x="14724" y="10735"/>
                                    </a:cubicBezTo>
                                    <a:cubicBezTo>
                                      <a:pt x="14724" y="10735"/>
                                      <a:pt x="14693" y="10735"/>
                                      <a:pt x="14693" y="10692"/>
                                    </a:cubicBezTo>
                                    <a:cubicBezTo>
                                      <a:pt x="14662" y="10562"/>
                                      <a:pt x="14599" y="10562"/>
                                      <a:pt x="14536" y="10519"/>
                                    </a:cubicBezTo>
                                    <a:cubicBezTo>
                                      <a:pt x="14410" y="10432"/>
                                      <a:pt x="14316" y="10259"/>
                                      <a:pt x="14159" y="10259"/>
                                    </a:cubicBezTo>
                                    <a:cubicBezTo>
                                      <a:pt x="14128" y="10259"/>
                                      <a:pt x="14065" y="10172"/>
                                      <a:pt x="14034" y="10129"/>
                                    </a:cubicBezTo>
                                    <a:cubicBezTo>
                                      <a:pt x="13940" y="9999"/>
                                      <a:pt x="13814" y="9956"/>
                                      <a:pt x="13688" y="9869"/>
                                    </a:cubicBezTo>
                                    <a:cubicBezTo>
                                      <a:pt x="13531" y="9783"/>
                                      <a:pt x="13374" y="9610"/>
                                      <a:pt x="13186" y="9610"/>
                                    </a:cubicBezTo>
                                    <a:cubicBezTo>
                                      <a:pt x="13155" y="9480"/>
                                      <a:pt x="13060" y="9566"/>
                                      <a:pt x="12998" y="9523"/>
                                    </a:cubicBezTo>
                                    <a:cubicBezTo>
                                      <a:pt x="12841" y="9393"/>
                                      <a:pt x="12652" y="9350"/>
                                      <a:pt x="12464" y="9307"/>
                                    </a:cubicBezTo>
                                    <a:cubicBezTo>
                                      <a:pt x="12370" y="9263"/>
                                      <a:pt x="12244" y="9350"/>
                                      <a:pt x="12150" y="9220"/>
                                    </a:cubicBezTo>
                                    <a:cubicBezTo>
                                      <a:pt x="12087" y="9307"/>
                                      <a:pt x="12056" y="9307"/>
                                      <a:pt x="11962" y="9307"/>
                                    </a:cubicBezTo>
                                    <a:cubicBezTo>
                                      <a:pt x="11930" y="9307"/>
                                      <a:pt x="11867" y="9263"/>
                                      <a:pt x="11836" y="9307"/>
                                    </a:cubicBezTo>
                                    <a:cubicBezTo>
                                      <a:pt x="11742" y="9350"/>
                                      <a:pt x="11679" y="9350"/>
                                      <a:pt x="11585" y="9350"/>
                                    </a:cubicBezTo>
                                    <a:cubicBezTo>
                                      <a:pt x="11553" y="9350"/>
                                      <a:pt x="11491" y="9350"/>
                                      <a:pt x="11459" y="9350"/>
                                    </a:cubicBezTo>
                                    <a:cubicBezTo>
                                      <a:pt x="11302" y="9436"/>
                                      <a:pt x="11177" y="9393"/>
                                      <a:pt x="11020" y="9436"/>
                                    </a:cubicBezTo>
                                    <a:cubicBezTo>
                                      <a:pt x="11020" y="9393"/>
                                      <a:pt x="11020" y="9307"/>
                                      <a:pt x="10988" y="9307"/>
                                    </a:cubicBezTo>
                                    <a:cubicBezTo>
                                      <a:pt x="10926" y="9263"/>
                                      <a:pt x="10863" y="9220"/>
                                      <a:pt x="10800" y="9177"/>
                                    </a:cubicBezTo>
                                    <a:cubicBezTo>
                                      <a:pt x="10706" y="9133"/>
                                      <a:pt x="10643" y="9133"/>
                                      <a:pt x="10549" y="9090"/>
                                    </a:cubicBezTo>
                                    <a:cubicBezTo>
                                      <a:pt x="10455" y="9090"/>
                                      <a:pt x="10360" y="9047"/>
                                      <a:pt x="10266" y="9047"/>
                                    </a:cubicBezTo>
                                    <a:cubicBezTo>
                                      <a:pt x="10266" y="8874"/>
                                      <a:pt x="10266" y="8701"/>
                                      <a:pt x="10298" y="8484"/>
                                    </a:cubicBezTo>
                                    <a:cubicBezTo>
                                      <a:pt x="10298" y="8354"/>
                                      <a:pt x="10329" y="8268"/>
                                      <a:pt x="10423" y="8181"/>
                                    </a:cubicBezTo>
                                    <a:cubicBezTo>
                                      <a:pt x="10423" y="8181"/>
                                      <a:pt x="10423" y="8138"/>
                                      <a:pt x="10423" y="8138"/>
                                    </a:cubicBezTo>
                                    <a:cubicBezTo>
                                      <a:pt x="10423" y="8095"/>
                                      <a:pt x="10392" y="8051"/>
                                      <a:pt x="10392" y="8008"/>
                                    </a:cubicBezTo>
                                    <a:cubicBezTo>
                                      <a:pt x="10486" y="7835"/>
                                      <a:pt x="10549" y="7662"/>
                                      <a:pt x="10580" y="7489"/>
                                    </a:cubicBezTo>
                                    <a:cubicBezTo>
                                      <a:pt x="10643" y="7229"/>
                                      <a:pt x="10800" y="7012"/>
                                      <a:pt x="10863" y="6709"/>
                                    </a:cubicBezTo>
                                    <a:cubicBezTo>
                                      <a:pt x="10863" y="6666"/>
                                      <a:pt x="10894" y="6623"/>
                                      <a:pt x="10926" y="6623"/>
                                    </a:cubicBezTo>
                                    <a:cubicBezTo>
                                      <a:pt x="10926" y="6623"/>
                                      <a:pt x="10957" y="6580"/>
                                      <a:pt x="10957" y="6580"/>
                                    </a:cubicBezTo>
                                    <a:cubicBezTo>
                                      <a:pt x="10957" y="6450"/>
                                      <a:pt x="11020" y="6406"/>
                                      <a:pt x="11051" y="6363"/>
                                    </a:cubicBezTo>
                                    <a:cubicBezTo>
                                      <a:pt x="11083" y="6277"/>
                                      <a:pt x="11114" y="6147"/>
                                      <a:pt x="11145" y="6060"/>
                                    </a:cubicBezTo>
                                    <a:cubicBezTo>
                                      <a:pt x="11177" y="5974"/>
                                      <a:pt x="11240" y="5974"/>
                                      <a:pt x="11271" y="6017"/>
                                    </a:cubicBezTo>
                                    <a:cubicBezTo>
                                      <a:pt x="11365" y="6190"/>
                                      <a:pt x="11459" y="6363"/>
                                      <a:pt x="11648" y="6450"/>
                                    </a:cubicBezTo>
                                    <a:cubicBezTo>
                                      <a:pt x="11648" y="6450"/>
                                      <a:pt x="11648" y="6450"/>
                                      <a:pt x="11648" y="6450"/>
                                    </a:cubicBezTo>
                                    <a:cubicBezTo>
                                      <a:pt x="11773" y="6623"/>
                                      <a:pt x="11962" y="6623"/>
                                      <a:pt x="12087" y="6753"/>
                                    </a:cubicBezTo>
                                    <a:cubicBezTo>
                                      <a:pt x="12150" y="6753"/>
                                      <a:pt x="12213" y="6796"/>
                                      <a:pt x="12276" y="6839"/>
                                    </a:cubicBezTo>
                                    <a:cubicBezTo>
                                      <a:pt x="12307" y="6883"/>
                                      <a:pt x="12401" y="6883"/>
                                      <a:pt x="12464" y="6883"/>
                                    </a:cubicBezTo>
                                    <a:cubicBezTo>
                                      <a:pt x="12464" y="6883"/>
                                      <a:pt x="12495" y="6839"/>
                                      <a:pt x="12495" y="6839"/>
                                    </a:cubicBezTo>
                                    <a:cubicBezTo>
                                      <a:pt x="12652" y="6969"/>
                                      <a:pt x="12841" y="6969"/>
                                      <a:pt x="12998" y="6926"/>
                                    </a:cubicBezTo>
                                    <a:cubicBezTo>
                                      <a:pt x="13029" y="6926"/>
                                      <a:pt x="13060" y="6883"/>
                                      <a:pt x="13060" y="6883"/>
                                    </a:cubicBezTo>
                                    <a:cubicBezTo>
                                      <a:pt x="13186" y="6883"/>
                                      <a:pt x="13343" y="6883"/>
                                      <a:pt x="13469" y="6839"/>
                                    </a:cubicBezTo>
                                    <a:cubicBezTo>
                                      <a:pt x="13688" y="6796"/>
                                      <a:pt x="13783" y="6796"/>
                                      <a:pt x="13908" y="6666"/>
                                    </a:cubicBezTo>
                                    <a:cubicBezTo>
                                      <a:pt x="13940" y="6623"/>
                                      <a:pt x="13971" y="6623"/>
                                      <a:pt x="14002" y="6623"/>
                                    </a:cubicBezTo>
                                    <a:cubicBezTo>
                                      <a:pt x="14159" y="6536"/>
                                      <a:pt x="14316" y="6406"/>
                                      <a:pt x="14442" y="6320"/>
                                    </a:cubicBezTo>
                                    <a:cubicBezTo>
                                      <a:pt x="14505" y="6277"/>
                                      <a:pt x="14567" y="6190"/>
                                      <a:pt x="14630" y="6147"/>
                                    </a:cubicBezTo>
                                    <a:cubicBezTo>
                                      <a:pt x="14850" y="6017"/>
                                      <a:pt x="14944" y="5714"/>
                                      <a:pt x="15101" y="5497"/>
                                    </a:cubicBezTo>
                                    <a:cubicBezTo>
                                      <a:pt x="15164" y="5368"/>
                                      <a:pt x="15227" y="5194"/>
                                      <a:pt x="15258" y="5065"/>
                                    </a:cubicBezTo>
                                    <a:cubicBezTo>
                                      <a:pt x="15290" y="4978"/>
                                      <a:pt x="15321" y="4891"/>
                                      <a:pt x="15384" y="4848"/>
                                    </a:cubicBezTo>
                                    <a:cubicBezTo>
                                      <a:pt x="15541" y="5021"/>
                                      <a:pt x="15729" y="5021"/>
                                      <a:pt x="15886" y="5151"/>
                                    </a:cubicBezTo>
                                    <a:cubicBezTo>
                                      <a:pt x="16074" y="5108"/>
                                      <a:pt x="16294" y="5238"/>
                                      <a:pt x="16483" y="5108"/>
                                    </a:cubicBezTo>
                                    <a:cubicBezTo>
                                      <a:pt x="16483" y="5151"/>
                                      <a:pt x="16483" y="5151"/>
                                      <a:pt x="16483" y="5194"/>
                                    </a:cubicBezTo>
                                    <a:cubicBezTo>
                                      <a:pt x="16545" y="5194"/>
                                      <a:pt x="16608" y="5194"/>
                                      <a:pt x="16640" y="5151"/>
                                    </a:cubicBezTo>
                                    <a:cubicBezTo>
                                      <a:pt x="16702" y="5108"/>
                                      <a:pt x="16797" y="5065"/>
                                      <a:pt x="16859" y="5108"/>
                                    </a:cubicBezTo>
                                    <a:cubicBezTo>
                                      <a:pt x="16859" y="5108"/>
                                      <a:pt x="17236" y="4891"/>
                                      <a:pt x="17267" y="4891"/>
                                    </a:cubicBezTo>
                                    <a:cubicBezTo>
                                      <a:pt x="17487" y="4718"/>
                                      <a:pt x="17644" y="4502"/>
                                      <a:pt x="17833" y="4285"/>
                                    </a:cubicBezTo>
                                    <a:cubicBezTo>
                                      <a:pt x="17895" y="4199"/>
                                      <a:pt x="17958" y="4112"/>
                                      <a:pt x="17990" y="3982"/>
                                    </a:cubicBezTo>
                                    <a:cubicBezTo>
                                      <a:pt x="17990" y="3896"/>
                                      <a:pt x="18052" y="3853"/>
                                      <a:pt x="18115" y="3853"/>
                                    </a:cubicBezTo>
                                    <a:cubicBezTo>
                                      <a:pt x="18178" y="3853"/>
                                      <a:pt x="18241" y="3809"/>
                                      <a:pt x="18304" y="3896"/>
                                    </a:cubicBezTo>
                                    <a:cubicBezTo>
                                      <a:pt x="18366" y="3939"/>
                                      <a:pt x="18460" y="3939"/>
                                      <a:pt x="18523" y="3939"/>
                                    </a:cubicBezTo>
                                    <a:cubicBezTo>
                                      <a:pt x="18680" y="3896"/>
                                      <a:pt x="18837" y="3896"/>
                                      <a:pt x="18994" y="3809"/>
                                    </a:cubicBezTo>
                                    <a:cubicBezTo>
                                      <a:pt x="19183" y="3723"/>
                                      <a:pt x="19340" y="3593"/>
                                      <a:pt x="19497" y="3463"/>
                                    </a:cubicBezTo>
                                    <a:cubicBezTo>
                                      <a:pt x="19591" y="3376"/>
                                      <a:pt x="19685" y="3246"/>
                                      <a:pt x="19779" y="3117"/>
                                    </a:cubicBezTo>
                                    <a:cubicBezTo>
                                      <a:pt x="19905" y="2943"/>
                                      <a:pt x="20062" y="2727"/>
                                      <a:pt x="20187" y="2554"/>
                                    </a:cubicBezTo>
                                    <a:cubicBezTo>
                                      <a:pt x="20281" y="2424"/>
                                      <a:pt x="20344" y="2294"/>
                                      <a:pt x="20438" y="2208"/>
                                    </a:cubicBezTo>
                                    <a:cubicBezTo>
                                      <a:pt x="20533" y="2078"/>
                                      <a:pt x="20533" y="1905"/>
                                      <a:pt x="20658" y="1818"/>
                                    </a:cubicBezTo>
                                    <a:cubicBezTo>
                                      <a:pt x="20658" y="1818"/>
                                      <a:pt x="20658" y="1775"/>
                                      <a:pt x="20658" y="1775"/>
                                    </a:cubicBezTo>
                                    <a:cubicBezTo>
                                      <a:pt x="20658" y="1645"/>
                                      <a:pt x="20752" y="1515"/>
                                      <a:pt x="20784" y="1428"/>
                                    </a:cubicBezTo>
                                    <a:cubicBezTo>
                                      <a:pt x="20847" y="1299"/>
                                      <a:pt x="20909" y="1169"/>
                                      <a:pt x="20941" y="996"/>
                                    </a:cubicBezTo>
                                    <a:cubicBezTo>
                                      <a:pt x="21004" y="779"/>
                                      <a:pt x="21066" y="563"/>
                                      <a:pt x="21129" y="346"/>
                                    </a:cubicBezTo>
                                    <a:cubicBezTo>
                                      <a:pt x="21160" y="260"/>
                                      <a:pt x="21192" y="130"/>
                                      <a:pt x="21223" y="43"/>
                                    </a:cubicBezTo>
                                    <a:lnTo>
                                      <a:pt x="21600" y="43"/>
                                    </a:lnTo>
                                    <a:close/>
                                    <a:moveTo>
                                      <a:pt x="4395" y="2640"/>
                                    </a:moveTo>
                                    <a:cubicBezTo>
                                      <a:pt x="4333" y="2727"/>
                                      <a:pt x="4427" y="2857"/>
                                      <a:pt x="4333" y="2900"/>
                                    </a:cubicBezTo>
                                    <a:cubicBezTo>
                                      <a:pt x="4333" y="2900"/>
                                      <a:pt x="4333" y="2943"/>
                                      <a:pt x="4333" y="2987"/>
                                    </a:cubicBezTo>
                                    <a:cubicBezTo>
                                      <a:pt x="4364" y="3117"/>
                                      <a:pt x="4301" y="3203"/>
                                      <a:pt x="4270" y="3246"/>
                                    </a:cubicBezTo>
                                    <a:cubicBezTo>
                                      <a:pt x="4207" y="3333"/>
                                      <a:pt x="4144" y="3420"/>
                                      <a:pt x="4019" y="3376"/>
                                    </a:cubicBezTo>
                                    <a:cubicBezTo>
                                      <a:pt x="3893" y="2900"/>
                                      <a:pt x="4113" y="2597"/>
                                      <a:pt x="4301" y="2208"/>
                                    </a:cubicBezTo>
                                    <a:cubicBezTo>
                                      <a:pt x="4333" y="2251"/>
                                      <a:pt x="4364" y="2294"/>
                                      <a:pt x="4427" y="2337"/>
                                    </a:cubicBezTo>
                                    <a:cubicBezTo>
                                      <a:pt x="4333" y="2467"/>
                                      <a:pt x="4458" y="2597"/>
                                      <a:pt x="4395" y="2640"/>
                                    </a:cubicBezTo>
                                    <a:close/>
                                    <a:moveTo>
                                      <a:pt x="2009" y="8181"/>
                                    </a:moveTo>
                                    <a:cubicBezTo>
                                      <a:pt x="1978" y="7965"/>
                                      <a:pt x="1946" y="7748"/>
                                      <a:pt x="2072" y="7575"/>
                                    </a:cubicBezTo>
                                    <a:cubicBezTo>
                                      <a:pt x="2103" y="7532"/>
                                      <a:pt x="2135" y="7402"/>
                                      <a:pt x="2166" y="7359"/>
                                    </a:cubicBezTo>
                                    <a:cubicBezTo>
                                      <a:pt x="2229" y="7272"/>
                                      <a:pt x="2355" y="7229"/>
                                      <a:pt x="2480" y="7142"/>
                                    </a:cubicBezTo>
                                    <a:cubicBezTo>
                                      <a:pt x="2574" y="7099"/>
                                      <a:pt x="2669" y="7142"/>
                                      <a:pt x="2731" y="7142"/>
                                    </a:cubicBezTo>
                                    <a:cubicBezTo>
                                      <a:pt x="2794" y="7142"/>
                                      <a:pt x="2826" y="7186"/>
                                      <a:pt x="2857" y="7229"/>
                                    </a:cubicBezTo>
                                    <a:cubicBezTo>
                                      <a:pt x="2920" y="7315"/>
                                      <a:pt x="3014" y="7359"/>
                                      <a:pt x="3045" y="7532"/>
                                    </a:cubicBezTo>
                                    <a:cubicBezTo>
                                      <a:pt x="3014" y="7618"/>
                                      <a:pt x="3108" y="7705"/>
                                      <a:pt x="3045" y="7748"/>
                                    </a:cubicBezTo>
                                    <a:cubicBezTo>
                                      <a:pt x="2983" y="7835"/>
                                      <a:pt x="3077" y="7878"/>
                                      <a:pt x="3014" y="7965"/>
                                    </a:cubicBezTo>
                                    <a:cubicBezTo>
                                      <a:pt x="2983" y="8008"/>
                                      <a:pt x="2983" y="8095"/>
                                      <a:pt x="2920" y="8138"/>
                                    </a:cubicBezTo>
                                    <a:cubicBezTo>
                                      <a:pt x="2888" y="8138"/>
                                      <a:pt x="2888" y="8181"/>
                                      <a:pt x="2857" y="8181"/>
                                    </a:cubicBezTo>
                                    <a:cubicBezTo>
                                      <a:pt x="2731" y="8398"/>
                                      <a:pt x="2543" y="8398"/>
                                      <a:pt x="2386" y="8484"/>
                                    </a:cubicBezTo>
                                    <a:cubicBezTo>
                                      <a:pt x="2292" y="8527"/>
                                      <a:pt x="2229" y="8484"/>
                                      <a:pt x="2135" y="8484"/>
                                    </a:cubicBezTo>
                                    <a:cubicBezTo>
                                      <a:pt x="2072" y="8441"/>
                                      <a:pt x="2009" y="8311"/>
                                      <a:pt x="2009" y="8181"/>
                                    </a:cubicBezTo>
                                    <a:close/>
                                    <a:moveTo>
                                      <a:pt x="8696" y="9263"/>
                                    </a:moveTo>
                                    <a:cubicBezTo>
                                      <a:pt x="8665" y="9263"/>
                                      <a:pt x="8634" y="9263"/>
                                      <a:pt x="8634" y="9263"/>
                                    </a:cubicBezTo>
                                    <a:cubicBezTo>
                                      <a:pt x="8665" y="9133"/>
                                      <a:pt x="8571" y="9177"/>
                                      <a:pt x="8540" y="9090"/>
                                    </a:cubicBezTo>
                                    <a:cubicBezTo>
                                      <a:pt x="8540" y="9004"/>
                                      <a:pt x="8477" y="8960"/>
                                      <a:pt x="8414" y="8917"/>
                                    </a:cubicBezTo>
                                    <a:cubicBezTo>
                                      <a:pt x="8383" y="8917"/>
                                      <a:pt x="8383" y="8874"/>
                                      <a:pt x="8351" y="8874"/>
                                    </a:cubicBezTo>
                                    <a:cubicBezTo>
                                      <a:pt x="8288" y="8787"/>
                                      <a:pt x="8257" y="8657"/>
                                      <a:pt x="8131" y="8744"/>
                                    </a:cubicBezTo>
                                    <a:cubicBezTo>
                                      <a:pt x="8131" y="8744"/>
                                      <a:pt x="8100" y="8744"/>
                                      <a:pt x="8100" y="8701"/>
                                    </a:cubicBezTo>
                                    <a:cubicBezTo>
                                      <a:pt x="8037" y="8527"/>
                                      <a:pt x="7912" y="8527"/>
                                      <a:pt x="7817" y="8398"/>
                                    </a:cubicBezTo>
                                    <a:cubicBezTo>
                                      <a:pt x="7880" y="8268"/>
                                      <a:pt x="7786" y="8181"/>
                                      <a:pt x="7786" y="8008"/>
                                    </a:cubicBezTo>
                                    <a:cubicBezTo>
                                      <a:pt x="7786" y="7748"/>
                                      <a:pt x="7755" y="7532"/>
                                      <a:pt x="7755" y="7272"/>
                                    </a:cubicBezTo>
                                    <a:cubicBezTo>
                                      <a:pt x="7755" y="7142"/>
                                      <a:pt x="7755" y="6969"/>
                                      <a:pt x="7755" y="6839"/>
                                    </a:cubicBezTo>
                                    <a:cubicBezTo>
                                      <a:pt x="7723" y="6666"/>
                                      <a:pt x="7786" y="6493"/>
                                      <a:pt x="7723" y="6320"/>
                                    </a:cubicBezTo>
                                    <a:cubicBezTo>
                                      <a:pt x="7692" y="6277"/>
                                      <a:pt x="7723" y="6190"/>
                                      <a:pt x="7723" y="6147"/>
                                    </a:cubicBezTo>
                                    <a:cubicBezTo>
                                      <a:pt x="7723" y="6103"/>
                                      <a:pt x="7692" y="6060"/>
                                      <a:pt x="7692" y="6017"/>
                                    </a:cubicBezTo>
                                    <a:cubicBezTo>
                                      <a:pt x="7692" y="6017"/>
                                      <a:pt x="7723" y="6017"/>
                                      <a:pt x="7723" y="5974"/>
                                    </a:cubicBezTo>
                                    <a:cubicBezTo>
                                      <a:pt x="7786" y="6060"/>
                                      <a:pt x="7880" y="6103"/>
                                      <a:pt x="7943" y="6190"/>
                                    </a:cubicBezTo>
                                    <a:cubicBezTo>
                                      <a:pt x="7974" y="6233"/>
                                      <a:pt x="8069" y="6233"/>
                                      <a:pt x="8069" y="6363"/>
                                    </a:cubicBezTo>
                                    <a:cubicBezTo>
                                      <a:pt x="8069" y="6363"/>
                                      <a:pt x="8100" y="6406"/>
                                      <a:pt x="8100" y="6406"/>
                                    </a:cubicBezTo>
                                    <a:cubicBezTo>
                                      <a:pt x="8226" y="6450"/>
                                      <a:pt x="8320" y="6666"/>
                                      <a:pt x="8414" y="6753"/>
                                    </a:cubicBezTo>
                                    <a:cubicBezTo>
                                      <a:pt x="8571" y="6883"/>
                                      <a:pt x="8602" y="7056"/>
                                      <a:pt x="8696" y="7229"/>
                                    </a:cubicBezTo>
                                    <a:cubicBezTo>
                                      <a:pt x="8759" y="7272"/>
                                      <a:pt x="8791" y="7402"/>
                                      <a:pt x="8759" y="7489"/>
                                    </a:cubicBezTo>
                                    <a:cubicBezTo>
                                      <a:pt x="8759" y="7618"/>
                                      <a:pt x="8822" y="7618"/>
                                      <a:pt x="8853" y="7662"/>
                                    </a:cubicBezTo>
                                    <a:cubicBezTo>
                                      <a:pt x="8853" y="7705"/>
                                      <a:pt x="8822" y="7748"/>
                                      <a:pt x="8822" y="7835"/>
                                    </a:cubicBezTo>
                                    <a:cubicBezTo>
                                      <a:pt x="8853" y="7878"/>
                                      <a:pt x="8885" y="7878"/>
                                      <a:pt x="8885" y="7921"/>
                                    </a:cubicBezTo>
                                    <a:cubicBezTo>
                                      <a:pt x="8885" y="8051"/>
                                      <a:pt x="8979" y="8138"/>
                                      <a:pt x="8916" y="8268"/>
                                    </a:cubicBezTo>
                                    <a:cubicBezTo>
                                      <a:pt x="8916" y="8311"/>
                                      <a:pt x="8948" y="8354"/>
                                      <a:pt x="8979" y="8398"/>
                                    </a:cubicBezTo>
                                    <a:cubicBezTo>
                                      <a:pt x="9042" y="8441"/>
                                      <a:pt x="9073" y="8441"/>
                                      <a:pt x="9042" y="8571"/>
                                    </a:cubicBezTo>
                                    <a:cubicBezTo>
                                      <a:pt x="9042" y="8614"/>
                                      <a:pt x="9073" y="8657"/>
                                      <a:pt x="9073" y="8701"/>
                                    </a:cubicBezTo>
                                    <a:cubicBezTo>
                                      <a:pt x="9136" y="8874"/>
                                      <a:pt x="9105" y="9090"/>
                                      <a:pt x="9230" y="9220"/>
                                    </a:cubicBezTo>
                                    <a:cubicBezTo>
                                      <a:pt x="9230" y="9220"/>
                                      <a:pt x="9199" y="9307"/>
                                      <a:pt x="9230" y="9350"/>
                                    </a:cubicBezTo>
                                    <a:cubicBezTo>
                                      <a:pt x="9262" y="9393"/>
                                      <a:pt x="9262" y="9436"/>
                                      <a:pt x="9293" y="9480"/>
                                    </a:cubicBezTo>
                                    <a:cubicBezTo>
                                      <a:pt x="9199" y="9566"/>
                                      <a:pt x="9105" y="9696"/>
                                      <a:pt x="8979" y="9783"/>
                                    </a:cubicBezTo>
                                    <a:cubicBezTo>
                                      <a:pt x="8979" y="9696"/>
                                      <a:pt x="8948" y="9610"/>
                                      <a:pt x="8916" y="9523"/>
                                    </a:cubicBezTo>
                                    <a:cubicBezTo>
                                      <a:pt x="8885" y="9566"/>
                                      <a:pt x="8853" y="9610"/>
                                      <a:pt x="8822" y="9653"/>
                                    </a:cubicBezTo>
                                    <a:cubicBezTo>
                                      <a:pt x="8822" y="9566"/>
                                      <a:pt x="8853" y="9523"/>
                                      <a:pt x="8853" y="9436"/>
                                    </a:cubicBezTo>
                                    <a:cubicBezTo>
                                      <a:pt x="8822" y="9436"/>
                                      <a:pt x="8791" y="9436"/>
                                      <a:pt x="8759" y="9436"/>
                                    </a:cubicBezTo>
                                    <a:cubicBezTo>
                                      <a:pt x="8759" y="9393"/>
                                      <a:pt x="8728" y="9350"/>
                                      <a:pt x="8728" y="9307"/>
                                    </a:cubicBezTo>
                                    <a:cubicBezTo>
                                      <a:pt x="8728" y="9263"/>
                                      <a:pt x="8728" y="9263"/>
                                      <a:pt x="8696" y="9263"/>
                                    </a:cubicBezTo>
                                    <a:close/>
                                    <a:moveTo>
                                      <a:pt x="10769" y="9350"/>
                                    </a:moveTo>
                                    <a:cubicBezTo>
                                      <a:pt x="10831" y="9263"/>
                                      <a:pt x="10894" y="9393"/>
                                      <a:pt x="10957" y="9350"/>
                                    </a:cubicBezTo>
                                    <a:cubicBezTo>
                                      <a:pt x="11020" y="9480"/>
                                      <a:pt x="11145" y="9436"/>
                                      <a:pt x="11240" y="9436"/>
                                    </a:cubicBezTo>
                                    <a:cubicBezTo>
                                      <a:pt x="11240" y="9436"/>
                                      <a:pt x="11240" y="9480"/>
                                      <a:pt x="11240" y="9480"/>
                                    </a:cubicBezTo>
                                    <a:cubicBezTo>
                                      <a:pt x="11208" y="9480"/>
                                      <a:pt x="11177" y="9523"/>
                                      <a:pt x="11145" y="9523"/>
                                    </a:cubicBezTo>
                                    <a:cubicBezTo>
                                      <a:pt x="10957" y="9610"/>
                                      <a:pt x="10737" y="9696"/>
                                      <a:pt x="10580" y="9783"/>
                                    </a:cubicBezTo>
                                    <a:cubicBezTo>
                                      <a:pt x="10517" y="9826"/>
                                      <a:pt x="10423" y="9913"/>
                                      <a:pt x="10360" y="9869"/>
                                    </a:cubicBezTo>
                                    <a:cubicBezTo>
                                      <a:pt x="10329" y="10042"/>
                                      <a:pt x="10203" y="9956"/>
                                      <a:pt x="10141" y="9999"/>
                                    </a:cubicBezTo>
                                    <a:cubicBezTo>
                                      <a:pt x="10109" y="10042"/>
                                      <a:pt x="10046" y="9999"/>
                                      <a:pt x="10015" y="9999"/>
                                    </a:cubicBezTo>
                                    <a:cubicBezTo>
                                      <a:pt x="9858" y="10086"/>
                                      <a:pt x="9733" y="10129"/>
                                      <a:pt x="9576" y="10216"/>
                                    </a:cubicBezTo>
                                    <a:cubicBezTo>
                                      <a:pt x="9513" y="10389"/>
                                      <a:pt x="9356" y="10302"/>
                                      <a:pt x="9324" y="10475"/>
                                    </a:cubicBezTo>
                                    <a:cubicBezTo>
                                      <a:pt x="9199" y="10475"/>
                                      <a:pt x="9136" y="10648"/>
                                      <a:pt x="9010" y="10692"/>
                                    </a:cubicBezTo>
                                    <a:cubicBezTo>
                                      <a:pt x="8916" y="10735"/>
                                      <a:pt x="9042" y="10865"/>
                                      <a:pt x="8948" y="10865"/>
                                    </a:cubicBezTo>
                                    <a:cubicBezTo>
                                      <a:pt x="8916" y="10822"/>
                                      <a:pt x="8885" y="10778"/>
                                      <a:pt x="8853" y="10735"/>
                                    </a:cubicBezTo>
                                    <a:cubicBezTo>
                                      <a:pt x="8885" y="10865"/>
                                      <a:pt x="8885" y="10865"/>
                                      <a:pt x="8791" y="10908"/>
                                    </a:cubicBezTo>
                                    <a:cubicBezTo>
                                      <a:pt x="8696" y="10735"/>
                                      <a:pt x="8822" y="10605"/>
                                      <a:pt x="8853" y="10432"/>
                                    </a:cubicBezTo>
                                    <a:cubicBezTo>
                                      <a:pt x="8885" y="10302"/>
                                      <a:pt x="8979" y="10172"/>
                                      <a:pt x="9010" y="10042"/>
                                    </a:cubicBezTo>
                                    <a:cubicBezTo>
                                      <a:pt x="9042" y="9956"/>
                                      <a:pt x="9073" y="9869"/>
                                      <a:pt x="9167" y="9869"/>
                                    </a:cubicBezTo>
                                    <a:cubicBezTo>
                                      <a:pt x="9199" y="9869"/>
                                      <a:pt x="9230" y="9826"/>
                                      <a:pt x="9230" y="9783"/>
                                    </a:cubicBezTo>
                                    <a:cubicBezTo>
                                      <a:pt x="9324" y="9523"/>
                                      <a:pt x="9481" y="9436"/>
                                      <a:pt x="9670" y="9393"/>
                                    </a:cubicBezTo>
                                    <a:cubicBezTo>
                                      <a:pt x="9764" y="9350"/>
                                      <a:pt x="9858" y="9350"/>
                                      <a:pt x="9952" y="9263"/>
                                    </a:cubicBezTo>
                                    <a:cubicBezTo>
                                      <a:pt x="10015" y="9220"/>
                                      <a:pt x="10078" y="9220"/>
                                      <a:pt x="10141" y="9220"/>
                                    </a:cubicBezTo>
                                    <a:cubicBezTo>
                                      <a:pt x="10203" y="9220"/>
                                      <a:pt x="10298" y="9263"/>
                                      <a:pt x="10360" y="9177"/>
                                    </a:cubicBezTo>
                                    <a:cubicBezTo>
                                      <a:pt x="10360" y="9177"/>
                                      <a:pt x="10392" y="9177"/>
                                      <a:pt x="10392" y="9177"/>
                                    </a:cubicBezTo>
                                    <a:cubicBezTo>
                                      <a:pt x="10486" y="9436"/>
                                      <a:pt x="10643" y="9307"/>
                                      <a:pt x="10769" y="9350"/>
                                    </a:cubicBezTo>
                                    <a:close/>
                                    <a:moveTo>
                                      <a:pt x="11302" y="5974"/>
                                    </a:moveTo>
                                    <a:cubicBezTo>
                                      <a:pt x="11302" y="5974"/>
                                      <a:pt x="11302" y="6017"/>
                                      <a:pt x="11302" y="6017"/>
                                    </a:cubicBezTo>
                                    <a:cubicBezTo>
                                      <a:pt x="11240" y="6103"/>
                                      <a:pt x="11271" y="6320"/>
                                      <a:pt x="11114" y="6320"/>
                                    </a:cubicBezTo>
                                    <a:cubicBezTo>
                                      <a:pt x="11114" y="6320"/>
                                      <a:pt x="11114" y="6320"/>
                                      <a:pt x="11114" y="6320"/>
                                    </a:cubicBezTo>
                                    <a:cubicBezTo>
                                      <a:pt x="11083" y="6406"/>
                                      <a:pt x="11114" y="6536"/>
                                      <a:pt x="11020" y="6580"/>
                                    </a:cubicBezTo>
                                    <a:cubicBezTo>
                                      <a:pt x="10957" y="6623"/>
                                      <a:pt x="10988" y="6796"/>
                                      <a:pt x="10926" y="6839"/>
                                    </a:cubicBezTo>
                                    <a:cubicBezTo>
                                      <a:pt x="10926" y="6839"/>
                                      <a:pt x="10957" y="6926"/>
                                      <a:pt x="10957" y="6969"/>
                                    </a:cubicBezTo>
                                    <a:cubicBezTo>
                                      <a:pt x="10926" y="6969"/>
                                      <a:pt x="10894" y="6969"/>
                                      <a:pt x="10863" y="6969"/>
                                    </a:cubicBezTo>
                                    <a:cubicBezTo>
                                      <a:pt x="10863" y="6969"/>
                                      <a:pt x="10863" y="6969"/>
                                      <a:pt x="10863" y="7012"/>
                                    </a:cubicBezTo>
                                    <a:cubicBezTo>
                                      <a:pt x="10863" y="7056"/>
                                      <a:pt x="10894" y="7142"/>
                                      <a:pt x="10831" y="7186"/>
                                    </a:cubicBezTo>
                                    <a:cubicBezTo>
                                      <a:pt x="10737" y="7359"/>
                                      <a:pt x="10674" y="7532"/>
                                      <a:pt x="10643" y="7705"/>
                                    </a:cubicBezTo>
                                    <a:cubicBezTo>
                                      <a:pt x="10643" y="7705"/>
                                      <a:pt x="10643" y="7748"/>
                                      <a:pt x="10643" y="7748"/>
                                    </a:cubicBezTo>
                                    <a:cubicBezTo>
                                      <a:pt x="10549" y="7921"/>
                                      <a:pt x="10549" y="8138"/>
                                      <a:pt x="10486" y="8311"/>
                                    </a:cubicBezTo>
                                    <a:cubicBezTo>
                                      <a:pt x="10455" y="8354"/>
                                      <a:pt x="10486" y="8441"/>
                                      <a:pt x="10455" y="8484"/>
                                    </a:cubicBezTo>
                                    <a:cubicBezTo>
                                      <a:pt x="10423" y="8657"/>
                                      <a:pt x="10360" y="8874"/>
                                      <a:pt x="10329" y="9047"/>
                                    </a:cubicBezTo>
                                    <a:cubicBezTo>
                                      <a:pt x="10298" y="9047"/>
                                      <a:pt x="10266" y="9004"/>
                                      <a:pt x="10235" y="9004"/>
                                    </a:cubicBezTo>
                                    <a:cubicBezTo>
                                      <a:pt x="10203" y="9004"/>
                                      <a:pt x="10141" y="9004"/>
                                      <a:pt x="10109" y="9090"/>
                                    </a:cubicBezTo>
                                    <a:cubicBezTo>
                                      <a:pt x="10078" y="9090"/>
                                      <a:pt x="10046" y="9004"/>
                                      <a:pt x="9984" y="9090"/>
                                    </a:cubicBezTo>
                                    <a:cubicBezTo>
                                      <a:pt x="9890" y="9177"/>
                                      <a:pt x="9733" y="9133"/>
                                      <a:pt x="9638" y="9263"/>
                                    </a:cubicBezTo>
                                    <a:cubicBezTo>
                                      <a:pt x="9607" y="9307"/>
                                      <a:pt x="9576" y="9263"/>
                                      <a:pt x="9544" y="9177"/>
                                    </a:cubicBezTo>
                                    <a:cubicBezTo>
                                      <a:pt x="9513" y="8960"/>
                                      <a:pt x="9481" y="8744"/>
                                      <a:pt x="9450" y="8527"/>
                                    </a:cubicBezTo>
                                    <a:cubicBezTo>
                                      <a:pt x="9450" y="8484"/>
                                      <a:pt x="9419" y="8441"/>
                                      <a:pt x="9387" y="8398"/>
                                    </a:cubicBezTo>
                                    <a:cubicBezTo>
                                      <a:pt x="9387" y="8354"/>
                                      <a:pt x="9419" y="8311"/>
                                      <a:pt x="9419" y="8311"/>
                                    </a:cubicBezTo>
                                    <a:cubicBezTo>
                                      <a:pt x="9419" y="8224"/>
                                      <a:pt x="9324" y="8311"/>
                                      <a:pt x="9356" y="8181"/>
                                    </a:cubicBezTo>
                                    <a:cubicBezTo>
                                      <a:pt x="9356" y="8138"/>
                                      <a:pt x="9293" y="8095"/>
                                      <a:pt x="9293" y="8051"/>
                                    </a:cubicBezTo>
                                    <a:cubicBezTo>
                                      <a:pt x="9324" y="7921"/>
                                      <a:pt x="9199" y="7878"/>
                                      <a:pt x="9230" y="7792"/>
                                    </a:cubicBezTo>
                                    <a:cubicBezTo>
                                      <a:pt x="9230" y="7705"/>
                                      <a:pt x="9199" y="7618"/>
                                      <a:pt x="9199" y="7575"/>
                                    </a:cubicBezTo>
                                    <a:cubicBezTo>
                                      <a:pt x="9199" y="7532"/>
                                      <a:pt x="9199" y="7532"/>
                                      <a:pt x="9199" y="7489"/>
                                    </a:cubicBezTo>
                                    <a:cubicBezTo>
                                      <a:pt x="9262" y="7272"/>
                                      <a:pt x="9293" y="7012"/>
                                      <a:pt x="9356" y="6796"/>
                                    </a:cubicBezTo>
                                    <a:cubicBezTo>
                                      <a:pt x="9387" y="6666"/>
                                      <a:pt x="9450" y="6536"/>
                                      <a:pt x="9481" y="6406"/>
                                    </a:cubicBezTo>
                                    <a:cubicBezTo>
                                      <a:pt x="9513" y="6233"/>
                                      <a:pt x="9576" y="6147"/>
                                      <a:pt x="9638" y="6017"/>
                                    </a:cubicBezTo>
                                    <a:cubicBezTo>
                                      <a:pt x="9701" y="5930"/>
                                      <a:pt x="9733" y="5844"/>
                                      <a:pt x="9764" y="5714"/>
                                    </a:cubicBezTo>
                                    <a:cubicBezTo>
                                      <a:pt x="9795" y="5584"/>
                                      <a:pt x="9858" y="5497"/>
                                      <a:pt x="9921" y="5368"/>
                                    </a:cubicBezTo>
                                    <a:cubicBezTo>
                                      <a:pt x="9952" y="5324"/>
                                      <a:pt x="9984" y="5281"/>
                                      <a:pt x="9984" y="5238"/>
                                    </a:cubicBezTo>
                                    <a:cubicBezTo>
                                      <a:pt x="9984" y="5194"/>
                                      <a:pt x="10015" y="5108"/>
                                      <a:pt x="10046" y="5065"/>
                                    </a:cubicBezTo>
                                    <a:cubicBezTo>
                                      <a:pt x="10141" y="5021"/>
                                      <a:pt x="10109" y="4935"/>
                                      <a:pt x="10141" y="4848"/>
                                    </a:cubicBezTo>
                                    <a:cubicBezTo>
                                      <a:pt x="10172" y="4805"/>
                                      <a:pt x="10172" y="4718"/>
                                      <a:pt x="10235" y="4718"/>
                                    </a:cubicBezTo>
                                    <a:cubicBezTo>
                                      <a:pt x="10329" y="4718"/>
                                      <a:pt x="10266" y="4588"/>
                                      <a:pt x="10298" y="4545"/>
                                    </a:cubicBezTo>
                                    <a:cubicBezTo>
                                      <a:pt x="10392" y="4502"/>
                                      <a:pt x="10392" y="4502"/>
                                      <a:pt x="10423" y="4372"/>
                                    </a:cubicBezTo>
                                    <a:cubicBezTo>
                                      <a:pt x="10455" y="4329"/>
                                      <a:pt x="10517" y="4285"/>
                                      <a:pt x="10549" y="4199"/>
                                    </a:cubicBezTo>
                                    <a:cubicBezTo>
                                      <a:pt x="10612" y="4026"/>
                                      <a:pt x="10737" y="3982"/>
                                      <a:pt x="10769" y="3766"/>
                                    </a:cubicBezTo>
                                    <a:cubicBezTo>
                                      <a:pt x="10769" y="3723"/>
                                      <a:pt x="10831" y="3723"/>
                                      <a:pt x="10831" y="3679"/>
                                    </a:cubicBezTo>
                                    <a:cubicBezTo>
                                      <a:pt x="10863" y="3636"/>
                                      <a:pt x="10894" y="3549"/>
                                      <a:pt x="10926" y="3506"/>
                                    </a:cubicBezTo>
                                    <a:cubicBezTo>
                                      <a:pt x="10957" y="3549"/>
                                      <a:pt x="10988" y="3593"/>
                                      <a:pt x="10988" y="3593"/>
                                    </a:cubicBezTo>
                                    <a:cubicBezTo>
                                      <a:pt x="10957" y="3679"/>
                                      <a:pt x="11020" y="3766"/>
                                      <a:pt x="11020" y="3852"/>
                                    </a:cubicBezTo>
                                    <a:cubicBezTo>
                                      <a:pt x="11020" y="3939"/>
                                      <a:pt x="11051" y="3982"/>
                                      <a:pt x="11051" y="4069"/>
                                    </a:cubicBezTo>
                                    <a:cubicBezTo>
                                      <a:pt x="11083" y="4199"/>
                                      <a:pt x="11083" y="4329"/>
                                      <a:pt x="11114" y="4502"/>
                                    </a:cubicBezTo>
                                    <a:cubicBezTo>
                                      <a:pt x="11114" y="4545"/>
                                      <a:pt x="11145" y="4588"/>
                                      <a:pt x="11145" y="4632"/>
                                    </a:cubicBezTo>
                                    <a:cubicBezTo>
                                      <a:pt x="11177" y="4675"/>
                                      <a:pt x="11208" y="4718"/>
                                      <a:pt x="11177" y="4805"/>
                                    </a:cubicBezTo>
                                    <a:cubicBezTo>
                                      <a:pt x="11177" y="4805"/>
                                      <a:pt x="11177" y="4848"/>
                                      <a:pt x="11177" y="4891"/>
                                    </a:cubicBezTo>
                                    <a:cubicBezTo>
                                      <a:pt x="11208" y="4978"/>
                                      <a:pt x="11302" y="4978"/>
                                      <a:pt x="11240" y="5108"/>
                                    </a:cubicBezTo>
                                    <a:cubicBezTo>
                                      <a:pt x="11271" y="5194"/>
                                      <a:pt x="11302" y="5281"/>
                                      <a:pt x="11334" y="5368"/>
                                    </a:cubicBezTo>
                                    <a:cubicBezTo>
                                      <a:pt x="11365" y="5454"/>
                                      <a:pt x="11397" y="5497"/>
                                      <a:pt x="11428" y="5584"/>
                                    </a:cubicBezTo>
                                    <a:cubicBezTo>
                                      <a:pt x="11428" y="5627"/>
                                      <a:pt x="11459" y="5671"/>
                                      <a:pt x="11459" y="5757"/>
                                    </a:cubicBezTo>
                                    <a:lnTo>
                                      <a:pt x="11302" y="5974"/>
                                    </a:lnTo>
                                    <a:close/>
                                    <a:moveTo>
                                      <a:pt x="15760" y="4199"/>
                                    </a:moveTo>
                                    <a:cubicBezTo>
                                      <a:pt x="15729" y="4242"/>
                                      <a:pt x="15698" y="4285"/>
                                      <a:pt x="15635" y="4285"/>
                                    </a:cubicBezTo>
                                    <a:cubicBezTo>
                                      <a:pt x="15635" y="4285"/>
                                      <a:pt x="15603" y="4285"/>
                                      <a:pt x="15603" y="4285"/>
                                    </a:cubicBezTo>
                                    <a:cubicBezTo>
                                      <a:pt x="15478" y="4242"/>
                                      <a:pt x="15478" y="4026"/>
                                      <a:pt x="15384" y="3939"/>
                                    </a:cubicBezTo>
                                    <a:cubicBezTo>
                                      <a:pt x="15352" y="3809"/>
                                      <a:pt x="15290" y="3679"/>
                                      <a:pt x="15227" y="3549"/>
                                    </a:cubicBezTo>
                                    <a:cubicBezTo>
                                      <a:pt x="15101" y="3333"/>
                                      <a:pt x="15038" y="3073"/>
                                      <a:pt x="14976" y="2770"/>
                                    </a:cubicBezTo>
                                    <a:cubicBezTo>
                                      <a:pt x="14944" y="2684"/>
                                      <a:pt x="14976" y="2554"/>
                                      <a:pt x="15070" y="2467"/>
                                    </a:cubicBezTo>
                                    <a:cubicBezTo>
                                      <a:pt x="15164" y="2511"/>
                                      <a:pt x="15290" y="2511"/>
                                      <a:pt x="15352" y="2640"/>
                                    </a:cubicBezTo>
                                    <a:cubicBezTo>
                                      <a:pt x="15415" y="2770"/>
                                      <a:pt x="15509" y="2814"/>
                                      <a:pt x="15541" y="2987"/>
                                    </a:cubicBezTo>
                                    <a:cubicBezTo>
                                      <a:pt x="15603" y="3160"/>
                                      <a:pt x="15666" y="3333"/>
                                      <a:pt x="15698" y="3506"/>
                                    </a:cubicBezTo>
                                    <a:cubicBezTo>
                                      <a:pt x="15698" y="3593"/>
                                      <a:pt x="15698" y="3679"/>
                                      <a:pt x="15729" y="3723"/>
                                    </a:cubicBezTo>
                                    <a:cubicBezTo>
                                      <a:pt x="15760" y="3809"/>
                                      <a:pt x="15760" y="3853"/>
                                      <a:pt x="15729" y="3896"/>
                                    </a:cubicBezTo>
                                    <a:cubicBezTo>
                                      <a:pt x="15729" y="3896"/>
                                      <a:pt x="15760" y="3939"/>
                                      <a:pt x="15760" y="3939"/>
                                    </a:cubicBezTo>
                                    <a:cubicBezTo>
                                      <a:pt x="15760" y="4112"/>
                                      <a:pt x="15792" y="4156"/>
                                      <a:pt x="15760" y="4199"/>
                                    </a:cubicBezTo>
                                    <a:close/>
                                    <a:moveTo>
                                      <a:pt x="18617" y="2900"/>
                                    </a:moveTo>
                                    <a:cubicBezTo>
                                      <a:pt x="18617" y="2900"/>
                                      <a:pt x="18586" y="2900"/>
                                      <a:pt x="18586" y="2857"/>
                                    </a:cubicBezTo>
                                    <a:cubicBezTo>
                                      <a:pt x="18555" y="2987"/>
                                      <a:pt x="18649" y="3160"/>
                                      <a:pt x="18523" y="3290"/>
                                    </a:cubicBezTo>
                                    <a:cubicBezTo>
                                      <a:pt x="18366" y="3246"/>
                                      <a:pt x="18241" y="3117"/>
                                      <a:pt x="18178" y="2900"/>
                                    </a:cubicBezTo>
                                    <a:cubicBezTo>
                                      <a:pt x="18115" y="2727"/>
                                      <a:pt x="18052" y="2597"/>
                                      <a:pt x="17958" y="2424"/>
                                    </a:cubicBezTo>
                                    <a:cubicBezTo>
                                      <a:pt x="17958" y="2424"/>
                                      <a:pt x="17990" y="2381"/>
                                      <a:pt x="17990" y="2381"/>
                                    </a:cubicBezTo>
                                    <a:cubicBezTo>
                                      <a:pt x="17958" y="2251"/>
                                      <a:pt x="17927" y="2121"/>
                                      <a:pt x="17895" y="1948"/>
                                    </a:cubicBezTo>
                                    <a:cubicBezTo>
                                      <a:pt x="18052" y="1731"/>
                                      <a:pt x="18178" y="1731"/>
                                      <a:pt x="18366" y="1948"/>
                                    </a:cubicBezTo>
                                    <a:cubicBezTo>
                                      <a:pt x="18460" y="2078"/>
                                      <a:pt x="18492" y="2208"/>
                                      <a:pt x="18586" y="2337"/>
                                    </a:cubicBezTo>
                                    <a:cubicBezTo>
                                      <a:pt x="18586" y="2337"/>
                                      <a:pt x="18555" y="2424"/>
                                      <a:pt x="18555" y="2424"/>
                                    </a:cubicBezTo>
                                    <a:cubicBezTo>
                                      <a:pt x="18586" y="2511"/>
                                      <a:pt x="18617" y="2554"/>
                                      <a:pt x="18649" y="2640"/>
                                    </a:cubicBezTo>
                                    <a:cubicBezTo>
                                      <a:pt x="18680" y="2727"/>
                                      <a:pt x="18649" y="2814"/>
                                      <a:pt x="18617" y="2900"/>
                                    </a:cubicBezTo>
                                    <a:close/>
                                    <a:moveTo>
                                      <a:pt x="17142" y="18267"/>
                                    </a:moveTo>
                                    <a:cubicBezTo>
                                      <a:pt x="17079" y="18310"/>
                                      <a:pt x="17016" y="18354"/>
                                      <a:pt x="16953" y="18397"/>
                                    </a:cubicBezTo>
                                    <a:cubicBezTo>
                                      <a:pt x="17079" y="18440"/>
                                      <a:pt x="17110" y="18397"/>
                                      <a:pt x="17142" y="18267"/>
                                    </a:cubicBezTo>
                                    <a:close/>
                                    <a:moveTo>
                                      <a:pt x="17142" y="18267"/>
                                    </a:move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ubicBezTo>
                                      <a:pt x="17142" y="18267"/>
                                      <a:pt x="17142" y="18267"/>
                                      <a:pt x="17142" y="18267"/>
                                    </a:cubicBezTo>
                                    <a:close/>
                                    <a:moveTo>
                                      <a:pt x="18241" y="21470"/>
                                    </a:moveTo>
                                    <a:cubicBezTo>
                                      <a:pt x="18241" y="21427"/>
                                      <a:pt x="18241" y="21427"/>
                                      <a:pt x="18209" y="21384"/>
                                    </a:cubicBezTo>
                                    <a:cubicBezTo>
                                      <a:pt x="18178" y="21427"/>
                                      <a:pt x="18178" y="21427"/>
                                      <a:pt x="18146" y="21470"/>
                                    </a:cubicBezTo>
                                    <a:lnTo>
                                      <a:pt x="18241" y="21470"/>
                                    </a:lnTo>
                                    <a:close/>
                                    <a:moveTo>
                                      <a:pt x="15572" y="14717"/>
                                    </a:moveTo>
                                    <a:cubicBezTo>
                                      <a:pt x="15415" y="14717"/>
                                      <a:pt x="15290" y="14847"/>
                                      <a:pt x="15164" y="14977"/>
                                    </a:cubicBezTo>
                                    <a:cubicBezTo>
                                      <a:pt x="15101" y="15064"/>
                                      <a:pt x="15007" y="15064"/>
                                      <a:pt x="14944" y="15064"/>
                                    </a:cubicBezTo>
                                    <a:cubicBezTo>
                                      <a:pt x="14913" y="15107"/>
                                      <a:pt x="14913" y="15150"/>
                                      <a:pt x="14881" y="15237"/>
                                    </a:cubicBezTo>
                                    <a:cubicBezTo>
                                      <a:pt x="14913" y="15237"/>
                                      <a:pt x="14944" y="15237"/>
                                      <a:pt x="14976" y="15237"/>
                                    </a:cubicBezTo>
                                    <a:cubicBezTo>
                                      <a:pt x="15164" y="15150"/>
                                      <a:pt x="15352" y="15020"/>
                                      <a:pt x="15541" y="14891"/>
                                    </a:cubicBezTo>
                                    <a:cubicBezTo>
                                      <a:pt x="15572" y="14804"/>
                                      <a:pt x="15572" y="14761"/>
                                      <a:pt x="15572" y="14717"/>
                                    </a:cubicBezTo>
                                    <a:close/>
                                    <a:moveTo>
                                      <a:pt x="15572" y="14717"/>
                                    </a:move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ubicBezTo>
                                      <a:pt x="15572" y="14717"/>
                                      <a:pt x="15572" y="14717"/>
                                      <a:pt x="15572" y="14717"/>
                                    </a:cubicBezTo>
                                    <a:close/>
                                    <a:moveTo>
                                      <a:pt x="15792" y="14588"/>
                                    </a:moveTo>
                                    <a:cubicBezTo>
                                      <a:pt x="15729" y="14544"/>
                                      <a:pt x="15698" y="14544"/>
                                      <a:pt x="15666" y="14501"/>
                                    </a:cubicBezTo>
                                    <a:cubicBezTo>
                                      <a:pt x="15635" y="14544"/>
                                      <a:pt x="15635" y="14588"/>
                                      <a:pt x="15603" y="14588"/>
                                    </a:cubicBezTo>
                                    <a:cubicBezTo>
                                      <a:pt x="15603" y="14631"/>
                                      <a:pt x="15603" y="14631"/>
                                      <a:pt x="15603" y="14674"/>
                                    </a:cubicBezTo>
                                    <a:cubicBezTo>
                                      <a:pt x="15666" y="14717"/>
                                      <a:pt x="15698" y="14631"/>
                                      <a:pt x="15792" y="14588"/>
                                    </a:cubicBezTo>
                                    <a:close/>
                                    <a:moveTo>
                                      <a:pt x="14724" y="12380"/>
                                    </a:moveTo>
                                    <a:cubicBezTo>
                                      <a:pt x="14724" y="12380"/>
                                      <a:pt x="14756" y="12380"/>
                                      <a:pt x="14756" y="12423"/>
                                    </a:cubicBezTo>
                                    <a:cubicBezTo>
                                      <a:pt x="14787" y="12337"/>
                                      <a:pt x="14819" y="12250"/>
                                      <a:pt x="14850" y="12164"/>
                                    </a:cubicBezTo>
                                    <a:cubicBezTo>
                                      <a:pt x="14724" y="12164"/>
                                      <a:pt x="14756" y="12293"/>
                                      <a:pt x="14724" y="12380"/>
                                    </a:cubicBezTo>
                                    <a:close/>
                                    <a:moveTo>
                                      <a:pt x="14379" y="17271"/>
                                    </a:moveTo>
                                    <a:cubicBezTo>
                                      <a:pt x="14348" y="17358"/>
                                      <a:pt x="14348" y="17444"/>
                                      <a:pt x="14379" y="17531"/>
                                    </a:cubicBezTo>
                                    <a:cubicBezTo>
                                      <a:pt x="14442" y="17488"/>
                                      <a:pt x="14505" y="17488"/>
                                      <a:pt x="14536" y="17444"/>
                                    </a:cubicBezTo>
                                    <a:cubicBezTo>
                                      <a:pt x="14567" y="17401"/>
                                      <a:pt x="14599" y="17315"/>
                                      <a:pt x="14630" y="17228"/>
                                    </a:cubicBezTo>
                                    <a:cubicBezTo>
                                      <a:pt x="14599" y="17185"/>
                                      <a:pt x="14567" y="17185"/>
                                      <a:pt x="14567" y="17141"/>
                                    </a:cubicBezTo>
                                    <a:cubicBezTo>
                                      <a:pt x="14505" y="17228"/>
                                      <a:pt x="14410" y="17141"/>
                                      <a:pt x="14379" y="17271"/>
                                    </a:cubicBezTo>
                                    <a:close/>
                                    <a:moveTo>
                                      <a:pt x="16263" y="18960"/>
                                    </a:moveTo>
                                    <a:cubicBezTo>
                                      <a:pt x="16137" y="19046"/>
                                      <a:pt x="16043" y="19133"/>
                                      <a:pt x="15886" y="19219"/>
                                    </a:cubicBezTo>
                                    <a:cubicBezTo>
                                      <a:pt x="15855" y="19219"/>
                                      <a:pt x="15855" y="19263"/>
                                      <a:pt x="15823" y="19306"/>
                                    </a:cubicBezTo>
                                    <a:cubicBezTo>
                                      <a:pt x="15760" y="19349"/>
                                      <a:pt x="15666" y="19392"/>
                                      <a:pt x="15603" y="19479"/>
                                    </a:cubicBezTo>
                                    <a:cubicBezTo>
                                      <a:pt x="15572" y="19522"/>
                                      <a:pt x="15478" y="19522"/>
                                      <a:pt x="15415" y="19522"/>
                                    </a:cubicBezTo>
                                    <a:cubicBezTo>
                                      <a:pt x="15352" y="19522"/>
                                      <a:pt x="15352" y="19566"/>
                                      <a:pt x="15352" y="19652"/>
                                    </a:cubicBezTo>
                                    <a:cubicBezTo>
                                      <a:pt x="15415" y="19652"/>
                                      <a:pt x="15446" y="19652"/>
                                      <a:pt x="15478" y="19652"/>
                                    </a:cubicBezTo>
                                    <a:cubicBezTo>
                                      <a:pt x="15572" y="19609"/>
                                      <a:pt x="15666" y="19609"/>
                                      <a:pt x="15760" y="19522"/>
                                    </a:cubicBezTo>
                                    <a:cubicBezTo>
                                      <a:pt x="15855" y="19436"/>
                                      <a:pt x="15980" y="19392"/>
                                      <a:pt x="16074" y="19349"/>
                                    </a:cubicBezTo>
                                    <a:cubicBezTo>
                                      <a:pt x="16263" y="19219"/>
                                      <a:pt x="16420" y="19046"/>
                                      <a:pt x="16577" y="18873"/>
                                    </a:cubicBezTo>
                                    <a:cubicBezTo>
                                      <a:pt x="16640" y="18830"/>
                                      <a:pt x="16671" y="18743"/>
                                      <a:pt x="16671" y="18613"/>
                                    </a:cubicBezTo>
                                    <a:cubicBezTo>
                                      <a:pt x="16639" y="18613"/>
                                      <a:pt x="16577" y="18657"/>
                                      <a:pt x="16577" y="18657"/>
                                    </a:cubicBezTo>
                                    <a:cubicBezTo>
                                      <a:pt x="16514" y="18786"/>
                                      <a:pt x="16388" y="18873"/>
                                      <a:pt x="16263" y="18960"/>
                                    </a:cubicBezTo>
                                    <a:close/>
                                    <a:moveTo>
                                      <a:pt x="17770" y="19003"/>
                                    </a:move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ubicBezTo>
                                      <a:pt x="17770" y="19003"/>
                                      <a:pt x="17770" y="19003"/>
                                      <a:pt x="17770" y="19003"/>
                                    </a:cubicBezTo>
                                    <a:close/>
                                    <a:moveTo>
                                      <a:pt x="16891" y="19782"/>
                                    </a:moveTo>
                                    <a:cubicBezTo>
                                      <a:pt x="16828" y="19825"/>
                                      <a:pt x="16797" y="19912"/>
                                      <a:pt x="16765" y="19998"/>
                                    </a:cubicBezTo>
                                    <a:cubicBezTo>
                                      <a:pt x="16985" y="19955"/>
                                      <a:pt x="16985" y="19955"/>
                                      <a:pt x="17079" y="19782"/>
                                    </a:cubicBezTo>
                                    <a:cubicBezTo>
                                      <a:pt x="17110" y="19825"/>
                                      <a:pt x="17110" y="19825"/>
                                      <a:pt x="17142" y="19869"/>
                                    </a:cubicBezTo>
                                    <a:cubicBezTo>
                                      <a:pt x="17142" y="19825"/>
                                      <a:pt x="17142" y="19782"/>
                                      <a:pt x="17142" y="19739"/>
                                    </a:cubicBezTo>
                                    <a:cubicBezTo>
                                      <a:pt x="17236" y="19695"/>
                                      <a:pt x="17299" y="19652"/>
                                      <a:pt x="17393" y="19609"/>
                                    </a:cubicBezTo>
                                    <a:cubicBezTo>
                                      <a:pt x="17393" y="19609"/>
                                      <a:pt x="17424" y="19566"/>
                                      <a:pt x="17424" y="19566"/>
                                    </a:cubicBezTo>
                                    <a:cubicBezTo>
                                      <a:pt x="17424" y="19436"/>
                                      <a:pt x="17519" y="19436"/>
                                      <a:pt x="17581" y="19436"/>
                                    </a:cubicBezTo>
                                    <a:cubicBezTo>
                                      <a:pt x="17581" y="19436"/>
                                      <a:pt x="17613" y="19436"/>
                                      <a:pt x="17613" y="19436"/>
                                    </a:cubicBezTo>
                                    <a:cubicBezTo>
                                      <a:pt x="17644" y="19392"/>
                                      <a:pt x="17676" y="19349"/>
                                      <a:pt x="17707" y="19306"/>
                                    </a:cubicBezTo>
                                    <a:cubicBezTo>
                                      <a:pt x="17707" y="19263"/>
                                      <a:pt x="17801" y="19263"/>
                                      <a:pt x="17738" y="19219"/>
                                    </a:cubicBezTo>
                                    <a:cubicBezTo>
                                      <a:pt x="17738" y="19219"/>
                                      <a:pt x="17770" y="19133"/>
                                      <a:pt x="17770" y="19089"/>
                                    </a:cubicBezTo>
                                    <a:cubicBezTo>
                                      <a:pt x="17707" y="19133"/>
                                      <a:pt x="17644" y="19133"/>
                                      <a:pt x="17613" y="19176"/>
                                    </a:cubicBezTo>
                                    <a:cubicBezTo>
                                      <a:pt x="17393" y="19392"/>
                                      <a:pt x="17142" y="19609"/>
                                      <a:pt x="16891" y="19782"/>
                                    </a:cubicBezTo>
                                    <a:close/>
                                    <a:moveTo>
                                      <a:pt x="16859" y="13938"/>
                                    </a:moveTo>
                                    <a:cubicBezTo>
                                      <a:pt x="16922" y="13895"/>
                                      <a:pt x="16953" y="13765"/>
                                      <a:pt x="17016" y="13635"/>
                                    </a:cubicBezTo>
                                    <a:cubicBezTo>
                                      <a:pt x="17048" y="13549"/>
                                      <a:pt x="17110" y="13419"/>
                                      <a:pt x="17205" y="13376"/>
                                    </a:cubicBezTo>
                                    <a:cubicBezTo>
                                      <a:pt x="17173" y="13246"/>
                                      <a:pt x="17299" y="13159"/>
                                      <a:pt x="17299" y="12986"/>
                                    </a:cubicBezTo>
                                    <a:cubicBezTo>
                                      <a:pt x="17173" y="13073"/>
                                      <a:pt x="17142" y="13202"/>
                                      <a:pt x="17110" y="13332"/>
                                    </a:cubicBezTo>
                                    <a:cubicBezTo>
                                      <a:pt x="17079" y="13419"/>
                                      <a:pt x="17079" y="13462"/>
                                      <a:pt x="17016" y="13549"/>
                                    </a:cubicBezTo>
                                    <a:cubicBezTo>
                                      <a:pt x="16985" y="13592"/>
                                      <a:pt x="16953" y="13679"/>
                                      <a:pt x="16922" y="13722"/>
                                    </a:cubicBezTo>
                                    <a:cubicBezTo>
                                      <a:pt x="16828" y="13808"/>
                                      <a:pt x="16734" y="13938"/>
                                      <a:pt x="16702" y="14111"/>
                                    </a:cubicBezTo>
                                    <a:cubicBezTo>
                                      <a:pt x="16734" y="14111"/>
                                      <a:pt x="16765" y="13982"/>
                                      <a:pt x="16859" y="13938"/>
                                    </a:cubicBezTo>
                                    <a:close/>
                                    <a:moveTo>
                                      <a:pt x="16577" y="12293"/>
                                    </a:moveTo>
                                    <a:cubicBezTo>
                                      <a:pt x="16483" y="12510"/>
                                      <a:pt x="16483" y="12510"/>
                                      <a:pt x="16451" y="12856"/>
                                    </a:cubicBezTo>
                                    <a:cubicBezTo>
                                      <a:pt x="16577" y="12770"/>
                                      <a:pt x="16545" y="12596"/>
                                      <a:pt x="16608" y="12467"/>
                                    </a:cubicBezTo>
                                    <a:cubicBezTo>
                                      <a:pt x="16640" y="12510"/>
                                      <a:pt x="16671" y="12553"/>
                                      <a:pt x="16671" y="12596"/>
                                    </a:cubicBezTo>
                                    <a:cubicBezTo>
                                      <a:pt x="16734" y="12423"/>
                                      <a:pt x="16734" y="12337"/>
                                      <a:pt x="16702" y="12293"/>
                                    </a:cubicBezTo>
                                    <a:cubicBezTo>
                                      <a:pt x="16640" y="12293"/>
                                      <a:pt x="16608" y="12293"/>
                                      <a:pt x="16577" y="12293"/>
                                    </a:cubicBezTo>
                                    <a:close/>
                                    <a:moveTo>
                                      <a:pt x="18052" y="18743"/>
                                    </a:moveTo>
                                    <a:cubicBezTo>
                                      <a:pt x="17927" y="18786"/>
                                      <a:pt x="17801" y="18830"/>
                                      <a:pt x="17770" y="19003"/>
                                    </a:cubicBezTo>
                                    <a:cubicBezTo>
                                      <a:pt x="17927" y="19046"/>
                                      <a:pt x="17958" y="18873"/>
                                      <a:pt x="18052" y="1874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739458A" id="Shape" o:spid="_x0000_s1026" alt="Title: Graphic Element" style="width:68.8pt;height:4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" path="m11836,18094v-31,130,31,216,94,260c11962,18310,11993,18267,12024,18224v,-87,,-174,,-260c11962,18007,11899,18051,11836,18094xm13940,18916v-32,87,-95,87,-189,130c13877,19133,14002,19089,14096,18960v-31,-87,-94,-130,-156,-44xm12401,9956v-94,43,-94,43,-125,173c12307,10086,12338,10042,12370,9999v,,,,31,-43xm11302,10172v-62,-43,-125,87,-188,44c11208,10302,11240,10302,11302,10172xm10612,12293v31,-43,31,-86,62,-86c10769,12207,10769,12034,10831,11947v,,,-86,,-130c10800,11731,10674,11644,10612,11687v-63,87,-157,44,-220,87c10392,11861,10455,11990,10423,12077v,,32,43,63,87c10517,12250,10549,12250,10612,12293xm12401,9956v63,-43,94,-43,126,-87c12433,9826,12433,9826,12401,9956xm13877,12077v63,,125,-87,94,-173c13971,11861,13908,11774,13908,11731v-63,43,-94,86,-125,130c13751,11904,13720,11947,13720,11947v-32,87,,130,63,130c13783,12077,13814,12077,13877,12077xm11302,10172v,,,,,c11302,10172,11302,10172,11302,10172v,,,,,c11302,10172,11302,10172,11302,10172xm13688,19133v-94,86,-157,173,-251,259c13437,19392,13469,19392,13469,19392v94,-86,219,-173,314,-216c13783,19176,13783,19133,13783,19133v-32,,-63,-44,-95,xm13437,19392v,,,,,c13437,19392,13437,19392,13437,19392v,,,,,c13437,19392,13437,19392,13437,19392xm13217,19479v95,,157,-43,220,-130c13343,19306,13312,19436,13217,19479xm12276,13635v-32,44,-95,44,-126,87c11962,13982,11742,14111,11553,14241v-62,44,-94,87,-125,130c11334,14458,11240,14501,11145,14544v-31,,-31,87,-31,130c11020,14631,10988,14804,10894,14717v,44,,87,,87c10863,14804,10831,14804,10800,14804v-31,43,-94,130,-126,130c10580,14891,10549,15020,10455,15064v62,,125,,188,-44c10831,14934,10988,14804,11145,14717v63,-43,157,-86,220,-173c11522,14371,11742,14285,11867,14068v,,32,-43,32,-43c12087,13938,12181,13722,12338,13592v32,,32,-87,32,-130c12338,13549,12307,13592,12276,13635xm8194,12293v-31,87,-125,87,-188,87c7943,12380,7943,12423,7912,12510v125,,219,-130,282,-217c8194,12293,8194,12293,8194,12293v,,,,,xm11459,10129v-63,-43,-94,,-157,43c11365,10259,11396,10172,11459,10129xm6970,17488v-32,86,-63,130,-63,173c6938,17661,6970,17704,7033,17704v62,-86,94,-173,188,-260c7095,17444,7033,17488,6970,17488xm188,3939v95,-86,189,-43,283,-86c628,3766,659,3593,722,3376v31,-86,,-173,31,-259c722,3030,722,2943,691,2857,596,2770,534,2727,439,2640v-31,-43,-62,-129,-94,-129c251,2511,188,2511,94,2511r,259c157,2727,251,2684,314,2814v125,-44,157,86,220,216c565,3160,596,3333,565,3463v,86,-94,173,-126,173c345,3679,220,3723,126,3679r,260c126,3939,157,3939,188,3939xm7912,19955v-157,43,-314,,-471,87c7409,20085,7346,20042,7284,20042v-189,,-408,,-597,43c6687,20128,6687,20172,6687,20215v32,43,63,86,63,86c6844,20301,6938,20345,7033,20345v125,,219,-44,345,-44c7441,20301,7472,20301,7535,20301v63,,94,-43,125,-43c7755,20215,7849,20128,7943,20042v,-87,,-87,-31,-87xm7943,21081v,43,-31,86,-63,173c7974,21210,8069,21210,8163,21210v-32,-86,-32,-86,-63,-173c8069,21081,8006,21081,7943,21081xm10455,10648v-32,44,-63,44,-95,44c10360,10692,10329,10735,10298,10735v,,,43,,43c10423,10692,10549,10605,10674,10519v-94,,-188,-44,-219,129xm10957,10302v-94,43,-188,87,-283,173c10800,10519,10831,10519,10926,10432v31,-43,62,-87,94,-43c11051,10389,11083,10389,11114,10389v-31,-130,-94,-130,-157,-87xm8320,16579v,43,31,43,31,130c8445,16622,8508,16579,8571,16492v-94,-43,-157,43,-251,87xm9199,18007v31,87,63,130,125,217c9356,18137,9387,18050,9419,17964v-95,-130,-95,-130,-220,43xm9356,20345v63,-44,63,-87,63,-173c9293,20215,9199,20258,9105,20345v62,43,157,43,251,xm8822,12770v,43,,86,31,129c8728,12856,8634,12856,8602,12986v32,,63,43,63,43c8665,13073,8696,13116,8728,13073v63,-87,188,,220,-174c8948,12899,8979,12899,9010,12899v32,,63,-43,63,-43c9042,12726,9136,12726,9199,12640v-189,,-251,216,-377,130xm18460,19739v,,,,,c18460,19739,18460,19739,18460,19739v,,,,,c18460,19739,18460,19739,18460,19739xm18398,19306v31,-43,62,-87,62,-130c18366,19089,18366,19263,18335,19306v31,,31,,63,xm18303,19955v-62,87,-125,217,-188,303c18021,20388,17927,20475,17864,20604v-31,44,-63,87,-31,130c17895,20648,17958,20604,18021,20518v31,-43,63,-43,63,-87c18147,20301,18241,20172,18303,20042v95,-87,126,-217,157,-347c18366,19782,18335,19869,18303,19955xm18523,19522v-63,44,-63,130,-63,217c18555,19695,18586,19609,18617,19479v-31,,-62,,-94,43xm14128,18873v,,31,43,63,87c14222,18916,14253,18830,14253,18786v189,44,283,-43,314,-259c14442,18613,14316,18700,14159,18786v-31,-43,-31,44,-31,87xm18241,21384v62,,94,,125,-87c18398,21210,18429,21167,18460,21081v,,-31,-44,-31,-130c18398,21167,18303,21254,18241,21384xm18241,21384v,,,,,c18241,21384,18241,21384,18241,21384v,,,,,c18241,21384,18241,21384,18241,21384xm17707,15626v-31,44,-94,44,-126,44c17550,15713,17519,15756,17613,15800v,-44,125,-44,94,-174xm18586,18916v63,,94,-43,94,-130c18523,18786,18523,18960,18492,19089v31,,63,,94,c18586,19046,18586,18916,18586,18916xm21600,v,43,-31,130,-31,173c21537,303,21506,433,21474,563v-31,130,-94,303,-157,433c21255,1212,21160,1428,21066,1645v-31,86,-63,130,-94,216c20941,1905,20878,1991,20878,2078v-94,43,-126,173,-188,259c20658,2381,20658,2424,20627,2467v-32,44,-32,130,-63,130c20470,2597,20438,2684,20407,2770v-94,130,-251,217,-314,390c20030,3290,19905,3376,19779,3376v-126,44,-220,174,-377,130c19371,3506,19340,3550,19277,3593v-157,43,-314,130,-440,-43c18806,3550,18774,3550,18712,3550v-32,-174,31,-347,62,-477c18806,2900,18806,2727,18774,2511v,-44,,-44,,-87c18774,2381,18774,2337,18743,2251v,-87,-126,-87,-126,-173c18617,1991,18586,1948,18555,1905v-63,-130,-189,-174,-283,-260c18147,1515,18021,1602,17927,1645v-94,43,-126,130,-126,260c17801,1991,17833,2078,17738,2121v32,87,95,130,63,260c17770,2467,17833,2597,17864,2727v63,173,157,346,220,519c18115,3376,18241,3420,18304,3506v31,44,62,87,94,173c18304,3766,18178,3853,18209,4026v,43,-94,43,-125,130c17990,4069,17958,4199,17958,4285v,87,-31,87,-63,87c17864,4372,17833,4459,17801,4502v,,-31,,-94,c17676,4545,17644,4588,17581,4632v-31,43,-94,,-125,86c17393,4675,17362,4675,17299,4718v-63,44,-126,130,-157,87c17048,4762,17016,4891,16922,4848v-63,-43,-157,,-220,c16640,4848,16514,4891,16483,4848v-157,-130,-346,-43,-471,-216c15980,4588,15949,4588,15917,4588v-31,-86,-31,-129,-62,-216c15949,4199,15949,4199,15855,4069v,,31,-43,31,-43c15855,3723,15855,3420,15698,3160v-32,-43,-63,-130,-63,-217c15572,2770,15509,2597,15384,2511v-63,-44,-94,-130,-157,-174c15101,2251,15007,2337,14913,2294v-32,,-94,43,-94,130c14819,2467,14850,2554,14756,2554v,,-32,43,-32,43c14787,2684,14787,2814,14787,2900v63,260,157,520,251,779c15164,3982,15321,4242,15509,4502v32,43,94,130,63,173c15541,4805,15572,4891,15603,5021v-31,,-62,-43,-94,-43c15541,5108,15509,5194,15447,5281v,,,43,,87c15447,5411,15415,5497,15384,5497v-94,,-126,130,-189,217c15164,5757,15133,5757,15101,5800v-31,44,,87,-31,130c15038,5974,14976,5974,14944,6017v-63,86,-125,130,-220,173c14630,6233,14536,6233,14505,6363v,,-32,43,-32,43c14316,6406,14222,6536,14096,6623v,,-31,,-62,c13940,6623,13877,6666,13783,6666v-63,,-157,43,-220,43c13437,6753,13312,6709,13217,6709v-282,,-533,-129,-784,-216c12338,6450,12276,6363,12181,6320r-31,-87l11962,6103v-32,-43,-63,-129,-95,-129c11805,5930,11836,5844,11773,5844v,-44,,-87,,-87c11836,5714,11836,5627,11899,5541v31,-44,63,-130,94,-217c12024,5238,12119,5108,12181,5021v63,-86,126,-216,189,-346c12401,4588,12401,4502,12495,4502v,,32,-43,32,-43c12558,4415,12495,4329,12558,4285v32,,94,-43,94,-86c12684,4156,12684,4069,12715,4069v94,-43,126,-216,188,-303c12998,3679,12998,3549,13123,3506v,,,-43,32,-43c13249,3246,13374,3117,13500,2987v,,31,-44,31,-44c13626,2684,13845,2597,13971,2381v188,-303,439,-476,659,-736c14756,1472,14944,1385,15101,1255v157,-173,377,-259,534,-476c15635,779,15666,736,15666,736v63,-43,126,-43,157,-87c15855,563,15917,563,15980,519v63,-43,94,-129,157,-129c16231,346,16326,260,16420,216v63,-43,157,-129,220,-173l16137,43v-31,44,-94,44,-125,87c15917,173,15823,216,15729,346v,44,-31,44,-63,44c15541,390,15447,476,15352,649v-31,87,-125,,-157,130c15070,779,14976,952,14881,1039v-94,86,-219,130,-251,303c14599,1342,14567,1342,14536,1299v,,-31,,-31,43c14473,1472,14379,1558,14285,1602v-126,86,-220,216,-314,346c13940,1991,13940,2078,13877,2078v-63,,,130,-94,86c13720,2121,13783,2294,13688,2251v-62,-43,-31,86,-62,130c13594,2424,13563,2424,13531,2467v-62,44,-157,44,-157,217c13312,2727,13280,2814,13217,2857v-125,86,-188,216,-282,346c12872,3290,12809,3376,12715,3463v-63,43,-94,130,-125,216c12590,3766,12527,3809,12464,3853v-63,43,-126,129,-157,173c12276,4069,12244,4156,12244,4242v-94,43,-188,130,-220,346c12024,4675,11993,4675,11930,4588v,217,-94,260,-188,347c11742,4978,11742,5065,11742,5151v-63,,-94,43,-157,43c11648,5368,11522,5411,11491,5497v,-43,,-129,-32,-173c11428,5324,11397,5324,11365,5324v-31,-86,-31,-173,-63,-259c11334,5065,11365,5108,11428,5108v-63,-130,-94,-217,-157,-303c11271,4805,11302,4718,11271,4718v-31,-86,-63,-216,-126,-303c11114,4372,11114,4242,11083,4112v,,-32,,-63,c11051,3896,11051,3723,10988,3506v-31,-130,-31,-260,-31,-389c11020,3117,10988,3030,10988,3030v-62,-43,-94,-87,-62,-216c10926,2814,10894,2770,10863,2727v31,,63,,94,c11020,2640,10863,2640,10926,2554v31,-43,,-130,,-217c10894,2337,10863,2294,10800,2294v63,-86,126,-130,157,-216c10926,2034,10894,1991,10831,1948v32,-130,157,-217,63,-346c10894,1602,10894,1558,10894,1515v63,-130,32,-260,32,-390c10957,996,10957,996,10863,909v31,-43,63,-87,63,-130c10926,736,10988,693,10926,649v,,,-86,31,-130c10988,433,11020,346,10988,260v,-44,,-87,,-130l10800,130v,130,,260,-63,346c10737,519,10737,519,10737,563v,130,32,216,-31,346c10674,996,10674,1082,10674,1169v,216,,476,-31,692c10706,1991,10612,2164,10674,2294v32,43,,87,,173c10674,2554,10674,2684,10674,2770v,87,32,173,,260c10674,3117,10706,3203,10706,3290v-32,43,-63,130,-126,173c10517,3549,10486,3636,10423,3766v-31,43,-63,130,-94,130c10235,3939,10235,4069,10172,4112v-94,130,-125,347,-282,476c9827,4632,9827,4762,9764,4848v-94,173,-188,390,-251,563c9419,5627,9356,5800,9262,6017v-32,86,-63,173,-95,260c9105,6536,9010,6796,8948,7056v,-87,-32,-130,-32,-217c8885,6839,8885,6883,8853,6883v-31,-87,-31,-174,-62,-303c8853,6623,8853,6623,8885,6666v,-86,-94,-130,-63,-260c8791,6406,8791,6363,8759,6363v32,-43,32,-86,63,-86c8759,6190,8759,6190,8791,6103v-32,,-32,,-63,-43c8728,6017,8728,6017,8728,5974v31,-87,31,-174,-32,-260c8602,5584,8634,5497,8665,5368v,,,-44,,-87c8634,5324,8634,5324,8602,5368v,-87,-31,-130,-31,-174c8602,5108,8602,5065,8540,5021v,,,-43,,-86c8602,4718,8540,4588,8477,4415v31,-43,31,-86,31,-130c8508,4242,8540,4156,8477,4156v,,,-87,-32,-130c8445,3982,8414,3982,8414,3939v,,31,-43,63,-43c8383,3853,8445,3766,8477,3679v-32,-43,-94,-86,-63,-130c8445,3463,8351,3376,8445,3333v,,,-130,,-130c8383,3117,8414,2987,8414,2857v-31,-217,31,-433,-31,-649c8383,2164,8383,2121,8383,2078v,-260,,-563,-32,-823c8351,1169,8351,1125,8351,1082v,-43,-31,-130,-31,-173c8351,866,8351,822,8320,779v,,,-43,,-43c8383,606,8288,433,8320,303v,-43,,-87,,-87c8320,216,8320,173,8320,173r-314,c8006,260,8006,346,7974,433v,,63,43,63,43c8006,606,8037,693,8037,822v,,,44,,44c8006,909,8131,952,8037,1039v-31,,32,130,32,216c8069,1342,8069,1385,8069,1472v,43,31,130,31,173c8100,1688,8100,1731,8100,1775v,43,,86,,86c8131,1905,8163,1948,8100,2034v-31,87,,260,,390c8100,2554,8100,2640,8131,2770v,87,32,173,63,260c8163,3073,8163,3073,8131,3117v,86,32,173,32,259c8163,3463,8131,3506,8131,3593v,43,32,86,63,86c8194,3679,8163,3723,8163,3766v125,130,31,260,31,433c8226,4242,8257,4242,8288,4285v-31,44,-62,87,-94,130c8257,4502,8383,4588,8226,4762v62,86,94,173,62,303c8257,5151,8288,5281,8320,5368v31,86,63,129,31,216c8351,5584,8351,5627,8351,5627v32,87,32,173,63,260c8414,5974,8414,6060,8414,6103v,44,,130,,174c8414,6320,8414,6363,8414,6406v63,44,63,130,31,217c8414,6709,8508,6666,8508,6753v-31,,-94,43,-157,86c8320,6709,8257,6580,8131,6536v-62,-43,-94,-86,-125,-130c7943,6277,7849,6190,7723,6147v-31,,-31,,-31,-44c7629,5930,7503,5887,7409,5757v-63,-130,-188,-216,-251,-303c7033,5324,6907,5151,6813,5021,6656,4805,6467,4632,6310,4415v,,-31,-43,-31,-43c6216,4156,6059,3982,5934,3809v-32,-86,-94,-130,-126,-216c5777,3463,5683,3376,5620,3246v-32,-86,-94,-129,-126,-216c5463,2943,5463,2900,5431,2814v-94,-174,-125,-347,-219,-520c5180,2208,5117,2121,5149,2034v-32,,-63,,-94,c5086,1991,5117,1948,5117,1905v,-44,,-87,-31,-130c5055,1731,5023,1688,5023,1645v-31,-43,-94,-87,-31,-173c4992,1472,4992,1428,4960,1385v-31,-43,-62,-86,-31,-173c4929,1212,4929,1169,4929,1125v,-86,-31,-173,-31,-259c4898,779,4866,693,4835,563,4803,433,4772,260,4772,130r-157,c4615,130,4584,130,4584,173v31,43,62,130,62,173c4584,476,4646,606,4678,693v,86,31,173,31,303c4709,1125,4772,1212,4772,1342v,,,43,,43c4772,1385,4803,1428,4803,1428v63,,63,44,32,87c4803,1558,4803,1558,4835,1602v31,86,31,173,63,216c4898,1861,4929,1948,4929,1948v-31,86,94,43,31,130c4929,2078,4866,2121,4835,2121v-32,-43,-63,-130,-94,-130c4678,1991,4646,2034,4615,2034v-94,-43,-157,-43,-220,-86c4395,1905,4395,1818,4364,1775,4207,1428,4081,1082,3924,736v,-43,-31,-43,-62,-87c3862,649,3830,693,3830,693,3767,519,3705,390,3610,303v-31,-43,-31,-87,-62,-130c3516,216,3485,216,3453,260v,-44,,-87,32,-130c3453,130,3453,87,3422,87r-502,c2951,87,2951,87,2983,87v31,346,-95,562,-189,822c2731,1082,2606,1125,2480,1212v-31,43,-125,,-157,c2292,1212,2292,1169,2260,1169v-31,,-31,-44,-62,-87c2198,1125,2198,1169,2198,1255v,,-32,,-32,c2103,1125,2072,1039,2009,909v-31,-87,-31,-173,-31,-260c1884,563,1978,519,2009,433v32,-43,63,-130,63,-217c2072,173,2103,87,2135,87v31,,31,-44,63,-44l1915,43v-31,44,-63,87,-94,173c1758,433,1790,606,1790,779v,87,62,173,31,303c1821,1082,1821,1125,1852,1125v,44,32,44,63,44c2009,1472,2198,1472,2386,1515v63,43,157,,251,-43c2700,1428,2763,1428,2826,1299v,-44,31,-44,31,-87c2888,1125,2951,1169,2983,1082v,-86,62,-130,94,-173c3108,822,3108,736,3140,649v31,-130,62,-259,94,-389c3265,260,3296,260,3328,303v188,130,345,303,471,519c3862,952,3956,1039,4019,1125v31,44,62,87,62,130c4144,1385,4176,1515,4238,1645v63,86,32,216,63,346c4333,2034,4270,2164,4207,2164v-94,44,-157,87,-157,217c3924,2511,3956,2727,3862,2857v-32,43,-32,130,-32,173c3830,3117,3862,3203,3830,3290v-31,86,32,130,63,173c3924,3679,4050,3766,4207,3766v63,,94,-43,157,-130c4427,3549,4458,3463,4490,3376v,-43,31,-43,62,-86c4584,3246,4584,3246,4584,3203v,-260,62,-476,31,-736c4615,2424,4615,2381,4615,2337v,-173,126,-303,251,-259c4960,2121,5023,2121,5117,2121v32,,63,43,95,87c5243,2381,5369,2511,5431,2684v32,130,95,216,157,346c5714,3333,5902,3549,6028,3852v157,87,188,347,345,433c6436,4415,6499,4502,6593,4632v188,303,440,519,659,779c7346,5541,7441,5671,7566,5800v32,44,63,87,63,130c7660,6190,7755,6450,7723,6709v,130,32,260,32,390c7755,7186,7786,7315,7755,7402v,130,-63,260,,390c7755,7792,7755,7835,7755,7835v-32,86,-63,130,,216c7786,8095,7723,8181,7786,8224v,,,44,,87c7723,8268,7660,8268,7598,8181v-95,-130,-220,-130,-346,-216c7158,7878,7033,7792,6907,7705v-126,-87,-220,-173,-345,-216c6467,7445,6342,7402,6248,7359v-63,-44,-126,-87,-189,-130c5996,7186,5902,7099,5840,7056v-63,-44,-126,-44,-189,-87c5620,6969,5588,6926,5557,6926v-63,,-31,-130,-126,-130c5400,6796,5337,6709,5306,6709v-63,-43,-94,-43,-157,-86c5117,6580,5055,6580,5023,6536v-63,-43,-94,-43,-157,-86c4866,6406,4866,6406,4866,6363v-94,87,-157,-130,-251,-86c4552,6147,4427,6103,4333,6017,4081,5757,3830,5541,3579,5281,3422,5151,3296,4978,3140,4848v-32,-43,-63,-130,-126,-173c2857,4545,2763,4329,2606,4156,2480,3982,2355,3766,2229,3549v-63,-86,-126,-216,-188,-303c1978,3160,1915,3030,1852,2900v-31,-86,-94,-130,-125,-216c1664,2511,1570,2424,1507,2294v-31,-86,-63,-173,-126,-216c1381,2078,1413,2034,1413,1991v,-43,-32,-86,-63,-130c1319,1818,1256,1775,1287,1688v,-43,-63,-86,-94,-130c1193,1515,1193,1472,1193,1428v,,-31,-43,-31,-43c1130,1342,1130,1342,1130,1255v,-43,,-43,,-86c1099,1082,1036,1039,1036,909v,,,,,c1005,909,1005,866,973,866v,,32,-44,32,-44c1005,779,973,736,973,736,942,693,942,606,910,563,848,433,816,303,816,173v,-43,,-43,,-86l628,87v,43,,86,,129c628,303,659,390,722,433v-63,86,-31,173,,260c753,736,753,779,753,822v32,87,63,174,,260c785,1082,816,1082,848,1125v,217,94,390,188,520c1067,1688,942,1688,1005,1775v31,43,62,86,62,130c1067,1948,1099,1991,1099,2034v,44,31,130,63,130c1193,2164,1193,2251,1224,2251v,130,,216,95,260c1319,2640,1413,2684,1444,2770v,,,44,,44c1413,2814,1413,2814,1381,2814v,43,,43,32,43c1538,2900,1570,3073,1633,3203v62,130,94,303,219,390c1884,3593,1915,3679,1915,3723v31,86,94,130,126,216c2135,4112,2229,4285,2355,4415v31,44,62,87,94,173c2449,4588,2449,4632,2480,4632v126,43,189,173,251,303c2763,4978,2794,5108,2888,5065v32,,63,43,63,86c2951,5194,2983,5194,2983,5238v31,43,157,,125,173c3171,5454,3234,5497,3265,5541v157,216,345,346,502,519c3767,6060,3799,6103,3799,6147v,43,31,86,63,43c3924,6147,3987,6190,3987,6233v32,87,94,87,126,130c4176,6406,4270,6450,4301,6536v,44,63,87,94,87c4458,6623,4521,6666,4584,6753v31,43,125,43,157,130c4835,6839,4866,7012,4929,7012v63,,126,44,188,87c5243,7186,5369,7229,5463,7359v125,130,220,216,377,216c5902,7575,5965,7705,6028,7705v63,,157,87,220,130c6248,7835,6248,7878,6248,7921v62,44,157,87,251,87c6593,8051,6656,8138,6750,8138v63,,126,86,126,130c6907,8354,6970,8311,6970,8311v,87,31,87,94,87c7095,8398,7095,8398,7127,8441v63,173,188,173,251,260c7378,8701,7378,8744,7409,8787v-94,,-188,43,-314,43c7001,8830,6907,8874,6813,8917v-189,87,-377,130,-597,216c6185,9133,6153,9177,6122,9177v-63,43,-94,43,-157,86c5808,9350,5683,9436,5526,9523v-32,,-63,,-95,43c5337,9610,5243,9610,5180,9696v-31,43,-63,43,-94,43c4929,9783,4803,9869,4678,9956v-63,43,-157,,-188,130c4427,10042,4364,10086,4301,10086v-94,43,-220,,-314,86c3956,10172,3924,10172,3893,10172v-63,,-126,-43,-188,c3642,10216,3610,10129,3548,10172v-63,44,-157,-86,-251,-43c3297,10129,3234,10086,3234,10042v-32,-43,-126,-86,-189,-86c3014,9956,2951,9956,2951,9913v-31,-44,-63,-130,-157,-87c2794,9826,2794,9783,2763,9783v-32,-87,-94,-130,-157,-173c2543,9566,2543,9480,2512,9393v-32,-43,-63,-86,-95,-43c2355,9480,2386,9307,2355,9307v62,-174,-32,-174,-126,-217c2198,9090,2198,9090,2166,9047v,-87,32,-173,32,-260c2386,8701,2574,8657,2763,8571v,,31,,31,-44c2920,8354,3045,8224,3140,8051v31,-43,31,-86,31,-130c3171,7878,3171,7835,3171,7792v,-87,31,-130,31,-217c3202,7489,3171,7445,3171,7359v-63,-44,-126,-130,-157,-173c3014,7142,3014,7099,3045,7012v-31,,-94,44,-125,44c2888,6969,2857,6883,2731,6926v-62,,-94,-87,-188,-87c2355,6883,2166,6969,2041,7142v-32,44,-63,44,-94,87c1915,7272,1915,7272,1884,7315v,87,-32,130,-94,217c1727,7618,1695,7748,1727,7878v,,,43,,43c1695,7921,1695,7921,1664,7965v,86,31,173,31,303c1601,8224,1538,8181,1476,8138v-95,-87,-189,-173,-314,-43c1162,8008,1193,7965,1193,7921v-63,,-94,,-157,c1067,7878,1067,7835,1099,7748v-63,,-126,,-157,c942,7705,942,7662,942,7618v-63,,-157,44,-157,-129c785,7489,722,7489,691,7489v,-44,,-87,,-174c659,7272,597,7229,597,7186,565,7056,502,7142,440,7056v-63,-87,31,-173,-32,-217c377,6796,345,6709,283,6709v,-43,,-43,,-86c283,6623,314,6623,314,6623v,-130,-63,-130,-157,-87c188,6450,220,6406,188,6320,126,6277,157,6147,63,6103v-32,,-32,-43,-63,-86l,6536v31,44,63,130,94,173c188,6926,251,7186,408,7315v32,,32,87,32,87c502,7532,565,7705,691,7792v62,43,125,129,188,216c910,8095,973,8181,1067,8138v,,63,43,63,86c1130,8224,1130,8311,1162,8311v125,87,251,260,408,260c1695,8571,1790,8701,1821,8830v63,174,157,260,188,390c2072,9350,2166,9480,2260,9610v32,43,95,129,126,173c2417,9826,2449,9696,2449,9783v,86,63,130,94,173c2637,9999,2700,10086,2826,10129v125,43,251,130,376,173c3202,10302,3234,10302,3234,10302v63,43,157,87,220,130c3485,10389,3516,10345,3516,10345v63,87,157,,220,c3767,10345,3799,10389,3862,10389v31,,94,-87,125,-87c4081,10345,4176,10259,4270,10259v31,,94,-87,125,-87c4521,10216,4584,10129,4647,10086v62,-44,125,-44,156,-87c4929,9956,5055,9826,5212,9783v94,-44,188,-130,282,-130c5526,9653,5557,9610,5588,9566v32,-86,95,-86,126,-86c5808,9436,5871,9393,5965,9350v32,,63,,94,-43c6091,9307,6122,9220,6154,9220v156,,282,-173,439,-173c6656,9047,6719,8960,6781,8960v220,-43,471,-216,691,-130c7472,8830,7504,8830,7504,8830v62,-86,62,,125,c7660,8830,7723,8830,7755,8874v94,130,188,216,282,346c8069,9263,8131,9307,8163,9307v94,43,125,86,94,216c8445,9480,8540,9653,8602,9783v-31,130,-94,216,-157,303c8383,10259,8288,10432,8257,10692v-31,130,-94,259,,389c8257,11081,8257,11125,8226,11168v-32,,-32,-43,-63,-43c8100,11211,8069,11298,7974,11341v-62,43,-125,87,-157,173c7817,11558,7786,11558,7755,11558v-32,43,-95,86,-126,129c7503,11947,7284,12077,7190,12337v,,-32,,-32,43c7064,12553,6938,12683,6844,12899v-63,130,-157,260,-220,433c6593,13462,6530,13549,6467,13635v-31,87,,260,-125,260c6342,13895,6342,13895,6342,13895v63,130,-32,130,-63,216c6248,14241,6153,14328,6185,14458v,43,-32,86,-32,130c6153,14631,6122,14674,6122,14674v63,87,,130,-31,217c6059,15020,6028,15107,6028,15237v31,216,-31,433,31,649c6059,15929,6059,15973,6028,16016v-31,87,,173,,216c6059,16232,6091,16232,6091,16232v,,,44,,44c5997,16319,6028,16449,5997,16535v-95,-43,-32,130,-63,174c5840,16752,5934,16838,5934,16882v-32,86,-94,130,-94,173c5871,17141,5840,17185,5808,17228v-31,130,-94,260,-31,433c5777,17661,5777,17704,5808,17704v-31,43,-63,43,-63,87c5745,18007,5777,18180,5683,18397v31,,31,,94,43c5683,18483,5714,18527,5683,18613v,87,-32,130,-63,217c5651,18830,5683,18830,5714,18830v,86,-31,130,-31,173c5683,19046,5683,19089,5683,19133v,43,-63,43,-63,43c5620,19263,5745,19176,5714,19306v,43,-31,130,-63,130c5683,19479,5683,19479,5714,19522v-31,87,-31,173,-63,217c5683,19739,5714,19739,5714,19782v31,87,31,216,31,346c5777,20258,5777,20388,5745,20475v32,86,32,129,63,173c5840,20691,5840,20734,5808,20778v32,,94,,94,86c5902,20864,5902,20864,5902,20907v-31,,-62,,-94,c5871,21037,5934,21210,5965,21340r220,c6153,21254,6153,21124,6091,21037v-32,-130,-32,-259,-63,-389c5997,20518,5965,20388,5965,20258v,-173,-63,-346,-63,-519c5902,19652,5902,19522,5871,19392v,-129,,-259,,-346c5871,18916,5902,18786,5871,18613v,-130,,-259,31,-346c5902,18224,5934,18180,5934,18137v,-216,63,-433,94,-649c6028,17444,6059,17401,6091,17358v31,-303,94,-563,219,-823c6373,16535,6436,16579,6499,16579v125,,282,-44,408,c7064,16622,7190,16535,7347,16449v94,-43,188,-173,313,-173c7723,16276,7755,16189,7755,16103v-95,,-126,43,-189,43c7503,16189,7409,16232,7347,16276v-189,86,-346,86,-534,130c6719,16406,6624,16406,6530,16406v-31,,-94,,-125,c6373,16406,6342,16449,6342,16492v-32,-173,-63,-346,-94,-519c6216,15843,6185,15670,6216,15583v32,-130,32,-303,63,-433c6279,15107,6279,15064,6310,15020v32,-86,63,-173,95,-259c6436,14588,6467,14458,6530,14328v94,-217,157,-476,283,-693c6844,13635,6844,13592,6844,13549v,-173,94,-260,157,-347c7033,13159,7064,13073,7095,13029v63,-130,126,-216,189,-303c7347,12640,7409,12553,7503,12596v63,44,126,-43,157,-216c7598,12380,7566,12423,7503,12423v,-43,,-43,,-86c7503,12337,7535,12293,7535,12293v63,-86,188,-173,220,-259c7786,11947,7849,11904,7880,11861v63,-44,63,-44,94,-130c7974,11731,8037,11731,8069,11731v,-87,62,-173,125,-217c8226,11514,8257,11471,8288,11428v32,-44,95,-87,126,-87c8477,11255,8383,11255,8383,11168v94,-87,219,-43,282,-217c8665,10951,8697,10951,8728,10951v31,,63,-43,94,-86c8853,10822,8885,10822,8916,10778v32,-43,94,-43,126,-86c9073,10648,9136,10605,9167,10562v157,-87,314,-130,440,-260c9638,10259,9670,10216,9701,10216v94,43,126,-44,189,-44c9984,10129,10078,10129,10172,10042v94,-86,188,-43,283,-86c10486,9956,10486,9913,10517,9913v95,-44,189,-87,283,-130c10894,9739,10988,9739,11083,9696v,-43,,-86,,-130c11145,9566,11240,9610,11271,9566v63,-43,125,-86,188,-43c11459,9523,11491,9523,11491,9523v62,-87,125,-43,188,c11710,9480,11773,9436,11805,9436v62,44,94,87,157,130c11993,9480,12024,9350,12119,9436v94,87,125,,219,c12338,9480,12338,9523,12370,9610v31,-44,63,-87,94,-130c12495,9523,12558,9523,12590,9566v125,87,251,87,376,130c13060,9696,13123,9739,13186,9783v-63,173,-157,303,-251,433c12841,10345,12715,10475,12558,10562v32,,63,43,94,43c12527,10735,12433,10778,12338,10952v95,-130,220,-44,283,-217c12621,10735,12652,10692,12684,10692v31,-44,63,-44,94,-87c12841,10519,12903,10432,12966,10345v63,-86,157,-173,189,-259c13186,10042,13217,9999,13249,9956v94,-87,94,-87,63,-260c13343,9783,13437,9783,13406,9913v63,-44,125,43,188,c13657,9956,13688,10042,13783,9999v,43,-32,87,-32,87c13783,10086,13845,10129,13877,10129v31,,94,43,125,43c14034,10216,14065,10302,14096,10302v95,43,189,130,252,173c14442,10519,14473,10648,14599,10648v31,87,94,87,125,130c14787,10778,14756,10908,14819,10952v94,,125,86,157,129c14944,11211,14913,11341,14850,11428v-31,43,-31,130,-63,173c14756,11644,14756,11731,14693,11731v,,-31,43,-31,43c14724,11817,14662,11817,14662,11861v-32,43,-32,43,-63,86c14630,11990,14662,12034,14693,12077v94,-130,157,-260,220,-346c14913,11687,14944,11687,14944,11687v94,-86,189,-216,251,-389c15195,11255,15227,11211,15227,11168v,,63,,63,c15321,11298,15384,11255,15446,11255v126,,252,43,377,173c15823,11428,15855,11471,15855,11428v94,-44,157,43,219,130c16137,11601,16231,11601,16263,11731v94,,157,86,188,130c16514,11947,16577,11947,16671,11990v31,,31,44,63,87c16734,12120,16765,12164,16765,12164v126,43,188,216,314,303c17267,12640,17393,12856,17550,13073v63,86,94,173,157,259c17770,13462,17864,13635,17927,13765v63,130,125,260,188,433c18178,14371,18241,14501,18304,14674v-32,130,125,130,62,260c18460,15020,18429,15194,18492,15323v63,130,94,303,,477c18429,15886,18429,16016,18398,16103v,,-32,,-63,43c18304,16232,18272,16276,18209,16362v-62,130,-157,260,-219,390c17927,16925,17801,17012,17707,17141v-31,44,-94,174,-126,174c17487,17358,17456,17444,17393,17531v-31,43,-31,43,-63,87c17236,17704,17142,17791,17079,17877v,,-31,44,-31,44c17079,18051,17016,18051,16954,18094v-63,43,-126,86,-126,216c16922,18310,16985,18354,17048,18224v62,-87,157,-173,219,-260c17299,17921,17362,17791,17393,17791v63,-44,94,-87,126,-173c17519,17618,17519,17618,17519,17618v62,-87,125,-174,219,-260c17801,17315,17833,17185,17927,17141v31,,63,-43,63,-86c18021,16925,18052,16838,18147,16795v,,31,-43,31,-43c18178,16709,18209,16622,18241,16622v31,-43,63,-87,94,-130c18398,16362,18492,16232,18492,16059v,,,,31,-43c18555,16016,18586,16059,18617,16059v32,173,32,303,126,476c18712,16622,18712,16709,18774,16795v32,43,32,130,32,173c18806,17012,18774,17055,18806,17098v63,130,-32,303,31,433c18774,17661,18837,17791,18837,17964v,87,32,173,,260c18806,18310,18837,18397,18806,18483v-63,174,,390,-63,606c18743,19133,18743,19133,18743,19176v,43,,87,,173c18743,19479,18680,19609,18680,19739v,216,-31,389,-94,562c18586,20345,18555,20388,18555,20388v31,130,-32,173,-32,303c18429,20734,18492,20907,18429,20951v-63,86,-63,173,-94,259c18304,21254,18335,21340,18304,21427v,86,-63,130,-95,173l18398,21600v,-43,,-87,31,-87c18429,21513,18429,21384,18429,21384v94,,63,-130,94,-217c18555,21037,18555,20951,18586,20821v31,-87,94,-173,63,-303c18649,20475,18680,20388,18680,20345v32,-87,32,-130,32,-217c18743,19998,18743,19825,18774,19739v32,-130,63,-217,63,-347c18837,19306,18869,19263,18869,19176v,-43,31,-43,31,-87c18900,18743,18963,18397,18963,18050v,-129,-63,-303,,-432c18900,17531,18931,17401,18931,17315v,-44,,-44,,-87c18869,17098,18900,16925,18869,16752v-32,-346,-95,-649,-283,-909c18555,15800,18555,15756,18555,15670v,-130,,-260,-63,-347c18461,15237,18429,15194,18429,15107v,-43,,-87,-31,-130c18335,14761,18209,14588,18241,14414v-63,-86,-94,-173,-126,-259c18084,14068,18084,13938,17990,13852v-32,-44,-63,-87,-95,-130c17864,13679,17895,13592,17864,13549v-31,-87,-63,-173,-94,-217c17738,13289,17707,13289,17676,13246v-63,-130,-126,-217,-189,-303c17424,12856,17330,12813,17267,12683v-94,-173,-156,-216,-282,-303c16985,12380,16954,12337,16954,12337v,-130,-126,-130,-157,-260c16797,12077,16765,12077,16734,12077v-32,,-32,,-63,-43c16702,11904,16640,11947,16608,11904v,,-31,,-31,c16577,11817,16545,11817,16514,11774v-63,-43,-157,-130,-220,-173c16137,11471,16012,11341,15855,11255v-63,-44,-126,-44,-189,-87c15604,11125,15541,11125,15478,11081v-63,-43,-157,-43,-220,-86c15164,10952,15070,10952,14976,10908v-95,-43,-157,-173,-252,-173c14724,10735,14693,10735,14693,10692v-31,-130,-94,-130,-157,-173c14410,10432,14316,10259,14159,10259v-31,,-94,-87,-125,-130c13940,9999,13814,9956,13688,9869v-157,-86,-314,-259,-502,-259c13155,9480,13060,9566,12998,9523v-157,-130,-346,-173,-534,-216c12370,9263,12244,9350,12150,9220v-63,87,-94,87,-188,87c11930,9307,11867,9263,11836,9307v-94,43,-157,43,-251,43c11553,9350,11491,9350,11459,9350v-157,86,-282,43,-439,86c11020,9393,11020,9307,10988,9307v-62,-44,-125,-87,-188,-130c10706,9133,10643,9133,10549,9090v-94,,-189,-43,-283,-43c10266,8874,10266,8701,10298,8484v,-130,31,-216,125,-303c10423,8181,10423,8138,10423,8138v,-43,-31,-87,-31,-130c10486,7835,10549,7662,10580,7489v63,-260,220,-477,283,-780c10863,6666,10894,6623,10926,6623v,,31,-43,31,-43c10957,6450,11020,6406,11051,6363v32,-86,63,-216,94,-303c11177,5974,11240,5974,11271,6017v94,173,188,346,377,433c11648,6450,11648,6450,11648,6450v125,173,314,173,439,303c12150,6753,12213,6796,12276,6839v31,44,125,44,188,44c12464,6883,12495,6839,12495,6839v157,130,346,130,503,87c13029,6926,13060,6883,13060,6883v126,,283,,409,-44c13688,6796,13783,6796,13908,6666v32,-43,63,-43,94,-43c14159,6536,14316,6406,14442,6320v63,-43,125,-130,188,-173c14850,6017,14944,5714,15101,5497v63,-129,126,-303,157,-432c15290,4978,15321,4891,15384,4848v157,173,345,173,502,303c16074,5108,16294,5238,16483,5108v,43,,43,,86c16545,5194,16608,5194,16640,5151v62,-43,157,-86,219,-43c16859,5108,17236,4891,17267,4891v220,-173,377,-389,566,-606c17895,4199,17958,4112,17990,3982v,-86,62,-129,125,-129c18178,3853,18241,3809,18304,3896v62,43,156,43,219,43c18680,3896,18837,3896,18994,3809v189,-86,346,-216,503,-346c19591,3376,19685,3246,19779,3117v126,-174,283,-390,408,-563c20281,2424,20344,2294,20438,2208v95,-130,95,-303,220,-390c20658,1818,20658,1775,20658,1775v,-130,94,-260,126,-347c20847,1299,20909,1169,20941,996v63,-217,125,-433,188,-650c21160,260,21192,130,21223,43r377,l21600,xm4395,2640v-62,87,32,217,-62,260c4333,2900,4333,2943,4333,2987v31,130,-32,216,-63,259c4207,3333,4144,3420,4019,3376v-126,-476,94,-779,282,-1168c4333,2251,4364,2294,4427,2337v-94,130,31,260,-32,303xm2009,8181v-31,-216,-63,-433,63,-606c2103,7532,2135,7402,2166,7359v63,-87,189,-130,314,-217c2574,7099,2669,7142,2731,7142v63,,95,44,126,87c2920,7315,3014,7359,3045,7532v-31,86,63,173,,216c2983,7835,3077,7878,3014,7965v-31,43,-31,130,-94,173c2888,8138,2888,8181,2857,8181v-126,217,-314,217,-471,303c2292,8527,2229,8484,2135,8484v-63,-43,-126,-173,-126,-303xm8696,9263v-31,,-62,,-62,c8665,9133,8571,9177,8540,9090v,-86,-63,-130,-126,-173c8383,8917,8383,8874,8351,8874v-63,-87,-94,-217,-220,-130c8131,8744,8100,8744,8100,8701v-63,-174,-188,-174,-283,-303c7880,8268,7786,8181,7786,8008v,-260,-31,-476,-31,-736c7755,7142,7755,6969,7755,6839v-32,-173,31,-346,-32,-519c7692,6277,7723,6190,7723,6147v,-44,-31,-87,-31,-130c7692,6017,7723,6017,7723,5974v63,86,157,129,220,216c7974,6233,8069,6233,8069,6363v,,31,43,31,43c8226,6450,8320,6666,8414,6753v157,130,188,303,282,476c8759,7272,8791,7402,8759,7489v,129,63,129,94,173c8853,7705,8822,7748,8822,7835v31,43,63,43,63,86c8885,8051,8979,8138,8916,8268v,43,32,86,63,130c9042,8441,9073,8441,9042,8571v,43,31,86,31,130c9136,8874,9105,9090,9230,9220v,,-31,87,,130c9262,9393,9262,9436,9293,9480v-94,86,-188,216,-314,303c8979,9696,8948,9610,8916,9523v-31,43,-63,87,-94,130c8822,9566,8853,9523,8853,9436v-31,,-62,,-94,c8759,9393,8728,9350,8728,9307v,-44,,-44,-32,-44xm10769,9350v62,-87,125,43,188,c11020,9480,11145,9436,11240,9436v,,,44,,44c11208,9480,11177,9523,11145,9523v-188,87,-408,173,-565,260c10517,9826,10423,9913,10360,9869v-31,173,-157,87,-219,130c10109,10042,10046,9999,10015,9999v-157,87,-282,130,-439,217c9513,10389,9356,10302,9324,10475v-125,,-188,173,-314,217c8916,10735,9042,10865,8948,10865v-32,-43,-63,-87,-95,-130c8885,10865,8885,10865,8791,10908v-95,-173,31,-303,62,-476c8885,10302,8979,10172,9010,10042v32,-86,63,-173,157,-173c9199,9869,9230,9826,9230,9783v94,-260,251,-347,440,-390c9764,9350,9858,9350,9952,9263v63,-43,126,-43,189,-43c10203,9220,10298,9263,10360,9177v,,32,,32,c10486,9436,10643,9307,10769,9350xm11302,5974v,,,43,,43c11240,6103,11271,6320,11114,6320v,,,,,c11083,6406,11114,6536,11020,6580v-63,43,-32,216,-94,259c10926,6839,10957,6926,10957,6969v-31,,-63,,-94,c10863,6969,10863,6969,10863,7012v,44,31,130,-32,174c10737,7359,10674,7532,10643,7705v,,,43,,43c10549,7921,10549,8138,10486,8311v-31,43,,130,-31,173c10423,8657,10360,8874,10329,9047v-31,,-63,-43,-94,-43c10203,9004,10141,9004,10109,9090v-31,,-63,-86,-125,c9890,9177,9733,9133,9638,9263v-31,44,-62,,-94,-86c9513,8960,9481,8744,9450,8527v,-43,-31,-86,-63,-129c9387,8354,9419,8311,9419,8311v,-87,-95,,-63,-130c9356,8138,9293,8095,9293,8051v31,-130,-94,-173,-63,-259c9230,7705,9199,7618,9199,7575v,-43,,-43,,-86c9262,7272,9293,7012,9356,6796v31,-130,94,-260,125,-390c9513,6233,9576,6147,9638,6017v63,-87,95,-173,126,-303c9795,5584,9858,5497,9921,5368v31,-44,63,-87,63,-130c9984,5194,10015,5108,10046,5065v95,-44,63,-130,95,-217c10172,4805,10172,4718,10235,4718v94,,31,-130,63,-173c10392,4502,10392,4502,10423,4372v32,-43,94,-87,126,-173c10612,4026,10737,3982,10769,3766v,-43,62,-43,62,-87c10863,3636,10894,3549,10926,3506v31,43,62,87,62,87c10957,3679,11020,3766,11020,3852v,87,31,130,31,217c11083,4199,11083,4329,11114,4502v,43,31,86,31,130c11177,4675,11208,4718,11177,4805v,,,43,,86c11208,4978,11302,4978,11240,5108v31,86,62,173,94,260c11365,5454,11397,5497,11428,5584v,43,31,87,31,173l11302,5974xm15760,4199v-31,43,-62,86,-125,86c15635,4285,15603,4285,15603,4285v-125,-43,-125,-259,-219,-346c15352,3809,15290,3679,15227,3549v-126,-216,-189,-476,-251,-779c14944,2684,14976,2554,15070,2467v94,44,220,44,282,173c15415,2770,15509,2814,15541,2987v62,173,125,346,157,519c15698,3593,15698,3679,15729,3723v31,86,31,130,,173c15729,3896,15760,3939,15760,3939v,173,32,217,,260xm18617,2900v,,-31,,-31,-43c18555,2987,18649,3160,18523,3290v-157,-44,-282,-173,-345,-390c18115,2727,18052,2597,17958,2424v,,32,-43,32,-43c17958,2251,17927,2121,17895,1948v157,-217,283,-217,471,c18460,2078,18492,2208,18586,2337v,,-31,87,-31,87c18586,2511,18617,2554,18649,2640v31,87,,174,-32,260xm17142,18267v-63,43,-126,87,-189,130c17079,18440,17110,18397,17142,18267xm17142,18267v,,,,,c17142,18267,17142,18267,17142,18267v,,,,,c17142,18267,17142,18267,17142,18267xm18241,21470v,-43,,-43,-32,-86c18178,21427,18178,21427,18146,21470r95,xm15572,14717v-157,,-282,130,-408,260c15101,15064,15007,15064,14944,15064v-31,43,-31,86,-63,173c14913,15237,14944,15237,14976,15237v188,-87,376,-217,565,-346c15572,14804,15572,14761,15572,14717xm15572,14717v,,,,,c15572,14717,15572,14717,15572,14717v,,,,,c15572,14717,15572,14717,15572,14717xm15792,14588v-63,-44,-94,-44,-126,-87c15635,14544,15635,14588,15603,14588v,43,,43,,86c15666,14717,15698,14631,15792,14588xm14724,12380v,,32,,32,43c14787,12337,14819,12250,14850,12164v-126,,-94,129,-126,216xm14379,17271v-31,87,-31,173,,260c14442,17488,14505,17488,14536,17444v31,-43,63,-129,94,-216c14599,17185,14567,17185,14567,17141v-62,87,-157,,-188,130xm16263,18960v-126,86,-220,173,-377,259c15855,19219,15855,19263,15823,19306v-63,43,-157,86,-220,173c15572,19522,15478,19522,15415,19522v-63,,-63,44,-63,130c15415,19652,15446,19652,15478,19652v94,-43,188,-43,282,-130c15855,19436,15980,19392,16074,19349v189,-130,346,-303,503,-476c16640,18830,16671,18743,16671,18613v-32,,-94,44,-94,44c16514,18786,16388,18873,16263,18960xm17770,19003v,,,,,c17770,19003,17770,19003,17770,19003v,,,,,c17770,19003,17770,19003,17770,19003xm16891,19782v-63,43,-94,130,-126,216c16985,19955,16985,19955,17079,19782v31,43,31,43,63,87c17142,19825,17142,19782,17142,19739v94,-44,157,-87,251,-130c17393,19609,17424,19566,17424,19566v,-130,95,-130,157,-130c17581,19436,17613,19436,17613,19436v31,-44,63,-87,94,-130c17707,19263,17801,19263,17738,19219v,,32,-86,32,-130c17707,19133,17644,19133,17613,19176v-220,216,-471,433,-722,606xm16859,13938v63,-43,94,-173,157,-303c17048,13549,17110,13419,17205,13376v-32,-130,94,-217,94,-390c17173,13073,17142,13202,17110,13332v-31,87,-31,130,-94,217c16985,13592,16953,13679,16922,13722v-94,86,-188,216,-220,389c16734,14111,16765,13982,16859,13938xm16577,12293v-94,217,-94,217,-126,563c16577,12770,16545,12596,16608,12467v32,43,63,86,63,129c16734,12423,16734,12337,16702,12293v-62,,-94,,-125,xm18052,18743v-125,43,-251,87,-282,260c17927,19046,17958,18873,18052,18743xe" fillcolor="#d0af89 [3205]" stroked="f" strokeweight="1pt">
                      <v:stroke miterlimit="4" joinstyle="miter"/>
                      <v:path arrowok="t" o:extrusionok="f" o:connecttype="custom" o:connectlocs="436880,316866;436880,316866;436880,316866;436880,316866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gridSpan w:val="6"/>
            <w:shd w:val="clear" w:color="auto" w:fill="26385B" w:themeFill="accent1"/>
            <w:vAlign w:val="center"/>
          </w:tcPr>
          <w:p w14:paraId="28084737" w14:textId="4380E287" w:rsidR="001A0C7B" w:rsidRDefault="00700697" w:rsidP="00EC2490">
            <w:pPr>
              <w:pStyle w:val="Heading1"/>
            </w:pPr>
            <w:sdt>
              <w:sdtPr>
                <w:id w:val="-1503038737"/>
                <w:placeholder>
                  <w:docPart w:val="DB17EA53E87B47E0A14DE7CCE0D02877"/>
                </w:placeholder>
                <w:temporary/>
                <w:showingPlcHdr/>
                <w15:appearance w15:val="hidden"/>
              </w:sdtPr>
              <w:sdtEndPr/>
              <w:sdtContent>
                <w:r w:rsidR="001A0C7B" w:rsidRPr="0094305D">
                  <w:rPr>
                    <w:rStyle w:val="Heading1Char"/>
                  </w:rPr>
                  <w:t>SOUPS AND SALADS</w:t>
                </w:r>
              </w:sdtContent>
            </w:sdt>
          </w:p>
        </w:tc>
        <w:tc>
          <w:tcPr>
            <w:tcW w:w="1631" w:type="dxa"/>
            <w:gridSpan w:val="4"/>
            <w:shd w:val="clear" w:color="auto" w:fill="26385B" w:themeFill="accent1"/>
            <w:vAlign w:val="bottom"/>
          </w:tcPr>
          <w:p w14:paraId="60A0D867" w14:textId="31BFD37F" w:rsidR="001A0C7B" w:rsidRPr="006E7A8A" w:rsidRDefault="001A0C7B" w:rsidP="00EC2490">
            <w:pPr>
              <w:pStyle w:val="GraphicAnchor"/>
              <w:jc w:val="right"/>
            </w:pPr>
            <w:r w:rsidRPr="00F515EB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541B230F" wp14:editId="4B7F9CC7">
                      <wp:extent cx="825501" cy="636271"/>
                      <wp:effectExtent l="0" t="0" r="0" b="0"/>
                      <wp:docPr id="9" name="Shape" title="Graphic Elemen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5501" cy="6362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1298" y="8278"/>
                                    </a:moveTo>
                                    <a:cubicBezTo>
                                      <a:pt x="11166" y="8493"/>
                                      <a:pt x="10866" y="8364"/>
                                      <a:pt x="10800" y="8795"/>
                                    </a:cubicBezTo>
                                    <a:cubicBezTo>
                                      <a:pt x="11066" y="8666"/>
                                      <a:pt x="11265" y="8580"/>
                                      <a:pt x="11531" y="8493"/>
                                    </a:cubicBezTo>
                                    <a:cubicBezTo>
                                      <a:pt x="11398" y="8364"/>
                                      <a:pt x="11298" y="8278"/>
                                      <a:pt x="11298" y="8278"/>
                                    </a:cubicBezTo>
                                    <a:close/>
                                    <a:moveTo>
                                      <a:pt x="14455" y="6984"/>
                                    </a:moveTo>
                                    <a:cubicBezTo>
                                      <a:pt x="14289" y="6984"/>
                                      <a:pt x="14190" y="7071"/>
                                      <a:pt x="14190" y="7243"/>
                                    </a:cubicBezTo>
                                    <a:cubicBezTo>
                                      <a:pt x="14190" y="7286"/>
                                      <a:pt x="14256" y="7329"/>
                                      <a:pt x="14322" y="7372"/>
                                    </a:cubicBezTo>
                                    <a:cubicBezTo>
                                      <a:pt x="14356" y="7200"/>
                                      <a:pt x="14389" y="7114"/>
                                      <a:pt x="14455" y="6984"/>
                                    </a:cubicBezTo>
                                    <a:close/>
                                    <a:moveTo>
                                      <a:pt x="17280" y="8968"/>
                                    </a:moveTo>
                                    <a:cubicBezTo>
                                      <a:pt x="17280" y="9011"/>
                                      <a:pt x="17214" y="9011"/>
                                      <a:pt x="17180" y="9054"/>
                                    </a:cubicBezTo>
                                    <a:cubicBezTo>
                                      <a:pt x="17180" y="9054"/>
                                      <a:pt x="17180" y="9097"/>
                                      <a:pt x="17214" y="9183"/>
                                    </a:cubicBezTo>
                                    <a:cubicBezTo>
                                      <a:pt x="17313" y="9183"/>
                                      <a:pt x="17413" y="9226"/>
                                      <a:pt x="17513" y="9226"/>
                                    </a:cubicBezTo>
                                    <a:cubicBezTo>
                                      <a:pt x="17546" y="9054"/>
                                      <a:pt x="17546" y="8881"/>
                                      <a:pt x="17646" y="8795"/>
                                    </a:cubicBezTo>
                                    <a:cubicBezTo>
                                      <a:pt x="17778" y="8580"/>
                                      <a:pt x="17878" y="8364"/>
                                      <a:pt x="17978" y="8149"/>
                                    </a:cubicBezTo>
                                    <a:cubicBezTo>
                                      <a:pt x="18210" y="7631"/>
                                      <a:pt x="18277" y="7157"/>
                                      <a:pt x="18177" y="6596"/>
                                    </a:cubicBezTo>
                                    <a:cubicBezTo>
                                      <a:pt x="18310" y="6251"/>
                                      <a:pt x="18543" y="5907"/>
                                      <a:pt x="18377" y="5432"/>
                                    </a:cubicBezTo>
                                    <a:cubicBezTo>
                                      <a:pt x="18277" y="5475"/>
                                      <a:pt x="18210" y="5519"/>
                                      <a:pt x="18144" y="5562"/>
                                    </a:cubicBezTo>
                                    <a:cubicBezTo>
                                      <a:pt x="18111" y="5605"/>
                                      <a:pt x="18111" y="5691"/>
                                      <a:pt x="18111" y="5777"/>
                                    </a:cubicBezTo>
                                    <a:cubicBezTo>
                                      <a:pt x="18078" y="5820"/>
                                      <a:pt x="18044" y="5950"/>
                                      <a:pt x="18011" y="5950"/>
                                    </a:cubicBezTo>
                                    <a:cubicBezTo>
                                      <a:pt x="17845" y="5993"/>
                                      <a:pt x="17778" y="6036"/>
                                      <a:pt x="17778" y="6251"/>
                                    </a:cubicBezTo>
                                    <a:cubicBezTo>
                                      <a:pt x="17778" y="6381"/>
                                      <a:pt x="17646" y="6596"/>
                                      <a:pt x="17679" y="6683"/>
                                    </a:cubicBezTo>
                                    <a:cubicBezTo>
                                      <a:pt x="17745" y="6855"/>
                                      <a:pt x="17679" y="6812"/>
                                      <a:pt x="17612" y="6855"/>
                                    </a:cubicBezTo>
                                    <a:cubicBezTo>
                                      <a:pt x="17546" y="6898"/>
                                      <a:pt x="17513" y="6941"/>
                                      <a:pt x="17446" y="6984"/>
                                    </a:cubicBezTo>
                                    <a:cubicBezTo>
                                      <a:pt x="17712" y="7329"/>
                                      <a:pt x="17845" y="7071"/>
                                      <a:pt x="18044" y="6769"/>
                                    </a:cubicBezTo>
                                    <a:cubicBezTo>
                                      <a:pt x="18011" y="6984"/>
                                      <a:pt x="18011" y="7028"/>
                                      <a:pt x="18011" y="7114"/>
                                    </a:cubicBezTo>
                                    <a:cubicBezTo>
                                      <a:pt x="17845" y="7760"/>
                                      <a:pt x="17479" y="8321"/>
                                      <a:pt x="17280" y="8968"/>
                                    </a:cubicBezTo>
                                    <a:close/>
                                    <a:moveTo>
                                      <a:pt x="12428" y="7157"/>
                                    </a:moveTo>
                                    <a:cubicBezTo>
                                      <a:pt x="12462" y="7157"/>
                                      <a:pt x="12462" y="6984"/>
                                      <a:pt x="12462" y="6855"/>
                                    </a:cubicBezTo>
                                    <a:cubicBezTo>
                                      <a:pt x="12229" y="7071"/>
                                      <a:pt x="12063" y="7243"/>
                                      <a:pt x="11863" y="7416"/>
                                    </a:cubicBezTo>
                                    <a:cubicBezTo>
                                      <a:pt x="12129" y="7631"/>
                                      <a:pt x="12196" y="7200"/>
                                      <a:pt x="12428" y="7157"/>
                                    </a:cubicBezTo>
                                    <a:close/>
                                    <a:moveTo>
                                      <a:pt x="17679" y="11899"/>
                                    </a:moveTo>
                                    <a:cubicBezTo>
                                      <a:pt x="17479" y="12331"/>
                                      <a:pt x="17313" y="12805"/>
                                      <a:pt x="17081" y="13236"/>
                                    </a:cubicBezTo>
                                    <a:cubicBezTo>
                                      <a:pt x="16948" y="13495"/>
                                      <a:pt x="16848" y="13753"/>
                                      <a:pt x="16715" y="14012"/>
                                    </a:cubicBezTo>
                                    <a:cubicBezTo>
                                      <a:pt x="16582" y="14271"/>
                                      <a:pt x="16350" y="14486"/>
                                      <a:pt x="16383" y="14874"/>
                                    </a:cubicBezTo>
                                    <a:cubicBezTo>
                                      <a:pt x="16383" y="14917"/>
                                      <a:pt x="16283" y="15004"/>
                                      <a:pt x="16250" y="15047"/>
                                    </a:cubicBezTo>
                                    <a:cubicBezTo>
                                      <a:pt x="16084" y="15176"/>
                                      <a:pt x="15984" y="15392"/>
                                      <a:pt x="15884" y="15607"/>
                                    </a:cubicBezTo>
                                    <a:cubicBezTo>
                                      <a:pt x="15685" y="15995"/>
                                      <a:pt x="15486" y="16383"/>
                                      <a:pt x="15253" y="16771"/>
                                    </a:cubicBezTo>
                                    <a:cubicBezTo>
                                      <a:pt x="15087" y="17030"/>
                                      <a:pt x="14887" y="17289"/>
                                      <a:pt x="14721" y="17547"/>
                                    </a:cubicBezTo>
                                    <a:cubicBezTo>
                                      <a:pt x="14688" y="17590"/>
                                      <a:pt x="14688" y="17720"/>
                                      <a:pt x="14688" y="17806"/>
                                    </a:cubicBezTo>
                                    <a:cubicBezTo>
                                      <a:pt x="14954" y="17849"/>
                                      <a:pt x="14987" y="17547"/>
                                      <a:pt x="15120" y="17461"/>
                                    </a:cubicBezTo>
                                    <a:cubicBezTo>
                                      <a:pt x="15419" y="17246"/>
                                      <a:pt x="15585" y="16857"/>
                                      <a:pt x="15818" y="16556"/>
                                    </a:cubicBezTo>
                                    <a:cubicBezTo>
                                      <a:pt x="16050" y="16168"/>
                                      <a:pt x="16250" y="15737"/>
                                      <a:pt x="16482" y="15348"/>
                                    </a:cubicBezTo>
                                    <a:cubicBezTo>
                                      <a:pt x="16682" y="14917"/>
                                      <a:pt x="16914" y="14486"/>
                                      <a:pt x="17081" y="14055"/>
                                    </a:cubicBezTo>
                                    <a:cubicBezTo>
                                      <a:pt x="17247" y="13710"/>
                                      <a:pt x="17380" y="13322"/>
                                      <a:pt x="17546" y="12934"/>
                                    </a:cubicBezTo>
                                    <a:cubicBezTo>
                                      <a:pt x="17646" y="12719"/>
                                      <a:pt x="17745" y="12460"/>
                                      <a:pt x="17812" y="12244"/>
                                    </a:cubicBezTo>
                                    <a:cubicBezTo>
                                      <a:pt x="17878" y="12115"/>
                                      <a:pt x="17945" y="11943"/>
                                      <a:pt x="17878" y="11727"/>
                                    </a:cubicBezTo>
                                    <a:cubicBezTo>
                                      <a:pt x="17778" y="11727"/>
                                      <a:pt x="17712" y="11813"/>
                                      <a:pt x="17679" y="11899"/>
                                    </a:cubicBezTo>
                                    <a:close/>
                                    <a:moveTo>
                                      <a:pt x="18011" y="11554"/>
                                    </a:moveTo>
                                    <a:cubicBezTo>
                                      <a:pt x="18078" y="11382"/>
                                      <a:pt x="18111" y="11210"/>
                                      <a:pt x="18210" y="10951"/>
                                    </a:cubicBezTo>
                                    <a:cubicBezTo>
                                      <a:pt x="17978" y="11253"/>
                                      <a:pt x="17978" y="11253"/>
                                      <a:pt x="18011" y="11554"/>
                                    </a:cubicBezTo>
                                    <a:close/>
                                    <a:moveTo>
                                      <a:pt x="18244" y="8623"/>
                                    </a:moveTo>
                                    <a:cubicBezTo>
                                      <a:pt x="18310" y="8407"/>
                                      <a:pt x="18377" y="8235"/>
                                      <a:pt x="18443" y="8062"/>
                                    </a:cubicBezTo>
                                    <a:cubicBezTo>
                                      <a:pt x="18244" y="8278"/>
                                      <a:pt x="18244" y="8278"/>
                                      <a:pt x="18244" y="8623"/>
                                    </a:cubicBezTo>
                                    <a:close/>
                                    <a:moveTo>
                                      <a:pt x="9936" y="8795"/>
                                    </a:moveTo>
                                    <a:cubicBezTo>
                                      <a:pt x="10268" y="8795"/>
                                      <a:pt x="10368" y="8752"/>
                                      <a:pt x="10634" y="8321"/>
                                    </a:cubicBezTo>
                                    <a:cubicBezTo>
                                      <a:pt x="10368" y="8537"/>
                                      <a:pt x="10169" y="8666"/>
                                      <a:pt x="9936" y="8795"/>
                                    </a:cubicBezTo>
                                    <a:close/>
                                    <a:moveTo>
                                      <a:pt x="3157" y="18496"/>
                                    </a:moveTo>
                                    <a:cubicBezTo>
                                      <a:pt x="3223" y="18496"/>
                                      <a:pt x="3356" y="18539"/>
                                      <a:pt x="3423" y="18625"/>
                                    </a:cubicBezTo>
                                    <a:cubicBezTo>
                                      <a:pt x="3522" y="18754"/>
                                      <a:pt x="3622" y="18625"/>
                                      <a:pt x="3722" y="18668"/>
                                    </a:cubicBezTo>
                                    <a:cubicBezTo>
                                      <a:pt x="3722" y="18582"/>
                                      <a:pt x="3755" y="18539"/>
                                      <a:pt x="3755" y="18453"/>
                                    </a:cubicBezTo>
                                    <a:cubicBezTo>
                                      <a:pt x="3655" y="18410"/>
                                      <a:pt x="3589" y="18366"/>
                                      <a:pt x="3522" y="18366"/>
                                    </a:cubicBezTo>
                                    <a:cubicBezTo>
                                      <a:pt x="3223" y="18323"/>
                                      <a:pt x="3024" y="17978"/>
                                      <a:pt x="2725" y="17978"/>
                                    </a:cubicBezTo>
                                    <a:cubicBezTo>
                                      <a:pt x="2658" y="17763"/>
                                      <a:pt x="2526" y="17720"/>
                                      <a:pt x="2393" y="17677"/>
                                    </a:cubicBezTo>
                                    <a:cubicBezTo>
                                      <a:pt x="2160" y="17590"/>
                                      <a:pt x="1927" y="17504"/>
                                      <a:pt x="1761" y="17246"/>
                                    </a:cubicBezTo>
                                    <a:cubicBezTo>
                                      <a:pt x="1662" y="17116"/>
                                      <a:pt x="1562" y="17159"/>
                                      <a:pt x="1462" y="17246"/>
                                    </a:cubicBezTo>
                                    <a:cubicBezTo>
                                      <a:pt x="1529" y="17332"/>
                                      <a:pt x="1595" y="17461"/>
                                      <a:pt x="1595" y="17547"/>
                                    </a:cubicBezTo>
                                    <a:cubicBezTo>
                                      <a:pt x="1595" y="17720"/>
                                      <a:pt x="1628" y="17763"/>
                                      <a:pt x="1761" y="17806"/>
                                    </a:cubicBezTo>
                                    <a:cubicBezTo>
                                      <a:pt x="2027" y="17892"/>
                                      <a:pt x="2326" y="18065"/>
                                      <a:pt x="2592" y="18237"/>
                                    </a:cubicBezTo>
                                    <a:cubicBezTo>
                                      <a:pt x="2725" y="18366"/>
                                      <a:pt x="2891" y="18539"/>
                                      <a:pt x="3157" y="18496"/>
                                    </a:cubicBezTo>
                                    <a:close/>
                                    <a:moveTo>
                                      <a:pt x="14821" y="8149"/>
                                    </a:moveTo>
                                    <a:cubicBezTo>
                                      <a:pt x="14854" y="8105"/>
                                      <a:pt x="14821" y="7933"/>
                                      <a:pt x="14821" y="7847"/>
                                    </a:cubicBezTo>
                                    <a:cubicBezTo>
                                      <a:pt x="14721" y="7933"/>
                                      <a:pt x="14622" y="8019"/>
                                      <a:pt x="14555" y="8105"/>
                                    </a:cubicBezTo>
                                    <a:cubicBezTo>
                                      <a:pt x="14455" y="8235"/>
                                      <a:pt x="14322" y="8321"/>
                                      <a:pt x="14322" y="8537"/>
                                    </a:cubicBezTo>
                                    <a:cubicBezTo>
                                      <a:pt x="14555" y="8580"/>
                                      <a:pt x="14655" y="8278"/>
                                      <a:pt x="14821" y="8149"/>
                                    </a:cubicBezTo>
                                    <a:close/>
                                    <a:moveTo>
                                      <a:pt x="14289" y="8537"/>
                                    </a:move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ubicBezTo>
                                      <a:pt x="14289" y="8537"/>
                                      <a:pt x="14289" y="8537"/>
                                      <a:pt x="14289" y="8537"/>
                                    </a:cubicBezTo>
                                    <a:close/>
                                    <a:moveTo>
                                      <a:pt x="16649" y="12762"/>
                                    </a:moveTo>
                                    <a:cubicBezTo>
                                      <a:pt x="16782" y="12503"/>
                                      <a:pt x="17047" y="12331"/>
                                      <a:pt x="17014" y="11899"/>
                                    </a:cubicBezTo>
                                    <a:cubicBezTo>
                                      <a:pt x="17014" y="11684"/>
                                      <a:pt x="17180" y="11511"/>
                                      <a:pt x="17213" y="11253"/>
                                    </a:cubicBezTo>
                                    <a:cubicBezTo>
                                      <a:pt x="17280" y="10951"/>
                                      <a:pt x="17479" y="10735"/>
                                      <a:pt x="17645" y="10390"/>
                                    </a:cubicBezTo>
                                    <a:cubicBezTo>
                                      <a:pt x="17380" y="10477"/>
                                      <a:pt x="17247" y="10606"/>
                                      <a:pt x="17147" y="10822"/>
                                    </a:cubicBezTo>
                                    <a:cubicBezTo>
                                      <a:pt x="16782" y="11468"/>
                                      <a:pt x="16449" y="12158"/>
                                      <a:pt x="16050" y="12848"/>
                                    </a:cubicBezTo>
                                    <a:cubicBezTo>
                                      <a:pt x="16316" y="12891"/>
                                      <a:pt x="16549" y="12977"/>
                                      <a:pt x="16649" y="12762"/>
                                    </a:cubicBezTo>
                                    <a:close/>
                                    <a:moveTo>
                                      <a:pt x="2359" y="18798"/>
                                    </a:moveTo>
                                    <a:cubicBezTo>
                                      <a:pt x="2393" y="18798"/>
                                      <a:pt x="2426" y="18798"/>
                                      <a:pt x="2459" y="18798"/>
                                    </a:cubicBezTo>
                                    <a:cubicBezTo>
                                      <a:pt x="2559" y="18884"/>
                                      <a:pt x="2725" y="18970"/>
                                      <a:pt x="2758" y="19056"/>
                                    </a:cubicBezTo>
                                    <a:cubicBezTo>
                                      <a:pt x="2825" y="19358"/>
                                      <a:pt x="2958" y="18970"/>
                                      <a:pt x="3057" y="19186"/>
                                    </a:cubicBezTo>
                                    <a:cubicBezTo>
                                      <a:pt x="3157" y="19401"/>
                                      <a:pt x="3390" y="19487"/>
                                      <a:pt x="3589" y="19617"/>
                                    </a:cubicBezTo>
                                    <a:cubicBezTo>
                                      <a:pt x="3689" y="19574"/>
                                      <a:pt x="3822" y="19531"/>
                                      <a:pt x="3954" y="19444"/>
                                    </a:cubicBezTo>
                                    <a:cubicBezTo>
                                      <a:pt x="3954" y="19531"/>
                                      <a:pt x="3954" y="19574"/>
                                      <a:pt x="3954" y="19617"/>
                                    </a:cubicBezTo>
                                    <a:cubicBezTo>
                                      <a:pt x="4154" y="19703"/>
                                      <a:pt x="4386" y="19703"/>
                                      <a:pt x="4486" y="19875"/>
                                    </a:cubicBezTo>
                                    <a:cubicBezTo>
                                      <a:pt x="4686" y="20220"/>
                                      <a:pt x="4951" y="20134"/>
                                      <a:pt x="5184" y="20091"/>
                                    </a:cubicBezTo>
                                    <a:cubicBezTo>
                                      <a:pt x="5317" y="20091"/>
                                      <a:pt x="5450" y="20091"/>
                                      <a:pt x="5550" y="20134"/>
                                    </a:cubicBezTo>
                                    <a:cubicBezTo>
                                      <a:pt x="5815" y="20263"/>
                                      <a:pt x="6048" y="20436"/>
                                      <a:pt x="6314" y="20350"/>
                                    </a:cubicBezTo>
                                    <a:cubicBezTo>
                                      <a:pt x="6347" y="20350"/>
                                      <a:pt x="6380" y="20393"/>
                                      <a:pt x="6414" y="20436"/>
                                    </a:cubicBezTo>
                                    <a:cubicBezTo>
                                      <a:pt x="6447" y="20479"/>
                                      <a:pt x="6480" y="20522"/>
                                      <a:pt x="6513" y="20522"/>
                                    </a:cubicBezTo>
                                    <a:cubicBezTo>
                                      <a:pt x="6879" y="20393"/>
                                      <a:pt x="7211" y="20608"/>
                                      <a:pt x="7577" y="20651"/>
                                    </a:cubicBezTo>
                                    <a:cubicBezTo>
                                      <a:pt x="7610" y="20565"/>
                                      <a:pt x="7610" y="20479"/>
                                      <a:pt x="7643" y="20307"/>
                                    </a:cubicBezTo>
                                    <a:cubicBezTo>
                                      <a:pt x="5749" y="20048"/>
                                      <a:pt x="4021" y="19487"/>
                                      <a:pt x="2359" y="18366"/>
                                    </a:cubicBezTo>
                                    <a:cubicBezTo>
                                      <a:pt x="2359" y="18582"/>
                                      <a:pt x="2359" y="18668"/>
                                      <a:pt x="2359" y="18798"/>
                                    </a:cubicBezTo>
                                    <a:close/>
                                    <a:moveTo>
                                      <a:pt x="9670" y="8149"/>
                                    </a:moveTo>
                                    <a:cubicBezTo>
                                      <a:pt x="9570" y="8235"/>
                                      <a:pt x="9438" y="8321"/>
                                      <a:pt x="9338" y="8407"/>
                                    </a:cubicBezTo>
                                    <a:cubicBezTo>
                                      <a:pt x="9338" y="8450"/>
                                      <a:pt x="9371" y="8450"/>
                                      <a:pt x="9371" y="8493"/>
                                    </a:cubicBezTo>
                                    <a:cubicBezTo>
                                      <a:pt x="9504" y="8407"/>
                                      <a:pt x="9604" y="8364"/>
                                      <a:pt x="9737" y="8278"/>
                                    </a:cubicBezTo>
                                    <a:cubicBezTo>
                                      <a:pt x="9703" y="8235"/>
                                      <a:pt x="9703" y="8192"/>
                                      <a:pt x="9670" y="8149"/>
                                    </a:cubicBezTo>
                                    <a:close/>
                                    <a:moveTo>
                                      <a:pt x="11066" y="11684"/>
                                    </a:moveTo>
                                    <a:cubicBezTo>
                                      <a:pt x="11232" y="11554"/>
                                      <a:pt x="11465" y="11468"/>
                                      <a:pt x="11564" y="11296"/>
                                    </a:cubicBezTo>
                                    <a:cubicBezTo>
                                      <a:pt x="11664" y="11037"/>
                                      <a:pt x="11863" y="11037"/>
                                      <a:pt x="12030" y="10865"/>
                                    </a:cubicBezTo>
                                    <a:cubicBezTo>
                                      <a:pt x="12528" y="10390"/>
                                      <a:pt x="13026" y="9959"/>
                                      <a:pt x="13525" y="9485"/>
                                    </a:cubicBezTo>
                                    <a:cubicBezTo>
                                      <a:pt x="13724" y="9313"/>
                                      <a:pt x="13857" y="9054"/>
                                      <a:pt x="14090" y="8925"/>
                                    </a:cubicBezTo>
                                    <a:cubicBezTo>
                                      <a:pt x="14190" y="8881"/>
                                      <a:pt x="14223" y="8666"/>
                                      <a:pt x="14289" y="8537"/>
                                    </a:cubicBezTo>
                                    <a:cubicBezTo>
                                      <a:pt x="14190" y="8493"/>
                                      <a:pt x="14090" y="8450"/>
                                      <a:pt x="13990" y="8450"/>
                                    </a:cubicBezTo>
                                    <a:cubicBezTo>
                                      <a:pt x="13924" y="8580"/>
                                      <a:pt x="13857" y="8752"/>
                                      <a:pt x="13791" y="8795"/>
                                    </a:cubicBezTo>
                                    <a:cubicBezTo>
                                      <a:pt x="13525" y="8881"/>
                                      <a:pt x="13425" y="9269"/>
                                      <a:pt x="13193" y="9442"/>
                                    </a:cubicBezTo>
                                    <a:cubicBezTo>
                                      <a:pt x="13093" y="9528"/>
                                      <a:pt x="13026" y="9701"/>
                                      <a:pt x="12960" y="9787"/>
                                    </a:cubicBezTo>
                                    <a:cubicBezTo>
                                      <a:pt x="12860" y="9787"/>
                                      <a:pt x="12794" y="9787"/>
                                      <a:pt x="12727" y="9830"/>
                                    </a:cubicBezTo>
                                    <a:cubicBezTo>
                                      <a:pt x="12594" y="9916"/>
                                      <a:pt x="12495" y="10046"/>
                                      <a:pt x="12395" y="10175"/>
                                    </a:cubicBezTo>
                                    <a:cubicBezTo>
                                      <a:pt x="12295" y="10261"/>
                                      <a:pt x="12262" y="10563"/>
                                      <a:pt x="12063" y="10347"/>
                                    </a:cubicBezTo>
                                    <a:cubicBezTo>
                                      <a:pt x="12063" y="10347"/>
                                      <a:pt x="12030" y="10347"/>
                                      <a:pt x="12030" y="10390"/>
                                    </a:cubicBezTo>
                                    <a:cubicBezTo>
                                      <a:pt x="11930" y="10692"/>
                                      <a:pt x="11697" y="10778"/>
                                      <a:pt x="11498" y="10865"/>
                                    </a:cubicBezTo>
                                    <a:cubicBezTo>
                                      <a:pt x="11465" y="10865"/>
                                      <a:pt x="11398" y="10908"/>
                                      <a:pt x="11398" y="10951"/>
                                    </a:cubicBezTo>
                                    <a:cubicBezTo>
                                      <a:pt x="11365" y="11296"/>
                                      <a:pt x="11066" y="11425"/>
                                      <a:pt x="10966" y="11684"/>
                                    </a:cubicBezTo>
                                    <a:cubicBezTo>
                                      <a:pt x="10999" y="11684"/>
                                      <a:pt x="11033" y="11684"/>
                                      <a:pt x="11066" y="11684"/>
                                    </a:cubicBezTo>
                                    <a:close/>
                                    <a:moveTo>
                                      <a:pt x="8640" y="13236"/>
                                    </a:moveTo>
                                    <a:cubicBezTo>
                                      <a:pt x="8607" y="13279"/>
                                      <a:pt x="8507" y="13322"/>
                                      <a:pt x="8441" y="13322"/>
                                    </a:cubicBezTo>
                                    <a:cubicBezTo>
                                      <a:pt x="8108" y="13408"/>
                                      <a:pt x="8108" y="13408"/>
                                      <a:pt x="7975" y="13883"/>
                                    </a:cubicBezTo>
                                    <a:cubicBezTo>
                                      <a:pt x="8574" y="13451"/>
                                      <a:pt x="9172" y="13063"/>
                                      <a:pt x="9770" y="12675"/>
                                    </a:cubicBezTo>
                                    <a:cubicBezTo>
                                      <a:pt x="10169" y="12374"/>
                                      <a:pt x="10634" y="12115"/>
                                      <a:pt x="10933" y="11641"/>
                                    </a:cubicBezTo>
                                    <a:lnTo>
                                      <a:pt x="10933" y="11684"/>
                                    </a:lnTo>
                                    <a:cubicBezTo>
                                      <a:pt x="10933" y="11684"/>
                                      <a:pt x="10933" y="11684"/>
                                      <a:pt x="10933" y="11684"/>
                                    </a:cubicBezTo>
                                    <a:cubicBezTo>
                                      <a:pt x="10933" y="11684"/>
                                      <a:pt x="10933" y="11684"/>
                                      <a:pt x="10933" y="11684"/>
                                    </a:cubicBezTo>
                                    <a:cubicBezTo>
                                      <a:pt x="10933" y="11554"/>
                                      <a:pt x="10933" y="11468"/>
                                      <a:pt x="10966" y="11253"/>
                                    </a:cubicBezTo>
                                    <a:cubicBezTo>
                                      <a:pt x="10800" y="11511"/>
                                      <a:pt x="10734" y="11770"/>
                                      <a:pt x="10601" y="11813"/>
                                    </a:cubicBezTo>
                                    <a:cubicBezTo>
                                      <a:pt x="10302" y="11899"/>
                                      <a:pt x="10069" y="12158"/>
                                      <a:pt x="9770" y="12201"/>
                                    </a:cubicBezTo>
                                    <a:cubicBezTo>
                                      <a:pt x="9770" y="12287"/>
                                      <a:pt x="9770" y="12331"/>
                                      <a:pt x="9803" y="12374"/>
                                    </a:cubicBezTo>
                                    <a:cubicBezTo>
                                      <a:pt x="9637" y="12417"/>
                                      <a:pt x="9471" y="12460"/>
                                      <a:pt x="9305" y="12503"/>
                                    </a:cubicBezTo>
                                    <a:cubicBezTo>
                                      <a:pt x="9305" y="12632"/>
                                      <a:pt x="9338" y="12719"/>
                                      <a:pt x="9338" y="12762"/>
                                    </a:cubicBezTo>
                                    <a:cubicBezTo>
                                      <a:pt x="9072" y="12891"/>
                                      <a:pt x="8806" y="12891"/>
                                      <a:pt x="8640" y="13236"/>
                                    </a:cubicBezTo>
                                    <a:close/>
                                    <a:moveTo>
                                      <a:pt x="6347" y="12546"/>
                                    </a:moveTo>
                                    <a:cubicBezTo>
                                      <a:pt x="6148" y="12632"/>
                                      <a:pt x="6114" y="12848"/>
                                      <a:pt x="6015" y="13020"/>
                                    </a:cubicBezTo>
                                    <a:cubicBezTo>
                                      <a:pt x="6281" y="12977"/>
                                      <a:pt x="6513" y="12934"/>
                                      <a:pt x="6746" y="12848"/>
                                    </a:cubicBezTo>
                                    <a:cubicBezTo>
                                      <a:pt x="6945" y="12762"/>
                                      <a:pt x="7078" y="12546"/>
                                      <a:pt x="7278" y="12503"/>
                                    </a:cubicBezTo>
                                    <a:cubicBezTo>
                                      <a:pt x="7477" y="12417"/>
                                      <a:pt x="7610" y="12287"/>
                                      <a:pt x="7643" y="11899"/>
                                    </a:cubicBezTo>
                                    <a:cubicBezTo>
                                      <a:pt x="7543" y="11986"/>
                                      <a:pt x="7477" y="12072"/>
                                      <a:pt x="7377" y="12072"/>
                                    </a:cubicBezTo>
                                    <a:cubicBezTo>
                                      <a:pt x="7012" y="12115"/>
                                      <a:pt x="6713" y="12417"/>
                                      <a:pt x="6347" y="12546"/>
                                    </a:cubicBezTo>
                                    <a:close/>
                                    <a:moveTo>
                                      <a:pt x="4785" y="14745"/>
                                    </a:moveTo>
                                    <a:cubicBezTo>
                                      <a:pt x="4586" y="14745"/>
                                      <a:pt x="4386" y="14616"/>
                                      <a:pt x="4220" y="14788"/>
                                    </a:cubicBezTo>
                                    <a:cubicBezTo>
                                      <a:pt x="4420" y="14831"/>
                                      <a:pt x="4619" y="14960"/>
                                      <a:pt x="4785" y="14745"/>
                                    </a:cubicBezTo>
                                    <a:close/>
                                    <a:moveTo>
                                      <a:pt x="8241" y="20695"/>
                                    </a:moveTo>
                                    <a:cubicBezTo>
                                      <a:pt x="8507" y="20651"/>
                                      <a:pt x="8740" y="20608"/>
                                      <a:pt x="9006" y="20695"/>
                                    </a:cubicBezTo>
                                    <a:cubicBezTo>
                                      <a:pt x="9238" y="20738"/>
                                      <a:pt x="9471" y="20651"/>
                                      <a:pt x="9737" y="20608"/>
                                    </a:cubicBezTo>
                                    <a:cubicBezTo>
                                      <a:pt x="9803" y="20608"/>
                                      <a:pt x="9836" y="20479"/>
                                      <a:pt x="9903" y="20436"/>
                                    </a:cubicBezTo>
                                    <a:cubicBezTo>
                                      <a:pt x="9205" y="20436"/>
                                      <a:pt x="8540" y="20436"/>
                                      <a:pt x="7809" y="20436"/>
                                    </a:cubicBezTo>
                                    <a:cubicBezTo>
                                      <a:pt x="7909" y="20695"/>
                                      <a:pt x="8075" y="20738"/>
                                      <a:pt x="8241" y="20695"/>
                                    </a:cubicBezTo>
                                    <a:close/>
                                    <a:moveTo>
                                      <a:pt x="16017" y="6726"/>
                                    </a:moveTo>
                                    <a:cubicBezTo>
                                      <a:pt x="15984" y="6769"/>
                                      <a:pt x="15984" y="6855"/>
                                      <a:pt x="15918" y="6984"/>
                                    </a:cubicBezTo>
                                    <a:cubicBezTo>
                                      <a:pt x="16482" y="6726"/>
                                      <a:pt x="16715" y="6165"/>
                                      <a:pt x="17047" y="5648"/>
                                    </a:cubicBezTo>
                                    <a:cubicBezTo>
                                      <a:pt x="16981" y="5691"/>
                                      <a:pt x="16914" y="5691"/>
                                      <a:pt x="16881" y="5734"/>
                                    </a:cubicBezTo>
                                    <a:cubicBezTo>
                                      <a:pt x="16649" y="6208"/>
                                      <a:pt x="16316" y="6467"/>
                                      <a:pt x="16017" y="6726"/>
                                    </a:cubicBezTo>
                                    <a:close/>
                                    <a:moveTo>
                                      <a:pt x="10235" y="20263"/>
                                    </a:moveTo>
                                    <a:cubicBezTo>
                                      <a:pt x="10135" y="20263"/>
                                      <a:pt x="10002" y="20307"/>
                                      <a:pt x="10036" y="20522"/>
                                    </a:cubicBezTo>
                                    <a:cubicBezTo>
                                      <a:pt x="10335" y="20479"/>
                                      <a:pt x="10634" y="20436"/>
                                      <a:pt x="10966" y="20350"/>
                                    </a:cubicBezTo>
                                    <a:cubicBezTo>
                                      <a:pt x="10966" y="20307"/>
                                      <a:pt x="10966" y="20263"/>
                                      <a:pt x="10966" y="20220"/>
                                    </a:cubicBezTo>
                                    <a:cubicBezTo>
                                      <a:pt x="10700" y="20263"/>
                                      <a:pt x="10468" y="20220"/>
                                      <a:pt x="10235" y="20263"/>
                                    </a:cubicBezTo>
                                    <a:close/>
                                    <a:moveTo>
                                      <a:pt x="17778" y="4656"/>
                                    </a:move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ubicBezTo>
                                      <a:pt x="17778" y="4656"/>
                                      <a:pt x="17778" y="4656"/>
                                      <a:pt x="17778" y="4656"/>
                                    </a:cubicBezTo>
                                    <a:close/>
                                    <a:moveTo>
                                      <a:pt x="3390" y="11899"/>
                                    </a:moveTo>
                                    <a:cubicBezTo>
                                      <a:pt x="3157" y="12029"/>
                                      <a:pt x="2991" y="12158"/>
                                      <a:pt x="2791" y="12287"/>
                                    </a:cubicBezTo>
                                    <a:cubicBezTo>
                                      <a:pt x="3190" y="12201"/>
                                      <a:pt x="3223" y="12201"/>
                                      <a:pt x="3390" y="11899"/>
                                    </a:cubicBezTo>
                                    <a:close/>
                                    <a:moveTo>
                                      <a:pt x="4220" y="14788"/>
                                    </a:moveTo>
                                    <a:cubicBezTo>
                                      <a:pt x="4220" y="14788"/>
                                      <a:pt x="4220" y="14788"/>
                                      <a:pt x="4220" y="14788"/>
                                    </a:cubicBezTo>
                                    <a:cubicBezTo>
                                      <a:pt x="4187" y="14788"/>
                                      <a:pt x="4187" y="14788"/>
                                      <a:pt x="4220" y="14788"/>
                                    </a:cubicBezTo>
                                    <a:cubicBezTo>
                                      <a:pt x="4187" y="14831"/>
                                      <a:pt x="4187" y="14831"/>
                                      <a:pt x="4220" y="14788"/>
                                    </a:cubicBezTo>
                                    <a:cubicBezTo>
                                      <a:pt x="4220" y="14831"/>
                                      <a:pt x="4220" y="14788"/>
                                      <a:pt x="4220" y="14788"/>
                                    </a:cubicBezTo>
                                    <a:close/>
                                    <a:moveTo>
                                      <a:pt x="20005" y="0"/>
                                    </a:moveTo>
                                    <a:cubicBezTo>
                                      <a:pt x="19839" y="259"/>
                                      <a:pt x="19639" y="517"/>
                                      <a:pt x="19506" y="776"/>
                                    </a:cubicBezTo>
                                    <a:cubicBezTo>
                                      <a:pt x="19108" y="1509"/>
                                      <a:pt x="18510" y="1897"/>
                                      <a:pt x="17945" y="2285"/>
                                    </a:cubicBezTo>
                                    <a:cubicBezTo>
                                      <a:pt x="17646" y="2501"/>
                                      <a:pt x="17346" y="2673"/>
                                      <a:pt x="17014" y="2846"/>
                                    </a:cubicBezTo>
                                    <a:cubicBezTo>
                                      <a:pt x="16981" y="2846"/>
                                      <a:pt x="16948" y="2889"/>
                                      <a:pt x="16948" y="2889"/>
                                    </a:cubicBezTo>
                                    <a:cubicBezTo>
                                      <a:pt x="16516" y="3492"/>
                                      <a:pt x="15785" y="3492"/>
                                      <a:pt x="15319" y="4096"/>
                                    </a:cubicBezTo>
                                    <a:cubicBezTo>
                                      <a:pt x="15319" y="4096"/>
                                      <a:pt x="15286" y="4096"/>
                                      <a:pt x="15286" y="4096"/>
                                    </a:cubicBezTo>
                                    <a:cubicBezTo>
                                      <a:pt x="14954" y="4139"/>
                                      <a:pt x="14688" y="4527"/>
                                      <a:pt x="14356" y="4527"/>
                                    </a:cubicBezTo>
                                    <a:cubicBezTo>
                                      <a:pt x="14289" y="4527"/>
                                      <a:pt x="14223" y="4743"/>
                                      <a:pt x="14156" y="4743"/>
                                    </a:cubicBezTo>
                                    <a:cubicBezTo>
                                      <a:pt x="14057" y="4743"/>
                                      <a:pt x="13957" y="4699"/>
                                      <a:pt x="13857" y="4829"/>
                                    </a:cubicBezTo>
                                    <a:cubicBezTo>
                                      <a:pt x="13758" y="4958"/>
                                      <a:pt x="13625" y="5174"/>
                                      <a:pt x="13425" y="5001"/>
                                    </a:cubicBezTo>
                                    <a:cubicBezTo>
                                      <a:pt x="13193" y="5260"/>
                                      <a:pt x="12827" y="5044"/>
                                      <a:pt x="12661" y="5519"/>
                                    </a:cubicBezTo>
                                    <a:cubicBezTo>
                                      <a:pt x="12661" y="5519"/>
                                      <a:pt x="12594" y="5519"/>
                                      <a:pt x="12594" y="5519"/>
                                    </a:cubicBezTo>
                                    <a:cubicBezTo>
                                      <a:pt x="12395" y="5605"/>
                                      <a:pt x="12229" y="5734"/>
                                      <a:pt x="12030" y="5734"/>
                                    </a:cubicBezTo>
                                    <a:cubicBezTo>
                                      <a:pt x="11797" y="5734"/>
                                      <a:pt x="11697" y="6079"/>
                                      <a:pt x="11431" y="5993"/>
                                    </a:cubicBezTo>
                                    <a:cubicBezTo>
                                      <a:pt x="11365" y="5950"/>
                                      <a:pt x="11232" y="6079"/>
                                      <a:pt x="11166" y="6165"/>
                                    </a:cubicBezTo>
                                    <a:cubicBezTo>
                                      <a:pt x="11033" y="6381"/>
                                      <a:pt x="10833" y="6424"/>
                                      <a:pt x="10667" y="6467"/>
                                    </a:cubicBezTo>
                                    <a:cubicBezTo>
                                      <a:pt x="10567" y="6510"/>
                                      <a:pt x="10434" y="6510"/>
                                      <a:pt x="10368" y="6596"/>
                                    </a:cubicBezTo>
                                    <a:cubicBezTo>
                                      <a:pt x="10169" y="6812"/>
                                      <a:pt x="9803" y="6640"/>
                                      <a:pt x="9703" y="7028"/>
                                    </a:cubicBezTo>
                                    <a:cubicBezTo>
                                      <a:pt x="9471" y="6855"/>
                                      <a:pt x="9271" y="7200"/>
                                      <a:pt x="9039" y="7157"/>
                                    </a:cubicBezTo>
                                    <a:cubicBezTo>
                                      <a:pt x="9039" y="7243"/>
                                      <a:pt x="9039" y="7286"/>
                                      <a:pt x="9072" y="7329"/>
                                    </a:cubicBezTo>
                                    <a:cubicBezTo>
                                      <a:pt x="8640" y="7502"/>
                                      <a:pt x="8175" y="7631"/>
                                      <a:pt x="7743" y="7804"/>
                                    </a:cubicBezTo>
                                    <a:cubicBezTo>
                                      <a:pt x="7643" y="7847"/>
                                      <a:pt x="7477" y="7890"/>
                                      <a:pt x="7477" y="8019"/>
                                    </a:cubicBezTo>
                                    <a:cubicBezTo>
                                      <a:pt x="7444" y="8235"/>
                                      <a:pt x="7278" y="8019"/>
                                      <a:pt x="7211" y="8149"/>
                                    </a:cubicBezTo>
                                    <a:cubicBezTo>
                                      <a:pt x="7145" y="8364"/>
                                      <a:pt x="7045" y="8062"/>
                                      <a:pt x="6945" y="8192"/>
                                    </a:cubicBezTo>
                                    <a:cubicBezTo>
                                      <a:pt x="6879" y="8278"/>
                                      <a:pt x="6746" y="8364"/>
                                      <a:pt x="6679" y="8450"/>
                                    </a:cubicBezTo>
                                    <a:cubicBezTo>
                                      <a:pt x="6613" y="8537"/>
                                      <a:pt x="6480" y="8407"/>
                                      <a:pt x="6447" y="8580"/>
                                    </a:cubicBezTo>
                                    <a:cubicBezTo>
                                      <a:pt x="6414" y="8752"/>
                                      <a:pt x="6281" y="8537"/>
                                      <a:pt x="6181" y="8623"/>
                                    </a:cubicBezTo>
                                    <a:cubicBezTo>
                                      <a:pt x="5982" y="8752"/>
                                      <a:pt x="5716" y="8752"/>
                                      <a:pt x="5583" y="8925"/>
                                    </a:cubicBezTo>
                                    <a:cubicBezTo>
                                      <a:pt x="5417" y="9140"/>
                                      <a:pt x="5184" y="9054"/>
                                      <a:pt x="5018" y="9226"/>
                                    </a:cubicBezTo>
                                    <a:cubicBezTo>
                                      <a:pt x="4818" y="9442"/>
                                      <a:pt x="4553" y="9442"/>
                                      <a:pt x="4353" y="9701"/>
                                    </a:cubicBezTo>
                                    <a:cubicBezTo>
                                      <a:pt x="4254" y="9830"/>
                                      <a:pt x="4087" y="9744"/>
                                      <a:pt x="3954" y="9830"/>
                                    </a:cubicBezTo>
                                    <a:cubicBezTo>
                                      <a:pt x="3822" y="9873"/>
                                      <a:pt x="3921" y="10132"/>
                                      <a:pt x="3755" y="10218"/>
                                    </a:cubicBezTo>
                                    <a:cubicBezTo>
                                      <a:pt x="3390" y="10434"/>
                                      <a:pt x="3057" y="10735"/>
                                      <a:pt x="2725" y="10994"/>
                                    </a:cubicBezTo>
                                    <a:cubicBezTo>
                                      <a:pt x="2459" y="11210"/>
                                      <a:pt x="2226" y="11468"/>
                                      <a:pt x="1961" y="11598"/>
                                    </a:cubicBezTo>
                                    <a:cubicBezTo>
                                      <a:pt x="1495" y="11856"/>
                                      <a:pt x="1163" y="12374"/>
                                      <a:pt x="764" y="12762"/>
                                    </a:cubicBezTo>
                                    <a:cubicBezTo>
                                      <a:pt x="731" y="12762"/>
                                      <a:pt x="764" y="12848"/>
                                      <a:pt x="731" y="12848"/>
                                    </a:cubicBezTo>
                                    <a:cubicBezTo>
                                      <a:pt x="798" y="12891"/>
                                      <a:pt x="864" y="12891"/>
                                      <a:pt x="930" y="12934"/>
                                    </a:cubicBezTo>
                                    <a:cubicBezTo>
                                      <a:pt x="698" y="13107"/>
                                      <a:pt x="498" y="13279"/>
                                      <a:pt x="399" y="13581"/>
                                    </a:cubicBezTo>
                                    <a:cubicBezTo>
                                      <a:pt x="299" y="13883"/>
                                      <a:pt x="332" y="14271"/>
                                      <a:pt x="33" y="14400"/>
                                    </a:cubicBezTo>
                                    <a:cubicBezTo>
                                      <a:pt x="33" y="14400"/>
                                      <a:pt x="0" y="14486"/>
                                      <a:pt x="0" y="14486"/>
                                    </a:cubicBezTo>
                                    <a:cubicBezTo>
                                      <a:pt x="0" y="14874"/>
                                      <a:pt x="33" y="15305"/>
                                      <a:pt x="66" y="15693"/>
                                    </a:cubicBezTo>
                                    <a:cubicBezTo>
                                      <a:pt x="66" y="15780"/>
                                      <a:pt x="133" y="15823"/>
                                      <a:pt x="133" y="15909"/>
                                    </a:cubicBezTo>
                                    <a:cubicBezTo>
                                      <a:pt x="233" y="16125"/>
                                      <a:pt x="366" y="16383"/>
                                      <a:pt x="465" y="16599"/>
                                    </a:cubicBezTo>
                                    <a:cubicBezTo>
                                      <a:pt x="532" y="16599"/>
                                      <a:pt x="598" y="16556"/>
                                      <a:pt x="631" y="16556"/>
                                    </a:cubicBezTo>
                                    <a:cubicBezTo>
                                      <a:pt x="798" y="16642"/>
                                      <a:pt x="532" y="16814"/>
                                      <a:pt x="731" y="16857"/>
                                    </a:cubicBezTo>
                                    <a:cubicBezTo>
                                      <a:pt x="798" y="16857"/>
                                      <a:pt x="831" y="17073"/>
                                      <a:pt x="831" y="17159"/>
                                    </a:cubicBezTo>
                                    <a:cubicBezTo>
                                      <a:pt x="831" y="17246"/>
                                      <a:pt x="764" y="17375"/>
                                      <a:pt x="731" y="17504"/>
                                    </a:cubicBezTo>
                                    <a:cubicBezTo>
                                      <a:pt x="831" y="17547"/>
                                      <a:pt x="930" y="17547"/>
                                      <a:pt x="1030" y="17590"/>
                                    </a:cubicBezTo>
                                    <a:cubicBezTo>
                                      <a:pt x="997" y="17763"/>
                                      <a:pt x="997" y="17892"/>
                                      <a:pt x="964" y="17978"/>
                                    </a:cubicBezTo>
                                    <a:cubicBezTo>
                                      <a:pt x="1063" y="18151"/>
                                      <a:pt x="1329" y="18065"/>
                                      <a:pt x="1296" y="18410"/>
                                    </a:cubicBezTo>
                                    <a:cubicBezTo>
                                      <a:pt x="1296" y="18496"/>
                                      <a:pt x="1230" y="18539"/>
                                      <a:pt x="1163" y="18625"/>
                                    </a:cubicBezTo>
                                    <a:cubicBezTo>
                                      <a:pt x="1230" y="18668"/>
                                      <a:pt x="1296" y="18668"/>
                                      <a:pt x="1396" y="18711"/>
                                    </a:cubicBezTo>
                                    <a:cubicBezTo>
                                      <a:pt x="1396" y="18798"/>
                                      <a:pt x="1396" y="18884"/>
                                      <a:pt x="1396" y="18970"/>
                                    </a:cubicBezTo>
                                    <a:cubicBezTo>
                                      <a:pt x="1495" y="19013"/>
                                      <a:pt x="1595" y="19056"/>
                                      <a:pt x="1695" y="19099"/>
                                    </a:cubicBezTo>
                                    <a:cubicBezTo>
                                      <a:pt x="1628" y="19186"/>
                                      <a:pt x="1562" y="19229"/>
                                      <a:pt x="1562" y="19229"/>
                                    </a:cubicBezTo>
                                    <a:cubicBezTo>
                                      <a:pt x="1794" y="19660"/>
                                      <a:pt x="1927" y="20177"/>
                                      <a:pt x="2426" y="20263"/>
                                    </a:cubicBezTo>
                                    <a:cubicBezTo>
                                      <a:pt x="2426" y="20393"/>
                                      <a:pt x="2426" y="20522"/>
                                      <a:pt x="2426" y="20608"/>
                                    </a:cubicBezTo>
                                    <a:cubicBezTo>
                                      <a:pt x="2592" y="20738"/>
                                      <a:pt x="2758" y="20738"/>
                                      <a:pt x="2924" y="20953"/>
                                    </a:cubicBezTo>
                                    <a:cubicBezTo>
                                      <a:pt x="3057" y="21126"/>
                                      <a:pt x="3223" y="21255"/>
                                      <a:pt x="3356" y="21384"/>
                                    </a:cubicBezTo>
                                    <a:lnTo>
                                      <a:pt x="4353" y="21384"/>
                                    </a:lnTo>
                                    <a:cubicBezTo>
                                      <a:pt x="4121" y="21169"/>
                                      <a:pt x="3888" y="21083"/>
                                      <a:pt x="3622" y="20996"/>
                                    </a:cubicBezTo>
                                    <a:cubicBezTo>
                                      <a:pt x="3556" y="20996"/>
                                      <a:pt x="3522" y="20867"/>
                                      <a:pt x="3489" y="20824"/>
                                    </a:cubicBezTo>
                                    <a:cubicBezTo>
                                      <a:pt x="3157" y="20608"/>
                                      <a:pt x="2924" y="20263"/>
                                      <a:pt x="2658" y="19962"/>
                                    </a:cubicBezTo>
                                    <a:cubicBezTo>
                                      <a:pt x="2459" y="19746"/>
                                      <a:pt x="2326" y="19487"/>
                                      <a:pt x="2160" y="19272"/>
                                    </a:cubicBezTo>
                                    <a:cubicBezTo>
                                      <a:pt x="1861" y="18841"/>
                                      <a:pt x="1761" y="18280"/>
                                      <a:pt x="1529" y="17806"/>
                                    </a:cubicBezTo>
                                    <a:cubicBezTo>
                                      <a:pt x="1362" y="17504"/>
                                      <a:pt x="1263" y="17073"/>
                                      <a:pt x="1097" y="16599"/>
                                    </a:cubicBezTo>
                                    <a:cubicBezTo>
                                      <a:pt x="1230" y="16685"/>
                                      <a:pt x="1296" y="16728"/>
                                      <a:pt x="1362" y="16771"/>
                                    </a:cubicBezTo>
                                    <a:cubicBezTo>
                                      <a:pt x="1462" y="16857"/>
                                      <a:pt x="1529" y="16944"/>
                                      <a:pt x="1628" y="16987"/>
                                    </a:cubicBezTo>
                                    <a:cubicBezTo>
                                      <a:pt x="1994" y="17159"/>
                                      <a:pt x="2393" y="17375"/>
                                      <a:pt x="2791" y="17375"/>
                                    </a:cubicBezTo>
                                    <a:cubicBezTo>
                                      <a:pt x="3057" y="17418"/>
                                      <a:pt x="3290" y="17590"/>
                                      <a:pt x="3589" y="17590"/>
                                    </a:cubicBezTo>
                                    <a:cubicBezTo>
                                      <a:pt x="3822" y="17590"/>
                                      <a:pt x="3822" y="17634"/>
                                      <a:pt x="4054" y="17461"/>
                                    </a:cubicBezTo>
                                    <a:cubicBezTo>
                                      <a:pt x="4087" y="17547"/>
                                      <a:pt x="4087" y="17590"/>
                                      <a:pt x="4121" y="17677"/>
                                    </a:cubicBezTo>
                                    <a:cubicBezTo>
                                      <a:pt x="4187" y="17634"/>
                                      <a:pt x="4287" y="17590"/>
                                      <a:pt x="4420" y="17547"/>
                                    </a:cubicBezTo>
                                    <a:cubicBezTo>
                                      <a:pt x="4386" y="17461"/>
                                      <a:pt x="4353" y="17375"/>
                                      <a:pt x="4287" y="17332"/>
                                    </a:cubicBezTo>
                                    <a:cubicBezTo>
                                      <a:pt x="3888" y="17116"/>
                                      <a:pt x="3522" y="16901"/>
                                      <a:pt x="3124" y="16642"/>
                                    </a:cubicBezTo>
                                    <a:cubicBezTo>
                                      <a:pt x="2791" y="16426"/>
                                      <a:pt x="2459" y="16211"/>
                                      <a:pt x="2127" y="16038"/>
                                    </a:cubicBezTo>
                                    <a:cubicBezTo>
                                      <a:pt x="1894" y="15909"/>
                                      <a:pt x="1728" y="15737"/>
                                      <a:pt x="1628" y="15478"/>
                                    </a:cubicBezTo>
                                    <a:cubicBezTo>
                                      <a:pt x="1562" y="15348"/>
                                      <a:pt x="1462" y="15219"/>
                                      <a:pt x="1362" y="15090"/>
                                    </a:cubicBezTo>
                                    <a:cubicBezTo>
                                      <a:pt x="1894" y="15262"/>
                                      <a:pt x="2393" y="15435"/>
                                      <a:pt x="2891" y="15607"/>
                                    </a:cubicBezTo>
                                    <a:cubicBezTo>
                                      <a:pt x="2891" y="15607"/>
                                      <a:pt x="2924" y="15564"/>
                                      <a:pt x="2991" y="15521"/>
                                    </a:cubicBezTo>
                                    <a:cubicBezTo>
                                      <a:pt x="2692" y="15219"/>
                                      <a:pt x="2359" y="15090"/>
                                      <a:pt x="1927" y="15133"/>
                                    </a:cubicBezTo>
                                    <a:cubicBezTo>
                                      <a:pt x="2127" y="14788"/>
                                      <a:pt x="2293" y="14831"/>
                                      <a:pt x="2492" y="14831"/>
                                    </a:cubicBezTo>
                                    <a:cubicBezTo>
                                      <a:pt x="3090" y="14874"/>
                                      <a:pt x="3689" y="14874"/>
                                      <a:pt x="4254" y="14874"/>
                                    </a:cubicBezTo>
                                    <a:cubicBezTo>
                                      <a:pt x="4287" y="14874"/>
                                      <a:pt x="4287" y="14831"/>
                                      <a:pt x="4320" y="14831"/>
                                    </a:cubicBezTo>
                                    <a:cubicBezTo>
                                      <a:pt x="4054" y="14616"/>
                                      <a:pt x="3755" y="14529"/>
                                      <a:pt x="3456" y="14357"/>
                                    </a:cubicBezTo>
                                    <a:cubicBezTo>
                                      <a:pt x="3157" y="14184"/>
                                      <a:pt x="2825" y="14141"/>
                                      <a:pt x="2492" y="14184"/>
                                    </a:cubicBezTo>
                                    <a:cubicBezTo>
                                      <a:pt x="2160" y="14228"/>
                                      <a:pt x="1861" y="13969"/>
                                      <a:pt x="1562" y="14141"/>
                                    </a:cubicBezTo>
                                    <a:cubicBezTo>
                                      <a:pt x="1529" y="14055"/>
                                      <a:pt x="1495" y="13969"/>
                                      <a:pt x="1429" y="13883"/>
                                    </a:cubicBezTo>
                                    <a:cubicBezTo>
                                      <a:pt x="1794" y="13883"/>
                                      <a:pt x="2160" y="13883"/>
                                      <a:pt x="2492" y="13840"/>
                                    </a:cubicBezTo>
                                    <a:cubicBezTo>
                                      <a:pt x="2825" y="13796"/>
                                      <a:pt x="3157" y="13710"/>
                                      <a:pt x="3522" y="13624"/>
                                    </a:cubicBezTo>
                                    <a:cubicBezTo>
                                      <a:pt x="3522" y="13495"/>
                                      <a:pt x="3522" y="13365"/>
                                      <a:pt x="3522" y="13279"/>
                                    </a:cubicBezTo>
                                    <a:cubicBezTo>
                                      <a:pt x="3622" y="13107"/>
                                      <a:pt x="3855" y="13236"/>
                                      <a:pt x="3954" y="12891"/>
                                    </a:cubicBezTo>
                                    <a:cubicBezTo>
                                      <a:pt x="3622" y="12934"/>
                                      <a:pt x="3323" y="12977"/>
                                      <a:pt x="2991" y="13020"/>
                                    </a:cubicBezTo>
                                    <a:cubicBezTo>
                                      <a:pt x="2991" y="12934"/>
                                      <a:pt x="2991" y="12848"/>
                                      <a:pt x="2991" y="12762"/>
                                    </a:cubicBezTo>
                                    <a:cubicBezTo>
                                      <a:pt x="2991" y="12762"/>
                                      <a:pt x="2958" y="12719"/>
                                      <a:pt x="2924" y="12719"/>
                                    </a:cubicBezTo>
                                    <a:cubicBezTo>
                                      <a:pt x="2526" y="12934"/>
                                      <a:pt x="2094" y="12805"/>
                                      <a:pt x="1628" y="12891"/>
                                    </a:cubicBezTo>
                                    <a:cubicBezTo>
                                      <a:pt x="1662" y="12848"/>
                                      <a:pt x="1695" y="12762"/>
                                      <a:pt x="1761" y="12719"/>
                                    </a:cubicBezTo>
                                    <a:cubicBezTo>
                                      <a:pt x="1961" y="12589"/>
                                      <a:pt x="2094" y="12331"/>
                                      <a:pt x="2326" y="12201"/>
                                    </a:cubicBezTo>
                                    <a:cubicBezTo>
                                      <a:pt x="2526" y="12072"/>
                                      <a:pt x="2692" y="11770"/>
                                      <a:pt x="2924" y="11684"/>
                                    </a:cubicBezTo>
                                    <a:cubicBezTo>
                                      <a:pt x="3223" y="11554"/>
                                      <a:pt x="3423" y="11210"/>
                                      <a:pt x="3722" y="11080"/>
                                    </a:cubicBezTo>
                                    <a:cubicBezTo>
                                      <a:pt x="4021" y="10951"/>
                                      <a:pt x="4287" y="10692"/>
                                      <a:pt x="4586" y="10520"/>
                                    </a:cubicBezTo>
                                    <a:cubicBezTo>
                                      <a:pt x="4885" y="10304"/>
                                      <a:pt x="5184" y="10089"/>
                                      <a:pt x="5483" y="9873"/>
                                    </a:cubicBezTo>
                                    <a:cubicBezTo>
                                      <a:pt x="5516" y="9830"/>
                                      <a:pt x="5516" y="9787"/>
                                      <a:pt x="5583" y="9701"/>
                                    </a:cubicBezTo>
                                    <a:cubicBezTo>
                                      <a:pt x="5450" y="9701"/>
                                      <a:pt x="5350" y="9701"/>
                                      <a:pt x="5217" y="9701"/>
                                    </a:cubicBezTo>
                                    <a:cubicBezTo>
                                      <a:pt x="5250" y="9657"/>
                                      <a:pt x="5250" y="9571"/>
                                      <a:pt x="5284" y="9571"/>
                                    </a:cubicBezTo>
                                    <a:cubicBezTo>
                                      <a:pt x="5383" y="9485"/>
                                      <a:pt x="5483" y="9442"/>
                                      <a:pt x="5583" y="9399"/>
                                    </a:cubicBezTo>
                                    <a:cubicBezTo>
                                      <a:pt x="5716" y="9356"/>
                                      <a:pt x="5849" y="9356"/>
                                      <a:pt x="6015" y="9356"/>
                                    </a:cubicBezTo>
                                    <a:cubicBezTo>
                                      <a:pt x="6015" y="9011"/>
                                      <a:pt x="6214" y="9269"/>
                                      <a:pt x="6314" y="9183"/>
                                    </a:cubicBezTo>
                                    <a:cubicBezTo>
                                      <a:pt x="6380" y="9140"/>
                                      <a:pt x="6447" y="9140"/>
                                      <a:pt x="6447" y="9097"/>
                                    </a:cubicBezTo>
                                    <a:cubicBezTo>
                                      <a:pt x="6513" y="8968"/>
                                      <a:pt x="6580" y="8968"/>
                                      <a:pt x="6679" y="9054"/>
                                    </a:cubicBezTo>
                                    <a:cubicBezTo>
                                      <a:pt x="6713" y="9054"/>
                                      <a:pt x="6746" y="9054"/>
                                      <a:pt x="6746" y="9054"/>
                                    </a:cubicBezTo>
                                    <a:cubicBezTo>
                                      <a:pt x="6912" y="8666"/>
                                      <a:pt x="7278" y="8838"/>
                                      <a:pt x="7510" y="8666"/>
                                    </a:cubicBezTo>
                                    <a:cubicBezTo>
                                      <a:pt x="7776" y="8493"/>
                                      <a:pt x="8075" y="8450"/>
                                      <a:pt x="8308" y="8278"/>
                                    </a:cubicBezTo>
                                    <a:cubicBezTo>
                                      <a:pt x="8740" y="7976"/>
                                      <a:pt x="9238" y="7933"/>
                                      <a:pt x="9637" y="7545"/>
                                    </a:cubicBezTo>
                                    <a:cubicBezTo>
                                      <a:pt x="9703" y="7502"/>
                                      <a:pt x="9770" y="7459"/>
                                      <a:pt x="9836" y="7502"/>
                                    </a:cubicBezTo>
                                    <a:cubicBezTo>
                                      <a:pt x="10069" y="7545"/>
                                      <a:pt x="10235" y="7416"/>
                                      <a:pt x="10401" y="7243"/>
                                    </a:cubicBezTo>
                                    <a:cubicBezTo>
                                      <a:pt x="10468" y="7157"/>
                                      <a:pt x="10501" y="7157"/>
                                      <a:pt x="10601" y="7200"/>
                                    </a:cubicBezTo>
                                    <a:cubicBezTo>
                                      <a:pt x="10700" y="7243"/>
                                      <a:pt x="10866" y="7157"/>
                                      <a:pt x="10999" y="7114"/>
                                    </a:cubicBezTo>
                                    <a:cubicBezTo>
                                      <a:pt x="10999" y="7028"/>
                                      <a:pt x="10999" y="6984"/>
                                      <a:pt x="10999" y="6898"/>
                                    </a:cubicBezTo>
                                    <a:cubicBezTo>
                                      <a:pt x="11199" y="6941"/>
                                      <a:pt x="11398" y="6898"/>
                                      <a:pt x="11564" y="6769"/>
                                    </a:cubicBezTo>
                                    <a:cubicBezTo>
                                      <a:pt x="11863" y="6553"/>
                                      <a:pt x="12229" y="6424"/>
                                      <a:pt x="12561" y="6251"/>
                                    </a:cubicBezTo>
                                    <a:cubicBezTo>
                                      <a:pt x="12794" y="6122"/>
                                      <a:pt x="13026" y="5993"/>
                                      <a:pt x="13259" y="5907"/>
                                    </a:cubicBezTo>
                                    <a:cubicBezTo>
                                      <a:pt x="13326" y="5863"/>
                                      <a:pt x="13392" y="5820"/>
                                      <a:pt x="13458" y="5820"/>
                                    </a:cubicBezTo>
                                    <a:cubicBezTo>
                                      <a:pt x="13591" y="5820"/>
                                      <a:pt x="13691" y="5820"/>
                                      <a:pt x="13758" y="5605"/>
                                    </a:cubicBezTo>
                                    <a:cubicBezTo>
                                      <a:pt x="13791" y="5519"/>
                                      <a:pt x="13890" y="5475"/>
                                      <a:pt x="13990" y="5475"/>
                                    </a:cubicBezTo>
                                    <a:cubicBezTo>
                                      <a:pt x="14422" y="5346"/>
                                      <a:pt x="14821" y="5044"/>
                                      <a:pt x="15220" y="4829"/>
                                    </a:cubicBezTo>
                                    <a:cubicBezTo>
                                      <a:pt x="15386" y="4743"/>
                                      <a:pt x="15618" y="4699"/>
                                      <a:pt x="15718" y="4441"/>
                                    </a:cubicBezTo>
                                    <a:cubicBezTo>
                                      <a:pt x="15751" y="4398"/>
                                      <a:pt x="15785" y="4354"/>
                                      <a:pt x="15818" y="4354"/>
                                    </a:cubicBezTo>
                                    <a:cubicBezTo>
                                      <a:pt x="16150" y="4311"/>
                                      <a:pt x="16416" y="4096"/>
                                      <a:pt x="16748" y="3923"/>
                                    </a:cubicBezTo>
                                    <a:cubicBezTo>
                                      <a:pt x="16715" y="3966"/>
                                      <a:pt x="16715" y="4053"/>
                                      <a:pt x="16682" y="4096"/>
                                    </a:cubicBezTo>
                                    <a:cubicBezTo>
                                      <a:pt x="16615" y="4182"/>
                                      <a:pt x="16549" y="4225"/>
                                      <a:pt x="16549" y="4354"/>
                                    </a:cubicBezTo>
                                    <a:cubicBezTo>
                                      <a:pt x="16682" y="4268"/>
                                      <a:pt x="16815" y="4182"/>
                                      <a:pt x="16981" y="4096"/>
                                    </a:cubicBezTo>
                                    <a:cubicBezTo>
                                      <a:pt x="16948" y="3966"/>
                                      <a:pt x="16914" y="3880"/>
                                      <a:pt x="16881" y="3794"/>
                                    </a:cubicBezTo>
                                    <a:cubicBezTo>
                                      <a:pt x="17014" y="3880"/>
                                      <a:pt x="17147" y="3966"/>
                                      <a:pt x="17346" y="4096"/>
                                    </a:cubicBezTo>
                                    <a:cubicBezTo>
                                      <a:pt x="16848" y="4613"/>
                                      <a:pt x="16383" y="5131"/>
                                      <a:pt x="15918" y="5605"/>
                                    </a:cubicBezTo>
                                    <a:cubicBezTo>
                                      <a:pt x="15452" y="6079"/>
                                      <a:pt x="14987" y="6510"/>
                                      <a:pt x="14455" y="7028"/>
                                    </a:cubicBezTo>
                                    <a:cubicBezTo>
                                      <a:pt x="14655" y="7071"/>
                                      <a:pt x="14788" y="7028"/>
                                      <a:pt x="14921" y="6941"/>
                                    </a:cubicBezTo>
                                    <a:cubicBezTo>
                                      <a:pt x="14987" y="6898"/>
                                      <a:pt x="15020" y="6769"/>
                                      <a:pt x="15087" y="6683"/>
                                    </a:cubicBezTo>
                                    <a:cubicBezTo>
                                      <a:pt x="15220" y="6855"/>
                                      <a:pt x="15186" y="6640"/>
                                      <a:pt x="15220" y="6553"/>
                                    </a:cubicBezTo>
                                    <a:cubicBezTo>
                                      <a:pt x="15319" y="6467"/>
                                      <a:pt x="15452" y="6381"/>
                                      <a:pt x="15552" y="6252"/>
                                    </a:cubicBezTo>
                                    <a:cubicBezTo>
                                      <a:pt x="15685" y="6122"/>
                                      <a:pt x="15818" y="6079"/>
                                      <a:pt x="15918" y="5863"/>
                                    </a:cubicBezTo>
                                    <a:cubicBezTo>
                                      <a:pt x="15984" y="5734"/>
                                      <a:pt x="16217" y="5691"/>
                                      <a:pt x="16350" y="5648"/>
                                    </a:cubicBezTo>
                                    <a:cubicBezTo>
                                      <a:pt x="16416" y="5519"/>
                                      <a:pt x="16449" y="5303"/>
                                      <a:pt x="16516" y="5260"/>
                                    </a:cubicBezTo>
                                    <a:cubicBezTo>
                                      <a:pt x="16815" y="5131"/>
                                      <a:pt x="16981" y="4829"/>
                                      <a:pt x="17180" y="4613"/>
                                    </a:cubicBezTo>
                                    <a:cubicBezTo>
                                      <a:pt x="17380" y="4398"/>
                                      <a:pt x="17579" y="4182"/>
                                      <a:pt x="17778" y="3966"/>
                                    </a:cubicBezTo>
                                    <a:cubicBezTo>
                                      <a:pt x="17945" y="3794"/>
                                      <a:pt x="18011" y="3578"/>
                                      <a:pt x="18244" y="3492"/>
                                    </a:cubicBezTo>
                                    <a:cubicBezTo>
                                      <a:pt x="18343" y="3449"/>
                                      <a:pt x="18377" y="3234"/>
                                      <a:pt x="18510" y="3104"/>
                                    </a:cubicBezTo>
                                    <a:cubicBezTo>
                                      <a:pt x="18510" y="3234"/>
                                      <a:pt x="18510" y="3406"/>
                                      <a:pt x="18476" y="3492"/>
                                    </a:cubicBezTo>
                                    <a:cubicBezTo>
                                      <a:pt x="18177" y="3880"/>
                                      <a:pt x="18044" y="4441"/>
                                      <a:pt x="17778" y="4872"/>
                                    </a:cubicBezTo>
                                    <a:cubicBezTo>
                                      <a:pt x="17911" y="5001"/>
                                      <a:pt x="18044" y="5131"/>
                                      <a:pt x="18144" y="5260"/>
                                    </a:cubicBezTo>
                                    <a:cubicBezTo>
                                      <a:pt x="18476" y="5044"/>
                                      <a:pt x="18709" y="4743"/>
                                      <a:pt x="18842" y="4268"/>
                                    </a:cubicBezTo>
                                    <a:cubicBezTo>
                                      <a:pt x="18942" y="4010"/>
                                      <a:pt x="19074" y="3751"/>
                                      <a:pt x="19307" y="3578"/>
                                    </a:cubicBezTo>
                                    <a:cubicBezTo>
                                      <a:pt x="19274" y="3880"/>
                                      <a:pt x="19241" y="4139"/>
                                      <a:pt x="19207" y="4398"/>
                                    </a:cubicBezTo>
                                    <a:cubicBezTo>
                                      <a:pt x="19174" y="4441"/>
                                      <a:pt x="19041" y="4484"/>
                                      <a:pt x="19041" y="4527"/>
                                    </a:cubicBezTo>
                                    <a:cubicBezTo>
                                      <a:pt x="19074" y="4829"/>
                                      <a:pt x="18942" y="5044"/>
                                      <a:pt x="18875" y="5303"/>
                                    </a:cubicBezTo>
                                    <a:cubicBezTo>
                                      <a:pt x="18809" y="5648"/>
                                      <a:pt x="18775" y="5993"/>
                                      <a:pt x="18709" y="6338"/>
                                    </a:cubicBezTo>
                                    <a:cubicBezTo>
                                      <a:pt x="18676" y="6553"/>
                                      <a:pt x="18642" y="6726"/>
                                      <a:pt x="18609" y="6941"/>
                                    </a:cubicBezTo>
                                    <a:cubicBezTo>
                                      <a:pt x="18576" y="7157"/>
                                      <a:pt x="18543" y="7329"/>
                                      <a:pt x="18609" y="7588"/>
                                    </a:cubicBezTo>
                                    <a:cubicBezTo>
                                      <a:pt x="18642" y="7502"/>
                                      <a:pt x="18709" y="7416"/>
                                      <a:pt x="18742" y="7286"/>
                                    </a:cubicBezTo>
                                    <a:cubicBezTo>
                                      <a:pt x="18775" y="7372"/>
                                      <a:pt x="18842" y="7502"/>
                                      <a:pt x="18875" y="7588"/>
                                    </a:cubicBezTo>
                                    <a:cubicBezTo>
                                      <a:pt x="18975" y="7631"/>
                                      <a:pt x="19141" y="7459"/>
                                      <a:pt x="19174" y="7286"/>
                                    </a:cubicBezTo>
                                    <a:cubicBezTo>
                                      <a:pt x="19207" y="7114"/>
                                      <a:pt x="19274" y="6898"/>
                                      <a:pt x="19374" y="6726"/>
                                    </a:cubicBezTo>
                                    <a:cubicBezTo>
                                      <a:pt x="19374" y="6812"/>
                                      <a:pt x="19407" y="6898"/>
                                      <a:pt x="19407" y="6984"/>
                                    </a:cubicBezTo>
                                    <a:cubicBezTo>
                                      <a:pt x="19241" y="8062"/>
                                      <a:pt x="19108" y="9140"/>
                                      <a:pt x="18908" y="10218"/>
                                    </a:cubicBezTo>
                                    <a:cubicBezTo>
                                      <a:pt x="18775" y="10908"/>
                                      <a:pt x="18543" y="11554"/>
                                      <a:pt x="18310" y="12244"/>
                                    </a:cubicBezTo>
                                    <a:cubicBezTo>
                                      <a:pt x="18244" y="12460"/>
                                      <a:pt x="18144" y="12675"/>
                                      <a:pt x="18078" y="12891"/>
                                    </a:cubicBezTo>
                                    <a:cubicBezTo>
                                      <a:pt x="18044" y="12977"/>
                                      <a:pt x="18044" y="13063"/>
                                      <a:pt x="18011" y="13150"/>
                                    </a:cubicBezTo>
                                    <a:cubicBezTo>
                                      <a:pt x="17778" y="13495"/>
                                      <a:pt x="17745" y="13969"/>
                                      <a:pt x="17479" y="14271"/>
                                    </a:cubicBezTo>
                                    <a:cubicBezTo>
                                      <a:pt x="17346" y="14443"/>
                                      <a:pt x="17346" y="14745"/>
                                      <a:pt x="17214" y="14874"/>
                                    </a:cubicBezTo>
                                    <a:cubicBezTo>
                                      <a:pt x="17081" y="15047"/>
                                      <a:pt x="17014" y="15176"/>
                                      <a:pt x="16948" y="15392"/>
                                    </a:cubicBezTo>
                                    <a:cubicBezTo>
                                      <a:pt x="16881" y="15607"/>
                                      <a:pt x="16782" y="15866"/>
                                      <a:pt x="16649" y="15995"/>
                                    </a:cubicBezTo>
                                    <a:cubicBezTo>
                                      <a:pt x="16482" y="16168"/>
                                      <a:pt x="16416" y="16383"/>
                                      <a:pt x="16383" y="16599"/>
                                    </a:cubicBezTo>
                                    <a:cubicBezTo>
                                      <a:pt x="16350" y="16771"/>
                                      <a:pt x="16217" y="16685"/>
                                      <a:pt x="16150" y="16771"/>
                                    </a:cubicBezTo>
                                    <a:cubicBezTo>
                                      <a:pt x="16017" y="17030"/>
                                      <a:pt x="15884" y="17289"/>
                                      <a:pt x="15751" y="17504"/>
                                    </a:cubicBezTo>
                                    <a:cubicBezTo>
                                      <a:pt x="15718" y="17547"/>
                                      <a:pt x="15718" y="17634"/>
                                      <a:pt x="15685" y="17677"/>
                                    </a:cubicBezTo>
                                    <a:cubicBezTo>
                                      <a:pt x="15286" y="18022"/>
                                      <a:pt x="15054" y="18582"/>
                                      <a:pt x="14588" y="18884"/>
                                    </a:cubicBezTo>
                                    <a:cubicBezTo>
                                      <a:pt x="14489" y="19272"/>
                                      <a:pt x="14123" y="19272"/>
                                      <a:pt x="13990" y="19574"/>
                                    </a:cubicBezTo>
                                    <a:cubicBezTo>
                                      <a:pt x="13957" y="19660"/>
                                      <a:pt x="13857" y="19660"/>
                                      <a:pt x="13758" y="19703"/>
                                    </a:cubicBezTo>
                                    <a:cubicBezTo>
                                      <a:pt x="13625" y="19746"/>
                                      <a:pt x="13492" y="19789"/>
                                      <a:pt x="13425" y="20005"/>
                                    </a:cubicBezTo>
                                    <a:cubicBezTo>
                                      <a:pt x="13392" y="20134"/>
                                      <a:pt x="13193" y="20220"/>
                                      <a:pt x="13093" y="20263"/>
                                    </a:cubicBezTo>
                                    <a:cubicBezTo>
                                      <a:pt x="12927" y="20307"/>
                                      <a:pt x="12860" y="20436"/>
                                      <a:pt x="12727" y="20522"/>
                                    </a:cubicBezTo>
                                    <a:cubicBezTo>
                                      <a:pt x="12428" y="20738"/>
                                      <a:pt x="12129" y="20867"/>
                                      <a:pt x="11830" y="21083"/>
                                    </a:cubicBezTo>
                                    <a:cubicBezTo>
                                      <a:pt x="11697" y="21169"/>
                                      <a:pt x="11598" y="21255"/>
                                      <a:pt x="11531" y="21384"/>
                                    </a:cubicBezTo>
                                    <a:cubicBezTo>
                                      <a:pt x="11365" y="21471"/>
                                      <a:pt x="11099" y="21384"/>
                                      <a:pt x="10966" y="21600"/>
                                    </a:cubicBezTo>
                                    <a:lnTo>
                                      <a:pt x="11365" y="21600"/>
                                    </a:lnTo>
                                    <a:cubicBezTo>
                                      <a:pt x="11498" y="21557"/>
                                      <a:pt x="11631" y="21471"/>
                                      <a:pt x="11797" y="21428"/>
                                    </a:cubicBezTo>
                                    <a:cubicBezTo>
                                      <a:pt x="12362" y="21169"/>
                                      <a:pt x="12894" y="20910"/>
                                      <a:pt x="13392" y="20522"/>
                                    </a:cubicBezTo>
                                    <a:cubicBezTo>
                                      <a:pt x="13924" y="20134"/>
                                      <a:pt x="14455" y="19703"/>
                                      <a:pt x="14921" y="19143"/>
                                    </a:cubicBezTo>
                                    <a:cubicBezTo>
                                      <a:pt x="15353" y="18625"/>
                                      <a:pt x="15751" y="18022"/>
                                      <a:pt x="16183" y="17461"/>
                                    </a:cubicBezTo>
                                    <a:cubicBezTo>
                                      <a:pt x="16416" y="17116"/>
                                      <a:pt x="16649" y="16771"/>
                                      <a:pt x="16815" y="16340"/>
                                    </a:cubicBezTo>
                                    <a:cubicBezTo>
                                      <a:pt x="17014" y="15866"/>
                                      <a:pt x="17313" y="15478"/>
                                      <a:pt x="17513" y="15004"/>
                                    </a:cubicBezTo>
                                    <a:cubicBezTo>
                                      <a:pt x="17712" y="14486"/>
                                      <a:pt x="18111" y="14055"/>
                                      <a:pt x="18144" y="13408"/>
                                    </a:cubicBezTo>
                                    <a:cubicBezTo>
                                      <a:pt x="18443" y="13020"/>
                                      <a:pt x="18476" y="12503"/>
                                      <a:pt x="18642" y="12072"/>
                                    </a:cubicBezTo>
                                    <a:cubicBezTo>
                                      <a:pt x="18742" y="11813"/>
                                      <a:pt x="18709" y="11554"/>
                                      <a:pt x="18875" y="11339"/>
                                    </a:cubicBezTo>
                                    <a:cubicBezTo>
                                      <a:pt x="19041" y="11080"/>
                                      <a:pt x="18975" y="10692"/>
                                      <a:pt x="19174" y="10477"/>
                                    </a:cubicBezTo>
                                    <a:cubicBezTo>
                                      <a:pt x="19074" y="10132"/>
                                      <a:pt x="19274" y="9873"/>
                                      <a:pt x="19307" y="9528"/>
                                    </a:cubicBezTo>
                                    <a:cubicBezTo>
                                      <a:pt x="19374" y="9097"/>
                                      <a:pt x="19374" y="8666"/>
                                      <a:pt x="19473" y="8235"/>
                                    </a:cubicBezTo>
                                    <a:cubicBezTo>
                                      <a:pt x="19540" y="7933"/>
                                      <a:pt x="19573" y="7631"/>
                                      <a:pt x="19573" y="7286"/>
                                    </a:cubicBezTo>
                                    <a:cubicBezTo>
                                      <a:pt x="19573" y="7157"/>
                                      <a:pt x="19540" y="6984"/>
                                      <a:pt x="19673" y="6898"/>
                                    </a:cubicBezTo>
                                    <a:cubicBezTo>
                                      <a:pt x="19706" y="6855"/>
                                      <a:pt x="19739" y="6726"/>
                                      <a:pt x="19739" y="6640"/>
                                    </a:cubicBezTo>
                                    <a:cubicBezTo>
                                      <a:pt x="19772" y="5907"/>
                                      <a:pt x="19806" y="5174"/>
                                      <a:pt x="19872" y="4441"/>
                                    </a:cubicBezTo>
                                    <a:cubicBezTo>
                                      <a:pt x="19905" y="4182"/>
                                      <a:pt x="19972" y="3923"/>
                                      <a:pt x="20038" y="3708"/>
                                    </a:cubicBezTo>
                                    <a:cubicBezTo>
                                      <a:pt x="20138" y="3363"/>
                                      <a:pt x="20304" y="3061"/>
                                      <a:pt x="20437" y="2716"/>
                                    </a:cubicBezTo>
                                    <a:cubicBezTo>
                                      <a:pt x="20670" y="2069"/>
                                      <a:pt x="20969" y="1423"/>
                                      <a:pt x="21301" y="819"/>
                                    </a:cubicBezTo>
                                    <a:cubicBezTo>
                                      <a:pt x="21401" y="647"/>
                                      <a:pt x="21500" y="431"/>
                                      <a:pt x="21567" y="259"/>
                                    </a:cubicBezTo>
                                    <a:cubicBezTo>
                                      <a:pt x="21567" y="259"/>
                                      <a:pt x="21567" y="216"/>
                                      <a:pt x="21600" y="172"/>
                                    </a:cubicBezTo>
                                    <a:lnTo>
                                      <a:pt x="20005" y="172"/>
                                    </a:lnTo>
                                    <a:close/>
                                    <a:moveTo>
                                      <a:pt x="631" y="13408"/>
                                    </a:moveTo>
                                    <a:cubicBezTo>
                                      <a:pt x="798" y="13322"/>
                                      <a:pt x="930" y="13193"/>
                                      <a:pt x="1097" y="13107"/>
                                    </a:cubicBezTo>
                                    <a:cubicBezTo>
                                      <a:pt x="1063" y="13495"/>
                                      <a:pt x="798" y="13365"/>
                                      <a:pt x="631" y="13408"/>
                                    </a:cubicBezTo>
                                    <a:close/>
                                    <a:moveTo>
                                      <a:pt x="17612" y="3665"/>
                                    </a:moveTo>
                                    <a:cubicBezTo>
                                      <a:pt x="17546" y="3665"/>
                                      <a:pt x="17513" y="3622"/>
                                      <a:pt x="17479" y="3622"/>
                                    </a:cubicBezTo>
                                    <a:cubicBezTo>
                                      <a:pt x="17446" y="3622"/>
                                      <a:pt x="17446" y="3578"/>
                                      <a:pt x="17413" y="3535"/>
                                    </a:cubicBezTo>
                                    <a:cubicBezTo>
                                      <a:pt x="17479" y="3492"/>
                                      <a:pt x="17546" y="3406"/>
                                      <a:pt x="17612" y="3363"/>
                                    </a:cubicBezTo>
                                    <a:cubicBezTo>
                                      <a:pt x="17645" y="3363"/>
                                      <a:pt x="17679" y="3363"/>
                                      <a:pt x="17745" y="3320"/>
                                    </a:cubicBezTo>
                                    <a:cubicBezTo>
                                      <a:pt x="17679" y="3449"/>
                                      <a:pt x="17646" y="3535"/>
                                      <a:pt x="17612" y="3665"/>
                                    </a:cubicBezTo>
                                    <a:close/>
                                    <a:moveTo>
                                      <a:pt x="18742" y="2759"/>
                                    </a:moveTo>
                                    <a:cubicBezTo>
                                      <a:pt x="18709" y="2802"/>
                                      <a:pt x="18676" y="2759"/>
                                      <a:pt x="18576" y="2802"/>
                                    </a:cubicBezTo>
                                    <a:cubicBezTo>
                                      <a:pt x="18775" y="2199"/>
                                      <a:pt x="19041" y="1983"/>
                                      <a:pt x="19540" y="1897"/>
                                    </a:cubicBezTo>
                                    <a:cubicBezTo>
                                      <a:pt x="19473" y="2026"/>
                                      <a:pt x="19440" y="2199"/>
                                      <a:pt x="19407" y="2199"/>
                                    </a:cubicBezTo>
                                    <a:cubicBezTo>
                                      <a:pt x="19108" y="2242"/>
                                      <a:pt x="18942" y="2501"/>
                                      <a:pt x="18742" y="2759"/>
                                    </a:cubicBezTo>
                                    <a:close/>
                                    <a:moveTo>
                                      <a:pt x="19473" y="4699"/>
                                    </a:moveTo>
                                    <a:cubicBezTo>
                                      <a:pt x="19407" y="5087"/>
                                      <a:pt x="19307" y="5432"/>
                                      <a:pt x="19074" y="5734"/>
                                    </a:cubicBezTo>
                                    <a:cubicBezTo>
                                      <a:pt x="19041" y="5605"/>
                                      <a:pt x="19008" y="5519"/>
                                      <a:pt x="19041" y="5475"/>
                                    </a:cubicBezTo>
                                    <a:cubicBezTo>
                                      <a:pt x="19141" y="5087"/>
                                      <a:pt x="19207" y="4699"/>
                                      <a:pt x="19307" y="4311"/>
                                    </a:cubicBezTo>
                                    <a:cubicBezTo>
                                      <a:pt x="19473" y="4441"/>
                                      <a:pt x="19506" y="4570"/>
                                      <a:pt x="19473" y="4699"/>
                                    </a:cubicBezTo>
                                    <a:close/>
                                    <a:moveTo>
                                      <a:pt x="19473" y="3708"/>
                                    </a:moveTo>
                                    <a:cubicBezTo>
                                      <a:pt x="19374" y="3535"/>
                                      <a:pt x="19407" y="3406"/>
                                      <a:pt x="19540" y="3320"/>
                                    </a:cubicBezTo>
                                    <a:cubicBezTo>
                                      <a:pt x="19573" y="3277"/>
                                      <a:pt x="19639" y="3363"/>
                                      <a:pt x="19806" y="3406"/>
                                    </a:cubicBezTo>
                                    <a:cubicBezTo>
                                      <a:pt x="19639" y="3578"/>
                                      <a:pt x="19573" y="3622"/>
                                      <a:pt x="19473" y="3708"/>
                                    </a:cubicBezTo>
                                    <a:close/>
                                    <a:moveTo>
                                      <a:pt x="17247" y="5432"/>
                                    </a:moveTo>
                                    <a:cubicBezTo>
                                      <a:pt x="17247" y="5475"/>
                                      <a:pt x="17280" y="5562"/>
                                      <a:pt x="17313" y="5648"/>
                                    </a:cubicBezTo>
                                    <a:cubicBezTo>
                                      <a:pt x="17479" y="5303"/>
                                      <a:pt x="17745" y="5087"/>
                                      <a:pt x="17778" y="4699"/>
                                    </a:cubicBezTo>
                                    <a:cubicBezTo>
                                      <a:pt x="17479" y="4829"/>
                                      <a:pt x="17346" y="5087"/>
                                      <a:pt x="17247" y="5432"/>
                                    </a:cubicBezTo>
                                    <a:close/>
                                    <a:moveTo>
                                      <a:pt x="14622" y="15004"/>
                                    </a:moveTo>
                                    <a:cubicBezTo>
                                      <a:pt x="14389" y="15262"/>
                                      <a:pt x="14156" y="15478"/>
                                      <a:pt x="13924" y="15737"/>
                                    </a:cubicBezTo>
                                    <a:cubicBezTo>
                                      <a:pt x="13691" y="15952"/>
                                      <a:pt x="13458" y="16168"/>
                                      <a:pt x="13292" y="16426"/>
                                    </a:cubicBezTo>
                                    <a:cubicBezTo>
                                      <a:pt x="13026" y="16771"/>
                                      <a:pt x="12727" y="16987"/>
                                      <a:pt x="12428" y="17289"/>
                                    </a:cubicBezTo>
                                    <a:cubicBezTo>
                                      <a:pt x="12096" y="17590"/>
                                      <a:pt x="11697" y="17849"/>
                                      <a:pt x="11332" y="18065"/>
                                    </a:cubicBezTo>
                                    <a:cubicBezTo>
                                      <a:pt x="11166" y="18151"/>
                                      <a:pt x="11166" y="18280"/>
                                      <a:pt x="11199" y="18453"/>
                                    </a:cubicBezTo>
                                    <a:cubicBezTo>
                                      <a:pt x="11365" y="18366"/>
                                      <a:pt x="11531" y="18280"/>
                                      <a:pt x="11664" y="18194"/>
                                    </a:cubicBezTo>
                                    <a:cubicBezTo>
                                      <a:pt x="12096" y="17892"/>
                                      <a:pt x="12528" y="17590"/>
                                      <a:pt x="12927" y="17246"/>
                                    </a:cubicBezTo>
                                    <a:cubicBezTo>
                                      <a:pt x="13093" y="17116"/>
                                      <a:pt x="13259" y="16901"/>
                                      <a:pt x="13392" y="16728"/>
                                    </a:cubicBezTo>
                                    <a:cubicBezTo>
                                      <a:pt x="13525" y="16513"/>
                                      <a:pt x="13758" y="16513"/>
                                      <a:pt x="13857" y="16211"/>
                                    </a:cubicBezTo>
                                    <a:cubicBezTo>
                                      <a:pt x="13957" y="15995"/>
                                      <a:pt x="14190" y="15866"/>
                                      <a:pt x="14356" y="15693"/>
                                    </a:cubicBezTo>
                                    <a:cubicBezTo>
                                      <a:pt x="14389" y="15650"/>
                                      <a:pt x="14389" y="15650"/>
                                      <a:pt x="14422" y="15607"/>
                                    </a:cubicBezTo>
                                    <a:cubicBezTo>
                                      <a:pt x="14622" y="15305"/>
                                      <a:pt x="14854" y="15047"/>
                                      <a:pt x="15087" y="14788"/>
                                    </a:cubicBezTo>
                                    <a:cubicBezTo>
                                      <a:pt x="15253" y="14616"/>
                                      <a:pt x="15386" y="14314"/>
                                      <a:pt x="15552" y="14055"/>
                                    </a:cubicBezTo>
                                    <a:cubicBezTo>
                                      <a:pt x="15519" y="14055"/>
                                      <a:pt x="15486" y="14012"/>
                                      <a:pt x="15452" y="14055"/>
                                    </a:cubicBezTo>
                                    <a:cubicBezTo>
                                      <a:pt x="15186" y="14443"/>
                                      <a:pt x="14921" y="14745"/>
                                      <a:pt x="14622" y="15004"/>
                                    </a:cubicBezTo>
                                    <a:close/>
                                    <a:moveTo>
                                      <a:pt x="12594" y="18798"/>
                                    </a:moveTo>
                                    <a:cubicBezTo>
                                      <a:pt x="12594" y="18841"/>
                                      <a:pt x="12561" y="18884"/>
                                      <a:pt x="12561" y="18884"/>
                                    </a:cubicBezTo>
                                    <a:cubicBezTo>
                                      <a:pt x="12594" y="19013"/>
                                      <a:pt x="12628" y="19186"/>
                                      <a:pt x="12661" y="19272"/>
                                    </a:cubicBezTo>
                                    <a:cubicBezTo>
                                      <a:pt x="12727" y="19401"/>
                                      <a:pt x="12827" y="19358"/>
                                      <a:pt x="12927" y="19272"/>
                                    </a:cubicBezTo>
                                    <a:cubicBezTo>
                                      <a:pt x="13193" y="19056"/>
                                      <a:pt x="13458" y="18798"/>
                                      <a:pt x="13658" y="18453"/>
                                    </a:cubicBezTo>
                                    <a:cubicBezTo>
                                      <a:pt x="13591" y="18366"/>
                                      <a:pt x="13591" y="18323"/>
                                      <a:pt x="13558" y="18323"/>
                                    </a:cubicBezTo>
                                    <a:cubicBezTo>
                                      <a:pt x="13259" y="18237"/>
                                      <a:pt x="12727" y="18496"/>
                                      <a:pt x="12594" y="18798"/>
                                    </a:cubicBezTo>
                                    <a:close/>
                                    <a:moveTo>
                                      <a:pt x="15519" y="7157"/>
                                    </a:moveTo>
                                    <a:cubicBezTo>
                                      <a:pt x="15685" y="7200"/>
                                      <a:pt x="15851" y="7200"/>
                                      <a:pt x="15984" y="7243"/>
                                    </a:cubicBezTo>
                                    <a:cubicBezTo>
                                      <a:pt x="15818" y="7114"/>
                                      <a:pt x="15718" y="6941"/>
                                      <a:pt x="15519" y="7157"/>
                                    </a:cubicBezTo>
                                    <a:close/>
                                    <a:moveTo>
                                      <a:pt x="6114" y="17677"/>
                                    </a:moveTo>
                                    <a:cubicBezTo>
                                      <a:pt x="6314" y="17634"/>
                                      <a:pt x="6546" y="17590"/>
                                      <a:pt x="6713" y="17504"/>
                                    </a:cubicBezTo>
                                    <a:cubicBezTo>
                                      <a:pt x="6912" y="17418"/>
                                      <a:pt x="7145" y="17289"/>
                                      <a:pt x="7344" y="17159"/>
                                    </a:cubicBezTo>
                                    <a:cubicBezTo>
                                      <a:pt x="6945" y="17116"/>
                                      <a:pt x="6015" y="17332"/>
                                      <a:pt x="5815" y="17504"/>
                                    </a:cubicBezTo>
                                    <a:cubicBezTo>
                                      <a:pt x="5982" y="17677"/>
                                      <a:pt x="5982" y="17720"/>
                                      <a:pt x="6114" y="17677"/>
                                    </a:cubicBezTo>
                                    <a:close/>
                                    <a:moveTo>
                                      <a:pt x="11232" y="15521"/>
                                    </a:moveTo>
                                    <a:cubicBezTo>
                                      <a:pt x="11099" y="15866"/>
                                      <a:pt x="10700" y="15737"/>
                                      <a:pt x="10634" y="16125"/>
                                    </a:cubicBezTo>
                                    <a:cubicBezTo>
                                      <a:pt x="10634" y="16168"/>
                                      <a:pt x="10567" y="16168"/>
                                      <a:pt x="10501" y="16168"/>
                                    </a:cubicBezTo>
                                    <a:cubicBezTo>
                                      <a:pt x="10202" y="16125"/>
                                      <a:pt x="10036" y="16383"/>
                                      <a:pt x="9870" y="16642"/>
                                    </a:cubicBezTo>
                                    <a:cubicBezTo>
                                      <a:pt x="9836" y="16685"/>
                                      <a:pt x="9836" y="16771"/>
                                      <a:pt x="9836" y="16901"/>
                                    </a:cubicBezTo>
                                    <a:cubicBezTo>
                                      <a:pt x="10501" y="16556"/>
                                      <a:pt x="11099" y="16125"/>
                                      <a:pt x="11631" y="15478"/>
                                    </a:cubicBezTo>
                                    <a:cubicBezTo>
                                      <a:pt x="11431" y="15392"/>
                                      <a:pt x="11298" y="15348"/>
                                      <a:pt x="11232" y="15521"/>
                                    </a:cubicBezTo>
                                    <a:close/>
                                    <a:moveTo>
                                      <a:pt x="6812" y="18410"/>
                                    </a:moveTo>
                                    <a:cubicBezTo>
                                      <a:pt x="6879" y="18496"/>
                                      <a:pt x="6679" y="18711"/>
                                      <a:pt x="6812" y="18754"/>
                                    </a:cubicBezTo>
                                    <a:cubicBezTo>
                                      <a:pt x="7078" y="18798"/>
                                      <a:pt x="7377" y="19013"/>
                                      <a:pt x="7710" y="18798"/>
                                    </a:cubicBezTo>
                                    <a:cubicBezTo>
                                      <a:pt x="7643" y="18668"/>
                                      <a:pt x="7610" y="18539"/>
                                      <a:pt x="7543" y="18453"/>
                                    </a:cubicBezTo>
                                    <a:cubicBezTo>
                                      <a:pt x="7311" y="18453"/>
                                      <a:pt x="7045" y="18410"/>
                                      <a:pt x="6812" y="18410"/>
                                    </a:cubicBezTo>
                                    <a:close/>
                                    <a:moveTo>
                                      <a:pt x="7543" y="9528"/>
                                    </a:moveTo>
                                    <a:cubicBezTo>
                                      <a:pt x="7842" y="9356"/>
                                      <a:pt x="8142" y="9183"/>
                                      <a:pt x="8441" y="9011"/>
                                    </a:cubicBezTo>
                                    <a:cubicBezTo>
                                      <a:pt x="8407" y="8968"/>
                                      <a:pt x="8407" y="8925"/>
                                      <a:pt x="8374" y="8881"/>
                                    </a:cubicBezTo>
                                    <a:cubicBezTo>
                                      <a:pt x="8108" y="9140"/>
                                      <a:pt x="7743" y="9140"/>
                                      <a:pt x="7543" y="952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690C47" id="Shape" o:spid="_x0000_s1026" alt="Title: Graphic Element" style="width:65pt;height: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" path="m11298,8278v-132,215,-432,86,-498,517c11066,8666,11265,8580,11531,8493v-133,-129,-233,-215,-233,-215xm14455,6984v-166,,-265,87,-265,259c14190,7286,14256,7329,14322,7372v34,-172,67,-258,133,-388xm17280,8968v,43,-66,43,-100,86c17180,9054,17180,9097,17214,9183v99,,199,43,299,43c17546,9054,17546,8881,17646,8795v132,-215,232,-431,332,-646c18210,7631,18277,7157,18177,6596v133,-345,366,-689,200,-1164c18277,5475,18210,5519,18144,5562v-33,43,-33,129,-33,215c18078,5820,18044,5950,18011,5950v-166,43,-233,86,-233,301c17778,6381,17646,6596,17679,6683v66,172,,129,-67,172c17546,6898,17513,6941,17446,6984v266,345,399,87,598,-215c18011,6984,18011,7028,18011,7114v-166,646,-532,1207,-731,1854xm12428,7157v34,,34,-173,34,-302c12229,7071,12063,7243,11863,7416v266,215,333,-216,565,-259xm17679,11899v-200,432,-366,906,-598,1337c16948,13495,16848,13753,16715,14012v-133,259,-365,474,-332,862c16383,14917,16283,15004,16250,15047v-166,129,-266,345,-366,560c15685,15995,15486,16383,15253,16771v-166,259,-366,518,-532,776c14688,17590,14688,17720,14688,17806v266,43,299,-259,432,-345c15419,17246,15585,16857,15818,16556v232,-388,432,-819,664,-1208c16682,14917,16914,14486,17081,14055v166,-345,299,-733,465,-1121c17646,12719,17745,12460,17812,12244v66,-129,133,-301,66,-517c17778,11727,17712,11813,17679,11899xm18011,11554v67,-172,100,-344,199,-603c17978,11253,17978,11253,18011,11554xm18244,8623v66,-216,133,-388,199,-561c18244,8278,18244,8278,18244,8623xm9936,8795v332,,432,-43,698,-474c10368,8537,10169,8666,9936,8795xm3157,18496v66,,199,43,266,129c3522,18754,3622,18625,3722,18668v,-86,33,-129,33,-215c3655,18410,3589,18366,3522,18366v-299,-43,-498,-388,-797,-388c2658,17763,2526,17720,2393,17677v-233,-87,-466,-173,-632,-431c1662,17116,1562,17159,1462,17246v67,86,133,215,133,301c1595,17720,1628,17763,1761,17806v266,86,565,259,831,431c2725,18366,2891,18539,3157,18496xm14821,8149v33,-44,,-216,,-302c14721,7933,14622,8019,14555,8105v-100,130,-233,216,-233,432c14555,8580,14655,8278,14821,8149xm14289,8537v,,,,,c14289,8537,14289,8537,14289,8537v,,,,,c14289,8537,14289,8537,14289,8537xm16649,12762v133,-259,398,-431,365,-863c17014,11684,17180,11511,17213,11253v67,-302,266,-518,432,-863c17380,10477,17247,10606,17147,10822v-365,646,-698,1336,-1097,2026c16316,12891,16549,12977,16649,12762xm2359,18798v34,,67,,100,c2559,18884,2725,18970,2758,19056v67,302,200,-86,299,130c3157,19401,3390,19487,3589,19617v100,-43,233,-86,365,-173c3954,19531,3954,19574,3954,19617v200,86,432,86,532,258c4686,20220,4951,20134,5184,20091v133,,266,,366,43c5815,20263,6048,20436,6314,20350v33,,66,43,100,86c6447,20479,6480,20522,6513,20522v366,-129,698,86,1064,129c7610,20565,7610,20479,7643,20307,5749,20048,4021,19487,2359,18366v,216,,302,,432xm9670,8149v-100,86,-232,172,-332,258c9338,8450,9371,8450,9371,8493v133,-86,233,-129,366,-215c9703,8235,9703,8192,9670,8149xm11066,11684v166,-130,399,-216,498,-388c11664,11037,11863,11037,12030,10865v498,-475,996,-906,1495,-1380c13724,9313,13857,9054,14090,8925v100,-44,133,-259,199,-388c14190,8493,14090,8450,13990,8450v-66,130,-133,302,-199,345c13525,8881,13425,9269,13193,9442v-100,86,-167,259,-233,345c12860,9787,12794,9787,12727,9830v-133,86,-232,216,-332,345c12295,10261,12262,10563,12063,10347v,,-33,,-33,43c11930,10692,11697,10778,11498,10865v-33,,-100,43,-100,86c11365,11296,11066,11425,10966,11684v33,,67,,100,xm8640,13236v-33,43,-133,86,-199,86c8108,13408,8108,13408,7975,13883v599,-432,1197,-820,1795,-1208c10169,12374,10634,12115,10933,11641r,43c10933,11684,10933,11684,10933,11684v,,,,,c10933,11554,10933,11468,10966,11253v-166,258,-232,517,-365,560c10302,11899,10069,12158,9770,12201v,86,,130,33,173c9637,12417,9471,12460,9305,12503v,129,33,216,33,259c9072,12891,8806,12891,8640,13236xm6347,12546v-199,86,-233,302,-332,474c6281,12977,6513,12934,6746,12848v199,-86,332,-302,532,-345c7477,12417,7610,12287,7643,11899v-100,87,-166,173,-266,173c7012,12115,6713,12417,6347,12546xm4785,14745v-199,,-399,-129,-565,43c4420,14831,4619,14960,4785,14745xm8241,20695v266,-44,499,-87,765,c9238,20738,9471,20651,9737,20608v66,,99,-129,166,-172c9205,20436,8540,20436,7809,20436v100,259,266,302,432,259xm16017,6726v-33,43,-33,129,-99,258c16482,6726,16715,6165,17047,5648v-66,43,-133,43,-166,86c16649,6208,16316,6467,16017,6726xm10235,20263v-100,,-233,44,-199,259c10335,20479,10634,20436,10966,20350v,-43,,-87,,-130c10700,20263,10468,20220,10235,20263xm17778,4656v,,,,,c17778,4656,17778,4656,17778,4656v,,,,,c17778,4656,17778,4656,17778,4656xm3390,11899v-233,130,-399,259,-599,388c3190,12201,3223,12201,3390,11899xm4220,14788v,,,,,c4187,14788,4187,14788,4220,14788v-33,43,-33,43,,c4220,14831,4220,14788,4220,14788xm20005,v-166,259,-366,517,-499,776c19108,1509,18510,1897,17945,2285v-299,216,-599,388,-931,561c16981,2846,16948,2889,16948,2889v-432,603,-1163,603,-1629,1207c15319,4096,15286,4096,15286,4096v-332,43,-598,431,-930,431c14289,4527,14223,4743,14156,4743v-99,,-199,-44,-299,86c13758,4958,13625,5174,13425,5001v-232,259,-598,43,-764,518c12661,5519,12594,5519,12594,5519v-199,86,-365,215,-564,215c11797,5734,11697,6079,11431,5993v-66,-43,-199,86,-265,172c11033,6381,10833,6424,10667,6467v-100,43,-233,43,-299,129c10169,6812,9803,6640,9703,7028v-232,-173,-432,172,-664,129c9039,7243,9039,7286,9072,7329v-432,173,-897,302,-1329,475c7643,7847,7477,7890,7477,8019v-33,216,-199,,-266,130c7145,8364,7045,8062,6945,8192v-66,86,-199,172,-266,258c6613,8537,6480,8407,6447,8580v-33,172,-166,-43,-266,43c5982,8752,5716,8752,5583,8925v-166,215,-399,129,-565,301c4818,9442,4553,9442,4353,9701v-99,129,-266,43,-399,129c3822,9873,3921,10132,3755,10218v-365,216,-698,517,-1030,776c2459,11210,2226,11468,1961,11598v-466,258,-798,776,-1197,1164c731,12762,764,12848,731,12848v67,43,133,43,199,86c698,13107,498,13279,399,13581v-100,302,-67,690,-366,819c33,14400,,14486,,14486v,388,33,819,66,1207c66,15780,133,15823,133,15909v100,216,233,474,332,690c532,16599,598,16556,631,16556v167,86,-99,258,100,301c798,16857,831,17073,831,17159v,87,-67,216,-100,345c831,17547,930,17547,1030,17590v-33,173,-33,302,-66,388c1063,18151,1329,18065,1296,18410v,86,-66,129,-133,215c1230,18668,1296,18668,1396,18711v,87,,173,,259c1495,19013,1595,19056,1695,19099v-67,87,-133,130,-133,130c1794,19660,1927,20177,2426,20263v,130,,259,,345c2592,20738,2758,20738,2924,20953v133,173,299,302,432,431l4353,21384v-232,-215,-465,-301,-731,-388c3556,20996,3522,20867,3489,20824v-332,-216,-565,-561,-831,-862c2459,19746,2326,19487,2160,19272v-299,-431,-399,-992,-631,-1466c1362,17504,1263,17073,1097,16599v133,86,199,129,265,172c1462,16857,1529,16944,1628,16987v366,172,765,388,1163,388c3057,17418,3290,17590,3589,17590v233,,233,44,465,-129c4087,17547,4087,17590,4121,17677v66,-43,166,-87,299,-130c4386,17461,4353,17375,4287,17332v-399,-216,-765,-431,-1163,-690c2791,16426,2459,16211,2127,16038v-233,-129,-399,-301,-499,-560c1562,15348,1462,15219,1362,15090v532,172,1031,345,1529,517c2891,15607,2924,15564,2991,15521v-299,-302,-632,-431,-1064,-388c2127,14788,2293,14831,2492,14831v598,43,1197,43,1762,43c4287,14874,4287,14831,4320,14831v-266,-215,-565,-302,-864,-474c3157,14184,2825,14141,2492,14184v-332,44,-631,-215,-930,-43c1529,14055,1495,13969,1429,13883v365,,731,,1063,-43c2825,13796,3157,13710,3522,13624v,-129,,-259,,-345c3622,13107,3855,13236,3954,12891v-332,43,-631,86,-963,129c2991,12934,2991,12848,2991,12762v,,-33,-43,-67,-43c2526,12934,2094,12805,1628,12891v34,-43,67,-129,133,-172c1961,12589,2094,12331,2326,12201v200,-129,366,-431,598,-517c3223,11554,3423,11210,3722,11080v299,-129,565,-388,864,-560c4885,10304,5184,10089,5483,9873v33,-43,33,-86,100,-172c5450,9701,5350,9701,5217,9701v33,-44,33,-130,67,-130c5383,9485,5483,9442,5583,9399v133,-43,266,-43,432,-43c6015,9011,6214,9269,6314,9183v66,-43,133,-43,133,-86c6513,8968,6580,8968,6679,9054v34,,67,,67,c6912,8666,7278,8838,7510,8666v266,-173,565,-216,798,-388c8740,7976,9238,7933,9637,7545v66,-43,133,-86,199,-43c10069,7545,10235,7416,10401,7243v67,-86,100,-86,200,-43c10700,7243,10866,7157,10999,7114v,-86,,-130,,-216c11199,6941,11398,6898,11564,6769v299,-216,665,-345,997,-518c12794,6122,13026,5993,13259,5907v67,-44,133,-87,199,-87c13591,5820,13691,5820,13758,5605v33,-86,132,-130,232,-130c14422,5346,14821,5044,15220,4829v166,-86,398,-130,498,-388c15751,4398,15785,4354,15818,4354v332,-43,598,-258,930,-431c16715,3966,16715,4053,16682,4096v-67,86,-133,129,-133,258c16682,4268,16815,4182,16981,4096v-33,-130,-67,-216,-100,-302c17014,3880,17147,3966,17346,4096v-498,517,-963,1035,-1428,1509c15452,6079,14987,6510,14455,7028v200,43,333,,466,-87c14987,6898,15020,6769,15087,6683v133,172,99,-43,133,-130c15319,6467,15452,6381,15552,6252v133,-130,266,-173,366,-389c15984,5734,16217,5691,16350,5648v66,-129,99,-345,166,-388c16815,5131,16981,4829,17180,4613v200,-215,399,-431,598,-647c17945,3794,18011,3578,18244,3492v99,-43,133,-258,266,-388c18510,3234,18510,3406,18476,3492v-299,388,-432,949,-698,1380c17911,5001,18044,5131,18144,5260v332,-216,565,-517,698,-992c18942,4010,19074,3751,19307,3578v-33,302,-66,561,-100,820c19174,4441,19041,4484,19041,4527v33,302,-99,517,-166,776c18809,5648,18775,5993,18709,6338v-33,215,-67,388,-100,603c18576,7157,18543,7329,18609,7588v33,-86,100,-172,133,-302c18775,7372,18842,7502,18875,7588v100,43,266,-129,299,-302c19207,7114,19274,6898,19374,6726v,86,33,172,33,258c19241,8062,19108,9140,18908,10218v-133,690,-365,1336,-598,2026c18244,12460,18144,12675,18078,12891v-34,86,-34,172,-67,259c17778,13495,17745,13969,17479,14271v-133,172,-133,474,-265,603c17081,15047,17014,15176,16948,15392v-67,215,-166,474,-299,603c16482,16168,16416,16383,16383,16599v-33,172,-166,86,-233,172c16017,17030,15884,17289,15751,17504v-33,43,-33,130,-66,173c15286,18022,15054,18582,14588,18884v-99,388,-465,388,-598,690c13957,19660,13857,19660,13758,19703v-133,43,-266,86,-333,302c13392,20134,13193,20220,13093,20263v-166,44,-233,173,-366,259c12428,20738,12129,20867,11830,21083v-133,86,-232,172,-299,301c11365,21471,11099,21384,10966,21600r399,c11498,21557,11631,21471,11797,21428v565,-259,1097,-518,1595,-906c13924,20134,14455,19703,14921,19143v432,-518,830,-1121,1262,-1682c16416,17116,16649,16771,16815,16340v199,-474,498,-862,698,-1336c17712,14486,18111,14055,18144,13408v299,-388,332,-905,498,-1336c18742,11813,18709,11554,18875,11339v166,-259,100,-647,299,-862c19074,10132,19274,9873,19307,9528v67,-431,67,-862,166,-1293c19540,7933,19573,7631,19573,7286v,-129,-33,-302,100,-388c19706,6855,19739,6726,19739,6640v33,-733,67,-1466,133,-2199c19905,4182,19972,3923,20038,3708v100,-345,266,-647,399,-992c20670,2069,20969,1423,21301,819v100,-172,199,-388,266,-560c21567,259,21567,216,21600,172r-1595,l20005,xm631,13408v167,-86,299,-215,466,-301c1063,13495,798,13365,631,13408xm17612,3665v-66,,-99,-43,-133,-43c17446,3622,17446,3578,17413,3535v66,-43,133,-129,199,-172c17645,3363,17679,3363,17745,3320v-66,129,-99,215,-133,345xm18742,2759v-33,43,-66,,-166,43c18775,2199,19041,1983,19540,1897v-67,129,-100,302,-133,302c19108,2242,18942,2501,18742,2759xm19473,4699v-66,388,-166,733,-399,1035c19041,5605,19008,5519,19041,5475v100,-388,166,-776,266,-1164c19473,4441,19506,4570,19473,4699xm19473,3708v-99,-173,-66,-302,67,-388c19573,3277,19639,3363,19806,3406v-167,172,-233,216,-333,302xm17247,5432v,43,33,130,66,216c17479,5303,17745,5087,17778,4699v-299,130,-432,388,-531,733xm14622,15004v-233,258,-466,474,-698,733c13691,15952,13458,16168,13292,16426v-266,345,-565,561,-864,863c12096,17590,11697,17849,11332,18065v-166,86,-166,215,-133,388c11365,18366,11531,18280,11664,18194v432,-302,864,-604,1263,-948c13093,17116,13259,16901,13392,16728v133,-215,366,-215,465,-517c13957,15995,14190,15866,14356,15693v33,-43,33,-43,66,-86c14622,15305,14854,15047,15087,14788v166,-172,299,-474,465,-733c15519,14055,15486,14012,15452,14055v-266,388,-531,690,-830,949xm12594,18798v,43,-33,86,-33,86c12594,19013,12628,19186,12661,19272v66,129,166,86,266,c13193,19056,13458,18798,13658,18453v-67,-87,-67,-130,-100,-130c13259,18237,12727,18496,12594,18798xm15519,7157v166,43,332,43,465,86c15818,7114,15718,6941,15519,7157xm6114,17677v200,-43,432,-87,599,-173c6912,17418,7145,17289,7344,17159v-399,-43,-1329,173,-1529,345c5982,17677,5982,17720,6114,17677xm11232,15521v-133,345,-532,216,-598,604c10634,16168,10567,16168,10501,16168v-299,-43,-465,215,-631,474c9836,16685,9836,16771,9836,16901v665,-345,1263,-776,1795,-1423c11431,15392,11298,15348,11232,15521xm6812,18410v67,86,-133,301,,344c7078,18798,7377,19013,7710,18798v-67,-130,-100,-259,-167,-345c7311,18453,7045,18410,6812,18410xm7543,9528v299,-172,599,-345,898,-517c8407,8968,8407,8925,8374,8881v-266,259,-631,259,-831,647xe" fillcolor="#d0af89 [3205]" stroked="f" strokeweight="1pt">
                      <v:stroke miterlimit="4" joinstyle="miter"/>
                      <v:path arrowok="t" o:extrusionok="f" o:connecttype="custom" o:connectlocs="412751,318136;412751,318136;412751,318136;412751,318136" o:connectangles="0,90,180,270"/>
                      <w10:anchorlock/>
                    </v:shape>
                  </w:pict>
                </mc:Fallback>
              </mc:AlternateContent>
            </w:r>
          </w:p>
        </w:tc>
      </w:tr>
      <w:tr w:rsidR="001A0C7B" w14:paraId="6B2C2D84" w14:textId="77777777" w:rsidTr="00EC2490">
        <w:trPr>
          <w:gridAfter w:val="6"/>
          <w:wAfter w:w="4269" w:type="dxa"/>
          <w:trHeight w:val="147"/>
        </w:trPr>
        <w:tc>
          <w:tcPr>
            <w:tcW w:w="6521" w:type="dxa"/>
            <w:gridSpan w:val="11"/>
          </w:tcPr>
          <w:p w14:paraId="700E2EF4" w14:textId="6C5504FE" w:rsidR="001A0C7B" w:rsidRDefault="001A0C7B" w:rsidP="00EC2490"/>
        </w:tc>
      </w:tr>
      <w:tr w:rsidR="001A0C7B" w14:paraId="795DAB74" w14:textId="77777777" w:rsidTr="00EC2490">
        <w:trPr>
          <w:gridAfter w:val="6"/>
          <w:wAfter w:w="4269" w:type="dxa"/>
          <w:trHeight w:val="175"/>
        </w:trPr>
        <w:tc>
          <w:tcPr>
            <w:tcW w:w="2241" w:type="dxa"/>
            <w:gridSpan w:val="2"/>
          </w:tcPr>
          <w:p w14:paraId="18DB09EE" w14:textId="1A685A4D" w:rsidR="001A0C7B" w:rsidRDefault="00700697" w:rsidP="00EC2490">
            <w:sdt>
              <w:sdtPr>
                <w:id w:val="-2077661741"/>
                <w:placeholder>
                  <w:docPart w:val="14744C846B49469383A85472DBC2EC7A"/>
                </w:placeholder>
                <w:temporary/>
                <w:showingPlcHdr/>
                <w15:appearance w15:val="hidden"/>
              </w:sdtPr>
              <w:sdtEndPr/>
              <w:sdtContent>
                <w:r w:rsidR="001A0C7B">
                  <w:t>Caesar Salad</w:t>
                </w:r>
              </w:sdtContent>
            </w:sdt>
          </w:p>
          <w:p w14:paraId="2618B55F" w14:textId="77777777" w:rsidR="001A0C7B" w:rsidRDefault="00700697" w:rsidP="00EC2490">
            <w:sdt>
              <w:sdtPr>
                <w:id w:val="-1794978566"/>
                <w:placeholder>
                  <w:docPart w:val="B2DA7DAA9C174001B1732746B22AD8D5"/>
                </w:placeholder>
                <w:temporary/>
                <w:showingPlcHdr/>
                <w15:appearance w15:val="hidden"/>
              </w:sdtPr>
              <w:sdtEndPr/>
              <w:sdtContent>
                <w:r w:rsidR="001A0C7B">
                  <w:t>Garden Salad</w:t>
                </w:r>
              </w:sdtContent>
            </w:sdt>
            <w:r w:rsidR="001A0C7B">
              <w:t xml:space="preserve"> </w:t>
            </w:r>
          </w:p>
          <w:p w14:paraId="1CF2C30C" w14:textId="77777777" w:rsidR="001A0C7B" w:rsidRDefault="00700697" w:rsidP="00EC2490">
            <w:sdt>
              <w:sdtPr>
                <w:id w:val="-368915486"/>
                <w:placeholder>
                  <w:docPart w:val="41E66DD9CDF94DC0A62592931B5080A4"/>
                </w:placeholder>
                <w:temporary/>
                <w:showingPlcHdr/>
                <w15:appearance w15:val="hidden"/>
              </w:sdtPr>
              <w:sdtEndPr/>
              <w:sdtContent>
                <w:r w:rsidR="001A0C7B">
                  <w:t>Spring Salad</w:t>
                </w:r>
              </w:sdtContent>
            </w:sdt>
          </w:p>
          <w:p w14:paraId="28316C6B" w14:textId="77777777" w:rsidR="001A0C7B" w:rsidRDefault="001A0C7B" w:rsidP="00EC2490"/>
        </w:tc>
        <w:tc>
          <w:tcPr>
            <w:tcW w:w="747" w:type="dxa"/>
          </w:tcPr>
          <w:p w14:paraId="0B18FC2C" w14:textId="77777777" w:rsidR="001A0C7B" w:rsidRPr="001F5783" w:rsidRDefault="00700697" w:rsidP="00EC2490">
            <w:pPr>
              <w:jc w:val="right"/>
              <w:rPr>
                <w:b/>
                <w:color w:val="26385B" w:themeColor="accent1"/>
              </w:rPr>
            </w:pPr>
            <w:sdt>
              <w:sdtPr>
                <w:rPr>
                  <w:b/>
                  <w:color w:val="26385B" w:themeColor="accent1"/>
                </w:rPr>
                <w:id w:val="-205492414"/>
                <w:placeholder>
                  <w:docPart w:val="BB65F66654D34AD49F5B5059F29F5A68"/>
                </w:placeholder>
                <w:temporary/>
                <w:showingPlcHdr/>
                <w15:appearance w15:val="hidden"/>
              </w:sdtPr>
              <w:sdtEndPr/>
              <w:sdtContent>
                <w:r w:rsidR="001A0C7B" w:rsidRPr="00F515EB">
                  <w:t>Price</w:t>
                </w:r>
              </w:sdtContent>
            </w:sdt>
          </w:p>
          <w:p w14:paraId="588ED968" w14:textId="77777777" w:rsidR="001A0C7B" w:rsidRDefault="00700697" w:rsidP="00EC2490">
            <w:pPr>
              <w:jc w:val="right"/>
            </w:pPr>
            <w:sdt>
              <w:sdtPr>
                <w:rPr>
                  <w:b/>
                  <w:color w:val="26385B" w:themeColor="accent1"/>
                </w:rPr>
                <w:id w:val="-1670315935"/>
                <w:placeholder>
                  <w:docPart w:val="008647FF2FB5439998F69C7D23559B55"/>
                </w:placeholder>
                <w:temporary/>
                <w:showingPlcHdr/>
                <w15:appearance w15:val="hidden"/>
              </w:sdtPr>
              <w:sdtEndPr/>
              <w:sdtContent>
                <w:r w:rsidR="001A0C7B" w:rsidRPr="00F515EB">
                  <w:t>Price</w:t>
                </w:r>
              </w:sdtContent>
            </w:sdt>
            <w:r w:rsidR="001A0C7B" w:rsidRPr="001F5783">
              <w:rPr>
                <w:b/>
                <w:color w:val="26385B" w:themeColor="accent1"/>
              </w:rPr>
              <w:br/>
            </w:r>
            <w:sdt>
              <w:sdtPr>
                <w:rPr>
                  <w:b/>
                  <w:color w:val="26385B" w:themeColor="accent1"/>
                </w:rPr>
                <w:id w:val="-822428665"/>
                <w:placeholder>
                  <w:docPart w:val="239BEC24CA7A4A75AF0B4F6D6CF3710C"/>
                </w:placeholder>
                <w:temporary/>
                <w:showingPlcHdr/>
                <w15:appearance w15:val="hidden"/>
              </w:sdtPr>
              <w:sdtEndPr/>
              <w:sdtContent>
                <w:r w:rsidR="001A0C7B" w:rsidRPr="00F515EB">
                  <w:t>Price</w:t>
                </w:r>
              </w:sdtContent>
            </w:sdt>
          </w:p>
        </w:tc>
        <w:tc>
          <w:tcPr>
            <w:tcW w:w="333" w:type="dxa"/>
          </w:tcPr>
          <w:p w14:paraId="7B37582C" w14:textId="77777777" w:rsidR="001A0C7B" w:rsidRDefault="001A0C7B" w:rsidP="00EC2490"/>
        </w:tc>
        <w:tc>
          <w:tcPr>
            <w:tcW w:w="2452" w:type="dxa"/>
            <w:gridSpan w:val="5"/>
          </w:tcPr>
          <w:p w14:paraId="153E97AF" w14:textId="77777777" w:rsidR="001A0C7B" w:rsidRDefault="00700697" w:rsidP="00EC2490">
            <w:sdt>
              <w:sdtPr>
                <w:id w:val="-1260055744"/>
                <w:placeholder>
                  <w:docPart w:val="F1042AE265FF46A6BEBC87903203849E"/>
                </w:placeholder>
                <w:temporary/>
                <w:showingPlcHdr/>
                <w15:appearance w15:val="hidden"/>
              </w:sdtPr>
              <w:sdtEndPr/>
              <w:sdtContent>
                <w:r w:rsidR="001A0C7B">
                  <w:t>Minestrone Soup</w:t>
                </w:r>
              </w:sdtContent>
            </w:sdt>
          </w:p>
          <w:p w14:paraId="1D4DC641" w14:textId="77777777" w:rsidR="001A0C7B" w:rsidRDefault="00700697" w:rsidP="00EC2490">
            <w:sdt>
              <w:sdtPr>
                <w:id w:val="-959101275"/>
                <w:placeholder>
                  <w:docPart w:val="E144E711B9B948919DF4D9E0CA34A075"/>
                </w:placeholder>
                <w:temporary/>
                <w:showingPlcHdr/>
                <w15:appearance w15:val="hidden"/>
              </w:sdtPr>
              <w:sdtEndPr/>
              <w:sdtContent>
                <w:r w:rsidR="001A0C7B">
                  <w:t>Chicken Noodle Soup</w:t>
                </w:r>
              </w:sdtContent>
            </w:sdt>
            <w:r w:rsidR="001A0C7B">
              <w:t xml:space="preserve"> </w:t>
            </w:r>
          </w:p>
          <w:p w14:paraId="4BBB6F7F" w14:textId="77777777" w:rsidR="001A0C7B" w:rsidRDefault="00700697" w:rsidP="00EC2490">
            <w:sdt>
              <w:sdtPr>
                <w:id w:val="1938171159"/>
                <w:placeholder>
                  <w:docPart w:val="9EC003C467B6408F8E54BF6E48F42D06"/>
                </w:placeholder>
                <w:temporary/>
                <w:showingPlcHdr/>
                <w15:appearance w15:val="hidden"/>
              </w:sdtPr>
              <w:sdtEndPr/>
              <w:sdtContent>
                <w:r w:rsidR="001A0C7B">
                  <w:t>Cream of Corn Soup</w:t>
                </w:r>
              </w:sdtContent>
            </w:sdt>
          </w:p>
        </w:tc>
        <w:tc>
          <w:tcPr>
            <w:tcW w:w="748" w:type="dxa"/>
            <w:gridSpan w:val="2"/>
          </w:tcPr>
          <w:p w14:paraId="70B14AB4" w14:textId="2FBA3BC4" w:rsidR="001A0C7B" w:rsidRPr="001F5783" w:rsidRDefault="00700697" w:rsidP="00EC2490">
            <w:sdt>
              <w:sdtPr>
                <w:id w:val="1140618690"/>
                <w:placeholder>
                  <w:docPart w:val="0C27234E306545BD9FAE025A6BEB0C33"/>
                </w:placeholder>
                <w:temporary/>
                <w:showingPlcHdr/>
                <w15:appearance w15:val="hidden"/>
              </w:sdtPr>
              <w:sdtEndPr/>
              <w:sdtContent>
                <w:r w:rsidR="001A0C7B" w:rsidRPr="001F5783">
                  <w:t>Price</w:t>
                </w:r>
              </w:sdtContent>
            </w:sdt>
          </w:p>
          <w:p w14:paraId="5C8BC6FC" w14:textId="27722C1D" w:rsidR="001A0C7B" w:rsidRDefault="00700697" w:rsidP="00EC2490">
            <w:sdt>
              <w:sdtPr>
                <w:id w:val="-176124506"/>
                <w:placeholder>
                  <w:docPart w:val="CDB52C5DA8F5485597A3910100875B02"/>
                </w:placeholder>
                <w:temporary/>
                <w:showingPlcHdr/>
                <w15:appearance w15:val="hidden"/>
              </w:sdtPr>
              <w:sdtEndPr/>
              <w:sdtContent>
                <w:r w:rsidR="001A0C7B" w:rsidRPr="001F5783">
                  <w:t>Price</w:t>
                </w:r>
              </w:sdtContent>
            </w:sdt>
            <w:r w:rsidR="001A0C7B" w:rsidRPr="001F5783">
              <w:br/>
            </w:r>
            <w:sdt>
              <w:sdtPr>
                <w:id w:val="-2105176255"/>
                <w:placeholder>
                  <w:docPart w:val="75ACF25D2D594E3CAF96A2F994B40684"/>
                </w:placeholder>
                <w:temporary/>
                <w:showingPlcHdr/>
                <w15:appearance w15:val="hidden"/>
              </w:sdtPr>
              <w:sdtEndPr/>
              <w:sdtContent>
                <w:r w:rsidR="001A0C7B" w:rsidRPr="001F5783">
                  <w:t>Price</w:t>
                </w:r>
              </w:sdtContent>
            </w:sdt>
          </w:p>
        </w:tc>
      </w:tr>
    </w:tbl>
    <w:p w14:paraId="577BEF45" w14:textId="2E7B15E9" w:rsidR="001A0C7B" w:rsidRDefault="001A0C7B"/>
    <w:p w14:paraId="709A942A" w14:textId="7533123B" w:rsidR="00E94B86" w:rsidRPr="00E94B86" w:rsidRDefault="00E94B86" w:rsidP="00E94B86"/>
    <w:p w14:paraId="434F4EC1" w14:textId="52E8B5C9" w:rsidR="00E94B86" w:rsidRPr="00E94B86" w:rsidRDefault="00E94B86" w:rsidP="00E94B86"/>
    <w:p w14:paraId="448D3047" w14:textId="7781F293" w:rsidR="00E94B86" w:rsidRPr="00E94B86" w:rsidRDefault="00E94B86" w:rsidP="00E94B86"/>
    <w:p w14:paraId="4F43E8FD" w14:textId="7B4E07DA" w:rsidR="00E94B86" w:rsidRPr="00E94B86" w:rsidRDefault="00E94B86" w:rsidP="00E94B86"/>
    <w:p w14:paraId="7B901D25" w14:textId="62BB0475" w:rsidR="00E94B86" w:rsidRPr="00E94B86" w:rsidRDefault="00E94B86" w:rsidP="00E94B86"/>
    <w:p w14:paraId="3BA6EBA0" w14:textId="3AA2C30B" w:rsidR="00E94B86" w:rsidRPr="00E94B86" w:rsidRDefault="00E94B86" w:rsidP="00E94B86"/>
    <w:p w14:paraId="51D748EA" w14:textId="4B1524E7" w:rsidR="00E94B86" w:rsidRPr="00E94B86" w:rsidRDefault="00E94B86" w:rsidP="00E94B86"/>
    <w:p w14:paraId="0535A157" w14:textId="6997FD04" w:rsidR="00E94B86" w:rsidRPr="006F115E" w:rsidRDefault="00E94B86" w:rsidP="00E94B86">
      <w:pPr>
        <w:rPr>
          <w:lang w:val="es-VE"/>
        </w:rPr>
      </w:pPr>
    </w:p>
    <w:p w14:paraId="1402A2B5" w14:textId="73AD2AEB" w:rsidR="00E94B86" w:rsidRPr="006F115E" w:rsidRDefault="00E94B86" w:rsidP="00E94B86">
      <w:pPr>
        <w:rPr>
          <w:lang w:val="es-VE"/>
        </w:rPr>
      </w:pPr>
    </w:p>
    <w:p w14:paraId="6A7BA038" w14:textId="479C9D2C" w:rsidR="00E94B86" w:rsidRPr="006F115E" w:rsidRDefault="00E94B86" w:rsidP="00E94B86">
      <w:pPr>
        <w:rPr>
          <w:lang w:val="es-VE"/>
        </w:rPr>
      </w:pPr>
    </w:p>
    <w:p w14:paraId="5E09CAE0" w14:textId="38B8E38B" w:rsidR="00E94B86" w:rsidRPr="006F115E" w:rsidRDefault="00E94B86" w:rsidP="00E94B86">
      <w:pPr>
        <w:rPr>
          <w:lang w:val="es-VE"/>
        </w:rPr>
      </w:pPr>
    </w:p>
    <w:p w14:paraId="27FE221D" w14:textId="3224783E" w:rsidR="00E94B86" w:rsidRPr="006F115E" w:rsidRDefault="00E94B86" w:rsidP="00E94B86">
      <w:pPr>
        <w:rPr>
          <w:lang w:val="es-VE"/>
        </w:rPr>
      </w:pPr>
    </w:p>
    <w:p w14:paraId="61469219" w14:textId="4CE22305" w:rsidR="00E94B86" w:rsidRPr="006F115E" w:rsidRDefault="00E94B86" w:rsidP="00E94B86">
      <w:pPr>
        <w:rPr>
          <w:lang w:val="es-VE"/>
        </w:rPr>
      </w:pPr>
    </w:p>
    <w:p w14:paraId="5092370B" w14:textId="57B414C6" w:rsidR="00E94B86" w:rsidRPr="006F115E" w:rsidRDefault="00E94B86" w:rsidP="00E94B86">
      <w:pPr>
        <w:rPr>
          <w:lang w:val="es-VE"/>
        </w:rPr>
      </w:pPr>
    </w:p>
    <w:p w14:paraId="532C4700" w14:textId="2E74C810" w:rsidR="00E94B86" w:rsidRPr="006F115E" w:rsidRDefault="00E94B86" w:rsidP="00E94B86">
      <w:pPr>
        <w:rPr>
          <w:lang w:val="es-VE"/>
        </w:rPr>
      </w:pPr>
    </w:p>
    <w:p w14:paraId="51AC3634" w14:textId="1D501F47" w:rsidR="00E94B86" w:rsidRPr="006F115E" w:rsidRDefault="00E94B86" w:rsidP="00E94B86">
      <w:pPr>
        <w:rPr>
          <w:lang w:val="es-VE"/>
        </w:rPr>
      </w:pPr>
    </w:p>
    <w:p w14:paraId="10C149D9" w14:textId="3B33EE52" w:rsidR="00E94B86" w:rsidRPr="006F115E" w:rsidRDefault="00E94B86" w:rsidP="00E94B86">
      <w:pPr>
        <w:rPr>
          <w:lang w:val="es-VE"/>
        </w:rPr>
      </w:pPr>
    </w:p>
    <w:p w14:paraId="059C6D6C" w14:textId="47EB820B" w:rsidR="00E94B86" w:rsidRPr="006F115E" w:rsidRDefault="00E94B86" w:rsidP="00E94B86">
      <w:pPr>
        <w:rPr>
          <w:lang w:val="es-VE"/>
        </w:rPr>
      </w:pPr>
    </w:p>
    <w:p w14:paraId="7634BE82" w14:textId="28C8F113" w:rsidR="00E94B86" w:rsidRPr="006F115E" w:rsidRDefault="00E94B86" w:rsidP="00E94B86">
      <w:pPr>
        <w:rPr>
          <w:lang w:val="es-VE"/>
        </w:rPr>
      </w:pPr>
    </w:p>
    <w:p w14:paraId="4A81E335" w14:textId="6196CAA9" w:rsidR="00E94B86" w:rsidRPr="006F115E" w:rsidRDefault="00E94B86" w:rsidP="00E94B86">
      <w:pPr>
        <w:rPr>
          <w:lang w:val="es-VE"/>
        </w:rPr>
      </w:pPr>
    </w:p>
    <w:p w14:paraId="48F94866" w14:textId="4EC3F780" w:rsidR="00E94B86" w:rsidRPr="006F115E" w:rsidRDefault="00E94B86" w:rsidP="00E94B86">
      <w:pPr>
        <w:rPr>
          <w:lang w:val="es-VE"/>
        </w:rPr>
      </w:pPr>
    </w:p>
    <w:p w14:paraId="312C6FA8" w14:textId="3F8F9521" w:rsidR="00E94B86" w:rsidRPr="006F115E" w:rsidRDefault="00E94B86" w:rsidP="00E94B86">
      <w:pPr>
        <w:rPr>
          <w:lang w:val="es-VE"/>
        </w:rPr>
      </w:pPr>
    </w:p>
    <w:p w14:paraId="541AFB53" w14:textId="630290E4" w:rsidR="00E94B86" w:rsidRPr="006F115E" w:rsidRDefault="00E94B86" w:rsidP="00E94B86">
      <w:pPr>
        <w:rPr>
          <w:lang w:val="es-VE"/>
        </w:rPr>
      </w:pPr>
    </w:p>
    <w:p w14:paraId="710953AA" w14:textId="67853729" w:rsidR="00E94B86" w:rsidRPr="006F115E" w:rsidRDefault="00E94B86" w:rsidP="00E94B86">
      <w:pPr>
        <w:rPr>
          <w:lang w:val="es-VE"/>
        </w:rPr>
      </w:pPr>
    </w:p>
    <w:p w14:paraId="3914C4A8" w14:textId="047BAFCA" w:rsidR="00E94B86" w:rsidRPr="006F115E" w:rsidRDefault="00E94B86" w:rsidP="00E94B86">
      <w:pPr>
        <w:rPr>
          <w:lang w:val="es-VE"/>
        </w:rPr>
      </w:pPr>
    </w:p>
    <w:p w14:paraId="7CD64659" w14:textId="07E924A7" w:rsidR="00E94B86" w:rsidRPr="006F115E" w:rsidRDefault="00E94B86" w:rsidP="00E94B86">
      <w:pPr>
        <w:rPr>
          <w:lang w:val="es-VE"/>
        </w:rPr>
      </w:pPr>
    </w:p>
    <w:p w14:paraId="4A5C24CB" w14:textId="43E7C184" w:rsidR="00E94B86" w:rsidRPr="006F115E" w:rsidRDefault="00E94B86" w:rsidP="00E94B86">
      <w:pPr>
        <w:rPr>
          <w:lang w:val="es-VE"/>
        </w:rPr>
      </w:pPr>
    </w:p>
    <w:p w14:paraId="2DEE1FAC" w14:textId="64B1130B" w:rsidR="00E94B86" w:rsidRPr="006F115E" w:rsidRDefault="00E94B86" w:rsidP="00E94B86">
      <w:pPr>
        <w:rPr>
          <w:lang w:val="es-VE"/>
        </w:rPr>
      </w:pPr>
    </w:p>
    <w:p w14:paraId="2CEF500C" w14:textId="1D1B1CA3" w:rsidR="00E94B86" w:rsidRPr="006F115E" w:rsidRDefault="00E94B86" w:rsidP="00E94B86">
      <w:pPr>
        <w:rPr>
          <w:lang w:val="es-VE"/>
        </w:rPr>
      </w:pPr>
    </w:p>
    <w:p w14:paraId="412EBDA4" w14:textId="6E3B53B9" w:rsidR="00E94B86" w:rsidRPr="006F115E" w:rsidRDefault="00E94B86" w:rsidP="00E94B86">
      <w:pPr>
        <w:rPr>
          <w:lang w:val="es-VE"/>
        </w:rPr>
      </w:pPr>
    </w:p>
    <w:p w14:paraId="3727A3AA" w14:textId="29F81DE2" w:rsidR="00E94B86" w:rsidRPr="006F115E" w:rsidRDefault="00E94B86" w:rsidP="00E94B86">
      <w:pPr>
        <w:rPr>
          <w:lang w:val="es-VE"/>
        </w:rPr>
      </w:pPr>
    </w:p>
    <w:p w14:paraId="5C734F8F" w14:textId="0C45A119" w:rsidR="003F7523" w:rsidRPr="006F115E" w:rsidRDefault="003F7523" w:rsidP="003F7523">
      <w:pPr>
        <w:jc w:val="center"/>
        <w:rPr>
          <w:lang w:val="es-VE"/>
        </w:rPr>
      </w:pPr>
    </w:p>
    <w:p w14:paraId="58255240" w14:textId="01A6BCA7" w:rsidR="00E94B86" w:rsidRPr="006F115E" w:rsidRDefault="00E94B86" w:rsidP="00E94B86">
      <w:pPr>
        <w:rPr>
          <w:lang w:val="es-VE"/>
        </w:rPr>
      </w:pPr>
    </w:p>
    <w:p w14:paraId="3ADCD01C" w14:textId="399D6169" w:rsidR="00E94B86" w:rsidRPr="006F115E" w:rsidRDefault="00E94B86" w:rsidP="00E94B86">
      <w:pPr>
        <w:rPr>
          <w:lang w:val="es-VE"/>
        </w:rPr>
      </w:pPr>
    </w:p>
    <w:p w14:paraId="64DEF1CB" w14:textId="5BE5E21A" w:rsidR="00E94B86" w:rsidRPr="006F115E" w:rsidRDefault="00E94B86" w:rsidP="00E94B86">
      <w:pPr>
        <w:jc w:val="right"/>
        <w:rPr>
          <w:lang w:val="es-VE"/>
        </w:rPr>
      </w:pPr>
    </w:p>
    <w:p w14:paraId="04F11E0A" w14:textId="52035247" w:rsidR="00E94B86" w:rsidRPr="006F115E" w:rsidRDefault="00E5760E" w:rsidP="00E94B86">
      <w:pPr>
        <w:jc w:val="right"/>
        <w:rPr>
          <w:lang w:val="es-VE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22752" behindDoc="1" locked="0" layoutInCell="1" allowOverlap="1" wp14:anchorId="299161E6" wp14:editId="072795BC">
            <wp:simplePos x="0" y="0"/>
            <wp:positionH relativeFrom="page">
              <wp:align>left</wp:align>
            </wp:positionH>
            <wp:positionV relativeFrom="paragraph">
              <wp:posOffset>238</wp:posOffset>
            </wp:positionV>
            <wp:extent cx="2408139" cy="2408139"/>
            <wp:effectExtent l="0" t="0" r="0" b="0"/>
            <wp:wrapTight wrapText="bothSides">
              <wp:wrapPolygon edited="0">
                <wp:start x="9741" y="3418"/>
                <wp:lineTo x="8373" y="3930"/>
                <wp:lineTo x="4956" y="5810"/>
                <wp:lineTo x="4956" y="6494"/>
                <wp:lineTo x="2905" y="7861"/>
                <wp:lineTo x="2563" y="8203"/>
                <wp:lineTo x="2563" y="10766"/>
                <wp:lineTo x="3247" y="11962"/>
                <wp:lineTo x="4101" y="11962"/>
                <wp:lineTo x="5810" y="15038"/>
                <wp:lineTo x="9399" y="16747"/>
                <wp:lineTo x="11449" y="16747"/>
                <wp:lineTo x="15038" y="15038"/>
                <wp:lineTo x="16234" y="14696"/>
                <wp:lineTo x="18968" y="12816"/>
                <wp:lineTo x="19139" y="8544"/>
                <wp:lineTo x="18456" y="7690"/>
                <wp:lineTo x="15892" y="6494"/>
                <wp:lineTo x="16063" y="5810"/>
                <wp:lineTo x="12646" y="3930"/>
                <wp:lineTo x="11278" y="3418"/>
                <wp:lineTo x="9741" y="3418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GO LIMON VERDE CIRCUL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39" cy="2408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BCBD5F6" wp14:editId="5669396C">
                <wp:simplePos x="0" y="0"/>
                <wp:positionH relativeFrom="page">
                  <wp:align>right</wp:align>
                </wp:positionH>
                <wp:positionV relativeFrom="paragraph">
                  <wp:posOffset>230377</wp:posOffset>
                </wp:positionV>
                <wp:extent cx="10382349" cy="8236839"/>
                <wp:effectExtent l="6032" t="0" r="6033" b="6032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10382349" cy="8236839"/>
                          <a:chOff x="0" y="-26461"/>
                          <a:chExt cx="6922483" cy="4552196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483" y="-26461"/>
                            <a:ext cx="6858000" cy="43187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4285705"/>
                            <a:ext cx="6857365" cy="2400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  <a:sp3d/>
                        </wps:spPr>
                        <wps:txbx>
                          <w:txbxContent>
                            <w:p w14:paraId="0136907C" w14:textId="6AA9D06B" w:rsidR="00E94B86" w:rsidRPr="00B56E5D" w:rsidRDefault="00E94B86" w:rsidP="00E94B86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CBD5F6" id="Group 32" o:spid="_x0000_s1027" style="position:absolute;left:0;text-align:left;margin-left:766.3pt;margin-top:18.15pt;width:817.5pt;height:648.55pt;rotation:90;z-index:-251652096;mso-position-horizontal:right;mso-position-horizontal-relative:page;mso-width-relative:margin;mso-height-relative:margin" coordorigin=",-264" coordsize="69224,45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left:644;top:-264;width:68580;height:43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29" type="#_x0000_t202" style="position:absolute;top:42857;width:68573;height: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" stroked="f">
                  <v:textbox inset="4pt,4pt,4pt,4pt">
                    <w:txbxContent>
                      <w:p w14:paraId="0136907C" w14:textId="6AA9D06B" w:rsidR="00E94B86" w:rsidRPr="00B56E5D" w:rsidRDefault="00E94B86" w:rsidP="00E94B86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66A7C">
        <w:rPr>
          <w:noProof/>
        </w:rPr>
        <w:drawing>
          <wp:anchor distT="0" distB="0" distL="114300" distR="114300" simplePos="0" relativeHeight="251717632" behindDoc="1" locked="0" layoutInCell="1" allowOverlap="1" wp14:anchorId="43E2E1A6" wp14:editId="2915F044">
            <wp:simplePos x="0" y="0"/>
            <wp:positionH relativeFrom="column">
              <wp:posOffset>5426075</wp:posOffset>
            </wp:positionH>
            <wp:positionV relativeFrom="paragraph">
              <wp:posOffset>71755</wp:posOffset>
            </wp:positionV>
            <wp:extent cx="445135" cy="431800"/>
            <wp:effectExtent l="0" t="0" r="0" b="6350"/>
            <wp:wrapTight wrapText="bothSides">
              <wp:wrapPolygon edited="0">
                <wp:start x="7395" y="0"/>
                <wp:lineTo x="1849" y="4765"/>
                <wp:lineTo x="924" y="11435"/>
                <wp:lineTo x="3698" y="17153"/>
                <wp:lineTo x="7395" y="20965"/>
                <wp:lineTo x="12942" y="20965"/>
                <wp:lineTo x="16639" y="17153"/>
                <wp:lineTo x="19412" y="11435"/>
                <wp:lineTo x="18488" y="4765"/>
                <wp:lineTo x="12942" y="0"/>
                <wp:lineTo x="7395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BY INSTA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3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1A6B2B" wp14:editId="52716473">
                <wp:simplePos x="0" y="0"/>
                <wp:positionH relativeFrom="margin">
                  <wp:posOffset>1524363</wp:posOffset>
                </wp:positionH>
                <wp:positionV relativeFrom="paragraph">
                  <wp:posOffset>-3538</wp:posOffset>
                </wp:positionV>
                <wp:extent cx="5614266" cy="9116290"/>
                <wp:effectExtent l="0" t="0" r="5715" b="88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4266" cy="9116290"/>
                        </a:xfrm>
                        <a:prstGeom prst="rect">
                          <a:avLst/>
                        </a:prstGeom>
                        <a:solidFill>
                          <a:srgbClr val="E6E971">
                            <a:alpha val="89804"/>
                          </a:srgbClr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AB0E27" w14:textId="77777777" w:rsidR="00A66A7C" w:rsidRDefault="00A66A7C" w:rsidP="00A66A7C">
                            <w:pPr>
                              <w:ind w:left="1440" w:firstLine="720"/>
                              <w:jc w:val="right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926C8BF" w14:textId="22BA49B9" w:rsidR="00E94B86" w:rsidRPr="00A66A7C" w:rsidRDefault="0010054B" w:rsidP="00A66A7C">
                            <w:pPr>
                              <w:ind w:left="1440" w:firstLine="720"/>
                              <w:jc w:val="right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A66A7C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@limonverde.sg</w:t>
                            </w:r>
                          </w:p>
                          <w:p w14:paraId="4D003FFD" w14:textId="1DA3BB5B" w:rsidR="00E94B86" w:rsidRDefault="00E94B86" w:rsidP="00E94B86">
                            <w:pPr>
                              <w:jc w:val="center"/>
                            </w:pPr>
                          </w:p>
                          <w:p w14:paraId="2D5761DC" w14:textId="0C51F98F" w:rsidR="00E94B86" w:rsidRDefault="00E94B86" w:rsidP="00E94B86">
                            <w:pPr>
                              <w:jc w:val="center"/>
                            </w:pPr>
                          </w:p>
                          <w:p w14:paraId="58AC3406" w14:textId="6154BB79" w:rsidR="00E94B86" w:rsidRDefault="00E94B86" w:rsidP="00E94B86">
                            <w:pPr>
                              <w:jc w:val="center"/>
                            </w:pPr>
                          </w:p>
                          <w:p w14:paraId="0AA8F404" w14:textId="0EA5F5E1" w:rsidR="00E94B86" w:rsidRDefault="00E94B86" w:rsidP="00E94B86">
                            <w:pPr>
                              <w:jc w:val="center"/>
                            </w:pPr>
                          </w:p>
                          <w:p w14:paraId="689AA919" w14:textId="2DBEC255" w:rsidR="00EA3463" w:rsidRPr="0004408F" w:rsidRDefault="00EA3463" w:rsidP="00EC2810">
                            <w:pPr>
                              <w:pStyle w:val="Heading3"/>
                              <w:rPr>
                                <w:sz w:val="72"/>
                                <w:szCs w:val="56"/>
                              </w:rPr>
                            </w:pPr>
                          </w:p>
                          <w:p w14:paraId="597B8DA1" w14:textId="73F5495A" w:rsidR="00E94B86" w:rsidRDefault="00E94B86" w:rsidP="00E94B86">
                            <w:pPr>
                              <w:jc w:val="center"/>
                            </w:pPr>
                          </w:p>
                          <w:p w14:paraId="240C092B" w14:textId="7CC879AE" w:rsidR="00E94B86" w:rsidRDefault="00E94B86" w:rsidP="00E94B86">
                            <w:pPr>
                              <w:jc w:val="center"/>
                            </w:pPr>
                          </w:p>
                          <w:p w14:paraId="31F0F7DB" w14:textId="046158EA" w:rsidR="00E94B86" w:rsidRDefault="00E94B86" w:rsidP="00E94B86">
                            <w:pPr>
                              <w:jc w:val="center"/>
                            </w:pPr>
                          </w:p>
                          <w:p w14:paraId="259CC002" w14:textId="097ECCA5" w:rsidR="00E94B86" w:rsidRDefault="00E94B86" w:rsidP="00E94B86">
                            <w:pPr>
                              <w:jc w:val="center"/>
                            </w:pPr>
                          </w:p>
                          <w:p w14:paraId="607D8718" w14:textId="4AB4838D" w:rsidR="00E94B86" w:rsidRDefault="00E94B86" w:rsidP="00E94B86">
                            <w:pPr>
                              <w:jc w:val="center"/>
                            </w:pPr>
                          </w:p>
                          <w:p w14:paraId="0A279E47" w14:textId="2CEFCC68" w:rsidR="00E94B86" w:rsidRDefault="00E94B86" w:rsidP="00E94B86">
                            <w:pPr>
                              <w:jc w:val="center"/>
                            </w:pPr>
                          </w:p>
                          <w:p w14:paraId="0681779E" w14:textId="2FD6A6F7" w:rsidR="00E94B86" w:rsidRDefault="00E94B86" w:rsidP="00E94B86">
                            <w:pPr>
                              <w:jc w:val="center"/>
                            </w:pPr>
                          </w:p>
                          <w:p w14:paraId="58D01EE8" w14:textId="433E8791" w:rsidR="00E94B86" w:rsidRDefault="00E94B86" w:rsidP="00E94B86">
                            <w:pPr>
                              <w:jc w:val="center"/>
                            </w:pPr>
                          </w:p>
                          <w:p w14:paraId="50E3A4FC" w14:textId="483D332F" w:rsidR="00E94B86" w:rsidRDefault="00E94B86" w:rsidP="00E94B86">
                            <w:pPr>
                              <w:jc w:val="center"/>
                            </w:pPr>
                          </w:p>
                          <w:p w14:paraId="6EE17188" w14:textId="59CD57FB" w:rsidR="00E94B86" w:rsidRDefault="00E94B86" w:rsidP="00E94B86">
                            <w:pPr>
                              <w:jc w:val="center"/>
                            </w:pPr>
                          </w:p>
                          <w:p w14:paraId="35B50F7A" w14:textId="7E1F863F" w:rsidR="00E94B86" w:rsidRDefault="00E94B86" w:rsidP="00E94B86">
                            <w:pPr>
                              <w:jc w:val="center"/>
                            </w:pPr>
                          </w:p>
                          <w:p w14:paraId="1A6E114E" w14:textId="0B9A9EE7" w:rsidR="00E94B86" w:rsidRDefault="00E94B86" w:rsidP="00E94B86">
                            <w:pPr>
                              <w:jc w:val="center"/>
                            </w:pPr>
                          </w:p>
                          <w:p w14:paraId="45CEB4EC" w14:textId="25FF93A2" w:rsidR="00E94B86" w:rsidRDefault="00E94B86" w:rsidP="00E94B86">
                            <w:pPr>
                              <w:jc w:val="center"/>
                            </w:pPr>
                          </w:p>
                          <w:p w14:paraId="58CF75C8" w14:textId="29E661E2" w:rsidR="00E94B86" w:rsidRDefault="00E94B86" w:rsidP="00E94B86">
                            <w:pPr>
                              <w:jc w:val="center"/>
                            </w:pPr>
                          </w:p>
                          <w:p w14:paraId="0645E7FB" w14:textId="42E14999" w:rsidR="00E94B86" w:rsidRDefault="00E94B86" w:rsidP="00E94B86">
                            <w:pPr>
                              <w:jc w:val="center"/>
                            </w:pPr>
                          </w:p>
                          <w:p w14:paraId="57D13C03" w14:textId="10F8193B" w:rsidR="00E94B86" w:rsidRDefault="00E94B86" w:rsidP="00E94B86">
                            <w:pPr>
                              <w:jc w:val="center"/>
                            </w:pPr>
                          </w:p>
                          <w:p w14:paraId="18ECB39E" w14:textId="4BB37D4E" w:rsidR="00E94B86" w:rsidRDefault="00E94B86" w:rsidP="00E94B86">
                            <w:pPr>
                              <w:jc w:val="center"/>
                            </w:pPr>
                          </w:p>
                          <w:p w14:paraId="3FDAE90F" w14:textId="4C2BC87A" w:rsidR="00E94B86" w:rsidRDefault="00E94B86" w:rsidP="00E94B86">
                            <w:pPr>
                              <w:jc w:val="center"/>
                            </w:pPr>
                          </w:p>
                          <w:p w14:paraId="46B6DCF7" w14:textId="7047D81A" w:rsidR="00E94B86" w:rsidRDefault="00E94B86" w:rsidP="00E94B86">
                            <w:pPr>
                              <w:jc w:val="center"/>
                            </w:pPr>
                          </w:p>
                          <w:p w14:paraId="0F3A5EA0" w14:textId="1FC3249A" w:rsidR="00E94B86" w:rsidRDefault="00E94B86" w:rsidP="00E94B86">
                            <w:pPr>
                              <w:jc w:val="center"/>
                            </w:pPr>
                          </w:p>
                          <w:p w14:paraId="1C5FF4E6" w14:textId="77777777" w:rsidR="00EC2810" w:rsidRDefault="00EC2810" w:rsidP="00E94B86">
                            <w:pPr>
                              <w:jc w:val="center"/>
                            </w:pPr>
                          </w:p>
                          <w:p w14:paraId="183902CB" w14:textId="5E2CD27A" w:rsidR="00E94B86" w:rsidRDefault="00E94B86" w:rsidP="00E94B86">
                            <w:pPr>
                              <w:jc w:val="center"/>
                            </w:pPr>
                          </w:p>
                          <w:p w14:paraId="78937D04" w14:textId="4D2FF578" w:rsidR="00E94B86" w:rsidRDefault="00E94B86" w:rsidP="00E94B86">
                            <w:pPr>
                              <w:jc w:val="center"/>
                            </w:pPr>
                          </w:p>
                          <w:p w14:paraId="43E8CF8A" w14:textId="556EBDE5" w:rsidR="00E94B86" w:rsidRDefault="00E94B86" w:rsidP="00E94B86">
                            <w:pPr>
                              <w:jc w:val="center"/>
                            </w:pPr>
                          </w:p>
                          <w:p w14:paraId="1477CF17" w14:textId="5350511D" w:rsidR="00E94B86" w:rsidRDefault="00E94B86" w:rsidP="00E94B86">
                            <w:pPr>
                              <w:jc w:val="center"/>
                            </w:pPr>
                          </w:p>
                          <w:p w14:paraId="4B44A25F" w14:textId="2315F260" w:rsidR="00E94B86" w:rsidRDefault="00E94B86" w:rsidP="00E94B86">
                            <w:pPr>
                              <w:jc w:val="center"/>
                            </w:pPr>
                          </w:p>
                          <w:p w14:paraId="1C001AE1" w14:textId="4B13E096" w:rsidR="00E94B86" w:rsidRDefault="00E94B86" w:rsidP="00E94B86">
                            <w:pPr>
                              <w:jc w:val="center"/>
                            </w:pPr>
                          </w:p>
                          <w:p w14:paraId="549BB2D5" w14:textId="74287522" w:rsidR="00E94B86" w:rsidRDefault="00E94B86" w:rsidP="00E94B86">
                            <w:pPr>
                              <w:jc w:val="center"/>
                            </w:pPr>
                          </w:p>
                          <w:p w14:paraId="4F229ECC" w14:textId="7E32E547" w:rsidR="00E94B86" w:rsidRDefault="00E94B86" w:rsidP="00E94B86">
                            <w:pPr>
                              <w:jc w:val="center"/>
                            </w:pPr>
                          </w:p>
                          <w:p w14:paraId="0192C796" w14:textId="76FF8374" w:rsidR="00E94B86" w:rsidRDefault="00E94B86" w:rsidP="00E94B86">
                            <w:pPr>
                              <w:jc w:val="center"/>
                            </w:pPr>
                          </w:p>
                          <w:p w14:paraId="436301A9" w14:textId="484393D3" w:rsidR="00E94B86" w:rsidRDefault="00E94B86" w:rsidP="00E94B86">
                            <w:pPr>
                              <w:jc w:val="center"/>
                            </w:pPr>
                          </w:p>
                          <w:p w14:paraId="638AE0EA" w14:textId="61E353FD" w:rsidR="00E94B86" w:rsidRDefault="00E94B86" w:rsidP="00E94B86">
                            <w:pPr>
                              <w:jc w:val="center"/>
                            </w:pPr>
                          </w:p>
                          <w:p w14:paraId="6919E8B9" w14:textId="2201FCEA" w:rsidR="00E94B86" w:rsidRDefault="00E94B86" w:rsidP="00E94B86">
                            <w:pPr>
                              <w:jc w:val="center"/>
                            </w:pPr>
                          </w:p>
                          <w:p w14:paraId="41507293" w14:textId="46485BE0" w:rsidR="00E94B86" w:rsidRDefault="00E94B86" w:rsidP="00E94B86">
                            <w:pPr>
                              <w:jc w:val="center"/>
                            </w:pPr>
                          </w:p>
                          <w:p w14:paraId="60F97E7C" w14:textId="5E763A47" w:rsidR="00E94B86" w:rsidRDefault="00E94B86" w:rsidP="00E94B86">
                            <w:pPr>
                              <w:jc w:val="center"/>
                            </w:pPr>
                          </w:p>
                          <w:p w14:paraId="78A6B0D2" w14:textId="2DDA723C" w:rsidR="00E94B86" w:rsidRDefault="00E94B86" w:rsidP="00E94B86">
                            <w:pPr>
                              <w:jc w:val="center"/>
                            </w:pPr>
                          </w:p>
                          <w:p w14:paraId="305D2AB6" w14:textId="013C4377" w:rsidR="00E94B86" w:rsidRDefault="00E94B86" w:rsidP="00E94B86">
                            <w:pPr>
                              <w:jc w:val="center"/>
                            </w:pPr>
                          </w:p>
                          <w:p w14:paraId="7FF4DA4F" w14:textId="6F67FDBC" w:rsidR="00E94B86" w:rsidRDefault="00E94B86" w:rsidP="00E94B86">
                            <w:pPr>
                              <w:jc w:val="center"/>
                            </w:pPr>
                          </w:p>
                          <w:p w14:paraId="037E1667" w14:textId="172E1FB3" w:rsidR="00E94B86" w:rsidRDefault="00E94B86" w:rsidP="00E94B86">
                            <w:pPr>
                              <w:jc w:val="center"/>
                            </w:pPr>
                          </w:p>
                          <w:p w14:paraId="5F82C4EE" w14:textId="36C9D36D" w:rsidR="00E94B86" w:rsidRDefault="00E94B86" w:rsidP="00E94B86">
                            <w:pPr>
                              <w:jc w:val="center"/>
                            </w:pPr>
                          </w:p>
                          <w:p w14:paraId="77C0C4D3" w14:textId="394BD6C0" w:rsidR="00E94B86" w:rsidRDefault="00E94B86" w:rsidP="00E94B86">
                            <w:pPr>
                              <w:jc w:val="center"/>
                            </w:pPr>
                          </w:p>
                          <w:p w14:paraId="2D7A6695" w14:textId="4BBE2C02" w:rsidR="00E94B86" w:rsidRDefault="00E94B86" w:rsidP="00E94B86">
                            <w:pPr>
                              <w:jc w:val="center"/>
                            </w:pPr>
                          </w:p>
                          <w:p w14:paraId="59AB2650" w14:textId="15E99FE2" w:rsidR="00E94B86" w:rsidRDefault="00E94B86" w:rsidP="00E94B86">
                            <w:pPr>
                              <w:jc w:val="center"/>
                            </w:pPr>
                          </w:p>
                          <w:p w14:paraId="3EA76C41" w14:textId="37F0DA92" w:rsidR="00E94B86" w:rsidRDefault="00E94B86" w:rsidP="00E94B86">
                            <w:pPr>
                              <w:jc w:val="center"/>
                            </w:pPr>
                          </w:p>
                          <w:p w14:paraId="2DFDEE87" w14:textId="01B48292" w:rsidR="00E94B86" w:rsidRDefault="00E94B86" w:rsidP="00E94B86">
                            <w:pPr>
                              <w:jc w:val="center"/>
                            </w:pPr>
                          </w:p>
                          <w:p w14:paraId="0501C022" w14:textId="2F348876" w:rsidR="00E94B86" w:rsidRDefault="00E94B86" w:rsidP="00E94B86">
                            <w:pPr>
                              <w:jc w:val="center"/>
                            </w:pPr>
                          </w:p>
                          <w:p w14:paraId="0D63D281" w14:textId="498F5992" w:rsidR="00E94B86" w:rsidRDefault="00E94B86" w:rsidP="00E94B86">
                            <w:pPr>
                              <w:jc w:val="center"/>
                            </w:pPr>
                          </w:p>
                          <w:p w14:paraId="1B6C08CD" w14:textId="1A9A58AC" w:rsidR="00E94B86" w:rsidRDefault="00E94B86" w:rsidP="00E94B86">
                            <w:pPr>
                              <w:jc w:val="center"/>
                            </w:pPr>
                          </w:p>
                          <w:p w14:paraId="2E487ACE" w14:textId="2D9BECC8" w:rsidR="00E94B86" w:rsidRDefault="00E94B86" w:rsidP="00E94B86">
                            <w:pPr>
                              <w:jc w:val="center"/>
                            </w:pPr>
                          </w:p>
                          <w:p w14:paraId="51D7741F" w14:textId="518E9D55" w:rsidR="00E94B86" w:rsidRDefault="00E94B86" w:rsidP="00E94B86">
                            <w:pPr>
                              <w:jc w:val="center"/>
                            </w:pPr>
                          </w:p>
                          <w:p w14:paraId="67369813" w14:textId="3474F4B5" w:rsidR="00E94B86" w:rsidRDefault="00E94B86" w:rsidP="00E94B86">
                            <w:pPr>
                              <w:jc w:val="center"/>
                            </w:pPr>
                          </w:p>
                          <w:p w14:paraId="05DC9B80" w14:textId="7B462582" w:rsidR="00E94B86" w:rsidRDefault="00E94B86" w:rsidP="00E94B86">
                            <w:pPr>
                              <w:jc w:val="center"/>
                            </w:pPr>
                          </w:p>
                          <w:p w14:paraId="4D19EC47" w14:textId="768A49F7" w:rsidR="00E94B86" w:rsidRDefault="00E94B86" w:rsidP="00E94B86">
                            <w:pPr>
                              <w:jc w:val="center"/>
                            </w:pPr>
                          </w:p>
                          <w:p w14:paraId="32447155" w14:textId="06BC933D" w:rsidR="00E94B86" w:rsidRDefault="00E94B86" w:rsidP="00E94B86">
                            <w:pPr>
                              <w:jc w:val="center"/>
                            </w:pPr>
                          </w:p>
                          <w:p w14:paraId="0B6937F9" w14:textId="5E94F065" w:rsidR="00E94B86" w:rsidRDefault="00E94B86" w:rsidP="00E94B86">
                            <w:pPr>
                              <w:jc w:val="center"/>
                            </w:pPr>
                          </w:p>
                          <w:p w14:paraId="12D74197" w14:textId="66FBEABC" w:rsidR="00E94B86" w:rsidRDefault="00E94B86" w:rsidP="00E94B86">
                            <w:pPr>
                              <w:jc w:val="center"/>
                            </w:pPr>
                          </w:p>
                          <w:p w14:paraId="696926EE" w14:textId="0207633D" w:rsidR="00E94B86" w:rsidRDefault="00E94B86" w:rsidP="00E94B86">
                            <w:pPr>
                              <w:jc w:val="center"/>
                            </w:pPr>
                          </w:p>
                          <w:p w14:paraId="7076C86A" w14:textId="17F37FA0" w:rsidR="00E94B86" w:rsidRDefault="00E94B86" w:rsidP="00E94B86">
                            <w:pPr>
                              <w:jc w:val="center"/>
                            </w:pPr>
                          </w:p>
                          <w:p w14:paraId="7373E3EE" w14:textId="3FFC1440" w:rsidR="00E94B86" w:rsidRDefault="00E94B86" w:rsidP="00E94B86">
                            <w:pPr>
                              <w:jc w:val="center"/>
                            </w:pPr>
                          </w:p>
                          <w:p w14:paraId="44A1BF94" w14:textId="0C3F72ED" w:rsidR="00E94B86" w:rsidRDefault="00E94B86" w:rsidP="00E94B86">
                            <w:pPr>
                              <w:jc w:val="center"/>
                            </w:pPr>
                          </w:p>
                          <w:p w14:paraId="79289F9F" w14:textId="26809970" w:rsidR="00E94B86" w:rsidRDefault="00E94B86" w:rsidP="00E94B86">
                            <w:pPr>
                              <w:jc w:val="center"/>
                            </w:pPr>
                          </w:p>
                          <w:p w14:paraId="2E8B2F23" w14:textId="2C9C1633" w:rsidR="00E94B86" w:rsidRDefault="00E94B86" w:rsidP="00E94B86">
                            <w:pPr>
                              <w:jc w:val="center"/>
                            </w:pPr>
                          </w:p>
                          <w:p w14:paraId="7B0C7D1D" w14:textId="2928B287" w:rsidR="00E94B86" w:rsidRDefault="00E94B86" w:rsidP="00E94B86">
                            <w:pPr>
                              <w:jc w:val="center"/>
                            </w:pPr>
                          </w:p>
                          <w:p w14:paraId="1955BB96" w14:textId="090A3B78" w:rsidR="00E94B86" w:rsidRDefault="00E94B86" w:rsidP="00E94B86">
                            <w:pPr>
                              <w:jc w:val="center"/>
                            </w:pPr>
                          </w:p>
                          <w:p w14:paraId="68981321" w14:textId="2D22BD18" w:rsidR="00E94B86" w:rsidRDefault="00E94B86" w:rsidP="00E94B86">
                            <w:pPr>
                              <w:jc w:val="center"/>
                            </w:pPr>
                          </w:p>
                          <w:p w14:paraId="28BD0EF9" w14:textId="77F42458" w:rsidR="00E94B86" w:rsidRDefault="00E94B86" w:rsidP="00E94B86">
                            <w:pPr>
                              <w:jc w:val="center"/>
                            </w:pPr>
                          </w:p>
                          <w:p w14:paraId="6C234584" w14:textId="202EDB68" w:rsidR="00E94B86" w:rsidRDefault="00E94B86" w:rsidP="00E94B86">
                            <w:pPr>
                              <w:jc w:val="center"/>
                            </w:pPr>
                          </w:p>
                          <w:p w14:paraId="40A3E166" w14:textId="77777777" w:rsidR="00E94B86" w:rsidRDefault="00E94B86" w:rsidP="00E94B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1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A6B2B" id="Rectangle 4" o:spid="_x0000_s1030" style="position:absolute;left:0;text-align:left;margin-left:120.05pt;margin-top:-.3pt;width:442.05pt;height:717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" fillcolor="#e6e971" stroked="f" strokeweight="2pt">
                <v:fill opacity="58853f"/>
                <v:stroke miterlimit="4"/>
                <v:textbox inset="3pt,3pt,3pt,3pt">
                  <w:txbxContent>
                    <w:p w14:paraId="5FAB0E27" w14:textId="77777777" w:rsidR="00A66A7C" w:rsidRDefault="00A66A7C" w:rsidP="00A66A7C">
                      <w:pPr>
                        <w:ind w:left="1440" w:firstLine="720"/>
                        <w:jc w:val="right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2926C8BF" w14:textId="22BA49B9" w:rsidR="00E94B86" w:rsidRPr="00A66A7C" w:rsidRDefault="0010054B" w:rsidP="00A66A7C">
                      <w:pPr>
                        <w:ind w:left="1440" w:firstLine="720"/>
                        <w:jc w:val="right"/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A66A7C"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@limonverde.sg</w:t>
                      </w:r>
                    </w:p>
                    <w:p w14:paraId="4D003FFD" w14:textId="1DA3BB5B" w:rsidR="00E94B86" w:rsidRDefault="00E94B86" w:rsidP="00E94B86">
                      <w:pPr>
                        <w:jc w:val="center"/>
                      </w:pPr>
                    </w:p>
                    <w:p w14:paraId="2D5761DC" w14:textId="0C51F98F" w:rsidR="00E94B86" w:rsidRDefault="00E94B86" w:rsidP="00E94B86">
                      <w:pPr>
                        <w:jc w:val="center"/>
                      </w:pPr>
                    </w:p>
                    <w:p w14:paraId="58AC3406" w14:textId="6154BB79" w:rsidR="00E94B86" w:rsidRDefault="00E94B86" w:rsidP="00E94B86">
                      <w:pPr>
                        <w:jc w:val="center"/>
                      </w:pPr>
                    </w:p>
                    <w:p w14:paraId="0AA8F404" w14:textId="0EA5F5E1" w:rsidR="00E94B86" w:rsidRDefault="00E94B86" w:rsidP="00E94B86">
                      <w:pPr>
                        <w:jc w:val="center"/>
                      </w:pPr>
                    </w:p>
                    <w:p w14:paraId="689AA919" w14:textId="2DBEC255" w:rsidR="00EA3463" w:rsidRPr="0004408F" w:rsidRDefault="00EA3463" w:rsidP="00EC2810">
                      <w:pPr>
                        <w:pStyle w:val="Heading3"/>
                        <w:rPr>
                          <w:sz w:val="72"/>
                          <w:szCs w:val="56"/>
                        </w:rPr>
                      </w:pPr>
                    </w:p>
                    <w:p w14:paraId="597B8DA1" w14:textId="73F5495A" w:rsidR="00E94B86" w:rsidRDefault="00E94B86" w:rsidP="00E94B86">
                      <w:pPr>
                        <w:jc w:val="center"/>
                      </w:pPr>
                    </w:p>
                    <w:p w14:paraId="240C092B" w14:textId="7CC879AE" w:rsidR="00E94B86" w:rsidRDefault="00E94B86" w:rsidP="00E94B86">
                      <w:pPr>
                        <w:jc w:val="center"/>
                      </w:pPr>
                    </w:p>
                    <w:p w14:paraId="31F0F7DB" w14:textId="046158EA" w:rsidR="00E94B86" w:rsidRDefault="00E94B86" w:rsidP="00E94B86">
                      <w:pPr>
                        <w:jc w:val="center"/>
                      </w:pPr>
                    </w:p>
                    <w:p w14:paraId="259CC002" w14:textId="097ECCA5" w:rsidR="00E94B86" w:rsidRDefault="00E94B86" w:rsidP="00E94B86">
                      <w:pPr>
                        <w:jc w:val="center"/>
                      </w:pPr>
                    </w:p>
                    <w:p w14:paraId="607D8718" w14:textId="4AB4838D" w:rsidR="00E94B86" w:rsidRDefault="00E94B86" w:rsidP="00E94B86">
                      <w:pPr>
                        <w:jc w:val="center"/>
                      </w:pPr>
                    </w:p>
                    <w:p w14:paraId="0A279E47" w14:textId="2CEFCC68" w:rsidR="00E94B86" w:rsidRDefault="00E94B86" w:rsidP="00E94B86">
                      <w:pPr>
                        <w:jc w:val="center"/>
                      </w:pPr>
                    </w:p>
                    <w:p w14:paraId="0681779E" w14:textId="2FD6A6F7" w:rsidR="00E94B86" w:rsidRDefault="00E94B86" w:rsidP="00E94B86">
                      <w:pPr>
                        <w:jc w:val="center"/>
                      </w:pPr>
                    </w:p>
                    <w:p w14:paraId="58D01EE8" w14:textId="433E8791" w:rsidR="00E94B86" w:rsidRDefault="00E94B86" w:rsidP="00E94B86">
                      <w:pPr>
                        <w:jc w:val="center"/>
                      </w:pPr>
                    </w:p>
                    <w:p w14:paraId="50E3A4FC" w14:textId="483D332F" w:rsidR="00E94B86" w:rsidRDefault="00E94B86" w:rsidP="00E94B86">
                      <w:pPr>
                        <w:jc w:val="center"/>
                      </w:pPr>
                    </w:p>
                    <w:p w14:paraId="6EE17188" w14:textId="59CD57FB" w:rsidR="00E94B86" w:rsidRDefault="00E94B86" w:rsidP="00E94B86">
                      <w:pPr>
                        <w:jc w:val="center"/>
                      </w:pPr>
                    </w:p>
                    <w:p w14:paraId="35B50F7A" w14:textId="7E1F863F" w:rsidR="00E94B86" w:rsidRDefault="00E94B86" w:rsidP="00E94B86">
                      <w:pPr>
                        <w:jc w:val="center"/>
                      </w:pPr>
                    </w:p>
                    <w:p w14:paraId="1A6E114E" w14:textId="0B9A9EE7" w:rsidR="00E94B86" w:rsidRDefault="00E94B86" w:rsidP="00E94B86">
                      <w:pPr>
                        <w:jc w:val="center"/>
                      </w:pPr>
                    </w:p>
                    <w:p w14:paraId="45CEB4EC" w14:textId="25FF93A2" w:rsidR="00E94B86" w:rsidRDefault="00E94B86" w:rsidP="00E94B86">
                      <w:pPr>
                        <w:jc w:val="center"/>
                      </w:pPr>
                    </w:p>
                    <w:p w14:paraId="58CF75C8" w14:textId="29E661E2" w:rsidR="00E94B86" w:rsidRDefault="00E94B86" w:rsidP="00E94B86">
                      <w:pPr>
                        <w:jc w:val="center"/>
                      </w:pPr>
                    </w:p>
                    <w:p w14:paraId="0645E7FB" w14:textId="42E14999" w:rsidR="00E94B86" w:rsidRDefault="00E94B86" w:rsidP="00E94B86">
                      <w:pPr>
                        <w:jc w:val="center"/>
                      </w:pPr>
                    </w:p>
                    <w:p w14:paraId="57D13C03" w14:textId="10F8193B" w:rsidR="00E94B86" w:rsidRDefault="00E94B86" w:rsidP="00E94B86">
                      <w:pPr>
                        <w:jc w:val="center"/>
                      </w:pPr>
                    </w:p>
                    <w:p w14:paraId="18ECB39E" w14:textId="4BB37D4E" w:rsidR="00E94B86" w:rsidRDefault="00E94B86" w:rsidP="00E94B86">
                      <w:pPr>
                        <w:jc w:val="center"/>
                      </w:pPr>
                    </w:p>
                    <w:p w14:paraId="3FDAE90F" w14:textId="4C2BC87A" w:rsidR="00E94B86" w:rsidRDefault="00E94B86" w:rsidP="00E94B86">
                      <w:pPr>
                        <w:jc w:val="center"/>
                      </w:pPr>
                    </w:p>
                    <w:p w14:paraId="46B6DCF7" w14:textId="7047D81A" w:rsidR="00E94B86" w:rsidRDefault="00E94B86" w:rsidP="00E94B86">
                      <w:pPr>
                        <w:jc w:val="center"/>
                      </w:pPr>
                    </w:p>
                    <w:p w14:paraId="0F3A5EA0" w14:textId="1FC3249A" w:rsidR="00E94B86" w:rsidRDefault="00E94B86" w:rsidP="00E94B86">
                      <w:pPr>
                        <w:jc w:val="center"/>
                      </w:pPr>
                    </w:p>
                    <w:p w14:paraId="1C5FF4E6" w14:textId="77777777" w:rsidR="00EC2810" w:rsidRDefault="00EC2810" w:rsidP="00E94B86">
                      <w:pPr>
                        <w:jc w:val="center"/>
                      </w:pPr>
                    </w:p>
                    <w:p w14:paraId="183902CB" w14:textId="5E2CD27A" w:rsidR="00E94B86" w:rsidRDefault="00E94B86" w:rsidP="00E94B86">
                      <w:pPr>
                        <w:jc w:val="center"/>
                      </w:pPr>
                    </w:p>
                    <w:p w14:paraId="78937D04" w14:textId="4D2FF578" w:rsidR="00E94B86" w:rsidRDefault="00E94B86" w:rsidP="00E94B86">
                      <w:pPr>
                        <w:jc w:val="center"/>
                      </w:pPr>
                    </w:p>
                    <w:p w14:paraId="43E8CF8A" w14:textId="556EBDE5" w:rsidR="00E94B86" w:rsidRDefault="00E94B86" w:rsidP="00E94B86">
                      <w:pPr>
                        <w:jc w:val="center"/>
                      </w:pPr>
                    </w:p>
                    <w:p w14:paraId="1477CF17" w14:textId="5350511D" w:rsidR="00E94B86" w:rsidRDefault="00E94B86" w:rsidP="00E94B86">
                      <w:pPr>
                        <w:jc w:val="center"/>
                      </w:pPr>
                    </w:p>
                    <w:p w14:paraId="4B44A25F" w14:textId="2315F260" w:rsidR="00E94B86" w:rsidRDefault="00E94B86" w:rsidP="00E94B86">
                      <w:pPr>
                        <w:jc w:val="center"/>
                      </w:pPr>
                    </w:p>
                    <w:p w14:paraId="1C001AE1" w14:textId="4B13E096" w:rsidR="00E94B86" w:rsidRDefault="00E94B86" w:rsidP="00E94B86">
                      <w:pPr>
                        <w:jc w:val="center"/>
                      </w:pPr>
                    </w:p>
                    <w:p w14:paraId="549BB2D5" w14:textId="74287522" w:rsidR="00E94B86" w:rsidRDefault="00E94B86" w:rsidP="00E94B86">
                      <w:pPr>
                        <w:jc w:val="center"/>
                      </w:pPr>
                    </w:p>
                    <w:p w14:paraId="4F229ECC" w14:textId="7E32E547" w:rsidR="00E94B86" w:rsidRDefault="00E94B86" w:rsidP="00E94B86">
                      <w:pPr>
                        <w:jc w:val="center"/>
                      </w:pPr>
                    </w:p>
                    <w:p w14:paraId="0192C796" w14:textId="76FF8374" w:rsidR="00E94B86" w:rsidRDefault="00E94B86" w:rsidP="00E94B86">
                      <w:pPr>
                        <w:jc w:val="center"/>
                      </w:pPr>
                    </w:p>
                    <w:p w14:paraId="436301A9" w14:textId="484393D3" w:rsidR="00E94B86" w:rsidRDefault="00E94B86" w:rsidP="00E94B86">
                      <w:pPr>
                        <w:jc w:val="center"/>
                      </w:pPr>
                    </w:p>
                    <w:p w14:paraId="638AE0EA" w14:textId="61E353FD" w:rsidR="00E94B86" w:rsidRDefault="00E94B86" w:rsidP="00E94B86">
                      <w:pPr>
                        <w:jc w:val="center"/>
                      </w:pPr>
                    </w:p>
                    <w:p w14:paraId="6919E8B9" w14:textId="2201FCEA" w:rsidR="00E94B86" w:rsidRDefault="00E94B86" w:rsidP="00E94B86">
                      <w:pPr>
                        <w:jc w:val="center"/>
                      </w:pPr>
                    </w:p>
                    <w:p w14:paraId="41507293" w14:textId="46485BE0" w:rsidR="00E94B86" w:rsidRDefault="00E94B86" w:rsidP="00E94B86">
                      <w:pPr>
                        <w:jc w:val="center"/>
                      </w:pPr>
                    </w:p>
                    <w:p w14:paraId="60F97E7C" w14:textId="5E763A47" w:rsidR="00E94B86" w:rsidRDefault="00E94B86" w:rsidP="00E94B86">
                      <w:pPr>
                        <w:jc w:val="center"/>
                      </w:pPr>
                    </w:p>
                    <w:p w14:paraId="78A6B0D2" w14:textId="2DDA723C" w:rsidR="00E94B86" w:rsidRDefault="00E94B86" w:rsidP="00E94B86">
                      <w:pPr>
                        <w:jc w:val="center"/>
                      </w:pPr>
                    </w:p>
                    <w:p w14:paraId="305D2AB6" w14:textId="013C4377" w:rsidR="00E94B86" w:rsidRDefault="00E94B86" w:rsidP="00E94B86">
                      <w:pPr>
                        <w:jc w:val="center"/>
                      </w:pPr>
                    </w:p>
                    <w:p w14:paraId="7FF4DA4F" w14:textId="6F67FDBC" w:rsidR="00E94B86" w:rsidRDefault="00E94B86" w:rsidP="00E94B86">
                      <w:pPr>
                        <w:jc w:val="center"/>
                      </w:pPr>
                    </w:p>
                    <w:p w14:paraId="037E1667" w14:textId="172E1FB3" w:rsidR="00E94B86" w:rsidRDefault="00E94B86" w:rsidP="00E94B86">
                      <w:pPr>
                        <w:jc w:val="center"/>
                      </w:pPr>
                    </w:p>
                    <w:p w14:paraId="5F82C4EE" w14:textId="36C9D36D" w:rsidR="00E94B86" w:rsidRDefault="00E94B86" w:rsidP="00E94B86">
                      <w:pPr>
                        <w:jc w:val="center"/>
                      </w:pPr>
                    </w:p>
                    <w:p w14:paraId="77C0C4D3" w14:textId="394BD6C0" w:rsidR="00E94B86" w:rsidRDefault="00E94B86" w:rsidP="00E94B86">
                      <w:pPr>
                        <w:jc w:val="center"/>
                      </w:pPr>
                    </w:p>
                    <w:p w14:paraId="2D7A6695" w14:textId="4BBE2C02" w:rsidR="00E94B86" w:rsidRDefault="00E94B86" w:rsidP="00E94B86">
                      <w:pPr>
                        <w:jc w:val="center"/>
                      </w:pPr>
                    </w:p>
                    <w:p w14:paraId="59AB2650" w14:textId="15E99FE2" w:rsidR="00E94B86" w:rsidRDefault="00E94B86" w:rsidP="00E94B86">
                      <w:pPr>
                        <w:jc w:val="center"/>
                      </w:pPr>
                    </w:p>
                    <w:p w14:paraId="3EA76C41" w14:textId="37F0DA92" w:rsidR="00E94B86" w:rsidRDefault="00E94B86" w:rsidP="00E94B86">
                      <w:pPr>
                        <w:jc w:val="center"/>
                      </w:pPr>
                    </w:p>
                    <w:p w14:paraId="2DFDEE87" w14:textId="01B48292" w:rsidR="00E94B86" w:rsidRDefault="00E94B86" w:rsidP="00E94B86">
                      <w:pPr>
                        <w:jc w:val="center"/>
                      </w:pPr>
                    </w:p>
                    <w:p w14:paraId="0501C022" w14:textId="2F348876" w:rsidR="00E94B86" w:rsidRDefault="00E94B86" w:rsidP="00E94B86">
                      <w:pPr>
                        <w:jc w:val="center"/>
                      </w:pPr>
                    </w:p>
                    <w:p w14:paraId="0D63D281" w14:textId="498F5992" w:rsidR="00E94B86" w:rsidRDefault="00E94B86" w:rsidP="00E94B86">
                      <w:pPr>
                        <w:jc w:val="center"/>
                      </w:pPr>
                    </w:p>
                    <w:p w14:paraId="1B6C08CD" w14:textId="1A9A58AC" w:rsidR="00E94B86" w:rsidRDefault="00E94B86" w:rsidP="00E94B86">
                      <w:pPr>
                        <w:jc w:val="center"/>
                      </w:pPr>
                    </w:p>
                    <w:p w14:paraId="2E487ACE" w14:textId="2D9BECC8" w:rsidR="00E94B86" w:rsidRDefault="00E94B86" w:rsidP="00E94B86">
                      <w:pPr>
                        <w:jc w:val="center"/>
                      </w:pPr>
                    </w:p>
                    <w:p w14:paraId="51D7741F" w14:textId="518E9D55" w:rsidR="00E94B86" w:rsidRDefault="00E94B86" w:rsidP="00E94B86">
                      <w:pPr>
                        <w:jc w:val="center"/>
                      </w:pPr>
                    </w:p>
                    <w:p w14:paraId="67369813" w14:textId="3474F4B5" w:rsidR="00E94B86" w:rsidRDefault="00E94B86" w:rsidP="00E94B86">
                      <w:pPr>
                        <w:jc w:val="center"/>
                      </w:pPr>
                    </w:p>
                    <w:p w14:paraId="05DC9B80" w14:textId="7B462582" w:rsidR="00E94B86" w:rsidRDefault="00E94B86" w:rsidP="00E94B86">
                      <w:pPr>
                        <w:jc w:val="center"/>
                      </w:pPr>
                    </w:p>
                    <w:p w14:paraId="4D19EC47" w14:textId="768A49F7" w:rsidR="00E94B86" w:rsidRDefault="00E94B86" w:rsidP="00E94B86">
                      <w:pPr>
                        <w:jc w:val="center"/>
                      </w:pPr>
                    </w:p>
                    <w:p w14:paraId="32447155" w14:textId="06BC933D" w:rsidR="00E94B86" w:rsidRDefault="00E94B86" w:rsidP="00E94B86">
                      <w:pPr>
                        <w:jc w:val="center"/>
                      </w:pPr>
                    </w:p>
                    <w:p w14:paraId="0B6937F9" w14:textId="5E94F065" w:rsidR="00E94B86" w:rsidRDefault="00E94B86" w:rsidP="00E94B86">
                      <w:pPr>
                        <w:jc w:val="center"/>
                      </w:pPr>
                    </w:p>
                    <w:p w14:paraId="12D74197" w14:textId="66FBEABC" w:rsidR="00E94B86" w:rsidRDefault="00E94B86" w:rsidP="00E94B86">
                      <w:pPr>
                        <w:jc w:val="center"/>
                      </w:pPr>
                    </w:p>
                    <w:p w14:paraId="696926EE" w14:textId="0207633D" w:rsidR="00E94B86" w:rsidRDefault="00E94B86" w:rsidP="00E94B86">
                      <w:pPr>
                        <w:jc w:val="center"/>
                      </w:pPr>
                    </w:p>
                    <w:p w14:paraId="7076C86A" w14:textId="17F37FA0" w:rsidR="00E94B86" w:rsidRDefault="00E94B86" w:rsidP="00E94B86">
                      <w:pPr>
                        <w:jc w:val="center"/>
                      </w:pPr>
                    </w:p>
                    <w:p w14:paraId="7373E3EE" w14:textId="3FFC1440" w:rsidR="00E94B86" w:rsidRDefault="00E94B86" w:rsidP="00E94B86">
                      <w:pPr>
                        <w:jc w:val="center"/>
                      </w:pPr>
                    </w:p>
                    <w:p w14:paraId="44A1BF94" w14:textId="0C3F72ED" w:rsidR="00E94B86" w:rsidRDefault="00E94B86" w:rsidP="00E94B86">
                      <w:pPr>
                        <w:jc w:val="center"/>
                      </w:pPr>
                    </w:p>
                    <w:p w14:paraId="79289F9F" w14:textId="26809970" w:rsidR="00E94B86" w:rsidRDefault="00E94B86" w:rsidP="00E94B86">
                      <w:pPr>
                        <w:jc w:val="center"/>
                      </w:pPr>
                    </w:p>
                    <w:p w14:paraId="2E8B2F23" w14:textId="2C9C1633" w:rsidR="00E94B86" w:rsidRDefault="00E94B86" w:rsidP="00E94B86">
                      <w:pPr>
                        <w:jc w:val="center"/>
                      </w:pPr>
                    </w:p>
                    <w:p w14:paraId="7B0C7D1D" w14:textId="2928B287" w:rsidR="00E94B86" w:rsidRDefault="00E94B86" w:rsidP="00E94B86">
                      <w:pPr>
                        <w:jc w:val="center"/>
                      </w:pPr>
                    </w:p>
                    <w:p w14:paraId="1955BB96" w14:textId="090A3B78" w:rsidR="00E94B86" w:rsidRDefault="00E94B86" w:rsidP="00E94B86">
                      <w:pPr>
                        <w:jc w:val="center"/>
                      </w:pPr>
                    </w:p>
                    <w:p w14:paraId="68981321" w14:textId="2D22BD18" w:rsidR="00E94B86" w:rsidRDefault="00E94B86" w:rsidP="00E94B86">
                      <w:pPr>
                        <w:jc w:val="center"/>
                      </w:pPr>
                    </w:p>
                    <w:p w14:paraId="28BD0EF9" w14:textId="77F42458" w:rsidR="00E94B86" w:rsidRDefault="00E94B86" w:rsidP="00E94B86">
                      <w:pPr>
                        <w:jc w:val="center"/>
                      </w:pPr>
                    </w:p>
                    <w:p w14:paraId="6C234584" w14:textId="202EDB68" w:rsidR="00E94B86" w:rsidRDefault="00E94B86" w:rsidP="00E94B86">
                      <w:pPr>
                        <w:jc w:val="center"/>
                      </w:pPr>
                    </w:p>
                    <w:p w14:paraId="40A3E166" w14:textId="77777777" w:rsidR="00E94B86" w:rsidRDefault="00E94B86" w:rsidP="00E94B8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5E8088" w14:textId="537BDE13" w:rsidR="00E94B86" w:rsidRPr="006F115E" w:rsidRDefault="00E94B86" w:rsidP="00E94B86">
      <w:pPr>
        <w:jc w:val="right"/>
        <w:rPr>
          <w:lang w:val="es-VE"/>
        </w:rPr>
      </w:pPr>
    </w:p>
    <w:p w14:paraId="1D6C7F45" w14:textId="57ABF911" w:rsidR="00E94B86" w:rsidRPr="006F115E" w:rsidRDefault="00A66A7C" w:rsidP="00E94B86">
      <w:pPr>
        <w:jc w:val="right"/>
        <w:rPr>
          <w:lang w:val="es-V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4D0151" wp14:editId="059D40B5">
                <wp:simplePos x="0" y="0"/>
                <wp:positionH relativeFrom="page">
                  <wp:posOffset>1237515</wp:posOffset>
                </wp:positionH>
                <wp:positionV relativeFrom="paragraph">
                  <wp:posOffset>12032</wp:posOffset>
                </wp:positionV>
                <wp:extent cx="7098632" cy="340995"/>
                <wp:effectExtent l="0" t="0" r="0" b="0"/>
                <wp:wrapNone/>
                <wp:docPr id="37" name="Minus Sig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8632" cy="340995"/>
                        </a:xfrm>
                        <a:prstGeom prst="mathMinus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8AA28" id="Minus Sign 37" o:spid="_x0000_s1026" style="position:absolute;margin-left:97.45pt;margin-top:.95pt;width:558.95pt;height:26.8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098632,340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" path="m940924,130396r5216784,l6157708,210599r-5216784,l940924,130396xe" fillcolor="#474961 [3206]" strokecolor="#26385b [3204]" strokeweight="2pt">
                <v:path arrowok="t" o:connecttype="custom" o:connectlocs="940924,130396;6157708,130396;6157708,210599;940924,210599;940924,130396" o:connectangles="0,0,0,0,0"/>
                <w10:wrap anchorx="page"/>
              </v:shape>
            </w:pict>
          </mc:Fallback>
        </mc:AlternateContent>
      </w:r>
    </w:p>
    <w:p w14:paraId="5516E656" w14:textId="3F81B56B" w:rsidR="00E94B86" w:rsidRPr="006F115E" w:rsidRDefault="00A66A7C" w:rsidP="00E94B86">
      <w:pPr>
        <w:jc w:val="right"/>
        <w:rPr>
          <w:lang w:val="es-V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2B62F7" wp14:editId="6AE5C364">
                <wp:simplePos x="0" y="0"/>
                <wp:positionH relativeFrom="column">
                  <wp:posOffset>3524217</wp:posOffset>
                </wp:positionH>
                <wp:positionV relativeFrom="paragraph">
                  <wp:posOffset>5614</wp:posOffset>
                </wp:positionV>
                <wp:extent cx="1719580" cy="57277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5727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AF8EA99" w14:textId="3E452A05" w:rsidR="00EC2810" w:rsidRPr="00EC2810" w:rsidRDefault="00EC2810" w:rsidP="00EC2810">
                            <w:pPr>
                              <w:pStyle w:val="Heading2"/>
                              <w:rPr>
                                <w:color w:val="FFFFFF" w:themeColor="background1"/>
                                <w:sz w:val="72"/>
                                <w:szCs w:val="40"/>
                              </w:rPr>
                            </w:pPr>
                            <w:r w:rsidRPr="00EC2810">
                              <w:rPr>
                                <w:color w:val="FFFFFF" w:themeColor="background1"/>
                                <w:sz w:val="56"/>
                                <w:szCs w:val="36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B62F7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31" type="#_x0000_t202" style="position:absolute;left:0;text-align:left;margin-left:277.5pt;margin-top:.45pt;width:135.4pt;height:45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" filled="f" stroked="f" strokeweight="1pt">
                <v:stroke miterlimit="4"/>
                <v:textbox inset="4pt,4pt,4pt,4pt">
                  <w:txbxContent>
                    <w:p w14:paraId="4AF8EA99" w14:textId="3E452A05" w:rsidR="00EC2810" w:rsidRPr="00EC2810" w:rsidRDefault="00EC2810" w:rsidP="00EC2810">
                      <w:pPr>
                        <w:pStyle w:val="Heading2"/>
                        <w:rPr>
                          <w:color w:val="FFFFFF" w:themeColor="background1"/>
                          <w:sz w:val="72"/>
                          <w:szCs w:val="40"/>
                        </w:rPr>
                      </w:pPr>
                      <w:r w:rsidRPr="00EC2810">
                        <w:rPr>
                          <w:color w:val="FFFFFF" w:themeColor="background1"/>
                          <w:sz w:val="56"/>
                          <w:szCs w:val="36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</w:p>
    <w:p w14:paraId="1856DE40" w14:textId="21344A8C" w:rsidR="00E94B86" w:rsidRPr="006F115E" w:rsidRDefault="00E94B86" w:rsidP="00E94B86">
      <w:pPr>
        <w:jc w:val="right"/>
        <w:rPr>
          <w:lang w:val="es-VE"/>
        </w:rPr>
      </w:pPr>
    </w:p>
    <w:p w14:paraId="216360BA" w14:textId="18C297B2" w:rsidR="00E94B86" w:rsidRPr="006F115E" w:rsidRDefault="00A66A7C" w:rsidP="00E94B86">
      <w:pPr>
        <w:jc w:val="right"/>
        <w:rPr>
          <w:lang w:val="es-VE"/>
        </w:rPr>
      </w:pPr>
      <w:r w:rsidRPr="005545BA">
        <w:rPr>
          <w:noProof/>
          <w:color w:val="00800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03081D" wp14:editId="7F609A19">
                <wp:simplePos x="0" y="0"/>
                <wp:positionH relativeFrom="page">
                  <wp:posOffset>1233137</wp:posOffset>
                </wp:positionH>
                <wp:positionV relativeFrom="paragraph">
                  <wp:posOffset>1905</wp:posOffset>
                </wp:positionV>
                <wp:extent cx="7098030" cy="340995"/>
                <wp:effectExtent l="0" t="0" r="0" b="0"/>
                <wp:wrapNone/>
                <wp:docPr id="33" name="Minus Sig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8030" cy="340995"/>
                        </a:xfrm>
                        <a:prstGeom prst="mathMinus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5A4B" id="Minus Sign 33" o:spid="_x0000_s1026" style="position:absolute;margin-left:97.1pt;margin-top:.15pt;width:558.9pt;height:26.8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098030,340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" path="m940844,130396r5216342,l6157186,210599r-5216342,l940844,130396xe" fillcolor="#474961 [3206]" strokecolor="#26385b [3204]" strokeweight="2pt">
                <v:path arrowok="t" o:connecttype="custom" o:connectlocs="940844,130396;6157186,130396;6157186,210599;940844,210599;940844,130396" o:connectangles="0,0,0,0,0"/>
                <w10:wrap anchorx="page"/>
              </v:shape>
            </w:pict>
          </mc:Fallback>
        </mc:AlternateContent>
      </w:r>
    </w:p>
    <w:p w14:paraId="36BA800B" w14:textId="679FF2F3" w:rsidR="00E94B86" w:rsidRPr="006F115E" w:rsidRDefault="00FF072E" w:rsidP="00E94B86">
      <w:pPr>
        <w:jc w:val="right"/>
        <w:rPr>
          <w:lang w:val="es-V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6B9CA4" wp14:editId="31EC549D">
                <wp:simplePos x="0" y="0"/>
                <wp:positionH relativeFrom="margin">
                  <wp:posOffset>4667885</wp:posOffset>
                </wp:positionH>
                <wp:positionV relativeFrom="paragraph">
                  <wp:posOffset>5715</wp:posOffset>
                </wp:positionV>
                <wp:extent cx="2350770" cy="90868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770" cy="9086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0296F2E" w14:textId="704CB897" w:rsidR="0004408F" w:rsidRPr="006F115E" w:rsidRDefault="0004408F" w:rsidP="006F115E">
                            <w:pPr>
                              <w:pStyle w:val="Heading2"/>
                              <w:rPr>
                                <w:color w:val="FFFFFF" w:themeColor="background1"/>
                                <w:sz w:val="40"/>
                                <w:szCs w:val="22"/>
                              </w:rPr>
                            </w:pPr>
                            <w:r w:rsidRPr="006F115E">
                              <w:rPr>
                                <w:color w:val="FFFFFF" w:themeColor="background1"/>
                                <w:szCs w:val="24"/>
                              </w:rPr>
                              <w:t>ARMA TU COMBO</w:t>
                            </w:r>
                            <w:r w:rsidR="00F713EF">
                              <w:rPr>
                                <w:color w:val="FFFFFF" w:themeColor="background1"/>
                                <w:szCs w:val="24"/>
                              </w:rPr>
                              <w:t xml:space="preserve"> (12oz)</w:t>
                            </w:r>
                            <w:r w:rsidRPr="006F115E">
                              <w:rPr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B9CA4" id="Text Box 44" o:spid="_x0000_s1032" type="#_x0000_t202" style="position:absolute;left:0;text-align:left;margin-left:367.55pt;margin-top:.45pt;width:185.1pt;height:71.5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" filled="f" stroked="f" strokeweight="1pt">
                <v:stroke miterlimit="4"/>
                <v:textbox inset="4pt,4pt,4pt,4pt">
                  <w:txbxContent>
                    <w:p w14:paraId="00296F2E" w14:textId="704CB897" w:rsidR="0004408F" w:rsidRPr="006F115E" w:rsidRDefault="0004408F" w:rsidP="006F115E">
                      <w:pPr>
                        <w:pStyle w:val="Heading2"/>
                        <w:rPr>
                          <w:color w:val="FFFFFF" w:themeColor="background1"/>
                          <w:sz w:val="40"/>
                          <w:szCs w:val="22"/>
                        </w:rPr>
                      </w:pPr>
                      <w:r w:rsidRPr="006F115E">
                        <w:rPr>
                          <w:color w:val="FFFFFF" w:themeColor="background1"/>
                          <w:szCs w:val="24"/>
                        </w:rPr>
                        <w:t>ARMA TU COMBO</w:t>
                      </w:r>
                      <w:r w:rsidR="00F713EF">
                        <w:rPr>
                          <w:color w:val="FFFFFF" w:themeColor="background1"/>
                          <w:szCs w:val="24"/>
                        </w:rPr>
                        <w:t xml:space="preserve"> (12oz)</w:t>
                      </w:r>
                      <w:r w:rsidRPr="006F115E">
                        <w:rPr>
                          <w:color w:val="FFFFFF" w:themeColor="background1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96C600" wp14:editId="2F1B1D2C">
                <wp:simplePos x="0" y="0"/>
                <wp:positionH relativeFrom="column">
                  <wp:posOffset>1462405</wp:posOffset>
                </wp:positionH>
                <wp:positionV relativeFrom="paragraph">
                  <wp:posOffset>20320</wp:posOffset>
                </wp:positionV>
                <wp:extent cx="2956560" cy="57277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5727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BC9C57" w14:textId="28799FB3" w:rsidR="00EA3463" w:rsidRPr="00173CE8" w:rsidRDefault="00EA3463" w:rsidP="00EA3463">
                            <w:pPr>
                              <w:pStyle w:val="Heading2"/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</w:pPr>
                            <w:r w:rsidRPr="00173CE8">
                              <w:rPr>
                                <w:color w:val="FFFFFF" w:themeColor="background1"/>
                                <w:sz w:val="48"/>
                                <w:szCs w:val="28"/>
                              </w:rPr>
                              <w:t>CEVICHES</w:t>
                            </w:r>
                            <w:r w:rsidR="00F713EF" w:rsidRPr="00173CE8">
                              <w:rPr>
                                <w:color w:val="FFFFFF" w:themeColor="background1"/>
                                <w:sz w:val="48"/>
                                <w:szCs w:val="28"/>
                              </w:rPr>
                              <w:t xml:space="preserve"> (16oz)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6C600" id="Text Box 36" o:spid="_x0000_s1033" type="#_x0000_t202" style="position:absolute;left:0;text-align:left;margin-left:115.15pt;margin-top:1.6pt;width:232.8pt;height:4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" filled="f" stroked="f" strokeweight="1pt">
                <v:stroke miterlimit="4"/>
                <v:textbox inset="4pt,4pt,4pt,4pt">
                  <w:txbxContent>
                    <w:p w14:paraId="06BC9C57" w14:textId="28799FB3" w:rsidR="00EA3463" w:rsidRPr="00173CE8" w:rsidRDefault="00EA3463" w:rsidP="00EA3463">
                      <w:pPr>
                        <w:pStyle w:val="Heading2"/>
                        <w:rPr>
                          <w:color w:val="FFFFFF" w:themeColor="background1"/>
                          <w:sz w:val="52"/>
                          <w:szCs w:val="32"/>
                        </w:rPr>
                      </w:pPr>
                      <w:r w:rsidRPr="00173CE8">
                        <w:rPr>
                          <w:color w:val="FFFFFF" w:themeColor="background1"/>
                          <w:sz w:val="48"/>
                          <w:szCs w:val="28"/>
                        </w:rPr>
                        <w:t>CEVICHES</w:t>
                      </w:r>
                      <w:r w:rsidR="00F713EF" w:rsidRPr="00173CE8">
                        <w:rPr>
                          <w:color w:val="FFFFFF" w:themeColor="background1"/>
                          <w:sz w:val="48"/>
                          <w:szCs w:val="28"/>
                        </w:rPr>
                        <w:t xml:space="preserve"> (16oz)</w:t>
                      </w:r>
                    </w:p>
                  </w:txbxContent>
                </v:textbox>
              </v:shape>
            </w:pict>
          </mc:Fallback>
        </mc:AlternateContent>
      </w:r>
    </w:p>
    <w:p w14:paraId="40C074D3" w14:textId="730E44EC" w:rsidR="00E94B86" w:rsidRPr="00E94B86" w:rsidRDefault="008E3DBA" w:rsidP="00EA346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078871" wp14:editId="54E64C4B">
                <wp:simplePos x="0" y="0"/>
                <wp:positionH relativeFrom="margin">
                  <wp:posOffset>6402927</wp:posOffset>
                </wp:positionH>
                <wp:positionV relativeFrom="paragraph">
                  <wp:posOffset>7091144</wp:posOffset>
                </wp:positionV>
                <wp:extent cx="594360" cy="587829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5878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CC2E693" w14:textId="67512B24" w:rsidR="00D03613" w:rsidRPr="00D03613" w:rsidRDefault="00D03613" w:rsidP="00F219B8">
                            <w:pPr>
                              <w:pStyle w:val="Heading2"/>
                              <w:spacing w:line="276" w:lineRule="auto"/>
                              <w:jc w:val="left"/>
                              <w:rPr>
                                <w:rFonts w:cs="Arial"/>
                                <w:b w:val="0"/>
                                <w:bCs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cs="Arial"/>
                                <w:b w:val="0"/>
                                <w:bCs/>
                                <w:sz w:val="28"/>
                                <w:szCs w:val="28"/>
                                <w:lang w:val="es-VE"/>
                              </w:rPr>
                              <w:t>$1.00</w:t>
                            </w:r>
                          </w:p>
                          <w:p w14:paraId="6C147562" w14:textId="4DEAA41E" w:rsidR="00D03613" w:rsidRDefault="00D03613" w:rsidP="00F219B8">
                            <w:pPr>
                              <w:spacing w:line="276" w:lineRule="auto"/>
                              <w:rPr>
                                <w:bCs/>
                                <w:color w:val="26385B" w:themeColor="accent1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bCs/>
                                <w:color w:val="26385B" w:themeColor="accent1"/>
                                <w:sz w:val="28"/>
                                <w:szCs w:val="28"/>
                                <w:lang w:val="es-VE"/>
                              </w:rPr>
                              <w:t>$1,25</w:t>
                            </w:r>
                          </w:p>
                          <w:p w14:paraId="3DA6E35F" w14:textId="7CB6E063" w:rsidR="00EC35CA" w:rsidRPr="00D03613" w:rsidRDefault="00EC35CA" w:rsidP="00F219B8">
                            <w:pPr>
                              <w:spacing w:line="276" w:lineRule="auto"/>
                              <w:rPr>
                                <w:bCs/>
                                <w:color w:val="26385B" w:themeColor="accent1"/>
                                <w:sz w:val="28"/>
                                <w:szCs w:val="28"/>
                                <w:lang w:val="es-VE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78871" id="Text Box 28" o:spid="_x0000_s1034" type="#_x0000_t202" style="position:absolute;left:0;text-align:left;margin-left:504.15pt;margin-top:558.35pt;width:46.8pt;height:46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" filled="f" stroked="f" strokeweight="1pt">
                <v:stroke miterlimit="4"/>
                <v:textbox inset="4pt,4pt,4pt,4pt">
                  <w:txbxContent>
                    <w:p w14:paraId="4CC2E693" w14:textId="67512B24" w:rsidR="00D03613" w:rsidRPr="00D03613" w:rsidRDefault="00D03613" w:rsidP="00F219B8">
                      <w:pPr>
                        <w:pStyle w:val="Heading2"/>
                        <w:spacing w:line="276" w:lineRule="auto"/>
                        <w:jc w:val="left"/>
                        <w:rPr>
                          <w:rFonts w:cs="Arial"/>
                          <w:b w:val="0"/>
                          <w:bCs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cs="Arial"/>
                          <w:b w:val="0"/>
                          <w:bCs/>
                          <w:sz w:val="28"/>
                          <w:szCs w:val="28"/>
                          <w:lang w:val="es-VE"/>
                        </w:rPr>
                        <w:t>$1.00</w:t>
                      </w:r>
                    </w:p>
                    <w:p w14:paraId="6C147562" w14:textId="4DEAA41E" w:rsidR="00D03613" w:rsidRDefault="00D03613" w:rsidP="00F219B8">
                      <w:pPr>
                        <w:spacing w:line="276" w:lineRule="auto"/>
                        <w:rPr>
                          <w:bCs/>
                          <w:color w:val="26385B" w:themeColor="accent1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bCs/>
                          <w:color w:val="26385B" w:themeColor="accent1"/>
                          <w:sz w:val="28"/>
                          <w:szCs w:val="28"/>
                          <w:lang w:val="es-VE"/>
                        </w:rPr>
                        <w:t>$1,25</w:t>
                      </w:r>
                    </w:p>
                    <w:p w14:paraId="3DA6E35F" w14:textId="7CB6E063" w:rsidR="00EC35CA" w:rsidRPr="00D03613" w:rsidRDefault="00EC35CA" w:rsidP="00F219B8">
                      <w:pPr>
                        <w:spacing w:line="276" w:lineRule="auto"/>
                        <w:rPr>
                          <w:bCs/>
                          <w:color w:val="26385B" w:themeColor="accent1"/>
                          <w:sz w:val="28"/>
                          <w:szCs w:val="28"/>
                          <w:lang w:val="es-V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3E731B" wp14:editId="4FC8D355">
                <wp:simplePos x="0" y="0"/>
                <wp:positionH relativeFrom="page">
                  <wp:posOffset>5120005</wp:posOffset>
                </wp:positionH>
                <wp:positionV relativeFrom="paragraph">
                  <wp:posOffset>7052410</wp:posOffset>
                </wp:positionV>
                <wp:extent cx="1620520" cy="9271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520" cy="927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9C2417E" w14:textId="0C86B3D1" w:rsidR="00D03613" w:rsidRPr="00D03613" w:rsidRDefault="00D03613" w:rsidP="00F219B8">
                            <w:pPr>
                              <w:pStyle w:val="Heading2"/>
                              <w:spacing w:line="276" w:lineRule="auto"/>
                              <w:jc w:val="left"/>
                              <w:rPr>
                                <w:rFonts w:cs="Arial"/>
                                <w:b w:val="0"/>
                                <w:bCs/>
                                <w:sz w:val="28"/>
                                <w:szCs w:val="28"/>
                                <w:lang w:val="es-VE"/>
                              </w:rPr>
                            </w:pPr>
                            <w:r w:rsidRPr="00D03613">
                              <w:rPr>
                                <w:rFonts w:cs="Arial"/>
                                <w:b w:val="0"/>
                                <w:bCs/>
                                <w:sz w:val="28"/>
                                <w:szCs w:val="28"/>
                                <w:lang w:val="es-VE"/>
                              </w:rPr>
                              <w:t>Agua</w:t>
                            </w:r>
                          </w:p>
                          <w:p w14:paraId="26AD14DF" w14:textId="0E242D30" w:rsidR="00D03613" w:rsidRDefault="00D03613" w:rsidP="00F219B8">
                            <w:pPr>
                              <w:spacing w:line="276" w:lineRule="auto"/>
                              <w:rPr>
                                <w:bCs/>
                                <w:color w:val="26385B" w:themeColor="accent1"/>
                                <w:sz w:val="28"/>
                                <w:szCs w:val="28"/>
                                <w:lang w:val="es-VE"/>
                              </w:rPr>
                            </w:pPr>
                            <w:r w:rsidRPr="00D03613">
                              <w:rPr>
                                <w:bCs/>
                                <w:color w:val="26385B" w:themeColor="accent1"/>
                                <w:sz w:val="28"/>
                                <w:szCs w:val="28"/>
                                <w:lang w:val="es-VE"/>
                              </w:rPr>
                              <w:t>Coca Cola</w:t>
                            </w:r>
                            <w:r w:rsidR="00F219B8">
                              <w:rPr>
                                <w:bCs/>
                                <w:color w:val="26385B" w:themeColor="accent1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050E51CA" w14:textId="5397D25C" w:rsidR="00EC35CA" w:rsidRPr="00D03613" w:rsidRDefault="00EC35CA" w:rsidP="00F219B8">
                            <w:pPr>
                              <w:spacing w:line="276" w:lineRule="auto"/>
                              <w:rPr>
                                <w:bCs/>
                                <w:color w:val="26385B" w:themeColor="accent1"/>
                                <w:sz w:val="28"/>
                                <w:szCs w:val="28"/>
                                <w:lang w:val="es-VE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731B" id="Text Box 19" o:spid="_x0000_s1035" type="#_x0000_t202" style="position:absolute;left:0;text-align:left;margin-left:403.15pt;margin-top:555.3pt;width:127.6pt;height:73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" filled="f" stroked="f" strokeweight="1pt">
                <v:stroke miterlimit="4"/>
                <v:textbox inset="4pt,4pt,4pt,4pt">
                  <w:txbxContent>
                    <w:p w14:paraId="39C2417E" w14:textId="0C86B3D1" w:rsidR="00D03613" w:rsidRPr="00D03613" w:rsidRDefault="00D03613" w:rsidP="00F219B8">
                      <w:pPr>
                        <w:pStyle w:val="Heading2"/>
                        <w:spacing w:line="276" w:lineRule="auto"/>
                        <w:jc w:val="left"/>
                        <w:rPr>
                          <w:rFonts w:cs="Arial"/>
                          <w:b w:val="0"/>
                          <w:bCs/>
                          <w:sz w:val="28"/>
                          <w:szCs w:val="28"/>
                          <w:lang w:val="es-VE"/>
                        </w:rPr>
                      </w:pPr>
                      <w:r w:rsidRPr="00D03613">
                        <w:rPr>
                          <w:rFonts w:cs="Arial"/>
                          <w:b w:val="0"/>
                          <w:bCs/>
                          <w:sz w:val="28"/>
                          <w:szCs w:val="28"/>
                          <w:lang w:val="es-VE"/>
                        </w:rPr>
                        <w:t>Agua</w:t>
                      </w:r>
                    </w:p>
                    <w:p w14:paraId="26AD14DF" w14:textId="0E242D30" w:rsidR="00D03613" w:rsidRDefault="00D03613" w:rsidP="00F219B8">
                      <w:pPr>
                        <w:spacing w:line="276" w:lineRule="auto"/>
                        <w:rPr>
                          <w:bCs/>
                          <w:color w:val="26385B" w:themeColor="accent1"/>
                          <w:sz w:val="28"/>
                          <w:szCs w:val="28"/>
                          <w:lang w:val="es-VE"/>
                        </w:rPr>
                      </w:pPr>
                      <w:r w:rsidRPr="00D03613">
                        <w:rPr>
                          <w:bCs/>
                          <w:color w:val="26385B" w:themeColor="accent1"/>
                          <w:sz w:val="28"/>
                          <w:szCs w:val="28"/>
                          <w:lang w:val="es-VE"/>
                        </w:rPr>
                        <w:t>Coca Cola</w:t>
                      </w:r>
                      <w:r w:rsidR="00F219B8">
                        <w:rPr>
                          <w:bCs/>
                          <w:color w:val="26385B" w:themeColor="accent1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050E51CA" w14:textId="5397D25C" w:rsidR="00EC35CA" w:rsidRPr="00D03613" w:rsidRDefault="00EC35CA" w:rsidP="00F219B8">
                      <w:pPr>
                        <w:spacing w:line="276" w:lineRule="auto"/>
                        <w:rPr>
                          <w:bCs/>
                          <w:color w:val="26385B" w:themeColor="accent1"/>
                          <w:sz w:val="28"/>
                          <w:szCs w:val="28"/>
                          <w:lang w:val="es-V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7163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9D48A7" wp14:editId="17AFBF61">
                <wp:simplePos x="0" y="0"/>
                <wp:positionH relativeFrom="margin">
                  <wp:posOffset>1606187</wp:posOffset>
                </wp:positionH>
                <wp:positionV relativeFrom="paragraph">
                  <wp:posOffset>4496163</wp:posOffset>
                </wp:positionV>
                <wp:extent cx="2701925" cy="100584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10058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5265E87" w14:textId="0AF576A4" w:rsidR="0004408F" w:rsidRPr="00074BC7" w:rsidRDefault="0004408F" w:rsidP="004E33B1">
                            <w:pPr>
                              <w:pStyle w:val="Heading2"/>
                              <w:spacing w:line="276" w:lineRule="auto"/>
                              <w:rPr>
                                <w:rFonts w:ascii="Avenir Next LT Pro" w:hAnsi="Avenir Next LT Pro" w:cs="Arial"/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</w:pPr>
                            <w:r w:rsidRPr="00074BC7">
                              <w:rPr>
                                <w:rFonts w:ascii="Avenir Next LT Pro" w:hAnsi="Avenir Next LT Pro" w:cs="Arial"/>
                                <w:color w:val="FFFFFF" w:themeColor="background1"/>
                                <w:sz w:val="32"/>
                                <w:szCs w:val="18"/>
                                <w:lang w:val="es-VE"/>
                              </w:rPr>
                              <w:t>Todos nuestros platos vienen acompañados con batata y platanitos chips.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D48A7" id="Text Box 43" o:spid="_x0000_s1036" type="#_x0000_t202" style="position:absolute;left:0;text-align:left;margin-left:126.45pt;margin-top:354.05pt;width:212.75pt;height:79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" filled="f" stroked="f" strokeweight="1pt">
                <v:stroke miterlimit="4"/>
                <v:textbox inset="4pt,4pt,4pt,4pt">
                  <w:txbxContent>
                    <w:p w14:paraId="65265E87" w14:textId="0AF576A4" w:rsidR="0004408F" w:rsidRPr="00074BC7" w:rsidRDefault="0004408F" w:rsidP="004E33B1">
                      <w:pPr>
                        <w:pStyle w:val="Heading2"/>
                        <w:spacing w:line="276" w:lineRule="auto"/>
                        <w:rPr>
                          <w:rFonts w:ascii="Avenir Next LT Pro" w:hAnsi="Avenir Next LT Pro" w:cs="Arial"/>
                          <w:color w:val="474961" w:themeColor="accent3"/>
                          <w:sz w:val="28"/>
                          <w:szCs w:val="16"/>
                          <w:lang w:val="es-VE"/>
                        </w:rPr>
                      </w:pPr>
                      <w:r w:rsidRPr="00074BC7">
                        <w:rPr>
                          <w:rFonts w:ascii="Avenir Next LT Pro" w:hAnsi="Avenir Next LT Pro" w:cs="Arial"/>
                          <w:color w:val="FFFFFF" w:themeColor="background1"/>
                          <w:sz w:val="32"/>
                          <w:szCs w:val="18"/>
                          <w:lang w:val="es-VE"/>
                        </w:rPr>
                        <w:t>Todos nuestros platos vienen acompañados con batata y platanitos chips.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C74CC1" wp14:editId="130AA3AA">
                <wp:simplePos x="0" y="0"/>
                <wp:positionH relativeFrom="margin">
                  <wp:posOffset>4802596</wp:posOffset>
                </wp:positionH>
                <wp:positionV relativeFrom="paragraph">
                  <wp:posOffset>6828790</wp:posOffset>
                </wp:positionV>
                <wp:extent cx="2172970" cy="34671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3467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489D1CF" w14:textId="4B0AD824" w:rsidR="00D03613" w:rsidRPr="00FB2574" w:rsidRDefault="00D03613" w:rsidP="00D03613">
                            <w:pPr>
                              <w:pStyle w:val="Heading2"/>
                              <w:rPr>
                                <w:color w:val="FFFFFF" w:themeColor="background1"/>
                                <w:sz w:val="40"/>
                                <w:szCs w:val="2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20"/>
                              </w:rPr>
                              <w:t>BEBIDAS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74CC1" id="Text Box 18" o:spid="_x0000_s1037" type="#_x0000_t202" style="position:absolute;left:0;text-align:left;margin-left:378.15pt;margin-top:537.7pt;width:171.1pt;height:27.3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" filled="f" stroked="f" strokeweight="1pt">
                <v:stroke miterlimit="4"/>
                <v:textbox inset="4pt,4pt,4pt,4pt">
                  <w:txbxContent>
                    <w:p w14:paraId="4489D1CF" w14:textId="4B0AD824" w:rsidR="00D03613" w:rsidRPr="00FB2574" w:rsidRDefault="00D03613" w:rsidP="00D03613">
                      <w:pPr>
                        <w:pStyle w:val="Heading2"/>
                        <w:rPr>
                          <w:color w:val="FFFFFF" w:themeColor="background1"/>
                          <w:sz w:val="40"/>
                          <w:szCs w:val="22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20"/>
                        </w:rPr>
                        <w:t>BEBIDAS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65AA96" wp14:editId="17F7C831">
                <wp:simplePos x="0" y="0"/>
                <wp:positionH relativeFrom="margin">
                  <wp:align>right</wp:align>
                </wp:positionH>
                <wp:positionV relativeFrom="paragraph">
                  <wp:posOffset>4054475</wp:posOffset>
                </wp:positionV>
                <wp:extent cx="619125" cy="2795451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79545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EEB942" w14:textId="7332B261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$1,25</w:t>
                            </w:r>
                          </w:p>
                          <w:p w14:paraId="7AF21983" w14:textId="3E28F12E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$1,25</w:t>
                            </w:r>
                          </w:p>
                          <w:p w14:paraId="7B4FDC4D" w14:textId="0EEBB55F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$1,00</w:t>
                            </w:r>
                          </w:p>
                          <w:p w14:paraId="0399BF3A" w14:textId="03FBF9BC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</w:t>
                            </w:r>
                            <w:r w:rsidR="0079260A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2.00</w:t>
                            </w:r>
                          </w:p>
                          <w:p w14:paraId="28AADB2C" w14:textId="52B18363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$0,</w:t>
                            </w:r>
                            <w:r w:rsidR="00700697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95</w:t>
                            </w:r>
                          </w:p>
                          <w:p w14:paraId="4128E63D" w14:textId="6A1ECD78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$0,</w:t>
                            </w:r>
                            <w:r w:rsidR="0079260A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7</w:t>
                            </w: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5</w:t>
                            </w:r>
                          </w:p>
                          <w:p w14:paraId="2DC76323" w14:textId="5AFE5797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</w:t>
                            </w:r>
                            <w:r w:rsidR="008E3DBA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1.25</w:t>
                            </w:r>
                          </w:p>
                          <w:p w14:paraId="5BA6DA1A" w14:textId="1E8F8136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</w:t>
                            </w:r>
                            <w:r w:rsidR="0079260A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2.0</w:t>
                            </w: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0</w:t>
                            </w:r>
                          </w:p>
                          <w:p w14:paraId="594CCD99" w14:textId="0F11752D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$1,00</w:t>
                            </w:r>
                          </w:p>
                          <w:p w14:paraId="2BC8F320" w14:textId="5BAFC74C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$1,50</w:t>
                            </w:r>
                          </w:p>
                          <w:p w14:paraId="017D9A23" w14:textId="70EC2268" w:rsidR="0079260A" w:rsidRPr="006F115E" w:rsidRDefault="0079260A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$0.95</w:t>
                            </w:r>
                          </w:p>
                          <w:p w14:paraId="7E45FF8D" w14:textId="77777777" w:rsidR="006F115E" w:rsidRPr="00B100C6" w:rsidRDefault="006F115E" w:rsidP="006F115E">
                            <w:pPr>
                              <w:rPr>
                                <w:lang w:val="es-VE"/>
                              </w:rPr>
                            </w:pPr>
                          </w:p>
                          <w:p w14:paraId="5E69B79C" w14:textId="77777777" w:rsidR="006F115E" w:rsidRPr="00B100C6" w:rsidRDefault="006F115E" w:rsidP="006F115E">
                            <w:pPr>
                              <w:rPr>
                                <w:lang w:val="es-VE"/>
                              </w:rPr>
                            </w:pPr>
                          </w:p>
                          <w:p w14:paraId="18B5D163" w14:textId="77777777" w:rsidR="006F115E" w:rsidRPr="00B100C6" w:rsidRDefault="006F115E" w:rsidP="006F115E">
                            <w:pPr>
                              <w:rPr>
                                <w:sz w:val="24"/>
                                <w:szCs w:val="28"/>
                                <w:lang w:val="es-VE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65AA96"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38" type="#_x0000_t202" style="position:absolute;left:0;text-align:left;margin-left:-2.45pt;margin-top:319.25pt;width:48.75pt;height:220.1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" filled="f" stroked="f" strokeweight="1pt">
                <v:stroke miterlimit="4"/>
                <v:textbox inset="4pt,4pt,4pt,4pt">
                  <w:txbxContent>
                    <w:p w14:paraId="41EEB942" w14:textId="7332B261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$1,25</w:t>
                      </w:r>
                    </w:p>
                    <w:p w14:paraId="7AF21983" w14:textId="3E28F12E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$1,25</w:t>
                      </w:r>
                    </w:p>
                    <w:p w14:paraId="7B4FDC4D" w14:textId="0EEBB55F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$1,00</w:t>
                      </w:r>
                    </w:p>
                    <w:p w14:paraId="0399BF3A" w14:textId="03FBF9BC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</w:t>
                      </w:r>
                      <w:r w:rsidR="0079260A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2.00</w:t>
                      </w:r>
                    </w:p>
                    <w:p w14:paraId="28AADB2C" w14:textId="52B18363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$0,</w:t>
                      </w:r>
                      <w:r w:rsidR="00700697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95</w:t>
                      </w:r>
                    </w:p>
                    <w:p w14:paraId="4128E63D" w14:textId="6A1ECD78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$0,</w:t>
                      </w:r>
                      <w:r w:rsidR="0079260A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7</w:t>
                      </w: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5</w:t>
                      </w:r>
                    </w:p>
                    <w:p w14:paraId="2DC76323" w14:textId="5AFE5797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</w:t>
                      </w:r>
                      <w:r w:rsidR="008E3DBA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1.25</w:t>
                      </w:r>
                    </w:p>
                    <w:p w14:paraId="5BA6DA1A" w14:textId="1E8F8136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</w:t>
                      </w:r>
                      <w:r w:rsidR="0079260A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2.0</w:t>
                      </w: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0</w:t>
                      </w:r>
                    </w:p>
                    <w:p w14:paraId="594CCD99" w14:textId="0F11752D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$1,00</w:t>
                      </w:r>
                    </w:p>
                    <w:p w14:paraId="2BC8F320" w14:textId="5BAFC74C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$1,50</w:t>
                      </w:r>
                    </w:p>
                    <w:p w14:paraId="017D9A23" w14:textId="70EC2268" w:rsidR="0079260A" w:rsidRPr="006F115E" w:rsidRDefault="0079260A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$0.95</w:t>
                      </w:r>
                    </w:p>
                    <w:p w14:paraId="7E45FF8D" w14:textId="77777777" w:rsidR="006F115E" w:rsidRPr="00B100C6" w:rsidRDefault="006F115E" w:rsidP="006F115E">
                      <w:pPr>
                        <w:rPr>
                          <w:lang w:val="es-VE"/>
                        </w:rPr>
                      </w:pPr>
                    </w:p>
                    <w:p w14:paraId="5E69B79C" w14:textId="77777777" w:rsidR="006F115E" w:rsidRPr="00B100C6" w:rsidRDefault="006F115E" w:rsidP="006F115E">
                      <w:pPr>
                        <w:rPr>
                          <w:lang w:val="es-VE"/>
                        </w:rPr>
                      </w:pPr>
                    </w:p>
                    <w:p w14:paraId="18B5D163" w14:textId="77777777" w:rsidR="006F115E" w:rsidRPr="00B100C6" w:rsidRDefault="006F115E" w:rsidP="006F115E">
                      <w:pPr>
                        <w:rPr>
                          <w:sz w:val="24"/>
                          <w:szCs w:val="28"/>
                          <w:lang w:val="es-V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C2943D" wp14:editId="61BC9D1F">
                <wp:simplePos x="0" y="0"/>
                <wp:positionH relativeFrom="margin">
                  <wp:posOffset>4676412</wp:posOffset>
                </wp:positionH>
                <wp:positionV relativeFrom="paragraph">
                  <wp:posOffset>4051935</wp:posOffset>
                </wp:positionV>
                <wp:extent cx="1497330" cy="280851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8085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EB3F6" w14:textId="3D1F3904" w:rsidR="00B100C6" w:rsidRPr="006F115E" w:rsidRDefault="00B100C6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Mango</w:t>
                            </w: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</w:p>
                          <w:p w14:paraId="1083BC84" w14:textId="44A9B205" w:rsidR="00B100C6" w:rsidRPr="006F115E" w:rsidRDefault="00B100C6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 xml:space="preserve">Aguacate </w:t>
                            </w: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  <w:t xml:space="preserve"> </w:t>
                            </w: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</w:p>
                          <w:p w14:paraId="15AA3742" w14:textId="6FE8709A" w:rsidR="00B100C6" w:rsidRPr="006F115E" w:rsidRDefault="00B100C6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 xml:space="preserve">Piña </w:t>
                            </w:r>
                          </w:p>
                          <w:p w14:paraId="43896E1A" w14:textId="71C7B06B" w:rsidR="00B100C6" w:rsidRPr="006F115E" w:rsidRDefault="00B100C6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Choclo</w:t>
                            </w: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</w:p>
                          <w:p w14:paraId="3E169D05" w14:textId="768B3C84" w:rsidR="00B100C6" w:rsidRPr="006F115E" w:rsidRDefault="00700697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proofErr w:type="spellStart"/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Jalapeno</w:t>
                            </w:r>
                            <w:proofErr w:type="spellEnd"/>
                          </w:p>
                          <w:p w14:paraId="06BABCBA" w14:textId="59B92531" w:rsidR="00B100C6" w:rsidRDefault="00B100C6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Maiz</w:t>
                            </w:r>
                          </w:p>
                          <w:p w14:paraId="2ED4AB55" w14:textId="65C28DA4" w:rsidR="008E3DBA" w:rsidRPr="006F115E" w:rsidRDefault="008E3DBA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Panecillos</w:t>
                            </w:r>
                          </w:p>
                          <w:p w14:paraId="0724FB73" w14:textId="3B8E1B9E" w:rsidR="00B100C6" w:rsidRPr="006F115E" w:rsidRDefault="00B100C6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 xml:space="preserve">Galleta Soda </w:t>
                            </w: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</w:p>
                          <w:p w14:paraId="4E33BBA8" w14:textId="226B911B" w:rsidR="00B100C6" w:rsidRPr="006F115E" w:rsidRDefault="00B100C6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Platanitos</w:t>
                            </w:r>
                            <w:r w:rsidR="006F115E"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 xml:space="preserve"> chips</w:t>
                            </w:r>
                          </w:p>
                          <w:p w14:paraId="1477181F" w14:textId="30531943" w:rsidR="006F115E" w:rsidRDefault="006F115E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6F115E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 xml:space="preserve">Tomate cherry </w:t>
                            </w:r>
                          </w:p>
                          <w:p w14:paraId="7EFCE206" w14:textId="5638FC8E" w:rsidR="0079260A" w:rsidRPr="006F115E" w:rsidRDefault="0079260A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Batata</w:t>
                            </w:r>
                          </w:p>
                          <w:p w14:paraId="1F302138" w14:textId="77777777" w:rsidR="006F115E" w:rsidRPr="00B100C6" w:rsidRDefault="006F115E" w:rsidP="00B100C6">
                            <w:pP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</w:p>
                          <w:p w14:paraId="44E6D29C" w14:textId="77777777" w:rsidR="00B100C6" w:rsidRPr="00B100C6" w:rsidRDefault="00B100C6" w:rsidP="00B100C6">
                            <w:pPr>
                              <w:rPr>
                                <w:lang w:val="es-VE"/>
                              </w:rPr>
                            </w:pPr>
                          </w:p>
                          <w:p w14:paraId="662A767F" w14:textId="77777777" w:rsidR="00B100C6" w:rsidRPr="00B100C6" w:rsidRDefault="00B100C6" w:rsidP="00B100C6">
                            <w:pPr>
                              <w:rPr>
                                <w:lang w:val="es-VE"/>
                              </w:rPr>
                            </w:pPr>
                          </w:p>
                          <w:p w14:paraId="0610DF73" w14:textId="77777777" w:rsidR="00B100C6" w:rsidRPr="00B100C6" w:rsidRDefault="00B100C6" w:rsidP="00B100C6">
                            <w:pPr>
                              <w:rPr>
                                <w:sz w:val="24"/>
                                <w:szCs w:val="28"/>
                                <w:lang w:val="es-VE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943D" id="Text Box 63" o:spid="_x0000_s1039" type="#_x0000_t202" style="position:absolute;left:0;text-align:left;margin-left:368.2pt;margin-top:319.05pt;width:117.9pt;height:221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" filled="f" stroked="f" strokeweight="1pt">
                <v:stroke miterlimit="4"/>
                <v:textbox inset="4pt,4pt,4pt,4pt">
                  <w:txbxContent>
                    <w:p w14:paraId="3BFEB3F6" w14:textId="3D1F3904" w:rsidR="00B100C6" w:rsidRPr="006F115E" w:rsidRDefault="00B100C6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Mango</w:t>
                      </w: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</w:p>
                    <w:p w14:paraId="1083BC84" w14:textId="44A9B205" w:rsidR="00B100C6" w:rsidRPr="006F115E" w:rsidRDefault="00B100C6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 xml:space="preserve">Aguacate </w:t>
                      </w: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  <w:t xml:space="preserve"> </w:t>
                      </w: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</w:p>
                    <w:p w14:paraId="15AA3742" w14:textId="6FE8709A" w:rsidR="00B100C6" w:rsidRPr="006F115E" w:rsidRDefault="00B100C6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 xml:space="preserve">Piña </w:t>
                      </w:r>
                    </w:p>
                    <w:p w14:paraId="43896E1A" w14:textId="71C7B06B" w:rsidR="00B100C6" w:rsidRPr="006F115E" w:rsidRDefault="00B100C6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Choclo</w:t>
                      </w: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</w:p>
                    <w:p w14:paraId="3E169D05" w14:textId="768B3C84" w:rsidR="00B100C6" w:rsidRPr="006F115E" w:rsidRDefault="00700697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proofErr w:type="spellStart"/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Jalapeno</w:t>
                      </w:r>
                      <w:proofErr w:type="spellEnd"/>
                    </w:p>
                    <w:p w14:paraId="06BABCBA" w14:textId="59B92531" w:rsidR="00B100C6" w:rsidRDefault="00B100C6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Maiz</w:t>
                      </w:r>
                    </w:p>
                    <w:p w14:paraId="2ED4AB55" w14:textId="65C28DA4" w:rsidR="008E3DBA" w:rsidRPr="006F115E" w:rsidRDefault="008E3DBA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Panecillos</w:t>
                      </w:r>
                    </w:p>
                    <w:p w14:paraId="0724FB73" w14:textId="3B8E1B9E" w:rsidR="00B100C6" w:rsidRPr="006F115E" w:rsidRDefault="00B100C6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 xml:space="preserve">Galleta Soda </w:t>
                      </w: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</w:p>
                    <w:p w14:paraId="4E33BBA8" w14:textId="226B911B" w:rsidR="00B100C6" w:rsidRPr="006F115E" w:rsidRDefault="00B100C6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Platanitos</w:t>
                      </w:r>
                      <w:r w:rsidR="006F115E"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 xml:space="preserve"> chips</w:t>
                      </w:r>
                    </w:p>
                    <w:p w14:paraId="1477181F" w14:textId="30531943" w:rsidR="006F115E" w:rsidRDefault="006F115E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6F115E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 xml:space="preserve">Tomate cherry </w:t>
                      </w:r>
                    </w:p>
                    <w:p w14:paraId="7EFCE206" w14:textId="5638FC8E" w:rsidR="0079260A" w:rsidRPr="006F115E" w:rsidRDefault="0079260A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Batata</w:t>
                      </w:r>
                    </w:p>
                    <w:p w14:paraId="1F302138" w14:textId="77777777" w:rsidR="006F115E" w:rsidRPr="00B100C6" w:rsidRDefault="006F115E" w:rsidP="00B100C6">
                      <w:pP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</w:p>
                    <w:p w14:paraId="44E6D29C" w14:textId="77777777" w:rsidR="00B100C6" w:rsidRPr="00B100C6" w:rsidRDefault="00B100C6" w:rsidP="00B100C6">
                      <w:pPr>
                        <w:rPr>
                          <w:lang w:val="es-VE"/>
                        </w:rPr>
                      </w:pPr>
                    </w:p>
                    <w:p w14:paraId="662A767F" w14:textId="77777777" w:rsidR="00B100C6" w:rsidRPr="00B100C6" w:rsidRDefault="00B100C6" w:rsidP="00B100C6">
                      <w:pPr>
                        <w:rPr>
                          <w:lang w:val="es-VE"/>
                        </w:rPr>
                      </w:pPr>
                    </w:p>
                    <w:p w14:paraId="0610DF73" w14:textId="77777777" w:rsidR="00B100C6" w:rsidRPr="00B100C6" w:rsidRDefault="00B100C6" w:rsidP="00B100C6">
                      <w:pPr>
                        <w:rPr>
                          <w:sz w:val="24"/>
                          <w:szCs w:val="28"/>
                          <w:lang w:val="es-V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DA7C11" wp14:editId="68F05545">
                <wp:simplePos x="0" y="0"/>
                <wp:positionH relativeFrom="page">
                  <wp:posOffset>4841875</wp:posOffset>
                </wp:positionH>
                <wp:positionV relativeFrom="paragraph">
                  <wp:posOffset>3517447</wp:posOffset>
                </wp:positionV>
                <wp:extent cx="2760980" cy="6696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980" cy="669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A74425A" w14:textId="2AA40390" w:rsidR="00FB2574" w:rsidRPr="00FB2574" w:rsidRDefault="00FB2574" w:rsidP="00FB2574">
                            <w:pPr>
                              <w:pStyle w:val="Heading2"/>
                              <w:rPr>
                                <w:color w:val="FFFFFF" w:themeColor="background1"/>
                                <w:sz w:val="40"/>
                                <w:szCs w:val="22"/>
                              </w:rPr>
                            </w:pPr>
                            <w:r w:rsidRPr="00FB2574">
                              <w:rPr>
                                <w:color w:val="FFFFFF" w:themeColor="background1"/>
                                <w:sz w:val="36"/>
                                <w:szCs w:val="20"/>
                              </w:rPr>
                              <w:t xml:space="preserve">ACOMPANANTES EXTRAS 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A7C11" id="Text Box 61" o:spid="_x0000_s1040" type="#_x0000_t202" style="position:absolute;left:0;text-align:left;margin-left:381.25pt;margin-top:276.95pt;width:217.4pt;height:52.7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" filled="f" stroked="f" strokeweight="1pt">
                <v:stroke miterlimit="4"/>
                <v:textbox inset="4pt,4pt,4pt,4pt">
                  <w:txbxContent>
                    <w:p w14:paraId="1A74425A" w14:textId="2AA40390" w:rsidR="00FB2574" w:rsidRPr="00FB2574" w:rsidRDefault="00FB2574" w:rsidP="00FB2574">
                      <w:pPr>
                        <w:pStyle w:val="Heading2"/>
                        <w:rPr>
                          <w:color w:val="FFFFFF" w:themeColor="background1"/>
                          <w:sz w:val="40"/>
                          <w:szCs w:val="22"/>
                        </w:rPr>
                      </w:pPr>
                      <w:r w:rsidRPr="00FB2574">
                        <w:rPr>
                          <w:color w:val="FFFFFF" w:themeColor="background1"/>
                          <w:sz w:val="36"/>
                          <w:szCs w:val="20"/>
                        </w:rPr>
                        <w:t xml:space="preserve">ACOMPANANTES EXTRAS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746588" wp14:editId="3E779847">
                <wp:simplePos x="0" y="0"/>
                <wp:positionH relativeFrom="margin">
                  <wp:posOffset>5503183</wp:posOffset>
                </wp:positionH>
                <wp:positionV relativeFrom="paragraph">
                  <wp:posOffset>2918823</wp:posOffset>
                </wp:positionV>
                <wp:extent cx="1080654" cy="558141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4" cy="5581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4D81780" w14:textId="5B3A2AFA" w:rsidR="00FB2574" w:rsidRPr="00FB2574" w:rsidRDefault="00FB2574" w:rsidP="00FB2574">
                            <w:pPr>
                              <w:pStyle w:val="Heading2"/>
                              <w:jc w:val="left"/>
                              <w:rPr>
                                <w:color w:val="474961" w:themeColor="accent3"/>
                                <w:sz w:val="36"/>
                                <w:szCs w:val="20"/>
                                <w:lang w:val="es-VE"/>
                              </w:rPr>
                            </w:pPr>
                            <w:r w:rsidRPr="00FB2574">
                              <w:rPr>
                                <w:color w:val="FFFFFF" w:themeColor="background1"/>
                                <w:sz w:val="40"/>
                                <w:szCs w:val="22"/>
                                <w:lang w:val="es-VE"/>
                              </w:rPr>
                              <w:t>$12,99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6588" id="Text Box 60" o:spid="_x0000_s1041" type="#_x0000_t202" style="position:absolute;left:0;text-align:left;margin-left:433.3pt;margin-top:229.85pt;width:85.1pt;height:43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" filled="f" stroked="f" strokeweight="1pt">
                <v:stroke miterlimit="4"/>
                <v:textbox inset="4pt,4pt,4pt,4pt">
                  <w:txbxContent>
                    <w:p w14:paraId="64D81780" w14:textId="5B3A2AFA" w:rsidR="00FB2574" w:rsidRPr="00FB2574" w:rsidRDefault="00FB2574" w:rsidP="00FB2574">
                      <w:pPr>
                        <w:pStyle w:val="Heading2"/>
                        <w:jc w:val="left"/>
                        <w:rPr>
                          <w:color w:val="474961" w:themeColor="accent3"/>
                          <w:sz w:val="36"/>
                          <w:szCs w:val="20"/>
                          <w:lang w:val="es-VE"/>
                        </w:rPr>
                      </w:pPr>
                      <w:r w:rsidRPr="00FB2574">
                        <w:rPr>
                          <w:color w:val="FFFFFF" w:themeColor="background1"/>
                          <w:sz w:val="40"/>
                          <w:szCs w:val="22"/>
                          <w:lang w:val="es-VE"/>
                        </w:rPr>
                        <w:t>$12,99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DF5E22" wp14:editId="6FFF816F">
                <wp:simplePos x="0" y="0"/>
                <wp:positionH relativeFrom="margin">
                  <wp:posOffset>5444490</wp:posOffset>
                </wp:positionH>
                <wp:positionV relativeFrom="paragraph">
                  <wp:posOffset>2955471</wp:posOffset>
                </wp:positionV>
                <wp:extent cx="1078397" cy="498475"/>
                <wp:effectExtent l="0" t="0" r="762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397" cy="4984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89804"/>
                          </a:schemeClr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D278A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C6AAF66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3D7C003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76EDF267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17945EB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47BFC7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3908478" w14:textId="77777777" w:rsidR="00FB2574" w:rsidRPr="00EA3463" w:rsidRDefault="00FB2574" w:rsidP="00FB2574">
                            <w:pPr>
                              <w:pStyle w:val="Heading3"/>
                              <w:jc w:val="center"/>
                              <w:rPr>
                                <w:sz w:val="52"/>
                                <w:szCs w:val="48"/>
                              </w:rPr>
                            </w:pPr>
                            <w:r w:rsidRPr="00EA3463">
                              <w:rPr>
                                <w:sz w:val="52"/>
                                <w:szCs w:val="48"/>
                              </w:rPr>
                              <w:t>MENU</w:t>
                            </w:r>
                          </w:p>
                          <w:p w14:paraId="3A36CE61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3983075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087F4CF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AC79026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4F1F1AC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0D13497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4DB6E48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122896F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04FF59E5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3284F40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C7538C5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80FB455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D8607C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9E46003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0944385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931647A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6E86920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D15AB11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73509F16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76F40F31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0BF7C2EA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AFD4514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14FE157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0848E9D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85FE5DE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2023E68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B20DD91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6E0EFF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E6202D0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112AE9E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4C1C10F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818383D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4324331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748902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5CE405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48646B5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E535B14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ED9F97C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B45077A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23CAFDB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D334AE9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3CDAB21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42AECB3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DC77574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7F1C898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01A946D0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60E5A00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7F9F93EE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7FB0647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42C8C29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C09EDD8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3F62EFE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675909A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773944F9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B180D46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4C22A59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77DF4BCE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4C6C15DF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98FE58C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50662E62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7B0E4F79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6F0BC80B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2064E33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36F2CC46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1B9379CA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03B4047E" w14:textId="77777777" w:rsidR="00FB2574" w:rsidRDefault="00FB2574" w:rsidP="00FB2574">
                            <w:pPr>
                              <w:jc w:val="center"/>
                            </w:pPr>
                          </w:p>
                          <w:p w14:paraId="2C1CFB8A" w14:textId="77777777" w:rsidR="00FB2574" w:rsidRDefault="00FB2574" w:rsidP="00FB25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1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F5E22" id="Rectangle 58" o:spid="_x0000_s1042" style="position:absolute;left:0;text-align:left;margin-left:428.7pt;margin-top:232.7pt;width:84.9pt;height:39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" fillcolor="#474961 [3206]" stroked="f" strokeweight="2pt">
                <v:fill opacity="58853f"/>
                <v:stroke miterlimit="4"/>
                <v:textbox inset="3pt,3pt,3pt,3pt">
                  <w:txbxContent>
                    <w:p w14:paraId="53D278A2" w14:textId="77777777" w:rsidR="00FB2574" w:rsidRDefault="00FB2574" w:rsidP="00FB2574">
                      <w:pPr>
                        <w:jc w:val="center"/>
                      </w:pPr>
                    </w:p>
                    <w:p w14:paraId="4C6AAF66" w14:textId="77777777" w:rsidR="00FB2574" w:rsidRDefault="00FB2574" w:rsidP="00FB2574">
                      <w:pPr>
                        <w:jc w:val="center"/>
                      </w:pPr>
                    </w:p>
                    <w:p w14:paraId="33D7C003" w14:textId="77777777" w:rsidR="00FB2574" w:rsidRDefault="00FB2574" w:rsidP="00FB2574">
                      <w:pPr>
                        <w:jc w:val="center"/>
                      </w:pPr>
                    </w:p>
                    <w:p w14:paraId="76EDF267" w14:textId="77777777" w:rsidR="00FB2574" w:rsidRDefault="00FB2574" w:rsidP="00FB2574">
                      <w:pPr>
                        <w:jc w:val="center"/>
                      </w:pPr>
                    </w:p>
                    <w:p w14:paraId="217945EB" w14:textId="77777777" w:rsidR="00FB2574" w:rsidRDefault="00FB2574" w:rsidP="00FB2574">
                      <w:pPr>
                        <w:jc w:val="center"/>
                      </w:pPr>
                    </w:p>
                    <w:p w14:paraId="447BFC72" w14:textId="77777777" w:rsidR="00FB2574" w:rsidRDefault="00FB2574" w:rsidP="00FB2574">
                      <w:pPr>
                        <w:jc w:val="center"/>
                      </w:pPr>
                    </w:p>
                    <w:p w14:paraId="63908478" w14:textId="77777777" w:rsidR="00FB2574" w:rsidRPr="00EA3463" w:rsidRDefault="00FB2574" w:rsidP="00FB2574">
                      <w:pPr>
                        <w:pStyle w:val="Heading3"/>
                        <w:jc w:val="center"/>
                        <w:rPr>
                          <w:sz w:val="52"/>
                          <w:szCs w:val="48"/>
                        </w:rPr>
                      </w:pPr>
                      <w:r w:rsidRPr="00EA3463">
                        <w:rPr>
                          <w:sz w:val="52"/>
                          <w:szCs w:val="48"/>
                        </w:rPr>
                        <w:t>MENU</w:t>
                      </w:r>
                    </w:p>
                    <w:p w14:paraId="3A36CE61" w14:textId="77777777" w:rsidR="00FB2574" w:rsidRDefault="00FB2574" w:rsidP="00FB2574">
                      <w:pPr>
                        <w:jc w:val="center"/>
                      </w:pPr>
                    </w:p>
                    <w:p w14:paraId="63983075" w14:textId="77777777" w:rsidR="00FB2574" w:rsidRDefault="00FB2574" w:rsidP="00FB2574">
                      <w:pPr>
                        <w:jc w:val="center"/>
                      </w:pPr>
                    </w:p>
                    <w:p w14:paraId="6087F4CF" w14:textId="77777777" w:rsidR="00FB2574" w:rsidRDefault="00FB2574" w:rsidP="00FB2574">
                      <w:pPr>
                        <w:jc w:val="center"/>
                      </w:pPr>
                    </w:p>
                    <w:p w14:paraId="5AC79026" w14:textId="77777777" w:rsidR="00FB2574" w:rsidRDefault="00FB2574" w:rsidP="00FB2574">
                      <w:pPr>
                        <w:jc w:val="center"/>
                      </w:pPr>
                    </w:p>
                    <w:p w14:paraId="34F1F1AC" w14:textId="77777777" w:rsidR="00FB2574" w:rsidRDefault="00FB2574" w:rsidP="00FB2574">
                      <w:pPr>
                        <w:jc w:val="center"/>
                      </w:pPr>
                    </w:p>
                    <w:p w14:paraId="40D13497" w14:textId="77777777" w:rsidR="00FB2574" w:rsidRDefault="00FB2574" w:rsidP="00FB2574">
                      <w:pPr>
                        <w:jc w:val="center"/>
                      </w:pPr>
                    </w:p>
                    <w:p w14:paraId="34DB6E48" w14:textId="77777777" w:rsidR="00FB2574" w:rsidRDefault="00FB2574" w:rsidP="00FB2574">
                      <w:pPr>
                        <w:jc w:val="center"/>
                      </w:pPr>
                    </w:p>
                    <w:p w14:paraId="6122896F" w14:textId="77777777" w:rsidR="00FB2574" w:rsidRDefault="00FB2574" w:rsidP="00FB2574">
                      <w:pPr>
                        <w:jc w:val="center"/>
                      </w:pPr>
                    </w:p>
                    <w:p w14:paraId="04FF59E5" w14:textId="77777777" w:rsidR="00FB2574" w:rsidRDefault="00FB2574" w:rsidP="00FB2574">
                      <w:pPr>
                        <w:jc w:val="center"/>
                      </w:pPr>
                    </w:p>
                    <w:p w14:paraId="53284F40" w14:textId="77777777" w:rsidR="00FB2574" w:rsidRDefault="00FB2574" w:rsidP="00FB2574">
                      <w:pPr>
                        <w:jc w:val="center"/>
                      </w:pPr>
                    </w:p>
                    <w:p w14:paraId="4C7538C5" w14:textId="77777777" w:rsidR="00FB2574" w:rsidRDefault="00FB2574" w:rsidP="00FB2574">
                      <w:pPr>
                        <w:jc w:val="center"/>
                      </w:pPr>
                    </w:p>
                    <w:p w14:paraId="480FB455" w14:textId="77777777" w:rsidR="00FB2574" w:rsidRDefault="00FB2574" w:rsidP="00FB2574">
                      <w:pPr>
                        <w:jc w:val="center"/>
                      </w:pPr>
                    </w:p>
                    <w:p w14:paraId="1D8607C2" w14:textId="77777777" w:rsidR="00FB2574" w:rsidRDefault="00FB2574" w:rsidP="00FB2574">
                      <w:pPr>
                        <w:jc w:val="center"/>
                      </w:pPr>
                    </w:p>
                    <w:p w14:paraId="39E46003" w14:textId="77777777" w:rsidR="00FB2574" w:rsidRDefault="00FB2574" w:rsidP="00FB2574">
                      <w:pPr>
                        <w:jc w:val="center"/>
                      </w:pPr>
                    </w:p>
                    <w:p w14:paraId="09443852" w14:textId="77777777" w:rsidR="00FB2574" w:rsidRDefault="00FB2574" w:rsidP="00FB2574">
                      <w:pPr>
                        <w:jc w:val="center"/>
                      </w:pPr>
                    </w:p>
                    <w:p w14:paraId="1931647A" w14:textId="77777777" w:rsidR="00FB2574" w:rsidRDefault="00FB2574" w:rsidP="00FB2574">
                      <w:pPr>
                        <w:jc w:val="center"/>
                      </w:pPr>
                    </w:p>
                    <w:p w14:paraId="16E86920" w14:textId="77777777" w:rsidR="00FB2574" w:rsidRDefault="00FB2574" w:rsidP="00FB2574">
                      <w:pPr>
                        <w:jc w:val="center"/>
                      </w:pPr>
                    </w:p>
                    <w:p w14:paraId="6D15AB11" w14:textId="77777777" w:rsidR="00FB2574" w:rsidRDefault="00FB2574" w:rsidP="00FB2574">
                      <w:pPr>
                        <w:jc w:val="center"/>
                      </w:pPr>
                    </w:p>
                    <w:p w14:paraId="73509F16" w14:textId="77777777" w:rsidR="00FB2574" w:rsidRDefault="00FB2574" w:rsidP="00FB2574">
                      <w:pPr>
                        <w:jc w:val="center"/>
                      </w:pPr>
                    </w:p>
                    <w:p w14:paraId="76F40F31" w14:textId="77777777" w:rsidR="00FB2574" w:rsidRDefault="00FB2574" w:rsidP="00FB2574">
                      <w:pPr>
                        <w:jc w:val="center"/>
                      </w:pPr>
                    </w:p>
                    <w:p w14:paraId="0BF7C2EA" w14:textId="77777777" w:rsidR="00FB2574" w:rsidRDefault="00FB2574" w:rsidP="00FB2574">
                      <w:pPr>
                        <w:jc w:val="center"/>
                      </w:pPr>
                    </w:p>
                    <w:p w14:paraId="3AFD4514" w14:textId="77777777" w:rsidR="00FB2574" w:rsidRDefault="00FB2574" w:rsidP="00FB2574">
                      <w:pPr>
                        <w:jc w:val="center"/>
                      </w:pPr>
                    </w:p>
                    <w:p w14:paraId="214FE157" w14:textId="77777777" w:rsidR="00FB2574" w:rsidRDefault="00FB2574" w:rsidP="00FB2574">
                      <w:pPr>
                        <w:jc w:val="center"/>
                      </w:pPr>
                    </w:p>
                    <w:p w14:paraId="10848E9D" w14:textId="77777777" w:rsidR="00FB2574" w:rsidRDefault="00FB2574" w:rsidP="00FB2574">
                      <w:pPr>
                        <w:jc w:val="center"/>
                      </w:pPr>
                    </w:p>
                    <w:p w14:paraId="485FE5DE" w14:textId="77777777" w:rsidR="00FB2574" w:rsidRDefault="00FB2574" w:rsidP="00FB2574">
                      <w:pPr>
                        <w:jc w:val="center"/>
                      </w:pPr>
                    </w:p>
                    <w:p w14:paraId="22023E68" w14:textId="77777777" w:rsidR="00FB2574" w:rsidRDefault="00FB2574" w:rsidP="00FB2574">
                      <w:pPr>
                        <w:jc w:val="center"/>
                      </w:pPr>
                    </w:p>
                    <w:p w14:paraId="4B20DD91" w14:textId="77777777" w:rsidR="00FB2574" w:rsidRDefault="00FB2574" w:rsidP="00FB2574">
                      <w:pPr>
                        <w:jc w:val="center"/>
                      </w:pPr>
                    </w:p>
                    <w:p w14:paraId="46E0EFF2" w14:textId="77777777" w:rsidR="00FB2574" w:rsidRDefault="00FB2574" w:rsidP="00FB2574">
                      <w:pPr>
                        <w:jc w:val="center"/>
                      </w:pPr>
                    </w:p>
                    <w:p w14:paraId="3E6202D0" w14:textId="77777777" w:rsidR="00FB2574" w:rsidRDefault="00FB2574" w:rsidP="00FB2574">
                      <w:pPr>
                        <w:jc w:val="center"/>
                      </w:pPr>
                    </w:p>
                    <w:p w14:paraId="5112AE9E" w14:textId="77777777" w:rsidR="00FB2574" w:rsidRDefault="00FB2574" w:rsidP="00FB2574">
                      <w:pPr>
                        <w:jc w:val="center"/>
                      </w:pPr>
                    </w:p>
                    <w:p w14:paraId="54C1C10F" w14:textId="77777777" w:rsidR="00FB2574" w:rsidRDefault="00FB2574" w:rsidP="00FB2574">
                      <w:pPr>
                        <w:jc w:val="center"/>
                      </w:pPr>
                    </w:p>
                    <w:p w14:paraId="2818383D" w14:textId="77777777" w:rsidR="00FB2574" w:rsidRDefault="00FB2574" w:rsidP="00FB2574">
                      <w:pPr>
                        <w:jc w:val="center"/>
                      </w:pPr>
                    </w:p>
                    <w:p w14:paraId="44324331" w14:textId="77777777" w:rsidR="00FB2574" w:rsidRDefault="00FB2574" w:rsidP="00FB2574">
                      <w:pPr>
                        <w:jc w:val="center"/>
                      </w:pPr>
                    </w:p>
                    <w:p w14:paraId="57489022" w14:textId="77777777" w:rsidR="00FB2574" w:rsidRDefault="00FB2574" w:rsidP="00FB2574">
                      <w:pPr>
                        <w:jc w:val="center"/>
                      </w:pPr>
                    </w:p>
                    <w:p w14:paraId="15CE4052" w14:textId="77777777" w:rsidR="00FB2574" w:rsidRDefault="00FB2574" w:rsidP="00FB2574">
                      <w:pPr>
                        <w:jc w:val="center"/>
                      </w:pPr>
                    </w:p>
                    <w:p w14:paraId="248646B5" w14:textId="77777777" w:rsidR="00FB2574" w:rsidRDefault="00FB2574" w:rsidP="00FB2574">
                      <w:pPr>
                        <w:jc w:val="center"/>
                      </w:pPr>
                    </w:p>
                    <w:p w14:paraId="4E535B14" w14:textId="77777777" w:rsidR="00FB2574" w:rsidRDefault="00FB2574" w:rsidP="00FB2574">
                      <w:pPr>
                        <w:jc w:val="center"/>
                      </w:pPr>
                    </w:p>
                    <w:p w14:paraId="6ED9F97C" w14:textId="77777777" w:rsidR="00FB2574" w:rsidRDefault="00FB2574" w:rsidP="00FB2574">
                      <w:pPr>
                        <w:jc w:val="center"/>
                      </w:pPr>
                    </w:p>
                    <w:p w14:paraId="3B45077A" w14:textId="77777777" w:rsidR="00FB2574" w:rsidRDefault="00FB2574" w:rsidP="00FB2574">
                      <w:pPr>
                        <w:jc w:val="center"/>
                      </w:pPr>
                    </w:p>
                    <w:p w14:paraId="623CAFDB" w14:textId="77777777" w:rsidR="00FB2574" w:rsidRDefault="00FB2574" w:rsidP="00FB2574">
                      <w:pPr>
                        <w:jc w:val="center"/>
                      </w:pPr>
                    </w:p>
                    <w:p w14:paraId="4D334AE9" w14:textId="77777777" w:rsidR="00FB2574" w:rsidRDefault="00FB2574" w:rsidP="00FB2574">
                      <w:pPr>
                        <w:jc w:val="center"/>
                      </w:pPr>
                    </w:p>
                    <w:p w14:paraId="43CDAB21" w14:textId="77777777" w:rsidR="00FB2574" w:rsidRDefault="00FB2574" w:rsidP="00FB2574">
                      <w:pPr>
                        <w:jc w:val="center"/>
                      </w:pPr>
                    </w:p>
                    <w:p w14:paraId="442AECB3" w14:textId="77777777" w:rsidR="00FB2574" w:rsidRDefault="00FB2574" w:rsidP="00FB2574">
                      <w:pPr>
                        <w:jc w:val="center"/>
                      </w:pPr>
                    </w:p>
                    <w:p w14:paraId="3DC77574" w14:textId="77777777" w:rsidR="00FB2574" w:rsidRDefault="00FB2574" w:rsidP="00FB2574">
                      <w:pPr>
                        <w:jc w:val="center"/>
                      </w:pPr>
                    </w:p>
                    <w:p w14:paraId="27F1C898" w14:textId="77777777" w:rsidR="00FB2574" w:rsidRDefault="00FB2574" w:rsidP="00FB2574">
                      <w:pPr>
                        <w:jc w:val="center"/>
                      </w:pPr>
                    </w:p>
                    <w:p w14:paraId="01A946D0" w14:textId="77777777" w:rsidR="00FB2574" w:rsidRDefault="00FB2574" w:rsidP="00FB2574">
                      <w:pPr>
                        <w:jc w:val="center"/>
                      </w:pPr>
                    </w:p>
                    <w:p w14:paraId="560E5A00" w14:textId="77777777" w:rsidR="00FB2574" w:rsidRDefault="00FB2574" w:rsidP="00FB2574">
                      <w:pPr>
                        <w:jc w:val="center"/>
                      </w:pPr>
                    </w:p>
                    <w:p w14:paraId="7F9F93EE" w14:textId="77777777" w:rsidR="00FB2574" w:rsidRDefault="00FB2574" w:rsidP="00FB2574">
                      <w:pPr>
                        <w:jc w:val="center"/>
                      </w:pPr>
                    </w:p>
                    <w:p w14:paraId="27FB0647" w14:textId="77777777" w:rsidR="00FB2574" w:rsidRDefault="00FB2574" w:rsidP="00FB2574">
                      <w:pPr>
                        <w:jc w:val="center"/>
                      </w:pPr>
                    </w:p>
                    <w:p w14:paraId="642C8C29" w14:textId="77777777" w:rsidR="00FB2574" w:rsidRDefault="00FB2574" w:rsidP="00FB2574">
                      <w:pPr>
                        <w:jc w:val="center"/>
                      </w:pPr>
                    </w:p>
                    <w:p w14:paraId="1C09EDD8" w14:textId="77777777" w:rsidR="00FB2574" w:rsidRDefault="00FB2574" w:rsidP="00FB2574">
                      <w:pPr>
                        <w:jc w:val="center"/>
                      </w:pPr>
                    </w:p>
                    <w:p w14:paraId="43F62EFE" w14:textId="77777777" w:rsidR="00FB2574" w:rsidRDefault="00FB2574" w:rsidP="00FB2574">
                      <w:pPr>
                        <w:jc w:val="center"/>
                      </w:pPr>
                    </w:p>
                    <w:p w14:paraId="5675909A" w14:textId="77777777" w:rsidR="00FB2574" w:rsidRDefault="00FB2574" w:rsidP="00FB2574">
                      <w:pPr>
                        <w:jc w:val="center"/>
                      </w:pPr>
                    </w:p>
                    <w:p w14:paraId="773944F9" w14:textId="77777777" w:rsidR="00FB2574" w:rsidRDefault="00FB2574" w:rsidP="00FB2574">
                      <w:pPr>
                        <w:jc w:val="center"/>
                      </w:pPr>
                    </w:p>
                    <w:p w14:paraId="6B180D46" w14:textId="77777777" w:rsidR="00FB2574" w:rsidRDefault="00FB2574" w:rsidP="00FB2574">
                      <w:pPr>
                        <w:jc w:val="center"/>
                      </w:pPr>
                    </w:p>
                    <w:p w14:paraId="14C22A59" w14:textId="77777777" w:rsidR="00FB2574" w:rsidRDefault="00FB2574" w:rsidP="00FB2574">
                      <w:pPr>
                        <w:jc w:val="center"/>
                      </w:pPr>
                    </w:p>
                    <w:p w14:paraId="77DF4BCE" w14:textId="77777777" w:rsidR="00FB2574" w:rsidRDefault="00FB2574" w:rsidP="00FB2574">
                      <w:pPr>
                        <w:jc w:val="center"/>
                      </w:pPr>
                    </w:p>
                    <w:p w14:paraId="4C6C15DF" w14:textId="77777777" w:rsidR="00FB2574" w:rsidRDefault="00FB2574" w:rsidP="00FB2574">
                      <w:pPr>
                        <w:jc w:val="center"/>
                      </w:pPr>
                    </w:p>
                    <w:p w14:paraId="698FE58C" w14:textId="77777777" w:rsidR="00FB2574" w:rsidRDefault="00FB2574" w:rsidP="00FB2574">
                      <w:pPr>
                        <w:jc w:val="center"/>
                      </w:pPr>
                    </w:p>
                    <w:p w14:paraId="50662E62" w14:textId="77777777" w:rsidR="00FB2574" w:rsidRDefault="00FB2574" w:rsidP="00FB2574">
                      <w:pPr>
                        <w:jc w:val="center"/>
                      </w:pPr>
                    </w:p>
                    <w:p w14:paraId="7B0E4F79" w14:textId="77777777" w:rsidR="00FB2574" w:rsidRDefault="00FB2574" w:rsidP="00FB2574">
                      <w:pPr>
                        <w:jc w:val="center"/>
                      </w:pPr>
                    </w:p>
                    <w:p w14:paraId="6F0BC80B" w14:textId="77777777" w:rsidR="00FB2574" w:rsidRDefault="00FB2574" w:rsidP="00FB2574">
                      <w:pPr>
                        <w:jc w:val="center"/>
                      </w:pPr>
                    </w:p>
                    <w:p w14:paraId="32064E33" w14:textId="77777777" w:rsidR="00FB2574" w:rsidRDefault="00FB2574" w:rsidP="00FB2574">
                      <w:pPr>
                        <w:jc w:val="center"/>
                      </w:pPr>
                    </w:p>
                    <w:p w14:paraId="36F2CC46" w14:textId="77777777" w:rsidR="00FB2574" w:rsidRDefault="00FB2574" w:rsidP="00FB2574">
                      <w:pPr>
                        <w:jc w:val="center"/>
                      </w:pPr>
                    </w:p>
                    <w:p w14:paraId="1B9379CA" w14:textId="77777777" w:rsidR="00FB2574" w:rsidRDefault="00FB2574" w:rsidP="00FB2574">
                      <w:pPr>
                        <w:jc w:val="center"/>
                      </w:pPr>
                    </w:p>
                    <w:p w14:paraId="03B4047E" w14:textId="77777777" w:rsidR="00FB2574" w:rsidRDefault="00FB2574" w:rsidP="00FB2574">
                      <w:pPr>
                        <w:jc w:val="center"/>
                      </w:pPr>
                    </w:p>
                    <w:p w14:paraId="2C1CFB8A" w14:textId="77777777" w:rsidR="00FB2574" w:rsidRDefault="00FB2574" w:rsidP="00FB257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26FCB5" wp14:editId="2CAD5C7A">
                <wp:simplePos x="0" y="0"/>
                <wp:positionH relativeFrom="margin">
                  <wp:posOffset>4487273</wp:posOffset>
                </wp:positionH>
                <wp:positionV relativeFrom="paragraph">
                  <wp:posOffset>1770471</wp:posOffset>
                </wp:positionV>
                <wp:extent cx="2754220" cy="139509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220" cy="1395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381685C" w14:textId="2274135C" w:rsidR="00EC2810" w:rsidRPr="00B56E5D" w:rsidRDefault="00EC2810" w:rsidP="00F219B8">
                            <w:pPr>
                              <w:pStyle w:val="Heading2"/>
                              <w:spacing w:line="276" w:lineRule="auto"/>
                              <w:jc w:val="left"/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</w:pPr>
                            <w:r w:rsidRPr="00B56E5D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(Eli</w:t>
                            </w:r>
                            <w:r w:rsidR="003F7523" w:rsidRPr="00B56E5D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g</w:t>
                            </w:r>
                            <w:r w:rsidRPr="00B56E5D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e 2)</w:t>
                            </w:r>
                          </w:p>
                          <w:p w14:paraId="22041E54" w14:textId="3B6FF6A8" w:rsidR="003F7523" w:rsidRPr="00B56E5D" w:rsidRDefault="003F7523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Mango</w:t>
                            </w: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  <w:r w:rsidR="00173CE8"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Tomate</w:t>
                            </w:r>
                          </w:p>
                          <w:p w14:paraId="68DD9343" w14:textId="5A88E6CC" w:rsidR="003F7523" w:rsidRPr="00B56E5D" w:rsidRDefault="003F7523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Aguacate</w:t>
                            </w: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  <w:r w:rsidR="00FB2574"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Pi</w:t>
                            </w:r>
                            <w:r w:rsidR="00FB2574"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ñ</w:t>
                            </w: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a</w:t>
                            </w:r>
                          </w:p>
                          <w:p w14:paraId="56D3C0D1" w14:textId="15442B68" w:rsidR="003F7523" w:rsidRPr="00B56E5D" w:rsidRDefault="0079260A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>Zanahoria</w:t>
                            </w: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</w:r>
                            <w:r w:rsidR="003F7523" w:rsidRPr="00B56E5D">
                              <w:rPr>
                                <w:color w:val="26385B" w:themeColor="accent1"/>
                                <w:sz w:val="28"/>
                                <w:szCs w:val="32"/>
                                <w:lang w:val="es-VE"/>
                              </w:rPr>
                              <w:tab/>
                              <w:t>Pepino</w:t>
                            </w:r>
                          </w:p>
                          <w:p w14:paraId="2EB3BF9C" w14:textId="5E42C721" w:rsidR="003F7523" w:rsidRPr="00B56E5D" w:rsidRDefault="0079260A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color w:val="26385B" w:themeColor="accent1"/>
                                <w:sz w:val="28"/>
                                <w:szCs w:val="32"/>
                              </w:rPr>
                              <w:t>Maiz</w:t>
                            </w:r>
                          </w:p>
                          <w:p w14:paraId="79C6FDE4" w14:textId="77777777" w:rsidR="003F7523" w:rsidRPr="003F7523" w:rsidRDefault="003F7523" w:rsidP="003F7523"/>
                          <w:p w14:paraId="3F837FC2" w14:textId="77777777" w:rsidR="00EC2810" w:rsidRPr="00EC2810" w:rsidRDefault="00EC2810" w:rsidP="00EC2810"/>
                          <w:p w14:paraId="13FA1478" w14:textId="77777777" w:rsidR="00EC2810" w:rsidRPr="00EC2810" w:rsidRDefault="00EC2810" w:rsidP="00EC2810"/>
                          <w:p w14:paraId="0B003237" w14:textId="77777777" w:rsidR="00EC2810" w:rsidRPr="00EC2810" w:rsidRDefault="00EC2810" w:rsidP="00EC2810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6FCB5" id="Text Box 47" o:spid="_x0000_s1043" type="#_x0000_t202" style="position:absolute;left:0;text-align:left;margin-left:353.35pt;margin-top:139.4pt;width:216.85pt;height:109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" filled="f" stroked="f" strokeweight="1pt">
                <v:stroke miterlimit="4"/>
                <v:textbox inset="4pt,4pt,4pt,4pt">
                  <w:txbxContent>
                    <w:p w14:paraId="0381685C" w14:textId="2274135C" w:rsidR="00EC2810" w:rsidRPr="00B56E5D" w:rsidRDefault="00EC2810" w:rsidP="00F219B8">
                      <w:pPr>
                        <w:pStyle w:val="Heading2"/>
                        <w:spacing w:line="276" w:lineRule="auto"/>
                        <w:jc w:val="left"/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</w:pPr>
                      <w:r w:rsidRPr="00B56E5D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(Eli</w:t>
                      </w:r>
                      <w:r w:rsidR="003F7523" w:rsidRPr="00B56E5D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g</w:t>
                      </w:r>
                      <w:r w:rsidRPr="00B56E5D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e 2)</w:t>
                      </w:r>
                    </w:p>
                    <w:p w14:paraId="22041E54" w14:textId="3B6FF6A8" w:rsidR="003F7523" w:rsidRPr="00B56E5D" w:rsidRDefault="003F7523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Mango</w:t>
                      </w:r>
                      <w:r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  <w:r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  <w:r w:rsidR="00173CE8"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Tomate</w:t>
                      </w:r>
                    </w:p>
                    <w:p w14:paraId="68DD9343" w14:textId="5A88E6CC" w:rsidR="003F7523" w:rsidRPr="00B56E5D" w:rsidRDefault="003F7523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Aguacate</w:t>
                      </w:r>
                      <w:r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  <w:r w:rsidR="00FB2574"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  <w:r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Pi</w:t>
                      </w:r>
                      <w:r w:rsidR="00FB2574"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ñ</w:t>
                      </w:r>
                      <w:r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a</w:t>
                      </w:r>
                    </w:p>
                    <w:p w14:paraId="56D3C0D1" w14:textId="15442B68" w:rsidR="003F7523" w:rsidRPr="00B56E5D" w:rsidRDefault="0079260A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>Zanahoria</w:t>
                      </w:r>
                      <w:r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</w:r>
                      <w:r w:rsidR="003F7523" w:rsidRPr="00B56E5D">
                        <w:rPr>
                          <w:color w:val="26385B" w:themeColor="accent1"/>
                          <w:sz w:val="28"/>
                          <w:szCs w:val="32"/>
                          <w:lang w:val="es-VE"/>
                        </w:rPr>
                        <w:tab/>
                        <w:t>Pepino</w:t>
                      </w:r>
                    </w:p>
                    <w:p w14:paraId="2EB3BF9C" w14:textId="5E42C721" w:rsidR="003F7523" w:rsidRPr="00B56E5D" w:rsidRDefault="0079260A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</w:rPr>
                      </w:pPr>
                      <w:r>
                        <w:rPr>
                          <w:color w:val="26385B" w:themeColor="accent1"/>
                          <w:sz w:val="28"/>
                          <w:szCs w:val="32"/>
                        </w:rPr>
                        <w:t>Maiz</w:t>
                      </w:r>
                    </w:p>
                    <w:p w14:paraId="79C6FDE4" w14:textId="77777777" w:rsidR="003F7523" w:rsidRPr="003F7523" w:rsidRDefault="003F7523" w:rsidP="003F7523"/>
                    <w:p w14:paraId="3F837FC2" w14:textId="77777777" w:rsidR="00EC2810" w:rsidRPr="00EC2810" w:rsidRDefault="00EC2810" w:rsidP="00EC2810"/>
                    <w:p w14:paraId="13FA1478" w14:textId="77777777" w:rsidR="00EC2810" w:rsidRPr="00EC2810" w:rsidRDefault="00EC2810" w:rsidP="00EC2810"/>
                    <w:p w14:paraId="0B003237" w14:textId="77777777" w:rsidR="00EC2810" w:rsidRPr="00EC2810" w:rsidRDefault="00EC2810" w:rsidP="00EC2810">
                      <w:pPr>
                        <w:rPr>
                          <w:sz w:val="24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6F8D46" wp14:editId="004CCD1B">
                <wp:simplePos x="0" y="0"/>
                <wp:positionH relativeFrom="page">
                  <wp:posOffset>4961981</wp:posOffset>
                </wp:positionH>
                <wp:positionV relativeFrom="paragraph">
                  <wp:posOffset>558619</wp:posOffset>
                </wp:positionV>
                <wp:extent cx="2754630" cy="129603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630" cy="12960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D89398" w14:textId="32BC70BC" w:rsidR="00EC2810" w:rsidRPr="00B56E5D" w:rsidRDefault="00EC2810" w:rsidP="00F219B8">
                            <w:pPr>
                              <w:pStyle w:val="Heading2"/>
                              <w:spacing w:line="276" w:lineRule="auto"/>
                              <w:jc w:val="left"/>
                              <w:rPr>
                                <w:color w:val="474961" w:themeColor="accent3"/>
                                <w:sz w:val="32"/>
                                <w:szCs w:val="18"/>
                                <w:u w:val="single"/>
                              </w:rPr>
                            </w:pPr>
                            <w:r w:rsidRPr="00B56E5D">
                              <w:rPr>
                                <w:color w:val="474961" w:themeColor="accent3"/>
                                <w:sz w:val="32"/>
                                <w:szCs w:val="18"/>
                                <w:u w:val="single"/>
                              </w:rPr>
                              <w:t>(</w:t>
                            </w:r>
                            <w:r w:rsidRPr="00B56E5D">
                              <w:rPr>
                                <w:color w:val="474961" w:themeColor="accent3"/>
                                <w:sz w:val="32"/>
                                <w:szCs w:val="18"/>
                              </w:rPr>
                              <w:t>Elige 1</w:t>
                            </w:r>
                            <w:r w:rsidRPr="00B56E5D">
                              <w:rPr>
                                <w:color w:val="474961" w:themeColor="accent3"/>
                                <w:sz w:val="32"/>
                                <w:szCs w:val="18"/>
                                <w:u w:val="single"/>
                              </w:rPr>
                              <w:t>)</w:t>
                            </w:r>
                          </w:p>
                          <w:p w14:paraId="20CD4B42" w14:textId="4FCF93BB" w:rsidR="00EC2810" w:rsidRPr="00B56E5D" w:rsidRDefault="00EC2810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</w:rPr>
                            </w:pP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</w:rPr>
                              <w:t>Ceviche Berlin</w:t>
                            </w:r>
                          </w:p>
                          <w:p w14:paraId="25385233" w14:textId="006C8617" w:rsidR="00EC2810" w:rsidRPr="00B56E5D" w:rsidRDefault="00EC2810" w:rsidP="00F219B8">
                            <w:pPr>
                              <w:spacing w:line="276" w:lineRule="auto"/>
                              <w:rPr>
                                <w:color w:val="26385B" w:themeColor="accent1"/>
                                <w:sz w:val="28"/>
                                <w:szCs w:val="32"/>
                              </w:rPr>
                            </w:pPr>
                            <w:r w:rsidRPr="00B56E5D">
                              <w:rPr>
                                <w:color w:val="26385B" w:themeColor="accent1"/>
                                <w:sz w:val="28"/>
                                <w:szCs w:val="32"/>
                              </w:rPr>
                              <w:t xml:space="preserve">Ceviche Cincinnati </w:t>
                            </w:r>
                            <w:r w:rsidRPr="00B56E5D">
                              <w:rPr>
                                <w:b/>
                                <w:bCs/>
                                <w:color w:val="474961" w:themeColor="accent3"/>
                                <w:sz w:val="28"/>
                                <w:szCs w:val="32"/>
                              </w:rPr>
                              <w:t>($2.</w:t>
                            </w:r>
                            <w:r w:rsidR="00F219B8">
                              <w:rPr>
                                <w:b/>
                                <w:bCs/>
                                <w:color w:val="474961" w:themeColor="accent3"/>
                                <w:sz w:val="28"/>
                                <w:szCs w:val="32"/>
                              </w:rPr>
                              <w:t>5</w:t>
                            </w:r>
                            <w:r w:rsidRPr="00B56E5D">
                              <w:rPr>
                                <w:b/>
                                <w:bCs/>
                                <w:color w:val="474961" w:themeColor="accent3"/>
                                <w:sz w:val="28"/>
                                <w:szCs w:val="32"/>
                              </w:rPr>
                              <w:t>0)</w:t>
                            </w:r>
                          </w:p>
                          <w:p w14:paraId="3F51FC00" w14:textId="0CE6FBC9" w:rsidR="00EC2810" w:rsidRPr="0079260A" w:rsidRDefault="0079260A" w:rsidP="00F219B8">
                            <w:pPr>
                              <w:spacing w:line="276" w:lineRule="auto"/>
                              <w:rPr>
                                <w:rFonts w:ascii="Avenir Next LT Pro" w:hAnsi="Avenir Next LT Pro"/>
                                <w:color w:val="26385B" w:themeColor="accent1"/>
                                <w:sz w:val="28"/>
                                <w:szCs w:val="32"/>
                              </w:rPr>
                            </w:pPr>
                            <w:r w:rsidRPr="0079260A">
                              <w:rPr>
                                <w:rFonts w:ascii="Avenir Next LT Pro" w:hAnsi="Avenir Next LT Pro"/>
                                <w:color w:val="26385B" w:themeColor="accent1"/>
                                <w:sz w:val="28"/>
                                <w:szCs w:val="32"/>
                              </w:rPr>
                              <w:t>De la Casa</w:t>
                            </w:r>
                            <w:r>
                              <w:rPr>
                                <w:rFonts w:ascii="Avenir Next LT Pro" w:hAnsi="Avenir Next LT Pro"/>
                                <w:color w:val="26385B" w:themeColor="accent1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79260A">
                              <w:rPr>
                                <w:rFonts w:ascii="Avenir Next LT Pro" w:hAnsi="Avenir Next LT Pro"/>
                                <w:b/>
                                <w:bCs/>
                                <w:color w:val="474961" w:themeColor="accent3"/>
                                <w:sz w:val="28"/>
                                <w:szCs w:val="32"/>
                              </w:rPr>
                              <w:t>($2.00)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8D46" id="Text Box 46" o:spid="_x0000_s1044" type="#_x0000_t202" style="position:absolute;left:0;text-align:left;margin-left:390.7pt;margin-top:44pt;width:216.9pt;height:102.0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" filled="f" stroked="f" strokeweight="1pt">
                <v:stroke miterlimit="4"/>
                <v:textbox inset="4pt,4pt,4pt,4pt">
                  <w:txbxContent>
                    <w:p w14:paraId="0FD89398" w14:textId="32BC70BC" w:rsidR="00EC2810" w:rsidRPr="00B56E5D" w:rsidRDefault="00EC2810" w:rsidP="00F219B8">
                      <w:pPr>
                        <w:pStyle w:val="Heading2"/>
                        <w:spacing w:line="276" w:lineRule="auto"/>
                        <w:jc w:val="left"/>
                        <w:rPr>
                          <w:color w:val="474961" w:themeColor="accent3"/>
                          <w:sz w:val="32"/>
                          <w:szCs w:val="18"/>
                          <w:u w:val="single"/>
                        </w:rPr>
                      </w:pPr>
                      <w:r w:rsidRPr="00B56E5D">
                        <w:rPr>
                          <w:color w:val="474961" w:themeColor="accent3"/>
                          <w:sz w:val="32"/>
                          <w:szCs w:val="18"/>
                          <w:u w:val="single"/>
                        </w:rPr>
                        <w:t>(</w:t>
                      </w:r>
                      <w:r w:rsidRPr="00B56E5D">
                        <w:rPr>
                          <w:color w:val="474961" w:themeColor="accent3"/>
                          <w:sz w:val="32"/>
                          <w:szCs w:val="18"/>
                        </w:rPr>
                        <w:t>Elige 1</w:t>
                      </w:r>
                      <w:r w:rsidRPr="00B56E5D">
                        <w:rPr>
                          <w:color w:val="474961" w:themeColor="accent3"/>
                          <w:sz w:val="32"/>
                          <w:szCs w:val="18"/>
                          <w:u w:val="single"/>
                        </w:rPr>
                        <w:t>)</w:t>
                      </w:r>
                    </w:p>
                    <w:p w14:paraId="20CD4B42" w14:textId="4FCF93BB" w:rsidR="00EC2810" w:rsidRPr="00B56E5D" w:rsidRDefault="00EC2810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</w:rPr>
                      </w:pPr>
                      <w:r w:rsidRPr="00B56E5D">
                        <w:rPr>
                          <w:color w:val="26385B" w:themeColor="accent1"/>
                          <w:sz w:val="28"/>
                          <w:szCs w:val="32"/>
                        </w:rPr>
                        <w:t>Ceviche Berlin</w:t>
                      </w:r>
                    </w:p>
                    <w:p w14:paraId="25385233" w14:textId="006C8617" w:rsidR="00EC2810" w:rsidRPr="00B56E5D" w:rsidRDefault="00EC2810" w:rsidP="00F219B8">
                      <w:pPr>
                        <w:spacing w:line="276" w:lineRule="auto"/>
                        <w:rPr>
                          <w:color w:val="26385B" w:themeColor="accent1"/>
                          <w:sz w:val="28"/>
                          <w:szCs w:val="32"/>
                        </w:rPr>
                      </w:pPr>
                      <w:r w:rsidRPr="00B56E5D">
                        <w:rPr>
                          <w:color w:val="26385B" w:themeColor="accent1"/>
                          <w:sz w:val="28"/>
                          <w:szCs w:val="32"/>
                        </w:rPr>
                        <w:t xml:space="preserve">Ceviche Cincinnati </w:t>
                      </w:r>
                      <w:r w:rsidRPr="00B56E5D">
                        <w:rPr>
                          <w:b/>
                          <w:bCs/>
                          <w:color w:val="474961" w:themeColor="accent3"/>
                          <w:sz w:val="28"/>
                          <w:szCs w:val="32"/>
                        </w:rPr>
                        <w:t>($2.</w:t>
                      </w:r>
                      <w:r w:rsidR="00F219B8">
                        <w:rPr>
                          <w:b/>
                          <w:bCs/>
                          <w:color w:val="474961" w:themeColor="accent3"/>
                          <w:sz w:val="28"/>
                          <w:szCs w:val="32"/>
                        </w:rPr>
                        <w:t>5</w:t>
                      </w:r>
                      <w:r w:rsidRPr="00B56E5D">
                        <w:rPr>
                          <w:b/>
                          <w:bCs/>
                          <w:color w:val="474961" w:themeColor="accent3"/>
                          <w:sz w:val="28"/>
                          <w:szCs w:val="32"/>
                        </w:rPr>
                        <w:t>0)</w:t>
                      </w:r>
                    </w:p>
                    <w:p w14:paraId="3F51FC00" w14:textId="0CE6FBC9" w:rsidR="00EC2810" w:rsidRPr="0079260A" w:rsidRDefault="0079260A" w:rsidP="00F219B8">
                      <w:pPr>
                        <w:spacing w:line="276" w:lineRule="auto"/>
                        <w:rPr>
                          <w:rFonts w:ascii="Avenir Next LT Pro" w:hAnsi="Avenir Next LT Pro"/>
                          <w:color w:val="26385B" w:themeColor="accent1"/>
                          <w:sz w:val="28"/>
                          <w:szCs w:val="32"/>
                        </w:rPr>
                      </w:pPr>
                      <w:r w:rsidRPr="0079260A">
                        <w:rPr>
                          <w:rFonts w:ascii="Avenir Next LT Pro" w:hAnsi="Avenir Next LT Pro"/>
                          <w:color w:val="26385B" w:themeColor="accent1"/>
                          <w:sz w:val="28"/>
                          <w:szCs w:val="32"/>
                        </w:rPr>
                        <w:t>De la Casa</w:t>
                      </w:r>
                      <w:r>
                        <w:rPr>
                          <w:rFonts w:ascii="Avenir Next LT Pro" w:hAnsi="Avenir Next LT Pro"/>
                          <w:color w:val="26385B" w:themeColor="accent1"/>
                          <w:sz w:val="28"/>
                          <w:szCs w:val="32"/>
                        </w:rPr>
                        <w:t xml:space="preserve"> </w:t>
                      </w:r>
                      <w:r w:rsidRPr="0079260A">
                        <w:rPr>
                          <w:rFonts w:ascii="Avenir Next LT Pro" w:hAnsi="Avenir Next LT Pro"/>
                          <w:b/>
                          <w:bCs/>
                          <w:color w:val="474961" w:themeColor="accent3"/>
                          <w:sz w:val="28"/>
                          <w:szCs w:val="32"/>
                        </w:rPr>
                        <w:t>($2.00)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19B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2DEF2C" wp14:editId="5B5950B9">
                <wp:simplePos x="0" y="0"/>
                <wp:positionH relativeFrom="margin">
                  <wp:posOffset>1606731</wp:posOffset>
                </wp:positionH>
                <wp:positionV relativeFrom="paragraph">
                  <wp:posOffset>368300</wp:posOffset>
                </wp:positionV>
                <wp:extent cx="2701925" cy="1110343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11103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E9F32C" w14:textId="414C19AB" w:rsidR="00750F49" w:rsidRPr="00173CE8" w:rsidRDefault="00750F49" w:rsidP="00F219B8">
                            <w:pPr>
                              <w:pStyle w:val="Heading2"/>
                              <w:spacing w:line="276" w:lineRule="auto"/>
                              <w:jc w:val="left"/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</w:pPr>
                            <w:r w:rsidRPr="00E63B21">
                              <w:rPr>
                                <w:color w:val="474961" w:themeColor="accent3"/>
                                <w:sz w:val="32"/>
                                <w:szCs w:val="18"/>
                                <w:u w:val="single"/>
                                <w:lang w:val="es-VE"/>
                              </w:rPr>
                              <w:t>Berlín:</w:t>
                            </w:r>
                            <w:r w:rsidRPr="00E63B21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 xml:space="preserve"> </w:t>
                            </w:r>
                            <w:r w:rsidR="00700697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>Pescado blanco fresco</w:t>
                            </w:r>
                            <w:r w:rsidRPr="00173CE8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>, pimentón verde, amarillo y rojo, ají dulce, cilantro y cebolla morada</w:t>
                            </w:r>
                            <w:r w:rsidRPr="00173CE8">
                              <w:rPr>
                                <w:b w:val="0"/>
                                <w:bCs/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 xml:space="preserve"> - </w:t>
                            </w:r>
                            <w:r w:rsidRPr="00173CE8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$13,50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DEF2C" id="Text Box 38" o:spid="_x0000_s1045" type="#_x0000_t202" style="position:absolute;left:0;text-align:left;margin-left:126.5pt;margin-top:29pt;width:212.75pt;height:87.4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" filled="f" stroked="f" strokeweight="1pt">
                <v:stroke miterlimit="4"/>
                <v:textbox inset="4pt,4pt,4pt,4pt">
                  <w:txbxContent>
                    <w:p w14:paraId="67E9F32C" w14:textId="414C19AB" w:rsidR="00750F49" w:rsidRPr="00173CE8" w:rsidRDefault="00750F49" w:rsidP="00F219B8">
                      <w:pPr>
                        <w:pStyle w:val="Heading2"/>
                        <w:spacing w:line="276" w:lineRule="auto"/>
                        <w:jc w:val="left"/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</w:pPr>
                      <w:r w:rsidRPr="00E63B21">
                        <w:rPr>
                          <w:color w:val="474961" w:themeColor="accent3"/>
                          <w:sz w:val="32"/>
                          <w:szCs w:val="18"/>
                          <w:u w:val="single"/>
                          <w:lang w:val="es-VE"/>
                        </w:rPr>
                        <w:t>Berlín:</w:t>
                      </w:r>
                      <w:r w:rsidRPr="00E63B21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 xml:space="preserve"> </w:t>
                      </w:r>
                      <w:r w:rsidR="00700697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>Pescado blanco fresco</w:t>
                      </w:r>
                      <w:r w:rsidRPr="00173CE8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>, pimentón verde, amarillo y rojo, ají dulce, cilantro y cebolla morada</w:t>
                      </w:r>
                      <w:r w:rsidRPr="00173CE8">
                        <w:rPr>
                          <w:b w:val="0"/>
                          <w:bCs/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 xml:space="preserve"> - </w:t>
                      </w:r>
                      <w:r w:rsidRPr="00173CE8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$13,50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4BC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3A31EF" wp14:editId="4B1F85CD">
                <wp:simplePos x="0" y="0"/>
                <wp:positionH relativeFrom="margin">
                  <wp:posOffset>1619613</wp:posOffset>
                </wp:positionH>
                <wp:positionV relativeFrom="paragraph">
                  <wp:posOffset>4469765</wp:posOffset>
                </wp:positionV>
                <wp:extent cx="2743200" cy="1097280"/>
                <wp:effectExtent l="0" t="0" r="0" b="762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972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89804"/>
                          </a:schemeClr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D69BE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65E46C9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79CE5FAA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7D38E401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A900642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24CCA3F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6F7BC89" w14:textId="77777777" w:rsidR="00750F49" w:rsidRPr="00EA3463" w:rsidRDefault="00750F49" w:rsidP="00750F49">
                            <w:pPr>
                              <w:pStyle w:val="Heading3"/>
                              <w:jc w:val="center"/>
                              <w:rPr>
                                <w:sz w:val="52"/>
                                <w:szCs w:val="48"/>
                              </w:rPr>
                            </w:pPr>
                            <w:r w:rsidRPr="00EA3463">
                              <w:rPr>
                                <w:sz w:val="52"/>
                                <w:szCs w:val="48"/>
                              </w:rPr>
                              <w:t>MENU</w:t>
                            </w:r>
                          </w:p>
                          <w:p w14:paraId="4908B1F4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D9FC3D7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25290605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31D8AB7C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0377A54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B5CD0E4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2C695A4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767941C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3BA9E6B7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004CD95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34F6B19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28CC911A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AE74CD0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267AB483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C6BBD1C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C42CBDD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993BE52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3F90BE3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449AA82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191EE2B2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0EB733F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73B114A5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B71F932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E71EBBA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36CFC16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70FB6B4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0E0E1A5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E3D5102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15979F0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0A7DF94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339001E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3CC64016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1C9566E3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2A98C33F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18704E1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73D30008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0B51A03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3EB3962B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A94C87E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8DC32B0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2914429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19F0918B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3D0C4143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1A3087ED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2DB47BE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415C2A27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7C9E3C0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732FE76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2A58DA2C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2DB693A4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04AC342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F319C28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D409AED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2843B43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25E21F8E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EE1567D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5BFEA53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3E8D682A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1E1F051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63CD4431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54BDF3CD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163EDDCF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4D01BFB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3ECE0E20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0200C655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72C56326" w14:textId="77777777" w:rsidR="00750F49" w:rsidRDefault="00750F49" w:rsidP="00750F49">
                            <w:pPr>
                              <w:jc w:val="center"/>
                            </w:pPr>
                          </w:p>
                          <w:p w14:paraId="19799275" w14:textId="77777777" w:rsidR="00750F49" w:rsidRDefault="00750F49" w:rsidP="00750F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1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A31EF" id="Rectangle 42" o:spid="_x0000_s1046" style="position:absolute;left:0;text-align:left;margin-left:127.55pt;margin-top:351.95pt;width:3in;height:86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" fillcolor="#474961 [3206]" stroked="f" strokeweight="2pt">
                <v:fill opacity="58853f"/>
                <v:stroke miterlimit="4"/>
                <v:textbox inset="3pt,3pt,3pt,3pt">
                  <w:txbxContent>
                    <w:p w14:paraId="0FCD69BE" w14:textId="77777777" w:rsidR="00750F49" w:rsidRDefault="00750F49" w:rsidP="00750F49">
                      <w:pPr>
                        <w:jc w:val="center"/>
                      </w:pPr>
                    </w:p>
                    <w:p w14:paraId="565E46C9" w14:textId="77777777" w:rsidR="00750F49" w:rsidRDefault="00750F49" w:rsidP="00750F49">
                      <w:pPr>
                        <w:jc w:val="center"/>
                      </w:pPr>
                    </w:p>
                    <w:p w14:paraId="79CE5FAA" w14:textId="77777777" w:rsidR="00750F49" w:rsidRDefault="00750F49" w:rsidP="00750F49">
                      <w:pPr>
                        <w:jc w:val="center"/>
                      </w:pPr>
                    </w:p>
                    <w:p w14:paraId="7D38E401" w14:textId="77777777" w:rsidR="00750F49" w:rsidRDefault="00750F49" w:rsidP="00750F49">
                      <w:pPr>
                        <w:jc w:val="center"/>
                      </w:pPr>
                    </w:p>
                    <w:p w14:paraId="0A900642" w14:textId="77777777" w:rsidR="00750F49" w:rsidRDefault="00750F49" w:rsidP="00750F49">
                      <w:pPr>
                        <w:jc w:val="center"/>
                      </w:pPr>
                    </w:p>
                    <w:p w14:paraId="524CCA3F" w14:textId="77777777" w:rsidR="00750F49" w:rsidRDefault="00750F49" w:rsidP="00750F49">
                      <w:pPr>
                        <w:jc w:val="center"/>
                      </w:pPr>
                    </w:p>
                    <w:p w14:paraId="66F7BC89" w14:textId="77777777" w:rsidR="00750F49" w:rsidRPr="00EA3463" w:rsidRDefault="00750F49" w:rsidP="00750F49">
                      <w:pPr>
                        <w:pStyle w:val="Heading3"/>
                        <w:jc w:val="center"/>
                        <w:rPr>
                          <w:sz w:val="52"/>
                          <w:szCs w:val="48"/>
                        </w:rPr>
                      </w:pPr>
                      <w:r w:rsidRPr="00EA3463">
                        <w:rPr>
                          <w:sz w:val="52"/>
                          <w:szCs w:val="48"/>
                        </w:rPr>
                        <w:t>MENU</w:t>
                      </w:r>
                    </w:p>
                    <w:p w14:paraId="4908B1F4" w14:textId="77777777" w:rsidR="00750F49" w:rsidRDefault="00750F49" w:rsidP="00750F49">
                      <w:pPr>
                        <w:jc w:val="center"/>
                      </w:pPr>
                    </w:p>
                    <w:p w14:paraId="6D9FC3D7" w14:textId="77777777" w:rsidR="00750F49" w:rsidRDefault="00750F49" w:rsidP="00750F49">
                      <w:pPr>
                        <w:jc w:val="center"/>
                      </w:pPr>
                    </w:p>
                    <w:p w14:paraId="25290605" w14:textId="77777777" w:rsidR="00750F49" w:rsidRDefault="00750F49" w:rsidP="00750F49">
                      <w:pPr>
                        <w:jc w:val="center"/>
                      </w:pPr>
                    </w:p>
                    <w:p w14:paraId="31D8AB7C" w14:textId="77777777" w:rsidR="00750F49" w:rsidRDefault="00750F49" w:rsidP="00750F49">
                      <w:pPr>
                        <w:jc w:val="center"/>
                      </w:pPr>
                    </w:p>
                    <w:p w14:paraId="60377A54" w14:textId="77777777" w:rsidR="00750F49" w:rsidRDefault="00750F49" w:rsidP="00750F49">
                      <w:pPr>
                        <w:jc w:val="center"/>
                      </w:pPr>
                    </w:p>
                    <w:p w14:paraId="4B5CD0E4" w14:textId="77777777" w:rsidR="00750F49" w:rsidRDefault="00750F49" w:rsidP="00750F49">
                      <w:pPr>
                        <w:jc w:val="center"/>
                      </w:pPr>
                    </w:p>
                    <w:p w14:paraId="42C695A4" w14:textId="77777777" w:rsidR="00750F49" w:rsidRDefault="00750F49" w:rsidP="00750F49">
                      <w:pPr>
                        <w:jc w:val="center"/>
                      </w:pPr>
                    </w:p>
                    <w:p w14:paraId="5767941C" w14:textId="77777777" w:rsidR="00750F49" w:rsidRDefault="00750F49" w:rsidP="00750F49">
                      <w:pPr>
                        <w:jc w:val="center"/>
                      </w:pPr>
                    </w:p>
                    <w:p w14:paraId="3BA9E6B7" w14:textId="77777777" w:rsidR="00750F49" w:rsidRDefault="00750F49" w:rsidP="00750F49">
                      <w:pPr>
                        <w:jc w:val="center"/>
                      </w:pPr>
                    </w:p>
                    <w:p w14:paraId="0004CD95" w14:textId="77777777" w:rsidR="00750F49" w:rsidRDefault="00750F49" w:rsidP="00750F49">
                      <w:pPr>
                        <w:jc w:val="center"/>
                      </w:pPr>
                    </w:p>
                    <w:p w14:paraId="534F6B19" w14:textId="77777777" w:rsidR="00750F49" w:rsidRDefault="00750F49" w:rsidP="00750F49">
                      <w:pPr>
                        <w:jc w:val="center"/>
                      </w:pPr>
                    </w:p>
                    <w:p w14:paraId="28CC911A" w14:textId="77777777" w:rsidR="00750F49" w:rsidRDefault="00750F49" w:rsidP="00750F49">
                      <w:pPr>
                        <w:jc w:val="center"/>
                      </w:pPr>
                    </w:p>
                    <w:p w14:paraId="4AE74CD0" w14:textId="77777777" w:rsidR="00750F49" w:rsidRDefault="00750F49" w:rsidP="00750F49">
                      <w:pPr>
                        <w:jc w:val="center"/>
                      </w:pPr>
                    </w:p>
                    <w:p w14:paraId="267AB483" w14:textId="77777777" w:rsidR="00750F49" w:rsidRDefault="00750F49" w:rsidP="00750F49">
                      <w:pPr>
                        <w:jc w:val="center"/>
                      </w:pPr>
                    </w:p>
                    <w:p w14:paraId="4C6BBD1C" w14:textId="77777777" w:rsidR="00750F49" w:rsidRDefault="00750F49" w:rsidP="00750F49">
                      <w:pPr>
                        <w:jc w:val="center"/>
                      </w:pPr>
                    </w:p>
                    <w:p w14:paraId="5C42CBDD" w14:textId="77777777" w:rsidR="00750F49" w:rsidRDefault="00750F49" w:rsidP="00750F49">
                      <w:pPr>
                        <w:jc w:val="center"/>
                      </w:pPr>
                    </w:p>
                    <w:p w14:paraId="0993BE52" w14:textId="77777777" w:rsidR="00750F49" w:rsidRDefault="00750F49" w:rsidP="00750F49">
                      <w:pPr>
                        <w:jc w:val="center"/>
                      </w:pPr>
                    </w:p>
                    <w:p w14:paraId="03F90BE3" w14:textId="77777777" w:rsidR="00750F49" w:rsidRDefault="00750F49" w:rsidP="00750F49">
                      <w:pPr>
                        <w:jc w:val="center"/>
                      </w:pPr>
                    </w:p>
                    <w:p w14:paraId="0449AA82" w14:textId="77777777" w:rsidR="00750F49" w:rsidRDefault="00750F49" w:rsidP="00750F49">
                      <w:pPr>
                        <w:jc w:val="center"/>
                      </w:pPr>
                    </w:p>
                    <w:p w14:paraId="191EE2B2" w14:textId="77777777" w:rsidR="00750F49" w:rsidRDefault="00750F49" w:rsidP="00750F49">
                      <w:pPr>
                        <w:jc w:val="center"/>
                      </w:pPr>
                    </w:p>
                    <w:p w14:paraId="50EB733F" w14:textId="77777777" w:rsidR="00750F49" w:rsidRDefault="00750F49" w:rsidP="00750F49">
                      <w:pPr>
                        <w:jc w:val="center"/>
                      </w:pPr>
                    </w:p>
                    <w:p w14:paraId="73B114A5" w14:textId="77777777" w:rsidR="00750F49" w:rsidRDefault="00750F49" w:rsidP="00750F49">
                      <w:pPr>
                        <w:jc w:val="center"/>
                      </w:pPr>
                    </w:p>
                    <w:p w14:paraId="6B71F932" w14:textId="77777777" w:rsidR="00750F49" w:rsidRDefault="00750F49" w:rsidP="00750F49">
                      <w:pPr>
                        <w:jc w:val="center"/>
                      </w:pPr>
                    </w:p>
                    <w:p w14:paraId="0E71EBBA" w14:textId="77777777" w:rsidR="00750F49" w:rsidRDefault="00750F49" w:rsidP="00750F49">
                      <w:pPr>
                        <w:jc w:val="center"/>
                      </w:pPr>
                    </w:p>
                    <w:p w14:paraId="436CFC16" w14:textId="77777777" w:rsidR="00750F49" w:rsidRDefault="00750F49" w:rsidP="00750F49">
                      <w:pPr>
                        <w:jc w:val="center"/>
                      </w:pPr>
                    </w:p>
                    <w:p w14:paraId="470FB6B4" w14:textId="77777777" w:rsidR="00750F49" w:rsidRDefault="00750F49" w:rsidP="00750F49">
                      <w:pPr>
                        <w:jc w:val="center"/>
                      </w:pPr>
                    </w:p>
                    <w:p w14:paraId="40E0E1A5" w14:textId="77777777" w:rsidR="00750F49" w:rsidRDefault="00750F49" w:rsidP="00750F49">
                      <w:pPr>
                        <w:jc w:val="center"/>
                      </w:pPr>
                    </w:p>
                    <w:p w14:paraId="0E3D5102" w14:textId="77777777" w:rsidR="00750F49" w:rsidRDefault="00750F49" w:rsidP="00750F49">
                      <w:pPr>
                        <w:jc w:val="center"/>
                      </w:pPr>
                    </w:p>
                    <w:p w14:paraId="615979F0" w14:textId="77777777" w:rsidR="00750F49" w:rsidRDefault="00750F49" w:rsidP="00750F49">
                      <w:pPr>
                        <w:jc w:val="center"/>
                      </w:pPr>
                    </w:p>
                    <w:p w14:paraId="40A7DF94" w14:textId="77777777" w:rsidR="00750F49" w:rsidRDefault="00750F49" w:rsidP="00750F49">
                      <w:pPr>
                        <w:jc w:val="center"/>
                      </w:pPr>
                    </w:p>
                    <w:p w14:paraId="0339001E" w14:textId="77777777" w:rsidR="00750F49" w:rsidRDefault="00750F49" w:rsidP="00750F49">
                      <w:pPr>
                        <w:jc w:val="center"/>
                      </w:pPr>
                    </w:p>
                    <w:p w14:paraId="3CC64016" w14:textId="77777777" w:rsidR="00750F49" w:rsidRDefault="00750F49" w:rsidP="00750F49">
                      <w:pPr>
                        <w:jc w:val="center"/>
                      </w:pPr>
                    </w:p>
                    <w:p w14:paraId="1C9566E3" w14:textId="77777777" w:rsidR="00750F49" w:rsidRDefault="00750F49" w:rsidP="00750F49">
                      <w:pPr>
                        <w:jc w:val="center"/>
                      </w:pPr>
                    </w:p>
                    <w:p w14:paraId="2A98C33F" w14:textId="77777777" w:rsidR="00750F49" w:rsidRDefault="00750F49" w:rsidP="00750F49">
                      <w:pPr>
                        <w:jc w:val="center"/>
                      </w:pPr>
                    </w:p>
                    <w:p w14:paraId="418704E1" w14:textId="77777777" w:rsidR="00750F49" w:rsidRDefault="00750F49" w:rsidP="00750F49">
                      <w:pPr>
                        <w:jc w:val="center"/>
                      </w:pPr>
                    </w:p>
                    <w:p w14:paraId="73D30008" w14:textId="77777777" w:rsidR="00750F49" w:rsidRDefault="00750F49" w:rsidP="00750F49">
                      <w:pPr>
                        <w:jc w:val="center"/>
                      </w:pPr>
                    </w:p>
                    <w:p w14:paraId="00B51A03" w14:textId="77777777" w:rsidR="00750F49" w:rsidRDefault="00750F49" w:rsidP="00750F49">
                      <w:pPr>
                        <w:jc w:val="center"/>
                      </w:pPr>
                    </w:p>
                    <w:p w14:paraId="3EB3962B" w14:textId="77777777" w:rsidR="00750F49" w:rsidRDefault="00750F49" w:rsidP="00750F49">
                      <w:pPr>
                        <w:jc w:val="center"/>
                      </w:pPr>
                    </w:p>
                    <w:p w14:paraId="0A94C87E" w14:textId="77777777" w:rsidR="00750F49" w:rsidRDefault="00750F49" w:rsidP="00750F49">
                      <w:pPr>
                        <w:jc w:val="center"/>
                      </w:pPr>
                    </w:p>
                    <w:p w14:paraId="08DC32B0" w14:textId="77777777" w:rsidR="00750F49" w:rsidRDefault="00750F49" w:rsidP="00750F49">
                      <w:pPr>
                        <w:jc w:val="center"/>
                      </w:pPr>
                    </w:p>
                    <w:p w14:paraId="02914429" w14:textId="77777777" w:rsidR="00750F49" w:rsidRDefault="00750F49" w:rsidP="00750F49">
                      <w:pPr>
                        <w:jc w:val="center"/>
                      </w:pPr>
                    </w:p>
                    <w:p w14:paraId="19F0918B" w14:textId="77777777" w:rsidR="00750F49" w:rsidRDefault="00750F49" w:rsidP="00750F49">
                      <w:pPr>
                        <w:jc w:val="center"/>
                      </w:pPr>
                    </w:p>
                    <w:p w14:paraId="3D0C4143" w14:textId="77777777" w:rsidR="00750F49" w:rsidRDefault="00750F49" w:rsidP="00750F49">
                      <w:pPr>
                        <w:jc w:val="center"/>
                      </w:pPr>
                    </w:p>
                    <w:p w14:paraId="1A3087ED" w14:textId="77777777" w:rsidR="00750F49" w:rsidRDefault="00750F49" w:rsidP="00750F49">
                      <w:pPr>
                        <w:jc w:val="center"/>
                      </w:pPr>
                    </w:p>
                    <w:p w14:paraId="52DB47BE" w14:textId="77777777" w:rsidR="00750F49" w:rsidRDefault="00750F49" w:rsidP="00750F49">
                      <w:pPr>
                        <w:jc w:val="center"/>
                      </w:pPr>
                    </w:p>
                    <w:p w14:paraId="415C2A27" w14:textId="77777777" w:rsidR="00750F49" w:rsidRDefault="00750F49" w:rsidP="00750F49">
                      <w:pPr>
                        <w:jc w:val="center"/>
                      </w:pPr>
                    </w:p>
                    <w:p w14:paraId="07C9E3C0" w14:textId="77777777" w:rsidR="00750F49" w:rsidRDefault="00750F49" w:rsidP="00750F49">
                      <w:pPr>
                        <w:jc w:val="center"/>
                      </w:pPr>
                    </w:p>
                    <w:p w14:paraId="6732FE76" w14:textId="77777777" w:rsidR="00750F49" w:rsidRDefault="00750F49" w:rsidP="00750F49">
                      <w:pPr>
                        <w:jc w:val="center"/>
                      </w:pPr>
                    </w:p>
                    <w:p w14:paraId="2A58DA2C" w14:textId="77777777" w:rsidR="00750F49" w:rsidRDefault="00750F49" w:rsidP="00750F49">
                      <w:pPr>
                        <w:jc w:val="center"/>
                      </w:pPr>
                    </w:p>
                    <w:p w14:paraId="2DB693A4" w14:textId="77777777" w:rsidR="00750F49" w:rsidRDefault="00750F49" w:rsidP="00750F49">
                      <w:pPr>
                        <w:jc w:val="center"/>
                      </w:pPr>
                    </w:p>
                    <w:p w14:paraId="504AC342" w14:textId="77777777" w:rsidR="00750F49" w:rsidRDefault="00750F49" w:rsidP="00750F49">
                      <w:pPr>
                        <w:jc w:val="center"/>
                      </w:pPr>
                    </w:p>
                    <w:p w14:paraId="5F319C28" w14:textId="77777777" w:rsidR="00750F49" w:rsidRDefault="00750F49" w:rsidP="00750F49">
                      <w:pPr>
                        <w:jc w:val="center"/>
                      </w:pPr>
                    </w:p>
                    <w:p w14:paraId="0D409AED" w14:textId="77777777" w:rsidR="00750F49" w:rsidRDefault="00750F49" w:rsidP="00750F49">
                      <w:pPr>
                        <w:jc w:val="center"/>
                      </w:pPr>
                    </w:p>
                    <w:p w14:paraId="02843B43" w14:textId="77777777" w:rsidR="00750F49" w:rsidRDefault="00750F49" w:rsidP="00750F49">
                      <w:pPr>
                        <w:jc w:val="center"/>
                      </w:pPr>
                    </w:p>
                    <w:p w14:paraId="25E21F8E" w14:textId="77777777" w:rsidR="00750F49" w:rsidRDefault="00750F49" w:rsidP="00750F49">
                      <w:pPr>
                        <w:jc w:val="center"/>
                      </w:pPr>
                    </w:p>
                    <w:p w14:paraId="6EE1567D" w14:textId="77777777" w:rsidR="00750F49" w:rsidRDefault="00750F49" w:rsidP="00750F49">
                      <w:pPr>
                        <w:jc w:val="center"/>
                      </w:pPr>
                    </w:p>
                    <w:p w14:paraId="55BFEA53" w14:textId="77777777" w:rsidR="00750F49" w:rsidRDefault="00750F49" w:rsidP="00750F49">
                      <w:pPr>
                        <w:jc w:val="center"/>
                      </w:pPr>
                    </w:p>
                    <w:p w14:paraId="3E8D682A" w14:textId="77777777" w:rsidR="00750F49" w:rsidRDefault="00750F49" w:rsidP="00750F49">
                      <w:pPr>
                        <w:jc w:val="center"/>
                      </w:pPr>
                    </w:p>
                    <w:p w14:paraId="51E1F051" w14:textId="77777777" w:rsidR="00750F49" w:rsidRDefault="00750F49" w:rsidP="00750F49">
                      <w:pPr>
                        <w:jc w:val="center"/>
                      </w:pPr>
                    </w:p>
                    <w:p w14:paraId="63CD4431" w14:textId="77777777" w:rsidR="00750F49" w:rsidRDefault="00750F49" w:rsidP="00750F49">
                      <w:pPr>
                        <w:jc w:val="center"/>
                      </w:pPr>
                    </w:p>
                    <w:p w14:paraId="54BDF3CD" w14:textId="77777777" w:rsidR="00750F49" w:rsidRDefault="00750F49" w:rsidP="00750F49">
                      <w:pPr>
                        <w:jc w:val="center"/>
                      </w:pPr>
                    </w:p>
                    <w:p w14:paraId="163EDDCF" w14:textId="77777777" w:rsidR="00750F49" w:rsidRDefault="00750F49" w:rsidP="00750F49">
                      <w:pPr>
                        <w:jc w:val="center"/>
                      </w:pPr>
                    </w:p>
                    <w:p w14:paraId="04D01BFB" w14:textId="77777777" w:rsidR="00750F49" w:rsidRDefault="00750F49" w:rsidP="00750F49">
                      <w:pPr>
                        <w:jc w:val="center"/>
                      </w:pPr>
                    </w:p>
                    <w:p w14:paraId="3ECE0E20" w14:textId="77777777" w:rsidR="00750F49" w:rsidRDefault="00750F49" w:rsidP="00750F49">
                      <w:pPr>
                        <w:jc w:val="center"/>
                      </w:pPr>
                    </w:p>
                    <w:p w14:paraId="0200C655" w14:textId="77777777" w:rsidR="00750F49" w:rsidRDefault="00750F49" w:rsidP="00750F49">
                      <w:pPr>
                        <w:jc w:val="center"/>
                      </w:pPr>
                    </w:p>
                    <w:p w14:paraId="72C56326" w14:textId="77777777" w:rsidR="00750F49" w:rsidRDefault="00750F49" w:rsidP="00750F49">
                      <w:pPr>
                        <w:jc w:val="center"/>
                      </w:pPr>
                    </w:p>
                    <w:p w14:paraId="19799275" w14:textId="77777777" w:rsidR="00750F49" w:rsidRDefault="00750F49" w:rsidP="00750F4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4BC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E197AF" wp14:editId="235BF2FC">
                <wp:simplePos x="0" y="0"/>
                <wp:positionH relativeFrom="margin">
                  <wp:posOffset>1586684</wp:posOffset>
                </wp:positionH>
                <wp:positionV relativeFrom="paragraph">
                  <wp:posOffset>2773680</wp:posOffset>
                </wp:positionV>
                <wp:extent cx="2689893" cy="1479249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93" cy="14792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F9F083A" w14:textId="1C598602" w:rsidR="00750F49" w:rsidRPr="0004408F" w:rsidRDefault="00750F49" w:rsidP="00F219B8">
                            <w:pPr>
                              <w:pStyle w:val="Heading2"/>
                              <w:spacing w:line="276" w:lineRule="auto"/>
                              <w:jc w:val="left"/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</w:pPr>
                            <w:r w:rsidRPr="005545BA">
                              <w:rPr>
                                <w:color w:val="474961" w:themeColor="accent3"/>
                                <w:sz w:val="32"/>
                                <w:szCs w:val="18"/>
                                <w:u w:val="single"/>
                                <w:lang w:val="es-VE"/>
                              </w:rPr>
                              <w:t>De la casa:</w:t>
                            </w:r>
                            <w:r w:rsidRPr="005545BA">
                              <w:rPr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 xml:space="preserve"> </w:t>
                            </w:r>
                            <w:r w:rsidR="00700697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>Pescado blanco fresco</w:t>
                            </w:r>
                            <w:r w:rsidRPr="003F7523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>, camarones, pimentón verde, amarillo y rojo, ají dulce, cilantro</w:t>
                            </w:r>
                            <w:r w:rsidR="00074BC7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 xml:space="preserve">, </w:t>
                            </w:r>
                            <w:r w:rsidRPr="003F7523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>cebolla morada</w:t>
                            </w:r>
                            <w:r w:rsidR="00EC2810" w:rsidRPr="003F7523">
                              <w:rPr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 xml:space="preserve"> </w:t>
                            </w:r>
                            <w:r w:rsidR="00074BC7" w:rsidRPr="0079260A">
                              <w:rPr>
                                <w:b w:val="0"/>
                                <w:bCs/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>y ag</w:t>
                            </w:r>
                            <w:r w:rsidR="0079260A" w:rsidRPr="0079260A">
                              <w:rPr>
                                <w:b w:val="0"/>
                                <w:bCs/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 xml:space="preserve">uacate </w:t>
                            </w:r>
                            <w:r w:rsidR="00EC2810" w:rsidRPr="0079260A">
                              <w:rPr>
                                <w:b w:val="0"/>
                                <w:bCs/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-</w:t>
                            </w:r>
                            <w:r w:rsidR="00EC2810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 xml:space="preserve"> </w:t>
                            </w:r>
                            <w:r w:rsidRPr="00E63B21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$1</w:t>
                            </w:r>
                            <w:r w:rsidR="0079260A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6</w:t>
                            </w:r>
                            <w:r w:rsidR="00EC2810" w:rsidRPr="00E63B21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,</w:t>
                            </w:r>
                            <w:r w:rsidR="0079260A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97AF" id="Text Box 41" o:spid="_x0000_s1047" type="#_x0000_t202" style="position:absolute;left:0;text-align:left;margin-left:124.95pt;margin-top:218.4pt;width:211.8pt;height:116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" filled="f" stroked="f" strokeweight="1pt">
                <v:stroke miterlimit="4"/>
                <v:textbox inset="4pt,4pt,4pt,4pt">
                  <w:txbxContent>
                    <w:p w14:paraId="2F9F083A" w14:textId="1C598602" w:rsidR="00750F49" w:rsidRPr="0004408F" w:rsidRDefault="00750F49" w:rsidP="00F219B8">
                      <w:pPr>
                        <w:pStyle w:val="Heading2"/>
                        <w:spacing w:line="276" w:lineRule="auto"/>
                        <w:jc w:val="left"/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</w:pPr>
                      <w:r w:rsidRPr="005545BA">
                        <w:rPr>
                          <w:color w:val="474961" w:themeColor="accent3"/>
                          <w:sz w:val="32"/>
                          <w:szCs w:val="18"/>
                          <w:u w:val="single"/>
                          <w:lang w:val="es-VE"/>
                        </w:rPr>
                        <w:t>De la casa:</w:t>
                      </w:r>
                      <w:r w:rsidRPr="005545BA">
                        <w:rPr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 xml:space="preserve"> </w:t>
                      </w:r>
                      <w:r w:rsidR="00700697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>Pescado blanco fresco</w:t>
                      </w:r>
                      <w:r w:rsidRPr="003F7523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>, camarones, pimentón verde, amarillo y rojo, ají dulce, cilantro</w:t>
                      </w:r>
                      <w:r w:rsidR="00074BC7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 xml:space="preserve">, </w:t>
                      </w:r>
                      <w:r w:rsidRPr="003F7523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>cebolla morada</w:t>
                      </w:r>
                      <w:r w:rsidR="00EC2810" w:rsidRPr="003F7523">
                        <w:rPr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 xml:space="preserve"> </w:t>
                      </w:r>
                      <w:r w:rsidR="00074BC7" w:rsidRPr="0079260A">
                        <w:rPr>
                          <w:b w:val="0"/>
                          <w:bCs/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>y ag</w:t>
                      </w:r>
                      <w:r w:rsidR="0079260A" w:rsidRPr="0079260A">
                        <w:rPr>
                          <w:b w:val="0"/>
                          <w:bCs/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 xml:space="preserve">uacate </w:t>
                      </w:r>
                      <w:r w:rsidR="00EC2810" w:rsidRPr="0079260A">
                        <w:rPr>
                          <w:b w:val="0"/>
                          <w:bCs/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-</w:t>
                      </w:r>
                      <w:r w:rsidR="00EC2810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 xml:space="preserve"> </w:t>
                      </w:r>
                      <w:r w:rsidRPr="00E63B21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$1</w:t>
                      </w:r>
                      <w:r w:rsidR="0079260A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6</w:t>
                      </w:r>
                      <w:r w:rsidR="00EC2810" w:rsidRPr="00E63B21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,</w:t>
                      </w:r>
                      <w:r w:rsidR="0079260A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4BC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ACEDB2" wp14:editId="6723E1EA">
                <wp:simplePos x="0" y="0"/>
                <wp:positionH relativeFrom="margin">
                  <wp:posOffset>1606459</wp:posOffset>
                </wp:positionH>
                <wp:positionV relativeFrom="paragraph">
                  <wp:posOffset>1533253</wp:posOffset>
                </wp:positionV>
                <wp:extent cx="2701925" cy="12192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1219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DC19EA" w14:textId="4CDE5CFF" w:rsidR="00750F49" w:rsidRPr="0004408F" w:rsidRDefault="00750F49" w:rsidP="00F219B8">
                            <w:pPr>
                              <w:pStyle w:val="Heading2"/>
                              <w:spacing w:line="276" w:lineRule="auto"/>
                              <w:jc w:val="left"/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</w:pPr>
                            <w:r w:rsidRPr="00E63B21">
                              <w:rPr>
                                <w:color w:val="474961" w:themeColor="accent3"/>
                                <w:sz w:val="32"/>
                                <w:szCs w:val="18"/>
                                <w:u w:val="single"/>
                                <w:lang w:val="es-VE"/>
                              </w:rPr>
                              <w:t>Cincinnati:</w:t>
                            </w:r>
                            <w:r w:rsidRPr="00E63B21">
                              <w:rPr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 xml:space="preserve"> </w:t>
                            </w:r>
                            <w:r w:rsidR="00EC2810" w:rsidRPr="003F7523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>Camarones</w:t>
                            </w:r>
                            <w:r w:rsidRPr="003F7523">
                              <w:rPr>
                                <w:b w:val="0"/>
                                <w:bCs/>
                                <w:sz w:val="28"/>
                                <w:szCs w:val="16"/>
                                <w:lang w:val="es-VE"/>
                              </w:rPr>
                              <w:t>, pimentón verde, amarillo y rojo, ají dulce, cilantro y cebolla morada</w:t>
                            </w:r>
                            <w:r w:rsidRPr="003F7523">
                              <w:rPr>
                                <w:b w:val="0"/>
                                <w:bCs/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 xml:space="preserve"> -</w:t>
                            </w:r>
                            <w:r w:rsidRPr="003F7523">
                              <w:rPr>
                                <w:color w:val="474961" w:themeColor="accent3"/>
                                <w:sz w:val="28"/>
                                <w:szCs w:val="16"/>
                                <w:lang w:val="es-VE"/>
                              </w:rPr>
                              <w:t xml:space="preserve"> </w:t>
                            </w:r>
                            <w:r w:rsidRPr="00E63B21">
                              <w:rPr>
                                <w:color w:val="474961" w:themeColor="accent3"/>
                                <w:sz w:val="32"/>
                                <w:szCs w:val="18"/>
                                <w:lang w:val="es-VE"/>
                              </w:rPr>
                              <w:t>$15,99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CEDB2" id="Text Box 39" o:spid="_x0000_s1048" type="#_x0000_t202" style="position:absolute;left:0;text-align:left;margin-left:126.5pt;margin-top:120.75pt;width:212.75pt;height:9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" filled="f" stroked="f" strokeweight="1pt">
                <v:stroke miterlimit="4"/>
                <v:textbox inset="4pt,4pt,4pt,4pt">
                  <w:txbxContent>
                    <w:p w14:paraId="42DC19EA" w14:textId="4CDE5CFF" w:rsidR="00750F49" w:rsidRPr="0004408F" w:rsidRDefault="00750F49" w:rsidP="00F219B8">
                      <w:pPr>
                        <w:pStyle w:val="Heading2"/>
                        <w:spacing w:line="276" w:lineRule="auto"/>
                        <w:jc w:val="left"/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</w:pPr>
                      <w:r w:rsidRPr="00E63B21">
                        <w:rPr>
                          <w:color w:val="474961" w:themeColor="accent3"/>
                          <w:sz w:val="32"/>
                          <w:szCs w:val="18"/>
                          <w:u w:val="single"/>
                          <w:lang w:val="es-VE"/>
                        </w:rPr>
                        <w:t>Cincinnati:</w:t>
                      </w:r>
                      <w:r w:rsidRPr="00E63B21">
                        <w:rPr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 xml:space="preserve"> </w:t>
                      </w:r>
                      <w:r w:rsidR="00EC2810" w:rsidRPr="003F7523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>Camarones</w:t>
                      </w:r>
                      <w:r w:rsidRPr="003F7523">
                        <w:rPr>
                          <w:b w:val="0"/>
                          <w:bCs/>
                          <w:sz w:val="28"/>
                          <w:szCs w:val="16"/>
                          <w:lang w:val="es-VE"/>
                        </w:rPr>
                        <w:t>, pimentón verde, amarillo y rojo, ají dulce, cilantro y cebolla morada</w:t>
                      </w:r>
                      <w:r w:rsidRPr="003F7523">
                        <w:rPr>
                          <w:b w:val="0"/>
                          <w:bCs/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 xml:space="preserve"> -</w:t>
                      </w:r>
                      <w:r w:rsidRPr="003F7523">
                        <w:rPr>
                          <w:color w:val="474961" w:themeColor="accent3"/>
                          <w:sz w:val="28"/>
                          <w:szCs w:val="16"/>
                          <w:lang w:val="es-VE"/>
                        </w:rPr>
                        <w:t xml:space="preserve"> </w:t>
                      </w:r>
                      <w:r w:rsidRPr="00E63B21">
                        <w:rPr>
                          <w:color w:val="474961" w:themeColor="accent3"/>
                          <w:sz w:val="32"/>
                          <w:szCs w:val="18"/>
                          <w:lang w:val="es-VE"/>
                        </w:rPr>
                        <w:t>$15,99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32D7">
        <w:rPr>
          <w:noProof/>
        </w:rPr>
        <w:drawing>
          <wp:anchor distT="0" distB="0" distL="114300" distR="114300" simplePos="0" relativeHeight="251695104" behindDoc="0" locked="0" layoutInCell="1" allowOverlap="1" wp14:anchorId="7E191E0B" wp14:editId="66613299">
            <wp:simplePos x="0" y="0"/>
            <wp:positionH relativeFrom="column">
              <wp:posOffset>1983105</wp:posOffset>
            </wp:positionH>
            <wp:positionV relativeFrom="paragraph">
              <wp:posOffset>6626225</wp:posOffset>
            </wp:positionV>
            <wp:extent cx="1932940" cy="1010920"/>
            <wp:effectExtent l="0" t="0" r="0" b="0"/>
            <wp:wrapSquare wrapText="bothSides"/>
            <wp:docPr id="51" name="Picture 51" descr="Antipasto de berenjenas a la vinagreta Receta de Belkys - Cook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tipasto de berenjenas a la vinagreta Receta de Belkys - Cookpa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A6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31342F" wp14:editId="5243CF23">
                <wp:simplePos x="0" y="0"/>
                <wp:positionH relativeFrom="column">
                  <wp:posOffset>1612232</wp:posOffset>
                </wp:positionH>
                <wp:positionV relativeFrom="paragraph">
                  <wp:posOffset>5816199</wp:posOffset>
                </wp:positionV>
                <wp:extent cx="2701925" cy="7620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762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5AEFB2" w14:textId="0713A0D0" w:rsidR="003F7523" w:rsidRPr="00FB2574" w:rsidRDefault="003F7523" w:rsidP="003F7523">
                            <w:pPr>
                              <w:pStyle w:val="Heading2"/>
                              <w:jc w:val="left"/>
                              <w:rPr>
                                <w:color w:val="FFFFFF" w:themeColor="background1"/>
                                <w:sz w:val="36"/>
                                <w:szCs w:val="20"/>
                              </w:rPr>
                            </w:pPr>
                            <w:r w:rsidRPr="003F7523">
                              <w:rPr>
                                <w:color w:val="FFFFFF" w:themeColor="background1"/>
                                <w:sz w:val="40"/>
                                <w:szCs w:val="22"/>
                              </w:rPr>
                              <w:t>BERENJENA A LA VINAGRETA</w:t>
                            </w:r>
                            <w:r w:rsidR="00FB2574">
                              <w:rPr>
                                <w:color w:val="FFFFFF" w:themeColor="background1"/>
                                <w:sz w:val="40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1342F" id="Text Box 48" o:spid="_x0000_s1049" type="#_x0000_t202" style="position:absolute;left:0;text-align:left;margin-left:126.95pt;margin-top:457.95pt;width:212.75pt;height:6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" filled="f" stroked="f" strokeweight="1pt">
                <v:stroke miterlimit="4"/>
                <v:textbox inset="4pt,4pt,4pt,4pt">
                  <w:txbxContent>
                    <w:p w14:paraId="5B5AEFB2" w14:textId="0713A0D0" w:rsidR="003F7523" w:rsidRPr="00FB2574" w:rsidRDefault="003F7523" w:rsidP="003F7523">
                      <w:pPr>
                        <w:pStyle w:val="Heading2"/>
                        <w:jc w:val="left"/>
                        <w:rPr>
                          <w:color w:val="FFFFFF" w:themeColor="background1"/>
                          <w:sz w:val="36"/>
                          <w:szCs w:val="20"/>
                        </w:rPr>
                      </w:pPr>
                      <w:r w:rsidRPr="003F7523">
                        <w:rPr>
                          <w:color w:val="FFFFFF" w:themeColor="background1"/>
                          <w:sz w:val="40"/>
                          <w:szCs w:val="22"/>
                        </w:rPr>
                        <w:t>BERENJENA A LA VINAGRETA</w:t>
                      </w:r>
                      <w:r w:rsidR="00FB2574">
                        <w:rPr>
                          <w:color w:val="FFFFFF" w:themeColor="background1"/>
                          <w:sz w:val="40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94B8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0B206C" wp14:editId="00E3A893">
                <wp:simplePos x="0" y="0"/>
                <wp:positionH relativeFrom="column">
                  <wp:posOffset>-443552</wp:posOffset>
                </wp:positionH>
                <wp:positionV relativeFrom="paragraph">
                  <wp:posOffset>8583099</wp:posOffset>
                </wp:positionV>
                <wp:extent cx="7736642" cy="342660"/>
                <wp:effectExtent l="0" t="0" r="0" b="6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642" cy="342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sp3d/>
                      </wps:spPr>
                      <wps:txbx>
                        <w:txbxContent>
                          <w:p w14:paraId="3DEC422C" w14:textId="385DE728" w:rsidR="00E94B86" w:rsidRPr="00E94B86" w:rsidRDefault="00E94B86" w:rsidP="00E94B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B206C" id="Text Box 16" o:spid="_x0000_s1051" type="#_x0000_t202" style="position:absolute;left:0;text-align:left;margin-left:-34.95pt;margin-top:675.85pt;width:609.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" stroked="f">
                <v:textbox inset="4pt,4pt,4pt,4pt">
                  <w:txbxContent>
                    <w:p w14:paraId="3DEC422C" w14:textId="385DE728" w:rsidR="00E94B86" w:rsidRPr="00E94B86" w:rsidRDefault="00E94B86" w:rsidP="00E94B8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94B86" w:rsidRPr="00E94B86" w:rsidSect="00FD351C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E14B3" w14:textId="77777777" w:rsidR="001A0C7B" w:rsidRDefault="001A0C7B" w:rsidP="00251259">
      <w:r>
        <w:separator/>
      </w:r>
    </w:p>
  </w:endnote>
  <w:endnote w:type="continuationSeparator" w:id="0">
    <w:p w14:paraId="4D1ADEB1" w14:textId="77777777" w:rsidR="001A0C7B" w:rsidRDefault="001A0C7B" w:rsidP="0025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The Hand Black">
    <w:charset w:val="00"/>
    <w:family w:val="script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689C1" w14:textId="77777777" w:rsidR="001A0C7B" w:rsidRDefault="001A0C7B" w:rsidP="00251259">
      <w:r>
        <w:separator/>
      </w:r>
    </w:p>
  </w:footnote>
  <w:footnote w:type="continuationSeparator" w:id="0">
    <w:p w14:paraId="1E8DF792" w14:textId="77777777" w:rsidR="001A0C7B" w:rsidRDefault="001A0C7B" w:rsidP="002512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724F3"/>
    <w:multiLevelType w:val="hybridMultilevel"/>
    <w:tmpl w:val="14961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C7B"/>
    <w:rsid w:val="000167FC"/>
    <w:rsid w:val="0004408F"/>
    <w:rsid w:val="00074BC7"/>
    <w:rsid w:val="000901FF"/>
    <w:rsid w:val="000E3B58"/>
    <w:rsid w:val="000F6D3D"/>
    <w:rsid w:val="0010054B"/>
    <w:rsid w:val="00173CE8"/>
    <w:rsid w:val="001A0C7B"/>
    <w:rsid w:val="001F5783"/>
    <w:rsid w:val="0022370F"/>
    <w:rsid w:val="00245185"/>
    <w:rsid w:val="00251259"/>
    <w:rsid w:val="002F6E6C"/>
    <w:rsid w:val="003032D7"/>
    <w:rsid w:val="003F7523"/>
    <w:rsid w:val="00471639"/>
    <w:rsid w:val="00475865"/>
    <w:rsid w:val="0048066C"/>
    <w:rsid w:val="004A2EDA"/>
    <w:rsid w:val="004E33B1"/>
    <w:rsid w:val="005450CE"/>
    <w:rsid w:val="005545BA"/>
    <w:rsid w:val="00554A6F"/>
    <w:rsid w:val="00584E7C"/>
    <w:rsid w:val="0062789F"/>
    <w:rsid w:val="00660988"/>
    <w:rsid w:val="006671AD"/>
    <w:rsid w:val="006C60E6"/>
    <w:rsid w:val="006E7288"/>
    <w:rsid w:val="006E7A8A"/>
    <w:rsid w:val="006F115E"/>
    <w:rsid w:val="00700697"/>
    <w:rsid w:val="00750F49"/>
    <w:rsid w:val="0079260A"/>
    <w:rsid w:val="007E27DE"/>
    <w:rsid w:val="008233A9"/>
    <w:rsid w:val="0087374A"/>
    <w:rsid w:val="008E3DBA"/>
    <w:rsid w:val="0094305D"/>
    <w:rsid w:val="00A66A7C"/>
    <w:rsid w:val="00B100C6"/>
    <w:rsid w:val="00B376B7"/>
    <w:rsid w:val="00B406F2"/>
    <w:rsid w:val="00B56E5D"/>
    <w:rsid w:val="00B7771D"/>
    <w:rsid w:val="00C23EA1"/>
    <w:rsid w:val="00CD6E61"/>
    <w:rsid w:val="00D03613"/>
    <w:rsid w:val="00D23711"/>
    <w:rsid w:val="00D400A2"/>
    <w:rsid w:val="00D464E8"/>
    <w:rsid w:val="00E541F2"/>
    <w:rsid w:val="00E5760E"/>
    <w:rsid w:val="00E63B21"/>
    <w:rsid w:val="00E94B86"/>
    <w:rsid w:val="00EA3463"/>
    <w:rsid w:val="00EC2810"/>
    <w:rsid w:val="00EC35CA"/>
    <w:rsid w:val="00F219B8"/>
    <w:rsid w:val="00F515EB"/>
    <w:rsid w:val="00F713EF"/>
    <w:rsid w:val="00F85268"/>
    <w:rsid w:val="00F97323"/>
    <w:rsid w:val="00FB2574"/>
    <w:rsid w:val="00FD351C"/>
    <w:rsid w:val="00FF072E"/>
    <w:rsid w:val="00FF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429F66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qFormat/>
    <w:rsid w:val="00245185"/>
    <w:rPr>
      <w:sz w:val="22"/>
    </w:rPr>
  </w:style>
  <w:style w:type="paragraph" w:styleId="Heading1">
    <w:name w:val="heading 1"/>
    <w:basedOn w:val="Normal"/>
    <w:next w:val="Normal"/>
    <w:link w:val="Heading1Char"/>
    <w:qFormat/>
    <w:rsid w:val="00251259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color w:val="D0AF89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D464E8"/>
    <w:pPr>
      <w:keepNext/>
      <w:keepLines/>
      <w:jc w:val="center"/>
      <w:outlineLvl w:val="1"/>
    </w:pPr>
    <w:rPr>
      <w:rFonts w:eastAsiaTheme="majorEastAsia" w:cstheme="majorBidi"/>
      <w:b/>
      <w:color w:val="26385B" w:themeColor="accent1"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245185"/>
    <w:pPr>
      <w:keepNext/>
      <w:keepLines/>
      <w:outlineLvl w:val="2"/>
    </w:pPr>
    <w:rPr>
      <w:rFonts w:eastAsiaTheme="majorEastAsia" w:cstheme="majorBidi"/>
      <w:b/>
      <w:color w:val="FFFFFF" w:themeColor="background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4"/>
    <w:qFormat/>
    <w:rsid w:val="006E7A8A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FD351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185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FD35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51259"/>
    <w:rPr>
      <w:rFonts w:asciiTheme="majorHAnsi" w:eastAsiaTheme="majorEastAsia" w:hAnsiTheme="majorHAnsi" w:cstheme="majorBidi"/>
      <w:b/>
      <w:color w:val="D0AF89" w:themeColor="accent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D464E8"/>
    <w:rPr>
      <w:rFonts w:eastAsiaTheme="majorEastAsia" w:cstheme="majorBidi"/>
      <w:b/>
      <w:color w:val="26385B" w:themeColor="accent1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2"/>
    <w:rsid w:val="00245185"/>
    <w:rPr>
      <w:rFonts w:eastAsiaTheme="majorEastAsia" w:cstheme="majorBidi"/>
      <w:b/>
      <w:color w:val="FFFFFF" w:themeColor="background1"/>
      <w:sz w:val="28"/>
    </w:rPr>
  </w:style>
  <w:style w:type="character" w:styleId="PlaceholderText">
    <w:name w:val="Placeholder Text"/>
    <w:basedOn w:val="DefaultParagraphFont"/>
    <w:uiPriority w:val="99"/>
    <w:semiHidden/>
    <w:rsid w:val="00245185"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25125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1259"/>
    <w:rPr>
      <w:sz w:val="22"/>
    </w:rPr>
  </w:style>
  <w:style w:type="paragraph" w:styleId="Footer">
    <w:name w:val="footer"/>
    <w:basedOn w:val="Normal"/>
    <w:link w:val="FooterChar"/>
    <w:uiPriority w:val="99"/>
    <w:semiHidden/>
    <w:rsid w:val="0025125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1259"/>
    <w:rPr>
      <w:sz w:val="22"/>
    </w:rPr>
  </w:style>
  <w:style w:type="character" w:styleId="Hyperlink">
    <w:name w:val="Hyperlink"/>
    <w:basedOn w:val="DefaultParagraphFont"/>
    <w:uiPriority w:val="99"/>
    <w:semiHidden/>
    <w:rsid w:val="007E27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7D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A3463"/>
    <w:pPr>
      <w:spacing w:before="240" w:line="259" w:lineRule="auto"/>
      <w:jc w:val="left"/>
      <w:outlineLvl w:val="9"/>
    </w:pPr>
    <w:rPr>
      <w:b w:val="0"/>
      <w:color w:val="1C2943" w:themeColor="accent1" w:themeShade="BF"/>
      <w:sz w:val="32"/>
    </w:rPr>
  </w:style>
  <w:style w:type="paragraph" w:styleId="ListParagraph">
    <w:name w:val="List Paragraph"/>
    <w:basedOn w:val="Normal"/>
    <w:uiPriority w:val="34"/>
    <w:semiHidden/>
    <w:qFormat/>
    <w:rsid w:val="00EC2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pxhere.com/en/photo/1448807" TargetMode="External"/><Relationship Id="rId17" Type="http://schemas.openxmlformats.org/officeDocument/2006/relationships/hyperlink" Target="https://www.flickr.com/photos/71156130@N04/821851322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z-\AppData\Roaming\Microsoft\Templates\Pizza%20menu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EDD5BC6B6CB4463B3D57E37EA5016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A90887-3940-446B-A85B-CE76B8DDA0D4}"/>
      </w:docPartPr>
      <w:docPartBody>
        <w:p w:rsidR="00730A3E" w:rsidRDefault="002F5F9F">
          <w:pPr>
            <w:pStyle w:val="7EDD5BC6B6CB4463B3D57E37EA5016C4"/>
          </w:pPr>
          <w:r w:rsidRPr="00D464E8">
            <w:rPr>
              <w:rStyle w:val="Heading2Char"/>
              <w:b w:val="0"/>
            </w:rPr>
            <w:t>CATERING COMPANY NAME</w:t>
          </w:r>
        </w:p>
      </w:docPartBody>
    </w:docPart>
    <w:docPart>
      <w:docPartPr>
        <w:name w:val="59F8FB151EF346F0BE4AF4B1183B32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022F8-57D8-432E-80F9-5CEE12998F02}"/>
      </w:docPartPr>
      <w:docPartBody>
        <w:p w:rsidR="00730A3E" w:rsidRDefault="002F5F9F">
          <w:pPr>
            <w:pStyle w:val="59F8FB151EF346F0BE4AF4B1183B32C7"/>
          </w:pPr>
          <w:r w:rsidRPr="0094305D">
            <w:rPr>
              <w:rStyle w:val="Heading1Char"/>
            </w:rPr>
            <w:t>SOUPS AND SALADS</w:t>
          </w:r>
        </w:p>
      </w:docPartBody>
    </w:docPart>
    <w:docPart>
      <w:docPartPr>
        <w:name w:val="836E12F7D161490CB04845F5CC5EC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8A580-9A9F-40A9-B0E5-263FAC1CE36D}"/>
      </w:docPartPr>
      <w:docPartBody>
        <w:p w:rsidR="00730A3E" w:rsidRDefault="002F5F9F">
          <w:pPr>
            <w:pStyle w:val="836E12F7D161490CB04845F5CC5EC86C"/>
          </w:pPr>
          <w:r>
            <w:t>Caesar Salad</w:t>
          </w:r>
        </w:p>
      </w:docPartBody>
    </w:docPart>
    <w:docPart>
      <w:docPartPr>
        <w:name w:val="F153257F2B0A4D129D87E5EB36ED24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D3A73-4F2E-4B0A-A178-8FF797285E22}"/>
      </w:docPartPr>
      <w:docPartBody>
        <w:p w:rsidR="00730A3E" w:rsidRDefault="002F5F9F">
          <w:pPr>
            <w:pStyle w:val="F153257F2B0A4D129D87E5EB36ED2426"/>
          </w:pPr>
          <w:r>
            <w:t>Garden Salad</w:t>
          </w:r>
        </w:p>
      </w:docPartBody>
    </w:docPart>
    <w:docPart>
      <w:docPartPr>
        <w:name w:val="1A1A6799B32F46B38FFF7D5E001066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300A0-FBB3-465D-A75C-09D180AD630A}"/>
      </w:docPartPr>
      <w:docPartBody>
        <w:p w:rsidR="00730A3E" w:rsidRDefault="002F5F9F">
          <w:pPr>
            <w:pStyle w:val="1A1A6799B32F46B38FFF7D5E00106624"/>
          </w:pPr>
          <w:r>
            <w:t>Spring Salad</w:t>
          </w:r>
        </w:p>
      </w:docPartBody>
    </w:docPart>
    <w:docPart>
      <w:docPartPr>
        <w:name w:val="EC74702B94FF4859B8D3F5C7EF9E48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146CB5-F90E-42F7-B474-8E4D20EA84D0}"/>
      </w:docPartPr>
      <w:docPartBody>
        <w:p w:rsidR="00730A3E" w:rsidRDefault="002F5F9F">
          <w:pPr>
            <w:pStyle w:val="EC74702B94FF4859B8D3F5C7EF9E48C3"/>
          </w:pPr>
          <w:r w:rsidRPr="00F515EB">
            <w:t>Price</w:t>
          </w:r>
        </w:p>
      </w:docPartBody>
    </w:docPart>
    <w:docPart>
      <w:docPartPr>
        <w:name w:val="62D22FCC6CA847E794C35DDE581E36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428D28-F013-4462-A7F8-02E04FC30398}"/>
      </w:docPartPr>
      <w:docPartBody>
        <w:p w:rsidR="00730A3E" w:rsidRDefault="002F5F9F">
          <w:pPr>
            <w:pStyle w:val="62D22FCC6CA847E794C35DDE581E36FE"/>
          </w:pPr>
          <w:r w:rsidRPr="00F515EB">
            <w:t>Price</w:t>
          </w:r>
        </w:p>
      </w:docPartBody>
    </w:docPart>
    <w:docPart>
      <w:docPartPr>
        <w:name w:val="C525022A16584555990698EA3DB245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152B75-07D6-435D-8C2A-A9DEEBACE0C5}"/>
      </w:docPartPr>
      <w:docPartBody>
        <w:p w:rsidR="00730A3E" w:rsidRDefault="002F5F9F">
          <w:pPr>
            <w:pStyle w:val="C525022A16584555990698EA3DB24588"/>
          </w:pPr>
          <w:r w:rsidRPr="00F515EB">
            <w:t>Price</w:t>
          </w:r>
        </w:p>
      </w:docPartBody>
    </w:docPart>
    <w:docPart>
      <w:docPartPr>
        <w:name w:val="CC5CA952B17D4143BB27C7DC6A4A73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F743C-B3BC-431D-88C5-4D3881F5F32D}"/>
      </w:docPartPr>
      <w:docPartBody>
        <w:p w:rsidR="00730A3E" w:rsidRDefault="002F5F9F">
          <w:pPr>
            <w:pStyle w:val="CC5CA952B17D4143BB27C7DC6A4A73DD"/>
          </w:pPr>
          <w:r>
            <w:t>Minestrone Soup</w:t>
          </w:r>
        </w:p>
      </w:docPartBody>
    </w:docPart>
    <w:docPart>
      <w:docPartPr>
        <w:name w:val="8085FD06188148DA93CEA12010FE8B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B9FA7-0ACF-44CB-8D15-1676BD207CEB}"/>
      </w:docPartPr>
      <w:docPartBody>
        <w:p w:rsidR="00730A3E" w:rsidRDefault="002F5F9F">
          <w:pPr>
            <w:pStyle w:val="8085FD06188148DA93CEA12010FE8B57"/>
          </w:pPr>
          <w:r>
            <w:t>Chicken Noodle Soup</w:t>
          </w:r>
        </w:p>
      </w:docPartBody>
    </w:docPart>
    <w:docPart>
      <w:docPartPr>
        <w:name w:val="045BD2D404864B33A93FB7D027CEE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06B4B-7B29-4284-A094-B35351C251B4}"/>
      </w:docPartPr>
      <w:docPartBody>
        <w:p w:rsidR="00730A3E" w:rsidRDefault="002F5F9F">
          <w:pPr>
            <w:pStyle w:val="045BD2D404864B33A93FB7D027CEEC4B"/>
          </w:pPr>
          <w:r>
            <w:t>Cream of Corn Soup</w:t>
          </w:r>
        </w:p>
      </w:docPartBody>
    </w:docPart>
    <w:docPart>
      <w:docPartPr>
        <w:name w:val="F37BF1CAEFC84ECC948AAF9E82A848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5A0DB6-B170-4618-AEBF-8EEB9709E267}"/>
      </w:docPartPr>
      <w:docPartBody>
        <w:p w:rsidR="00730A3E" w:rsidRDefault="002F5F9F">
          <w:pPr>
            <w:pStyle w:val="F37BF1CAEFC84ECC948AAF9E82A84867"/>
          </w:pPr>
          <w:r w:rsidRPr="001F5783">
            <w:t>Price</w:t>
          </w:r>
        </w:p>
      </w:docPartBody>
    </w:docPart>
    <w:docPart>
      <w:docPartPr>
        <w:name w:val="2BD06C84CC304D75B40326756060AE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0AE5F-EFA3-4640-BDDA-2D55F1360612}"/>
      </w:docPartPr>
      <w:docPartBody>
        <w:p w:rsidR="00730A3E" w:rsidRDefault="002F5F9F">
          <w:pPr>
            <w:pStyle w:val="2BD06C84CC304D75B40326756060AE44"/>
          </w:pPr>
          <w:r w:rsidRPr="001F5783">
            <w:t>Price</w:t>
          </w:r>
        </w:p>
      </w:docPartBody>
    </w:docPart>
    <w:docPart>
      <w:docPartPr>
        <w:name w:val="6BB831B8F7CC489CA114CA8CD87EDB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4D4B42-9B28-42AD-9308-002AF729115F}"/>
      </w:docPartPr>
      <w:docPartBody>
        <w:p w:rsidR="00730A3E" w:rsidRDefault="002F5F9F">
          <w:pPr>
            <w:pStyle w:val="6BB831B8F7CC489CA114CA8CD87EDBE0"/>
          </w:pPr>
          <w:r w:rsidRPr="001F5783">
            <w:t>Price</w:t>
          </w:r>
        </w:p>
      </w:docPartBody>
    </w:docPart>
    <w:docPart>
      <w:docPartPr>
        <w:name w:val="738D2D35B017430086FF22B87E01DA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B6F5B0-40D7-4813-B3F6-B2BDAAD929F8}"/>
      </w:docPartPr>
      <w:docPartBody>
        <w:p w:rsidR="00730A3E" w:rsidRDefault="002F5F9F">
          <w:pPr>
            <w:pStyle w:val="738D2D35B017430086FF22B87E01DA39"/>
          </w:pPr>
          <w:r w:rsidRPr="00276BF3">
            <w:rPr>
              <w:rStyle w:val="Heading1Char"/>
            </w:rPr>
            <w:t>PIZZAS</w:t>
          </w:r>
        </w:p>
      </w:docPartBody>
    </w:docPart>
    <w:docPart>
      <w:docPartPr>
        <w:name w:val="CAE672EE8B9043DBA6F71020AA1AC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7B71A6-8FA0-470C-BD42-5E0B85A25DA7}"/>
      </w:docPartPr>
      <w:docPartBody>
        <w:p w:rsidR="00730A3E" w:rsidRDefault="002F5F9F">
          <w:pPr>
            <w:pStyle w:val="CAE672EE8B9043DBA6F71020AA1AC4E3"/>
          </w:pPr>
          <w:r>
            <w:t>Margherita</w:t>
          </w:r>
        </w:p>
      </w:docPartBody>
    </w:docPart>
    <w:docPart>
      <w:docPartPr>
        <w:name w:val="81E2B9B9D98F4FB89936192E707BD8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CC8293-1F22-4B1F-8708-1C46CCF4B26B}"/>
      </w:docPartPr>
      <w:docPartBody>
        <w:p w:rsidR="00730A3E" w:rsidRDefault="002F5F9F">
          <w:pPr>
            <w:pStyle w:val="81E2B9B9D98F4FB89936192E707BD87F"/>
          </w:pPr>
          <w:r>
            <w:t>Meat Lovers</w:t>
          </w:r>
        </w:p>
      </w:docPartBody>
    </w:docPart>
    <w:docPart>
      <w:docPartPr>
        <w:name w:val="0446DC310B51462E949F3AE5547BD5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41A97-381D-4A10-8B5B-072223116348}"/>
      </w:docPartPr>
      <w:docPartBody>
        <w:p w:rsidR="00730A3E" w:rsidRDefault="002F5F9F">
          <w:pPr>
            <w:pStyle w:val="0446DC310B51462E949F3AE5547BD566"/>
          </w:pPr>
          <w:r>
            <w:t>Pesto Shrimp</w:t>
          </w:r>
        </w:p>
      </w:docPartBody>
    </w:docPart>
    <w:docPart>
      <w:docPartPr>
        <w:name w:val="9387F204D95C4E4D88E85DDB49DFA1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857B8-83FE-4C98-ABE1-98F627E687CA}"/>
      </w:docPartPr>
      <w:docPartBody>
        <w:p w:rsidR="00730A3E" w:rsidRDefault="002F5F9F">
          <w:pPr>
            <w:pStyle w:val="9387F204D95C4E4D88E85DDB49DFA1EF"/>
          </w:pPr>
          <w:r w:rsidRPr="001F5783">
            <w:t>Price</w:t>
          </w:r>
        </w:p>
      </w:docPartBody>
    </w:docPart>
    <w:docPart>
      <w:docPartPr>
        <w:name w:val="902B2954F160472797E2963D2FF743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60186-181E-4533-B5B1-E55A9FD4F243}"/>
      </w:docPartPr>
      <w:docPartBody>
        <w:p w:rsidR="00730A3E" w:rsidRDefault="002F5F9F">
          <w:pPr>
            <w:pStyle w:val="902B2954F160472797E2963D2FF743C5"/>
          </w:pPr>
          <w:r w:rsidRPr="001F5783">
            <w:t>Price</w:t>
          </w:r>
        </w:p>
      </w:docPartBody>
    </w:docPart>
    <w:docPart>
      <w:docPartPr>
        <w:name w:val="9A0D41975A5447229C796E0929BF57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FDE38-A008-47BE-9AD4-0DB28A310645}"/>
      </w:docPartPr>
      <w:docPartBody>
        <w:p w:rsidR="00730A3E" w:rsidRDefault="002F5F9F">
          <w:pPr>
            <w:pStyle w:val="9A0D41975A5447229C796E0929BF5785"/>
          </w:pPr>
          <w:r w:rsidRPr="001F5783">
            <w:t>Price</w:t>
          </w:r>
        </w:p>
      </w:docPartBody>
    </w:docPart>
    <w:docPart>
      <w:docPartPr>
        <w:name w:val="6FC352F34F804E788B158FB099B2E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987690-786A-462F-AD71-73B5A117934E}"/>
      </w:docPartPr>
      <w:docPartBody>
        <w:p w:rsidR="00730A3E" w:rsidRDefault="002F5F9F">
          <w:pPr>
            <w:pStyle w:val="6FC352F34F804E788B158FB099B2E613"/>
          </w:pPr>
          <w:r>
            <w:t>Chicken Alfredo</w:t>
          </w:r>
        </w:p>
      </w:docPartBody>
    </w:docPart>
    <w:docPart>
      <w:docPartPr>
        <w:name w:val="F23A2CBFD43E4B199A86F7FC060BE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97A0CE-FFCA-400E-B4EB-693BD238E251}"/>
      </w:docPartPr>
      <w:docPartBody>
        <w:p w:rsidR="00730A3E" w:rsidRDefault="002F5F9F">
          <w:pPr>
            <w:pStyle w:val="F23A2CBFD43E4B199A86F7FC060BE75B"/>
          </w:pPr>
          <w:r>
            <w:t>Pepperoni</w:t>
          </w:r>
        </w:p>
      </w:docPartBody>
    </w:docPart>
    <w:docPart>
      <w:docPartPr>
        <w:name w:val="6614C725964944CCAA3E6E15BF769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7A8F73-969D-4B37-B1DE-782CF76C60D2}"/>
      </w:docPartPr>
      <w:docPartBody>
        <w:p w:rsidR="00730A3E" w:rsidRDefault="002F5F9F">
          <w:pPr>
            <w:pStyle w:val="6614C725964944CCAA3E6E15BF769BBF"/>
          </w:pPr>
          <w:r>
            <w:t>Hawaiian</w:t>
          </w:r>
        </w:p>
      </w:docPartBody>
    </w:docPart>
    <w:docPart>
      <w:docPartPr>
        <w:name w:val="8BEBF6F1E7F143029C1B37FD2E160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2F3E13-A030-4DC1-BA5F-775181AF173A}"/>
      </w:docPartPr>
      <w:docPartBody>
        <w:p w:rsidR="00730A3E" w:rsidRDefault="002F5F9F">
          <w:pPr>
            <w:pStyle w:val="8BEBF6F1E7F143029C1B37FD2E160C46"/>
          </w:pPr>
          <w:r w:rsidRPr="001F5783">
            <w:t>Price</w:t>
          </w:r>
        </w:p>
      </w:docPartBody>
    </w:docPart>
    <w:docPart>
      <w:docPartPr>
        <w:name w:val="F1634B80E81844AE9B60E30BC6E2B0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235C7-6F6E-4CC5-BD93-B94C850762B0}"/>
      </w:docPartPr>
      <w:docPartBody>
        <w:p w:rsidR="00730A3E" w:rsidRDefault="002F5F9F">
          <w:pPr>
            <w:pStyle w:val="F1634B80E81844AE9B60E30BC6E2B0EC"/>
          </w:pPr>
          <w:r w:rsidRPr="001F5783">
            <w:t>Price</w:t>
          </w:r>
        </w:p>
      </w:docPartBody>
    </w:docPart>
    <w:docPart>
      <w:docPartPr>
        <w:name w:val="67DF0F2F77E34E188F73633387431A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6B96C-0B38-4DDE-BEFD-13BABE423ADD}"/>
      </w:docPartPr>
      <w:docPartBody>
        <w:p w:rsidR="00730A3E" w:rsidRDefault="002F5F9F">
          <w:pPr>
            <w:pStyle w:val="67DF0F2F77E34E188F73633387431AAC"/>
          </w:pPr>
          <w:r w:rsidRPr="001F5783">
            <w:t>Price</w:t>
          </w:r>
        </w:p>
      </w:docPartBody>
    </w:docPart>
    <w:docPart>
      <w:docPartPr>
        <w:name w:val="DEDC22CB9AF6423D83FED05C10EFB7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37F87-CF70-44AE-A490-0D34154AC745}"/>
      </w:docPartPr>
      <w:docPartBody>
        <w:p w:rsidR="00730A3E" w:rsidRDefault="002F5F9F">
          <w:pPr>
            <w:pStyle w:val="DEDC22CB9AF6423D83FED05C10EFB7D5"/>
          </w:pPr>
          <w:r w:rsidRPr="0094305D">
            <w:rPr>
              <w:rStyle w:val="Heading1Char"/>
            </w:rPr>
            <w:t>CLASSIC PASTA DISHES</w:t>
          </w:r>
        </w:p>
      </w:docPartBody>
    </w:docPart>
    <w:docPart>
      <w:docPartPr>
        <w:name w:val="23B335E8E8C24809ACB5953354582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2A10E-21DF-4104-A03B-3D0E74BA6442}"/>
      </w:docPartPr>
      <w:docPartBody>
        <w:p w:rsidR="00730A3E" w:rsidRDefault="002F5F9F">
          <w:pPr>
            <w:pStyle w:val="23B335E8E8C24809ACB5953354582BBD"/>
          </w:pPr>
          <w:r>
            <w:t>Baked Ziti</w:t>
          </w:r>
        </w:p>
      </w:docPartBody>
    </w:docPart>
    <w:docPart>
      <w:docPartPr>
        <w:name w:val="0C2C88F038354DC284559AD8E4E8B2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9E850-BDDC-4573-B145-2868AB597F29}"/>
      </w:docPartPr>
      <w:docPartBody>
        <w:p w:rsidR="00730A3E" w:rsidRDefault="002F5F9F">
          <w:pPr>
            <w:pStyle w:val="0C2C88F038354DC284559AD8E4E8B2CD"/>
          </w:pPr>
          <w:r>
            <w:t>Baked Macaroni</w:t>
          </w:r>
        </w:p>
      </w:docPartBody>
    </w:docPart>
    <w:docPart>
      <w:docPartPr>
        <w:name w:val="FD00CDCEC9564C96B8152244A7D2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9FC1A-658A-4881-B462-C4A0B4ADCB3E}"/>
      </w:docPartPr>
      <w:docPartBody>
        <w:p w:rsidR="00730A3E" w:rsidRDefault="002F5F9F">
          <w:pPr>
            <w:pStyle w:val="FD00CDCEC9564C96B8152244A7D2FC87"/>
          </w:pPr>
          <w:r>
            <w:t>Penne with Tomato</w:t>
          </w:r>
        </w:p>
      </w:docPartBody>
    </w:docPart>
    <w:docPart>
      <w:docPartPr>
        <w:name w:val="062BD1A35A764F3C8E4DB59A7B46F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F64623-0D49-4D4E-A4F9-92DEB41769B9}"/>
      </w:docPartPr>
      <w:docPartBody>
        <w:p w:rsidR="00730A3E" w:rsidRDefault="002F5F9F">
          <w:pPr>
            <w:pStyle w:val="062BD1A35A764F3C8E4DB59A7B46F639"/>
          </w:pPr>
          <w:r w:rsidRPr="001F5783">
            <w:t>Price</w:t>
          </w:r>
        </w:p>
      </w:docPartBody>
    </w:docPart>
    <w:docPart>
      <w:docPartPr>
        <w:name w:val="4B61E96EC9744AD992F3F034F35B18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37B143-28CB-48AA-834A-782585F8D6CE}"/>
      </w:docPartPr>
      <w:docPartBody>
        <w:p w:rsidR="00730A3E" w:rsidRDefault="002F5F9F">
          <w:pPr>
            <w:pStyle w:val="4B61E96EC9744AD992F3F034F35B18AD"/>
          </w:pPr>
          <w:r w:rsidRPr="001F5783">
            <w:t>Price</w:t>
          </w:r>
        </w:p>
      </w:docPartBody>
    </w:docPart>
    <w:docPart>
      <w:docPartPr>
        <w:name w:val="055934CEF9F44EAEA429437A3189F2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A781F-B679-4565-9266-0372D00C8BC4}"/>
      </w:docPartPr>
      <w:docPartBody>
        <w:p w:rsidR="00730A3E" w:rsidRDefault="002F5F9F">
          <w:pPr>
            <w:pStyle w:val="055934CEF9F44EAEA429437A3189F2AA"/>
          </w:pPr>
          <w:r w:rsidRPr="001F5783">
            <w:t>Price</w:t>
          </w:r>
        </w:p>
      </w:docPartBody>
    </w:docPart>
    <w:docPart>
      <w:docPartPr>
        <w:name w:val="8C3C6BB170504CE48F2308FBF1F5B1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724BAD-5506-41FB-AE4D-01DEE207C13D}"/>
      </w:docPartPr>
      <w:docPartBody>
        <w:p w:rsidR="00730A3E" w:rsidRDefault="002F5F9F">
          <w:pPr>
            <w:pStyle w:val="8C3C6BB170504CE48F2308FBF1F5B18A"/>
          </w:pPr>
          <w:r>
            <w:t>Spaghetti</w:t>
          </w:r>
        </w:p>
      </w:docPartBody>
    </w:docPart>
    <w:docPart>
      <w:docPartPr>
        <w:name w:val="A2E2E71C4F6E4717964C482D75FCC9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09C25-F7EC-471C-B71D-E57B1D24251C}"/>
      </w:docPartPr>
      <w:docPartBody>
        <w:p w:rsidR="00730A3E" w:rsidRDefault="002F5F9F">
          <w:pPr>
            <w:pStyle w:val="A2E2E71C4F6E4717964C482D75FCC934"/>
          </w:pPr>
          <w:r>
            <w:t>Shrimp Scampi</w:t>
          </w:r>
        </w:p>
      </w:docPartBody>
    </w:docPart>
    <w:docPart>
      <w:docPartPr>
        <w:name w:val="BE274D7693C64AE6B32EA687FE99FC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FC6A0-5543-49C5-A226-949D9F8C8478}"/>
      </w:docPartPr>
      <w:docPartBody>
        <w:p w:rsidR="00730A3E" w:rsidRDefault="002F5F9F">
          <w:pPr>
            <w:pStyle w:val="BE274D7693C64AE6B32EA687FE99FC8B"/>
          </w:pPr>
          <w:r>
            <w:t>Aglio Olio</w:t>
          </w:r>
        </w:p>
      </w:docPartBody>
    </w:docPart>
    <w:docPart>
      <w:docPartPr>
        <w:name w:val="9907FAF91030424FB7D4DE5BB9E9A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FF856C-139A-4AF3-A4D3-46E566E9F3FF}"/>
      </w:docPartPr>
      <w:docPartBody>
        <w:p w:rsidR="00730A3E" w:rsidRDefault="002F5F9F">
          <w:pPr>
            <w:pStyle w:val="9907FAF91030424FB7D4DE5BB9E9AA27"/>
          </w:pPr>
          <w:r w:rsidRPr="001F5783">
            <w:t>Price</w:t>
          </w:r>
        </w:p>
      </w:docPartBody>
    </w:docPart>
    <w:docPart>
      <w:docPartPr>
        <w:name w:val="09FC95D8F40F4E8CB3EF9B7B719EBC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7F7B3E-15AB-4B4A-BC5B-D46385718D8A}"/>
      </w:docPartPr>
      <w:docPartBody>
        <w:p w:rsidR="00730A3E" w:rsidRDefault="002F5F9F">
          <w:pPr>
            <w:pStyle w:val="09FC95D8F40F4E8CB3EF9B7B719EBC5E"/>
          </w:pPr>
          <w:r w:rsidRPr="001F5783">
            <w:t>Price</w:t>
          </w:r>
        </w:p>
      </w:docPartBody>
    </w:docPart>
    <w:docPart>
      <w:docPartPr>
        <w:name w:val="AC27A31A084E43A8BA0D9FCB716A8A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672232-F3AA-4F63-B157-CBDADB839464}"/>
      </w:docPartPr>
      <w:docPartBody>
        <w:p w:rsidR="00730A3E" w:rsidRDefault="002F5F9F">
          <w:pPr>
            <w:pStyle w:val="AC27A31A084E43A8BA0D9FCB716A8AD5"/>
          </w:pPr>
          <w:r w:rsidRPr="001F5783">
            <w:t>Price</w:t>
          </w:r>
        </w:p>
      </w:docPartBody>
    </w:docPart>
    <w:docPart>
      <w:docPartPr>
        <w:name w:val="840B98E05F46477A99AF744FF970C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5A6A2F-2F02-418A-A22C-C95856B2D585}"/>
      </w:docPartPr>
      <w:docPartBody>
        <w:p w:rsidR="00730A3E" w:rsidRDefault="002F5F9F">
          <w:pPr>
            <w:pStyle w:val="840B98E05F46477A99AF744FF970CE6B"/>
          </w:pPr>
          <w:r w:rsidRPr="00B406F2">
            <w:rPr>
              <w:rStyle w:val="Heading1Char"/>
              <w:b w:val="0"/>
            </w:rPr>
            <w:t>DESSERTS</w:t>
          </w:r>
        </w:p>
      </w:docPartBody>
    </w:docPart>
    <w:docPart>
      <w:docPartPr>
        <w:name w:val="B97F16145C9946118A32E9703123D4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459CEA-6F84-49F8-8F41-5004EA5A5181}"/>
      </w:docPartPr>
      <w:docPartBody>
        <w:p w:rsidR="00730A3E" w:rsidRDefault="002F5F9F">
          <w:pPr>
            <w:pStyle w:val="B97F16145C9946118A32E9703123D4FE"/>
          </w:pPr>
          <w:r w:rsidRPr="00D0232B">
            <w:t>Banana Muffin</w:t>
          </w:r>
        </w:p>
      </w:docPartBody>
    </w:docPart>
    <w:docPart>
      <w:docPartPr>
        <w:name w:val="F15AF22F351B4060AB353D3E3FF1E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24CCCB-F6CC-4000-96FB-7D526F8453D4}"/>
      </w:docPartPr>
      <w:docPartBody>
        <w:p w:rsidR="00730A3E" w:rsidRDefault="002F5F9F">
          <w:pPr>
            <w:pStyle w:val="F15AF22F351B4060AB353D3E3FF1ECC2"/>
          </w:pPr>
          <w:r w:rsidRPr="00D0232B">
            <w:t>Carrot Muffin</w:t>
          </w:r>
        </w:p>
      </w:docPartBody>
    </w:docPart>
    <w:docPart>
      <w:docPartPr>
        <w:name w:val="CEE5371D3D794DB6BB25BE819D5EFF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C13906-24CA-4A78-A093-D6BF2AA1BFE5}"/>
      </w:docPartPr>
      <w:docPartBody>
        <w:p w:rsidR="00730A3E" w:rsidRDefault="002F5F9F">
          <w:pPr>
            <w:pStyle w:val="CEE5371D3D794DB6BB25BE819D5EFF75"/>
          </w:pPr>
          <w:r>
            <w:t>Brownie</w:t>
          </w:r>
        </w:p>
      </w:docPartBody>
    </w:docPart>
    <w:docPart>
      <w:docPartPr>
        <w:name w:val="339F711012C84C0590C2FFDA616F52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A1F9DF-C3B2-4C51-A1F6-56BAA0F8D217}"/>
      </w:docPartPr>
      <w:docPartBody>
        <w:p w:rsidR="00730A3E" w:rsidRDefault="002F5F9F">
          <w:pPr>
            <w:pStyle w:val="339F711012C84C0590C2FFDA616F52C0"/>
          </w:pPr>
          <w:r w:rsidRPr="001F5783">
            <w:t>Price</w:t>
          </w:r>
        </w:p>
      </w:docPartBody>
    </w:docPart>
    <w:docPart>
      <w:docPartPr>
        <w:name w:val="3D711805EEBA43E6B04D6CA694F6B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F50987-D2E4-49BF-B20F-EDD8154DFDE1}"/>
      </w:docPartPr>
      <w:docPartBody>
        <w:p w:rsidR="00730A3E" w:rsidRDefault="002F5F9F">
          <w:pPr>
            <w:pStyle w:val="3D711805EEBA43E6B04D6CA694F6BD7F"/>
          </w:pPr>
          <w:r w:rsidRPr="001F5783">
            <w:t>Price</w:t>
          </w:r>
        </w:p>
      </w:docPartBody>
    </w:docPart>
    <w:docPart>
      <w:docPartPr>
        <w:name w:val="E803FF72407F492283DE64EA9C2992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B48631-DCEA-454F-9177-C22B8B2B2211}"/>
      </w:docPartPr>
      <w:docPartBody>
        <w:p w:rsidR="00730A3E" w:rsidRDefault="002F5F9F">
          <w:pPr>
            <w:pStyle w:val="E803FF72407F492283DE64EA9C29924A"/>
          </w:pPr>
          <w:r w:rsidRPr="001F5783">
            <w:t>Price</w:t>
          </w:r>
        </w:p>
      </w:docPartBody>
    </w:docPart>
    <w:docPart>
      <w:docPartPr>
        <w:name w:val="FC0955B4C34A474893ADB07273E08E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138264-0952-4E95-B23E-260E0209D7F9}"/>
      </w:docPartPr>
      <w:docPartBody>
        <w:p w:rsidR="00730A3E" w:rsidRDefault="002F5F9F">
          <w:pPr>
            <w:pStyle w:val="FC0955B4C34A474893ADB07273E08EA0"/>
          </w:pPr>
          <w:r w:rsidRPr="00D0232B">
            <w:t>Blueberry Cake</w:t>
          </w:r>
        </w:p>
      </w:docPartBody>
    </w:docPart>
    <w:docPart>
      <w:docPartPr>
        <w:name w:val="31609845EAB3498BB53FCE101C93F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2922FB-CAA2-4267-93AC-FAF7BCBA37A1}"/>
      </w:docPartPr>
      <w:docPartBody>
        <w:p w:rsidR="00730A3E" w:rsidRDefault="002F5F9F">
          <w:pPr>
            <w:pStyle w:val="31609845EAB3498BB53FCE101C93FF4A"/>
          </w:pPr>
          <w:r w:rsidRPr="00D0232B">
            <w:t>Ice-cream</w:t>
          </w:r>
        </w:p>
      </w:docPartBody>
    </w:docPart>
    <w:docPart>
      <w:docPartPr>
        <w:name w:val="F750A822B45043E5B4D4367244B321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DDCBC-927E-4021-BB58-627CD4213ADE}"/>
      </w:docPartPr>
      <w:docPartBody>
        <w:p w:rsidR="00730A3E" w:rsidRDefault="002F5F9F">
          <w:pPr>
            <w:pStyle w:val="F750A822B45043E5B4D4367244B3215C"/>
          </w:pPr>
          <w:r w:rsidRPr="00D0232B">
            <w:t>Assorted Macarons</w:t>
          </w:r>
        </w:p>
      </w:docPartBody>
    </w:docPart>
    <w:docPart>
      <w:docPartPr>
        <w:name w:val="FC0AF5E0232B4861A3A0662D2952B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7A7E6-D6AD-4EF4-9B6B-EF42F7C405F6}"/>
      </w:docPartPr>
      <w:docPartBody>
        <w:p w:rsidR="00730A3E" w:rsidRDefault="002F5F9F">
          <w:pPr>
            <w:pStyle w:val="FC0AF5E0232B4861A3A0662D2952BF71"/>
          </w:pPr>
          <w:r w:rsidRPr="001F5783">
            <w:t>Price</w:t>
          </w:r>
        </w:p>
      </w:docPartBody>
    </w:docPart>
    <w:docPart>
      <w:docPartPr>
        <w:name w:val="D9523322C4084F6897550D4368A820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A5A84-4DBE-45A7-8893-9400E20DBAB2}"/>
      </w:docPartPr>
      <w:docPartBody>
        <w:p w:rsidR="00730A3E" w:rsidRDefault="002F5F9F">
          <w:pPr>
            <w:pStyle w:val="D9523322C4084F6897550D4368A8204A"/>
          </w:pPr>
          <w:r w:rsidRPr="001F5783">
            <w:t>Price</w:t>
          </w:r>
        </w:p>
      </w:docPartBody>
    </w:docPart>
    <w:docPart>
      <w:docPartPr>
        <w:name w:val="0E84180246874E6D90847802CDB77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BC14B-479B-40AC-AABF-687E27C88D28}"/>
      </w:docPartPr>
      <w:docPartBody>
        <w:p w:rsidR="00730A3E" w:rsidRDefault="002F5F9F">
          <w:pPr>
            <w:pStyle w:val="0E84180246874E6D90847802CDB77B4D"/>
          </w:pPr>
          <w:r w:rsidRPr="001F5783">
            <w:t>Price</w:t>
          </w:r>
        </w:p>
      </w:docPartBody>
    </w:docPart>
    <w:docPart>
      <w:docPartPr>
        <w:name w:val="BE04890594A14B499237A43029B98C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F5C21-B4AB-436D-BCD5-984251005293}"/>
      </w:docPartPr>
      <w:docPartBody>
        <w:p w:rsidR="00730A3E" w:rsidRDefault="002F5F9F" w:rsidP="002F5F9F">
          <w:pPr>
            <w:pStyle w:val="BE04890594A14B499237A43029B98C75"/>
          </w:pPr>
          <w:r>
            <w:t>MENU NAME</w:t>
          </w:r>
        </w:p>
      </w:docPartBody>
    </w:docPart>
    <w:docPart>
      <w:docPartPr>
        <w:name w:val="DB17EA53E87B47E0A14DE7CCE0D028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EA479D-13AA-4B55-B13F-486EA4C1F43B}"/>
      </w:docPartPr>
      <w:docPartBody>
        <w:p w:rsidR="00730A3E" w:rsidRDefault="002F5F9F" w:rsidP="002F5F9F">
          <w:pPr>
            <w:pStyle w:val="DB17EA53E87B47E0A14DE7CCE0D02877"/>
          </w:pPr>
          <w:r w:rsidRPr="0094305D">
            <w:rPr>
              <w:rStyle w:val="Heading1Char"/>
            </w:rPr>
            <w:t>SOUPS AND SALADS</w:t>
          </w:r>
        </w:p>
      </w:docPartBody>
    </w:docPart>
    <w:docPart>
      <w:docPartPr>
        <w:name w:val="14744C846B49469383A85472DBC2EC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8EF754-0D70-48A3-9659-8D93E46A8C67}"/>
      </w:docPartPr>
      <w:docPartBody>
        <w:p w:rsidR="00730A3E" w:rsidRDefault="002F5F9F" w:rsidP="002F5F9F">
          <w:pPr>
            <w:pStyle w:val="14744C846B49469383A85472DBC2EC7A"/>
          </w:pPr>
          <w:r>
            <w:t>Caesar Salad</w:t>
          </w:r>
        </w:p>
      </w:docPartBody>
    </w:docPart>
    <w:docPart>
      <w:docPartPr>
        <w:name w:val="B2DA7DAA9C174001B1732746B22AD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CBBF6E-6BF0-44C1-B00C-D28D43D92724}"/>
      </w:docPartPr>
      <w:docPartBody>
        <w:p w:rsidR="00730A3E" w:rsidRDefault="002F5F9F" w:rsidP="002F5F9F">
          <w:pPr>
            <w:pStyle w:val="B2DA7DAA9C174001B1732746B22AD8D5"/>
          </w:pPr>
          <w:r>
            <w:t>Garden Salad</w:t>
          </w:r>
        </w:p>
      </w:docPartBody>
    </w:docPart>
    <w:docPart>
      <w:docPartPr>
        <w:name w:val="41E66DD9CDF94DC0A62592931B5080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76ECE-03E8-4609-9B36-63BD08016C59}"/>
      </w:docPartPr>
      <w:docPartBody>
        <w:p w:rsidR="00730A3E" w:rsidRDefault="002F5F9F" w:rsidP="002F5F9F">
          <w:pPr>
            <w:pStyle w:val="41E66DD9CDF94DC0A62592931B5080A4"/>
          </w:pPr>
          <w:r>
            <w:t>Spring Salad</w:t>
          </w:r>
        </w:p>
      </w:docPartBody>
    </w:docPart>
    <w:docPart>
      <w:docPartPr>
        <w:name w:val="BB65F66654D34AD49F5B5059F29F5A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5755FB-D22D-4FA1-8A06-41336C86EDE7}"/>
      </w:docPartPr>
      <w:docPartBody>
        <w:p w:rsidR="00730A3E" w:rsidRDefault="002F5F9F" w:rsidP="002F5F9F">
          <w:pPr>
            <w:pStyle w:val="BB65F66654D34AD49F5B5059F29F5A68"/>
          </w:pPr>
          <w:r w:rsidRPr="00F515EB">
            <w:t>Price</w:t>
          </w:r>
        </w:p>
      </w:docPartBody>
    </w:docPart>
    <w:docPart>
      <w:docPartPr>
        <w:name w:val="008647FF2FB5439998F69C7D23559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4BF85D-E5CC-4A54-A68F-E6B6845A0971}"/>
      </w:docPartPr>
      <w:docPartBody>
        <w:p w:rsidR="00730A3E" w:rsidRDefault="002F5F9F" w:rsidP="002F5F9F">
          <w:pPr>
            <w:pStyle w:val="008647FF2FB5439998F69C7D23559B55"/>
          </w:pPr>
          <w:r w:rsidRPr="00F515EB">
            <w:t>Price</w:t>
          </w:r>
        </w:p>
      </w:docPartBody>
    </w:docPart>
    <w:docPart>
      <w:docPartPr>
        <w:name w:val="239BEC24CA7A4A75AF0B4F6D6CF37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C5E9E-4A28-4B85-BBF5-28E1DB63ACCE}"/>
      </w:docPartPr>
      <w:docPartBody>
        <w:p w:rsidR="00730A3E" w:rsidRDefault="002F5F9F" w:rsidP="002F5F9F">
          <w:pPr>
            <w:pStyle w:val="239BEC24CA7A4A75AF0B4F6D6CF3710C"/>
          </w:pPr>
          <w:r w:rsidRPr="00F515EB">
            <w:t>Price</w:t>
          </w:r>
        </w:p>
      </w:docPartBody>
    </w:docPart>
    <w:docPart>
      <w:docPartPr>
        <w:name w:val="F1042AE265FF46A6BEBC8790320384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81AAA9-E676-4574-8ECC-EB3E001550D9}"/>
      </w:docPartPr>
      <w:docPartBody>
        <w:p w:rsidR="00730A3E" w:rsidRDefault="002F5F9F" w:rsidP="002F5F9F">
          <w:pPr>
            <w:pStyle w:val="F1042AE265FF46A6BEBC87903203849E"/>
          </w:pPr>
          <w:r>
            <w:t>Minestrone Soup</w:t>
          </w:r>
        </w:p>
      </w:docPartBody>
    </w:docPart>
    <w:docPart>
      <w:docPartPr>
        <w:name w:val="E144E711B9B948919DF4D9E0CA34A0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35DA1-80E3-47E5-B3CF-766F2259B316}"/>
      </w:docPartPr>
      <w:docPartBody>
        <w:p w:rsidR="00730A3E" w:rsidRDefault="002F5F9F" w:rsidP="002F5F9F">
          <w:pPr>
            <w:pStyle w:val="E144E711B9B948919DF4D9E0CA34A075"/>
          </w:pPr>
          <w:r>
            <w:t>Chicken Noodle Soup</w:t>
          </w:r>
        </w:p>
      </w:docPartBody>
    </w:docPart>
    <w:docPart>
      <w:docPartPr>
        <w:name w:val="9EC003C467B6408F8E54BF6E48F42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508383-6EF3-47F5-A9AD-B56AB133D9B2}"/>
      </w:docPartPr>
      <w:docPartBody>
        <w:p w:rsidR="00730A3E" w:rsidRDefault="002F5F9F" w:rsidP="002F5F9F">
          <w:pPr>
            <w:pStyle w:val="9EC003C467B6408F8E54BF6E48F42D06"/>
          </w:pPr>
          <w:r>
            <w:t>Cream of Corn Soup</w:t>
          </w:r>
        </w:p>
      </w:docPartBody>
    </w:docPart>
    <w:docPart>
      <w:docPartPr>
        <w:name w:val="0C27234E306545BD9FAE025A6BEB0C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FDE03C-67E3-4C8F-870A-35C9A7CACD9E}"/>
      </w:docPartPr>
      <w:docPartBody>
        <w:p w:rsidR="00730A3E" w:rsidRDefault="002F5F9F" w:rsidP="002F5F9F">
          <w:pPr>
            <w:pStyle w:val="0C27234E306545BD9FAE025A6BEB0C33"/>
          </w:pPr>
          <w:r w:rsidRPr="001F5783">
            <w:t>Price</w:t>
          </w:r>
        </w:p>
      </w:docPartBody>
    </w:docPart>
    <w:docPart>
      <w:docPartPr>
        <w:name w:val="CDB52C5DA8F5485597A3910100875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7C005-82D4-4CE8-B1CC-0FCC0B3D1F60}"/>
      </w:docPartPr>
      <w:docPartBody>
        <w:p w:rsidR="00730A3E" w:rsidRDefault="002F5F9F" w:rsidP="002F5F9F">
          <w:pPr>
            <w:pStyle w:val="CDB52C5DA8F5485597A3910100875B02"/>
          </w:pPr>
          <w:r w:rsidRPr="001F5783">
            <w:t>Price</w:t>
          </w:r>
        </w:p>
      </w:docPartBody>
    </w:docPart>
    <w:docPart>
      <w:docPartPr>
        <w:name w:val="75ACF25D2D594E3CAF96A2F994B406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E92B51-3790-4B63-8A11-4931230AF7B7}"/>
      </w:docPartPr>
      <w:docPartBody>
        <w:p w:rsidR="00730A3E" w:rsidRDefault="002F5F9F" w:rsidP="002F5F9F">
          <w:pPr>
            <w:pStyle w:val="75ACF25D2D594E3CAF96A2F994B40684"/>
          </w:pPr>
          <w:r w:rsidRPr="001F5783">
            <w:t>Price</w:t>
          </w:r>
        </w:p>
      </w:docPartBody>
    </w:docPart>
    <w:docPart>
      <w:docPartPr>
        <w:name w:val="36165BE693544C50892336549D6CD4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66A107-B44A-49A9-BC4D-F98BFEE08D19}"/>
      </w:docPartPr>
      <w:docPartBody>
        <w:p w:rsidR="00730A3E" w:rsidRDefault="002F5F9F" w:rsidP="002F5F9F">
          <w:pPr>
            <w:pStyle w:val="36165BE693544C50892336549D6CD413"/>
          </w:pPr>
          <w:r>
            <w:t>MENU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The Hand Black">
    <w:charset w:val="00"/>
    <w:family w:val="script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9F"/>
    <w:rsid w:val="002F5F9F"/>
    <w:rsid w:val="00730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F5F9F"/>
    <w:pPr>
      <w:keepNext/>
      <w:keepLines/>
      <w:spacing w:after="0" w:line="240" w:lineRule="auto"/>
      <w:jc w:val="center"/>
      <w:outlineLvl w:val="0"/>
    </w:pPr>
    <w:rPr>
      <w:rFonts w:asciiTheme="majorHAnsi" w:eastAsiaTheme="majorEastAsia" w:hAnsiTheme="majorHAnsi" w:cstheme="majorBidi"/>
      <w:b/>
      <w:color w:val="ED7D31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after="0" w:line="240" w:lineRule="auto"/>
      <w:jc w:val="center"/>
      <w:outlineLvl w:val="1"/>
    </w:pPr>
    <w:rPr>
      <w:rFonts w:eastAsiaTheme="majorEastAsia" w:cstheme="majorBidi"/>
      <w:b/>
      <w:color w:val="4472C4" w:themeColor="accent1"/>
      <w:sz w:val="4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Pr>
      <w:rFonts w:eastAsiaTheme="majorEastAsia" w:cstheme="majorBidi"/>
      <w:b/>
      <w:color w:val="4472C4" w:themeColor="accent1"/>
      <w:sz w:val="44"/>
      <w:szCs w:val="26"/>
    </w:rPr>
  </w:style>
  <w:style w:type="paragraph" w:customStyle="1" w:styleId="7EDD5BC6B6CB4463B3D57E37EA5016C4">
    <w:name w:val="7EDD5BC6B6CB4463B3D57E37EA5016C4"/>
  </w:style>
  <w:style w:type="paragraph" w:customStyle="1" w:styleId="EE2FEDBDB24642E3BAEE245F485B32B8">
    <w:name w:val="EE2FEDBDB24642E3BAEE245F485B32B8"/>
  </w:style>
  <w:style w:type="character" w:customStyle="1" w:styleId="Heading1Char">
    <w:name w:val="Heading 1 Char"/>
    <w:basedOn w:val="DefaultParagraphFont"/>
    <w:link w:val="Heading1"/>
    <w:rsid w:val="002F5F9F"/>
    <w:rPr>
      <w:rFonts w:asciiTheme="majorHAnsi" w:eastAsiaTheme="majorEastAsia" w:hAnsiTheme="majorHAnsi" w:cstheme="majorBidi"/>
      <w:b/>
      <w:color w:val="ED7D31" w:themeColor="accent2"/>
      <w:sz w:val="36"/>
      <w:szCs w:val="32"/>
    </w:rPr>
  </w:style>
  <w:style w:type="paragraph" w:customStyle="1" w:styleId="59F8FB151EF346F0BE4AF4B1183B32C7">
    <w:name w:val="59F8FB151EF346F0BE4AF4B1183B32C7"/>
  </w:style>
  <w:style w:type="paragraph" w:customStyle="1" w:styleId="836E12F7D161490CB04845F5CC5EC86C">
    <w:name w:val="836E12F7D161490CB04845F5CC5EC86C"/>
  </w:style>
  <w:style w:type="paragraph" w:customStyle="1" w:styleId="F153257F2B0A4D129D87E5EB36ED2426">
    <w:name w:val="F153257F2B0A4D129D87E5EB36ED2426"/>
  </w:style>
  <w:style w:type="paragraph" w:customStyle="1" w:styleId="1A1A6799B32F46B38FFF7D5E00106624">
    <w:name w:val="1A1A6799B32F46B38FFF7D5E00106624"/>
  </w:style>
  <w:style w:type="paragraph" w:customStyle="1" w:styleId="EC74702B94FF4859B8D3F5C7EF9E48C3">
    <w:name w:val="EC74702B94FF4859B8D3F5C7EF9E48C3"/>
  </w:style>
  <w:style w:type="paragraph" w:customStyle="1" w:styleId="62D22FCC6CA847E794C35DDE581E36FE">
    <w:name w:val="62D22FCC6CA847E794C35DDE581E36FE"/>
  </w:style>
  <w:style w:type="paragraph" w:customStyle="1" w:styleId="C525022A16584555990698EA3DB24588">
    <w:name w:val="C525022A16584555990698EA3DB24588"/>
  </w:style>
  <w:style w:type="paragraph" w:customStyle="1" w:styleId="CC5CA952B17D4143BB27C7DC6A4A73DD">
    <w:name w:val="CC5CA952B17D4143BB27C7DC6A4A73DD"/>
  </w:style>
  <w:style w:type="paragraph" w:customStyle="1" w:styleId="8085FD06188148DA93CEA12010FE8B57">
    <w:name w:val="8085FD06188148DA93CEA12010FE8B57"/>
  </w:style>
  <w:style w:type="paragraph" w:customStyle="1" w:styleId="045BD2D404864B33A93FB7D027CEEC4B">
    <w:name w:val="045BD2D404864B33A93FB7D027CEEC4B"/>
  </w:style>
  <w:style w:type="paragraph" w:customStyle="1" w:styleId="F37BF1CAEFC84ECC948AAF9E82A84867">
    <w:name w:val="F37BF1CAEFC84ECC948AAF9E82A84867"/>
  </w:style>
  <w:style w:type="paragraph" w:customStyle="1" w:styleId="2BD06C84CC304D75B40326756060AE44">
    <w:name w:val="2BD06C84CC304D75B40326756060AE44"/>
  </w:style>
  <w:style w:type="paragraph" w:customStyle="1" w:styleId="6BB831B8F7CC489CA114CA8CD87EDBE0">
    <w:name w:val="6BB831B8F7CC489CA114CA8CD87EDBE0"/>
  </w:style>
  <w:style w:type="paragraph" w:customStyle="1" w:styleId="738D2D35B017430086FF22B87E01DA39">
    <w:name w:val="738D2D35B017430086FF22B87E01DA39"/>
  </w:style>
  <w:style w:type="paragraph" w:customStyle="1" w:styleId="CAE672EE8B9043DBA6F71020AA1AC4E3">
    <w:name w:val="CAE672EE8B9043DBA6F71020AA1AC4E3"/>
  </w:style>
  <w:style w:type="paragraph" w:customStyle="1" w:styleId="81E2B9B9D98F4FB89936192E707BD87F">
    <w:name w:val="81E2B9B9D98F4FB89936192E707BD87F"/>
  </w:style>
  <w:style w:type="paragraph" w:customStyle="1" w:styleId="0446DC310B51462E949F3AE5547BD566">
    <w:name w:val="0446DC310B51462E949F3AE5547BD566"/>
  </w:style>
  <w:style w:type="paragraph" w:customStyle="1" w:styleId="9387F204D95C4E4D88E85DDB49DFA1EF">
    <w:name w:val="9387F204D95C4E4D88E85DDB49DFA1EF"/>
  </w:style>
  <w:style w:type="paragraph" w:customStyle="1" w:styleId="902B2954F160472797E2963D2FF743C5">
    <w:name w:val="902B2954F160472797E2963D2FF743C5"/>
  </w:style>
  <w:style w:type="paragraph" w:customStyle="1" w:styleId="9A0D41975A5447229C796E0929BF5785">
    <w:name w:val="9A0D41975A5447229C796E0929BF5785"/>
  </w:style>
  <w:style w:type="paragraph" w:customStyle="1" w:styleId="6FC352F34F804E788B158FB099B2E613">
    <w:name w:val="6FC352F34F804E788B158FB099B2E613"/>
  </w:style>
  <w:style w:type="paragraph" w:customStyle="1" w:styleId="F23A2CBFD43E4B199A86F7FC060BE75B">
    <w:name w:val="F23A2CBFD43E4B199A86F7FC060BE75B"/>
  </w:style>
  <w:style w:type="paragraph" w:customStyle="1" w:styleId="6614C725964944CCAA3E6E15BF769BBF">
    <w:name w:val="6614C725964944CCAA3E6E15BF769BBF"/>
  </w:style>
  <w:style w:type="paragraph" w:customStyle="1" w:styleId="8BEBF6F1E7F143029C1B37FD2E160C46">
    <w:name w:val="8BEBF6F1E7F143029C1B37FD2E160C46"/>
  </w:style>
  <w:style w:type="paragraph" w:customStyle="1" w:styleId="F1634B80E81844AE9B60E30BC6E2B0EC">
    <w:name w:val="F1634B80E81844AE9B60E30BC6E2B0EC"/>
  </w:style>
  <w:style w:type="paragraph" w:customStyle="1" w:styleId="67DF0F2F77E34E188F73633387431AAC">
    <w:name w:val="67DF0F2F77E34E188F73633387431AAC"/>
  </w:style>
  <w:style w:type="paragraph" w:customStyle="1" w:styleId="DEDC22CB9AF6423D83FED05C10EFB7D5">
    <w:name w:val="DEDC22CB9AF6423D83FED05C10EFB7D5"/>
  </w:style>
  <w:style w:type="paragraph" w:customStyle="1" w:styleId="23B335E8E8C24809ACB5953354582BBD">
    <w:name w:val="23B335E8E8C24809ACB5953354582BBD"/>
  </w:style>
  <w:style w:type="paragraph" w:customStyle="1" w:styleId="0C2C88F038354DC284559AD8E4E8B2CD">
    <w:name w:val="0C2C88F038354DC284559AD8E4E8B2CD"/>
  </w:style>
  <w:style w:type="paragraph" w:customStyle="1" w:styleId="FD00CDCEC9564C96B8152244A7D2FC87">
    <w:name w:val="FD00CDCEC9564C96B8152244A7D2FC87"/>
  </w:style>
  <w:style w:type="paragraph" w:customStyle="1" w:styleId="062BD1A35A764F3C8E4DB59A7B46F639">
    <w:name w:val="062BD1A35A764F3C8E4DB59A7B46F639"/>
  </w:style>
  <w:style w:type="paragraph" w:customStyle="1" w:styleId="4B61E96EC9744AD992F3F034F35B18AD">
    <w:name w:val="4B61E96EC9744AD992F3F034F35B18AD"/>
  </w:style>
  <w:style w:type="paragraph" w:customStyle="1" w:styleId="055934CEF9F44EAEA429437A3189F2AA">
    <w:name w:val="055934CEF9F44EAEA429437A3189F2AA"/>
  </w:style>
  <w:style w:type="paragraph" w:customStyle="1" w:styleId="8C3C6BB170504CE48F2308FBF1F5B18A">
    <w:name w:val="8C3C6BB170504CE48F2308FBF1F5B18A"/>
  </w:style>
  <w:style w:type="paragraph" w:customStyle="1" w:styleId="A2E2E71C4F6E4717964C482D75FCC934">
    <w:name w:val="A2E2E71C4F6E4717964C482D75FCC934"/>
  </w:style>
  <w:style w:type="paragraph" w:customStyle="1" w:styleId="BE274D7693C64AE6B32EA687FE99FC8B">
    <w:name w:val="BE274D7693C64AE6B32EA687FE99FC8B"/>
  </w:style>
  <w:style w:type="paragraph" w:customStyle="1" w:styleId="9907FAF91030424FB7D4DE5BB9E9AA27">
    <w:name w:val="9907FAF91030424FB7D4DE5BB9E9AA27"/>
  </w:style>
  <w:style w:type="paragraph" w:customStyle="1" w:styleId="09FC95D8F40F4E8CB3EF9B7B719EBC5E">
    <w:name w:val="09FC95D8F40F4E8CB3EF9B7B719EBC5E"/>
  </w:style>
  <w:style w:type="paragraph" w:customStyle="1" w:styleId="AC27A31A084E43A8BA0D9FCB716A8AD5">
    <w:name w:val="AC27A31A084E43A8BA0D9FCB716A8AD5"/>
  </w:style>
  <w:style w:type="paragraph" w:customStyle="1" w:styleId="840B98E05F46477A99AF744FF970CE6B">
    <w:name w:val="840B98E05F46477A99AF744FF970CE6B"/>
  </w:style>
  <w:style w:type="paragraph" w:customStyle="1" w:styleId="B97F16145C9946118A32E9703123D4FE">
    <w:name w:val="B97F16145C9946118A32E9703123D4FE"/>
  </w:style>
  <w:style w:type="paragraph" w:customStyle="1" w:styleId="F15AF22F351B4060AB353D3E3FF1ECC2">
    <w:name w:val="F15AF22F351B4060AB353D3E3FF1ECC2"/>
  </w:style>
  <w:style w:type="paragraph" w:customStyle="1" w:styleId="CEE5371D3D794DB6BB25BE819D5EFF75">
    <w:name w:val="CEE5371D3D794DB6BB25BE819D5EFF75"/>
  </w:style>
  <w:style w:type="paragraph" w:customStyle="1" w:styleId="339F711012C84C0590C2FFDA616F52C0">
    <w:name w:val="339F711012C84C0590C2FFDA616F52C0"/>
  </w:style>
  <w:style w:type="paragraph" w:customStyle="1" w:styleId="3D711805EEBA43E6B04D6CA694F6BD7F">
    <w:name w:val="3D711805EEBA43E6B04D6CA694F6BD7F"/>
  </w:style>
  <w:style w:type="paragraph" w:customStyle="1" w:styleId="E803FF72407F492283DE64EA9C29924A">
    <w:name w:val="E803FF72407F492283DE64EA9C29924A"/>
  </w:style>
  <w:style w:type="paragraph" w:customStyle="1" w:styleId="FC0955B4C34A474893ADB07273E08EA0">
    <w:name w:val="FC0955B4C34A474893ADB07273E08EA0"/>
  </w:style>
  <w:style w:type="paragraph" w:customStyle="1" w:styleId="31609845EAB3498BB53FCE101C93FF4A">
    <w:name w:val="31609845EAB3498BB53FCE101C93FF4A"/>
  </w:style>
  <w:style w:type="paragraph" w:customStyle="1" w:styleId="F750A822B45043E5B4D4367244B3215C">
    <w:name w:val="F750A822B45043E5B4D4367244B3215C"/>
  </w:style>
  <w:style w:type="paragraph" w:customStyle="1" w:styleId="FC0AF5E0232B4861A3A0662D2952BF71">
    <w:name w:val="FC0AF5E0232B4861A3A0662D2952BF71"/>
  </w:style>
  <w:style w:type="paragraph" w:customStyle="1" w:styleId="D9523322C4084F6897550D4368A8204A">
    <w:name w:val="D9523322C4084F6897550D4368A8204A"/>
  </w:style>
  <w:style w:type="paragraph" w:customStyle="1" w:styleId="0E84180246874E6D90847802CDB77B4D">
    <w:name w:val="0E84180246874E6D90847802CDB77B4D"/>
  </w:style>
  <w:style w:type="paragraph" w:customStyle="1" w:styleId="C804F9E45F434348A49676C08ED9AA9F">
    <w:name w:val="C804F9E45F434348A49676C08ED9AA9F"/>
    <w:rsid w:val="002F5F9F"/>
  </w:style>
  <w:style w:type="paragraph" w:customStyle="1" w:styleId="D3C87142FCBB45AC8834ACAC9FF6406D">
    <w:name w:val="D3C87142FCBB45AC8834ACAC9FF6406D"/>
    <w:rsid w:val="002F5F9F"/>
  </w:style>
  <w:style w:type="paragraph" w:customStyle="1" w:styleId="EAF1975AE3984B61B58753FAD6242509">
    <w:name w:val="EAF1975AE3984B61B58753FAD6242509"/>
    <w:rsid w:val="002F5F9F"/>
  </w:style>
  <w:style w:type="paragraph" w:customStyle="1" w:styleId="84C895024DB44C10B2774E80A7B4ABDA">
    <w:name w:val="84C895024DB44C10B2774E80A7B4ABDA"/>
    <w:rsid w:val="002F5F9F"/>
  </w:style>
  <w:style w:type="paragraph" w:customStyle="1" w:styleId="98718CAACE2D41A5AC58F3F968BF1ABD">
    <w:name w:val="98718CAACE2D41A5AC58F3F968BF1ABD"/>
    <w:rsid w:val="002F5F9F"/>
  </w:style>
  <w:style w:type="paragraph" w:customStyle="1" w:styleId="25C3AFAF8B1E43DAB10F6087C6E53346">
    <w:name w:val="25C3AFAF8B1E43DAB10F6087C6E53346"/>
    <w:rsid w:val="002F5F9F"/>
  </w:style>
  <w:style w:type="paragraph" w:customStyle="1" w:styleId="0FBE66B3FC9A4DF1A70DD0CE89A2128D">
    <w:name w:val="0FBE66B3FC9A4DF1A70DD0CE89A2128D"/>
    <w:rsid w:val="002F5F9F"/>
  </w:style>
  <w:style w:type="paragraph" w:customStyle="1" w:styleId="CFA610F20F91481AB736C14894B15AFA">
    <w:name w:val="CFA610F20F91481AB736C14894B15AFA"/>
    <w:rsid w:val="002F5F9F"/>
  </w:style>
  <w:style w:type="paragraph" w:customStyle="1" w:styleId="154F57B0673B4F5783A3986DD054834C">
    <w:name w:val="154F57B0673B4F5783A3986DD054834C"/>
    <w:rsid w:val="002F5F9F"/>
  </w:style>
  <w:style w:type="paragraph" w:customStyle="1" w:styleId="916BA91FC463461E8200F2655A13283B">
    <w:name w:val="916BA91FC463461E8200F2655A13283B"/>
    <w:rsid w:val="002F5F9F"/>
  </w:style>
  <w:style w:type="paragraph" w:customStyle="1" w:styleId="A9D6C10355464A3A987E7B1E98461F0D">
    <w:name w:val="A9D6C10355464A3A987E7B1E98461F0D"/>
    <w:rsid w:val="002F5F9F"/>
  </w:style>
  <w:style w:type="paragraph" w:customStyle="1" w:styleId="582592DBD76546AD86A5288EE0AD5BCA">
    <w:name w:val="582592DBD76546AD86A5288EE0AD5BCA"/>
    <w:rsid w:val="002F5F9F"/>
  </w:style>
  <w:style w:type="paragraph" w:customStyle="1" w:styleId="492DB4C1DBBB4EB4AE644869D662597A">
    <w:name w:val="492DB4C1DBBB4EB4AE644869D662597A"/>
    <w:rsid w:val="002F5F9F"/>
  </w:style>
  <w:style w:type="paragraph" w:customStyle="1" w:styleId="57C6DB98B76E48BBA9BB70BEB9955AC9">
    <w:name w:val="57C6DB98B76E48BBA9BB70BEB9955AC9"/>
    <w:rsid w:val="002F5F9F"/>
  </w:style>
  <w:style w:type="paragraph" w:customStyle="1" w:styleId="BE04890594A14B499237A43029B98C75">
    <w:name w:val="BE04890594A14B499237A43029B98C75"/>
    <w:rsid w:val="002F5F9F"/>
  </w:style>
  <w:style w:type="paragraph" w:customStyle="1" w:styleId="DB17EA53E87B47E0A14DE7CCE0D02877">
    <w:name w:val="DB17EA53E87B47E0A14DE7CCE0D02877"/>
    <w:rsid w:val="002F5F9F"/>
  </w:style>
  <w:style w:type="paragraph" w:customStyle="1" w:styleId="14744C846B49469383A85472DBC2EC7A">
    <w:name w:val="14744C846B49469383A85472DBC2EC7A"/>
    <w:rsid w:val="002F5F9F"/>
  </w:style>
  <w:style w:type="paragraph" w:customStyle="1" w:styleId="B2DA7DAA9C174001B1732746B22AD8D5">
    <w:name w:val="B2DA7DAA9C174001B1732746B22AD8D5"/>
    <w:rsid w:val="002F5F9F"/>
  </w:style>
  <w:style w:type="paragraph" w:customStyle="1" w:styleId="41E66DD9CDF94DC0A62592931B5080A4">
    <w:name w:val="41E66DD9CDF94DC0A62592931B5080A4"/>
    <w:rsid w:val="002F5F9F"/>
  </w:style>
  <w:style w:type="paragraph" w:customStyle="1" w:styleId="BB65F66654D34AD49F5B5059F29F5A68">
    <w:name w:val="BB65F66654D34AD49F5B5059F29F5A68"/>
    <w:rsid w:val="002F5F9F"/>
  </w:style>
  <w:style w:type="paragraph" w:customStyle="1" w:styleId="008647FF2FB5439998F69C7D23559B55">
    <w:name w:val="008647FF2FB5439998F69C7D23559B55"/>
    <w:rsid w:val="002F5F9F"/>
  </w:style>
  <w:style w:type="paragraph" w:customStyle="1" w:styleId="239BEC24CA7A4A75AF0B4F6D6CF3710C">
    <w:name w:val="239BEC24CA7A4A75AF0B4F6D6CF3710C"/>
    <w:rsid w:val="002F5F9F"/>
  </w:style>
  <w:style w:type="paragraph" w:customStyle="1" w:styleId="F1042AE265FF46A6BEBC87903203849E">
    <w:name w:val="F1042AE265FF46A6BEBC87903203849E"/>
    <w:rsid w:val="002F5F9F"/>
  </w:style>
  <w:style w:type="paragraph" w:customStyle="1" w:styleId="E144E711B9B948919DF4D9E0CA34A075">
    <w:name w:val="E144E711B9B948919DF4D9E0CA34A075"/>
    <w:rsid w:val="002F5F9F"/>
  </w:style>
  <w:style w:type="paragraph" w:customStyle="1" w:styleId="9EC003C467B6408F8E54BF6E48F42D06">
    <w:name w:val="9EC003C467B6408F8E54BF6E48F42D06"/>
    <w:rsid w:val="002F5F9F"/>
  </w:style>
  <w:style w:type="paragraph" w:customStyle="1" w:styleId="0C27234E306545BD9FAE025A6BEB0C33">
    <w:name w:val="0C27234E306545BD9FAE025A6BEB0C33"/>
    <w:rsid w:val="002F5F9F"/>
  </w:style>
  <w:style w:type="paragraph" w:customStyle="1" w:styleId="CDB52C5DA8F5485597A3910100875B02">
    <w:name w:val="CDB52C5DA8F5485597A3910100875B02"/>
    <w:rsid w:val="002F5F9F"/>
  </w:style>
  <w:style w:type="paragraph" w:customStyle="1" w:styleId="75ACF25D2D594E3CAF96A2F994B40684">
    <w:name w:val="75ACF25D2D594E3CAF96A2F994B40684"/>
    <w:rsid w:val="002F5F9F"/>
  </w:style>
  <w:style w:type="paragraph" w:customStyle="1" w:styleId="36165BE693544C50892336549D6CD413">
    <w:name w:val="36165BE693544C50892336549D6CD413"/>
    <w:rsid w:val="002F5F9F"/>
  </w:style>
  <w:style w:type="paragraph" w:customStyle="1" w:styleId="C14CA7DCADEF4F8AB32D8A18E60A9F7B">
    <w:name w:val="C14CA7DCADEF4F8AB32D8A18E60A9F7B"/>
    <w:rsid w:val="002F5F9F"/>
  </w:style>
  <w:style w:type="paragraph" w:customStyle="1" w:styleId="C44D49C3F4784217A32219FF004F30F2">
    <w:name w:val="C44D49C3F4784217A32219FF004F30F2"/>
    <w:rsid w:val="002F5F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Pizza">
  <a:themeElements>
    <a:clrScheme name="Pizza2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6385B"/>
      </a:accent1>
      <a:accent2>
        <a:srgbClr val="D0AF89"/>
      </a:accent2>
      <a:accent3>
        <a:srgbClr val="474961"/>
      </a:accent3>
      <a:accent4>
        <a:srgbClr val="5A83A0"/>
      </a:accent4>
      <a:accent5>
        <a:srgbClr val="6A73A0"/>
      </a:accent5>
      <a:accent6>
        <a:srgbClr val="699F9A"/>
      </a:accent6>
      <a:hlink>
        <a:srgbClr val="0000FF"/>
      </a:hlink>
      <a:folHlink>
        <a:srgbClr val="FF00FF"/>
      </a:folHlink>
    </a:clrScheme>
    <a:fontScheme name="Custom 27">
      <a:majorFont>
        <a:latin typeface="The Hand Black"/>
        <a:ea typeface="Gill Sans"/>
        <a:cs typeface="Gill Sans"/>
      </a:majorFont>
      <a:minorFont>
        <a:latin typeface="Avenir Next LT Pro"/>
        <a:ea typeface="Gill Sans"/>
        <a:cs typeface="Gill Sans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Pizza" id="{5577EAE3-89D9-6D49-858A-16BA9EBF7B09}" vid="{3D38DE56-FDB9-FA42-A065-9F282E774E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B5A71-2075-4188-811F-E4139019970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F027F8D-EB4A-4431-B6D3-C01A40AAE8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EC3CFD-DFE3-4DAA-91F9-99AFB2DA25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61642D3-3676-4FAD-8C2F-42BE81C55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Pizza menu </Template>
  <TotalTime>0</TotalTime>
  <Pages>3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2020-05-06T00:13:00Z</dcterms:created>
  <dcterms:modified xsi:type="dcterms:W3CDTF">2020-05-14T20:09:00Z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